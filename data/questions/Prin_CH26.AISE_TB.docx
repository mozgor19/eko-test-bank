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94D97F" w14:textId="77777777" w:rsidR="00000000" w:rsidRDefault="00000000">
      <w:pPr>
        <w:pStyle w:val="CT1"/>
      </w:pPr>
      <w:r>
        <w:t>Chapter 26</w:t>
      </w:r>
    </w:p>
    <w:p w14:paraId="3568A78B" w14:textId="77777777" w:rsidR="00000000" w:rsidRDefault="00000000">
      <w:pPr>
        <w:pStyle w:val="CT"/>
        <w:rPr>
          <w:sz w:val="2"/>
        </w:rPr>
      </w:pPr>
      <w:r>
        <w:t>Saving, Investment, and the Financial System</w:t>
      </w:r>
    </w:p>
    <w:p w14:paraId="0AF04123" w14:textId="77777777" w:rsidR="00000000" w:rsidRDefault="00000000">
      <w:pPr>
        <w:pStyle w:val="H1"/>
      </w:pPr>
      <w:r>
        <w:t>Multiple Choice</w:t>
      </w:r>
    </w:p>
    <w:p w14:paraId="3DFF93B0" w14:textId="77777777" w:rsidR="00000000" w:rsidRDefault="00000000">
      <w:pPr>
        <w:pStyle w:val="MyNL1"/>
      </w:pPr>
      <w:r>
        <w:tab/>
        <w:t>1.</w:t>
      </w:r>
      <w:r>
        <w:tab/>
        <w:t>When opening a restaurant you may need to buy ovens, freezers, tables, and cash registers. Economists call these expenditures</w:t>
      </w:r>
    </w:p>
    <w:p w14:paraId="10D194B7" w14:textId="77777777" w:rsidR="00000000" w:rsidRDefault="00000000">
      <w:pPr>
        <w:pStyle w:val="NLa"/>
      </w:pPr>
      <w:r>
        <w:t>a.</w:t>
      </w:r>
      <w:r>
        <w:tab/>
        <w:t>capital investment.</w:t>
      </w:r>
    </w:p>
    <w:p w14:paraId="5342F8C9" w14:textId="77777777" w:rsidR="00000000" w:rsidRDefault="00000000">
      <w:pPr>
        <w:pStyle w:val="NLa"/>
      </w:pPr>
      <w:r>
        <w:t>b.</w:t>
      </w:r>
      <w:r>
        <w:tab/>
        <w:t>investment in human capital.</w:t>
      </w:r>
    </w:p>
    <w:p w14:paraId="4B4F1BB9" w14:textId="77777777" w:rsidR="00000000" w:rsidRDefault="00000000">
      <w:pPr>
        <w:pStyle w:val="NLa"/>
      </w:pPr>
      <w:r>
        <w:t>c.</w:t>
      </w:r>
      <w:r>
        <w:tab/>
        <w:t>business consumption expenditures.</w:t>
      </w:r>
    </w:p>
    <w:p w14:paraId="34E766D8" w14:textId="77777777" w:rsidR="00000000" w:rsidRDefault="00000000">
      <w:pPr>
        <w:pStyle w:val="NLa"/>
      </w:pPr>
      <w:r>
        <w:t>d.</w:t>
      </w:r>
      <w:r>
        <w:tab/>
        <w:t>None of the above is correct.</w:t>
      </w:r>
    </w:p>
    <w:p w14:paraId="2C612FC2" w14:textId="77777777" w:rsidR="00000000" w:rsidRDefault="00000000">
      <w:pPr>
        <w:pStyle w:val="ANS1"/>
      </w:pPr>
      <w:r>
        <w:t>ANS: A</w:t>
      </w:r>
      <w:r>
        <w:tab/>
        <w:t>PTS: 1</w:t>
      </w:r>
      <w:r>
        <w:tab/>
        <w:t>DIF: 1</w:t>
      </w:r>
      <w:r>
        <w:tab/>
        <w:t>REF: 18-1</w:t>
      </w:r>
    </w:p>
    <w:p w14:paraId="2771DD4D" w14:textId="77777777" w:rsidR="00000000" w:rsidRDefault="00000000">
      <w:pPr>
        <w:pStyle w:val="TOP"/>
      </w:pPr>
      <w:r>
        <w:t>TOP: Investment</w:t>
      </w:r>
      <w:r>
        <w:tab/>
      </w:r>
      <w:r>
        <w:tab/>
        <w:t>MSC: Interpretive</w:t>
      </w:r>
    </w:p>
    <w:p w14:paraId="564392CF" w14:textId="77777777" w:rsidR="00000000" w:rsidRDefault="00000000">
      <w:pPr>
        <w:pStyle w:val="MyNL1"/>
      </w:pPr>
      <w:r>
        <w:tab/>
        <w:t>2.</w:t>
      </w:r>
      <w:r>
        <w:tab/>
        <w:t>When a country saves a larger portion of its GDP, it will have</w:t>
      </w:r>
    </w:p>
    <w:p w14:paraId="7964061B" w14:textId="77777777" w:rsidR="00000000" w:rsidRDefault="00000000">
      <w:pPr>
        <w:pStyle w:val="NLa"/>
      </w:pPr>
      <w:r>
        <w:t>a.</w:t>
      </w:r>
      <w:r>
        <w:tab/>
        <w:t>more capital and higher productivity.</w:t>
      </w:r>
    </w:p>
    <w:p w14:paraId="0D4B4421" w14:textId="77777777" w:rsidR="00000000" w:rsidRDefault="00000000">
      <w:pPr>
        <w:pStyle w:val="NLa"/>
      </w:pPr>
      <w:r>
        <w:t>b.</w:t>
      </w:r>
      <w:r>
        <w:tab/>
        <w:t>more capital and lower productivity.</w:t>
      </w:r>
    </w:p>
    <w:p w14:paraId="1B816575" w14:textId="77777777" w:rsidR="00000000" w:rsidRDefault="00000000">
      <w:pPr>
        <w:pStyle w:val="NLa"/>
      </w:pPr>
      <w:r>
        <w:t>c.</w:t>
      </w:r>
      <w:r>
        <w:tab/>
        <w:t>less capital and higher productivity.</w:t>
      </w:r>
    </w:p>
    <w:p w14:paraId="4E1DE736" w14:textId="77777777" w:rsidR="00000000" w:rsidRDefault="00000000">
      <w:pPr>
        <w:pStyle w:val="NLa"/>
      </w:pPr>
      <w:r>
        <w:t>d.</w:t>
      </w:r>
      <w:r>
        <w:tab/>
        <w:t>less capital and lower productivity.</w:t>
      </w:r>
    </w:p>
    <w:p w14:paraId="6C3BD4D0" w14:textId="77777777" w:rsidR="00000000" w:rsidRDefault="00000000">
      <w:pPr>
        <w:pStyle w:val="ANS1"/>
      </w:pPr>
      <w:r>
        <w:t>ANS: A</w:t>
      </w:r>
      <w:r>
        <w:tab/>
        <w:t>PTS: 1</w:t>
      </w:r>
      <w:r>
        <w:tab/>
        <w:t>DIF: 1</w:t>
      </w:r>
      <w:r>
        <w:tab/>
        <w:t>REF: 18-1</w:t>
      </w:r>
    </w:p>
    <w:p w14:paraId="4E60135E" w14:textId="77777777" w:rsidR="00000000" w:rsidRDefault="00000000">
      <w:pPr>
        <w:pStyle w:val="TOP"/>
      </w:pPr>
      <w:r>
        <w:t>TOP: Investment</w:t>
      </w:r>
      <w:r>
        <w:tab/>
      </w:r>
      <w:r>
        <w:tab/>
        <w:t>MSC: Definitional</w:t>
      </w:r>
    </w:p>
    <w:p w14:paraId="56D3D4E3" w14:textId="77777777" w:rsidR="00000000" w:rsidRDefault="00000000">
      <w:pPr>
        <w:pStyle w:val="MyNL1"/>
      </w:pPr>
      <w:r>
        <w:tab/>
        <w:t>3.</w:t>
      </w:r>
      <w:r>
        <w:tab/>
        <w:t>Institutions in the economy that help to match one person's saving with another person's investment are collectively called the</w:t>
      </w:r>
    </w:p>
    <w:p w14:paraId="179AFD35" w14:textId="77777777" w:rsidR="00000000" w:rsidRDefault="00000000">
      <w:pPr>
        <w:pStyle w:val="NLa"/>
      </w:pPr>
      <w:r>
        <w:t>a.</w:t>
      </w:r>
      <w:r>
        <w:tab/>
        <w:t>Federal Reserve system.</w:t>
      </w:r>
    </w:p>
    <w:p w14:paraId="2FF08D95" w14:textId="77777777" w:rsidR="00000000" w:rsidRDefault="00000000">
      <w:pPr>
        <w:pStyle w:val="NLa"/>
      </w:pPr>
      <w:r>
        <w:t>b.</w:t>
      </w:r>
      <w:r>
        <w:tab/>
        <w:t>banking system.</w:t>
      </w:r>
    </w:p>
    <w:p w14:paraId="3A7450DD" w14:textId="77777777" w:rsidR="00000000" w:rsidRDefault="00000000">
      <w:pPr>
        <w:pStyle w:val="NLa"/>
      </w:pPr>
      <w:r>
        <w:t>c.</w:t>
      </w:r>
      <w:r>
        <w:tab/>
        <w:t>monetary system.</w:t>
      </w:r>
    </w:p>
    <w:p w14:paraId="1B4F0FEB" w14:textId="77777777" w:rsidR="00000000" w:rsidRDefault="00000000">
      <w:pPr>
        <w:pStyle w:val="NLa"/>
      </w:pPr>
      <w:r>
        <w:t>d.</w:t>
      </w:r>
      <w:r>
        <w:tab/>
        <w:t>financial system.</w:t>
      </w:r>
    </w:p>
    <w:p w14:paraId="432277D9" w14:textId="77777777" w:rsidR="00000000" w:rsidRDefault="00000000">
      <w:pPr>
        <w:pStyle w:val="ANS1"/>
      </w:pPr>
      <w:r>
        <w:t>ANS: D</w:t>
      </w:r>
      <w:r>
        <w:tab/>
        <w:t>PTS: 1</w:t>
      </w:r>
      <w:r>
        <w:tab/>
        <w:t>DIF: 1</w:t>
      </w:r>
      <w:r>
        <w:tab/>
        <w:t>REF: 18-1</w:t>
      </w:r>
    </w:p>
    <w:p w14:paraId="1C5C92A1" w14:textId="77777777" w:rsidR="00000000" w:rsidRDefault="00000000">
      <w:pPr>
        <w:pStyle w:val="TOP"/>
      </w:pPr>
      <w:r>
        <w:t>TOP: Financial system</w:t>
      </w:r>
      <w:r>
        <w:tab/>
        <w:t>MSC: Definitional</w:t>
      </w:r>
    </w:p>
    <w:p w14:paraId="2671F951" w14:textId="77777777" w:rsidR="00000000" w:rsidRDefault="00000000">
      <w:pPr>
        <w:pStyle w:val="MyNL1"/>
      </w:pPr>
      <w:r>
        <w:tab/>
        <w:t>4.</w:t>
      </w:r>
      <w:r>
        <w:tab/>
        <w:t>Lekeisha's income exceeds her expenditures. Lekeisha is a</w:t>
      </w:r>
    </w:p>
    <w:p w14:paraId="7D764F32" w14:textId="77777777" w:rsidR="00000000" w:rsidRDefault="00000000">
      <w:pPr>
        <w:pStyle w:val="NLa"/>
      </w:pPr>
      <w:r>
        <w:t>a.</w:t>
      </w:r>
      <w:r>
        <w:tab/>
        <w:t>saver who demands money from the financial system.</w:t>
      </w:r>
    </w:p>
    <w:p w14:paraId="3EC928E6" w14:textId="77777777" w:rsidR="00000000" w:rsidRDefault="00000000">
      <w:pPr>
        <w:pStyle w:val="NLa"/>
      </w:pPr>
      <w:r>
        <w:t>b.</w:t>
      </w:r>
      <w:r>
        <w:tab/>
        <w:t>saver who supplies money to the financial system.</w:t>
      </w:r>
    </w:p>
    <w:p w14:paraId="4632E395" w14:textId="77777777" w:rsidR="00000000" w:rsidRDefault="00000000">
      <w:pPr>
        <w:pStyle w:val="NLa"/>
      </w:pPr>
      <w:r>
        <w:t>c.</w:t>
      </w:r>
      <w:r>
        <w:tab/>
        <w:t>borrower who demands money from the financial system.</w:t>
      </w:r>
    </w:p>
    <w:p w14:paraId="2951B7C7" w14:textId="77777777" w:rsidR="00000000" w:rsidRDefault="00000000">
      <w:pPr>
        <w:pStyle w:val="NLa"/>
      </w:pPr>
      <w:r>
        <w:t>d.</w:t>
      </w:r>
      <w:r>
        <w:tab/>
        <w:t>borrower who demands money from the financial system.</w:t>
      </w:r>
    </w:p>
    <w:p w14:paraId="3F040F4E" w14:textId="77777777" w:rsidR="00000000" w:rsidRDefault="00000000">
      <w:pPr>
        <w:pStyle w:val="ANS1"/>
      </w:pPr>
      <w:r>
        <w:t>ANS: B</w:t>
      </w:r>
      <w:r>
        <w:tab/>
        <w:t>PTS: 1</w:t>
      </w:r>
      <w:r>
        <w:tab/>
        <w:t>DIF: 2</w:t>
      </w:r>
      <w:r>
        <w:tab/>
        <w:t>REF: 18-1</w:t>
      </w:r>
    </w:p>
    <w:p w14:paraId="19CBFE27" w14:textId="77777777" w:rsidR="00000000" w:rsidRDefault="00000000">
      <w:pPr>
        <w:pStyle w:val="TOP"/>
      </w:pPr>
      <w:r>
        <w:t>TOP: Supply of loanable funds</w:t>
      </w:r>
      <w:r>
        <w:tab/>
        <w:t>MSC: Definitional</w:t>
      </w:r>
    </w:p>
    <w:p w14:paraId="41E1D757" w14:textId="77777777" w:rsidR="00000000" w:rsidRDefault="00000000">
      <w:pPr>
        <w:pStyle w:val="MyNL1"/>
      </w:pPr>
      <w:r>
        <w:tab/>
        <w:t>5.</w:t>
      </w:r>
      <w:r>
        <w:tab/>
        <w:t xml:space="preserve">Which of the following is </w:t>
      </w:r>
      <w:r>
        <w:rPr>
          <w:i/>
        </w:rPr>
        <w:t xml:space="preserve">not </w:t>
      </w:r>
      <w:r>
        <w:t>correct?</w:t>
      </w:r>
    </w:p>
    <w:p w14:paraId="100EEECA" w14:textId="77777777" w:rsidR="00000000" w:rsidRDefault="00000000">
      <w:pPr>
        <w:pStyle w:val="NLa"/>
      </w:pPr>
      <w:r>
        <w:t>a.</w:t>
      </w:r>
      <w:r>
        <w:tab/>
        <w:t>When a country saves more, it has more capital.</w:t>
      </w:r>
    </w:p>
    <w:p w14:paraId="27EB681E" w14:textId="77777777" w:rsidR="00000000" w:rsidRDefault="00000000">
      <w:pPr>
        <w:pStyle w:val="NLa"/>
      </w:pPr>
      <w:r>
        <w:t>b.</w:t>
      </w:r>
      <w:r>
        <w:tab/>
        <w:t>A supplier of loanable funds borrows money.</w:t>
      </w:r>
    </w:p>
    <w:p w14:paraId="0D060B3D" w14:textId="77777777" w:rsidR="00000000" w:rsidRDefault="00000000">
      <w:pPr>
        <w:pStyle w:val="NLa"/>
      </w:pPr>
      <w:r>
        <w:t>c.</w:t>
      </w:r>
      <w:r>
        <w:tab/>
        <w:t>The interest rate adjusts to balance the quantity supplied of and the quantity demanded of loanable funds.</w:t>
      </w:r>
    </w:p>
    <w:p w14:paraId="3BE9C973" w14:textId="77777777" w:rsidR="00000000" w:rsidRDefault="00000000">
      <w:pPr>
        <w:pStyle w:val="NLa"/>
      </w:pPr>
      <w:r>
        <w:t>d.</w:t>
      </w:r>
      <w:r>
        <w:tab/>
        <w:t>If Mary buys equipment for her factory, Mary is engaging in capital investment.</w:t>
      </w:r>
    </w:p>
    <w:p w14:paraId="12E213A7" w14:textId="77777777" w:rsidR="00000000" w:rsidRDefault="00000000">
      <w:pPr>
        <w:pStyle w:val="ANS1"/>
      </w:pPr>
      <w:r>
        <w:t>ANS: B</w:t>
      </w:r>
      <w:r>
        <w:tab/>
        <w:t>PTS: 1</w:t>
      </w:r>
      <w:r>
        <w:tab/>
        <w:t>DIF: 1</w:t>
      </w:r>
      <w:r>
        <w:tab/>
        <w:t>REF: 18-1</w:t>
      </w:r>
    </w:p>
    <w:p w14:paraId="06189D1A" w14:textId="77777777" w:rsidR="00000000" w:rsidRDefault="00000000">
      <w:pPr>
        <w:pStyle w:val="TOP"/>
      </w:pPr>
      <w:r>
        <w:t>TOP: Investment | Capital | Market for loanable funds</w:t>
      </w:r>
      <w:r>
        <w:tab/>
      </w:r>
      <w:r>
        <w:tab/>
        <w:t>MSC: Definitional</w:t>
      </w:r>
    </w:p>
    <w:p w14:paraId="794FA118" w14:textId="77777777" w:rsidR="00000000" w:rsidRDefault="00000000">
      <w:pPr>
        <w:pStyle w:val="MyNL1"/>
      </w:pPr>
      <w:r>
        <w:tab/>
        <w:t>6.</w:t>
      </w:r>
      <w:r>
        <w:tab/>
        <w:t>Lucy starts her own psychiatric practice, but her expenditures to open the practice exceed her income. Lucy is a</w:t>
      </w:r>
    </w:p>
    <w:p w14:paraId="7EE40DD3" w14:textId="77777777" w:rsidR="00000000" w:rsidRDefault="00000000">
      <w:pPr>
        <w:pStyle w:val="NLa"/>
      </w:pPr>
      <w:r>
        <w:t>a.</w:t>
      </w:r>
      <w:r>
        <w:tab/>
        <w:t>saver who demands money from the financial system.</w:t>
      </w:r>
    </w:p>
    <w:p w14:paraId="0DF35E74" w14:textId="77777777" w:rsidR="00000000" w:rsidRDefault="00000000">
      <w:pPr>
        <w:pStyle w:val="NLa"/>
      </w:pPr>
      <w:r>
        <w:t>b.</w:t>
      </w:r>
      <w:r>
        <w:tab/>
        <w:t>saver who supplies money to the financial system.</w:t>
      </w:r>
    </w:p>
    <w:p w14:paraId="4C7B32ED" w14:textId="77777777" w:rsidR="00000000" w:rsidRDefault="00000000">
      <w:pPr>
        <w:pStyle w:val="NLa"/>
      </w:pPr>
      <w:r>
        <w:t>c.</w:t>
      </w:r>
      <w:r>
        <w:tab/>
        <w:t>borrower who demands money from the financial system.</w:t>
      </w:r>
    </w:p>
    <w:p w14:paraId="2D5D7D13" w14:textId="77777777" w:rsidR="00000000" w:rsidRDefault="00000000">
      <w:pPr>
        <w:pStyle w:val="NLa"/>
      </w:pPr>
      <w:r>
        <w:t>d.</w:t>
      </w:r>
      <w:r>
        <w:tab/>
        <w:t>borrower who supplies money to the financial system.</w:t>
      </w:r>
    </w:p>
    <w:p w14:paraId="7694069C" w14:textId="77777777" w:rsidR="00000000" w:rsidRDefault="00000000">
      <w:pPr>
        <w:pStyle w:val="ANS1"/>
      </w:pPr>
      <w:r>
        <w:t>ANS: C</w:t>
      </w:r>
      <w:r>
        <w:tab/>
        <w:t>PTS: 1</w:t>
      </w:r>
      <w:r>
        <w:tab/>
        <w:t>DIF: 1</w:t>
      </w:r>
      <w:r>
        <w:tab/>
        <w:t>REF: 18-1</w:t>
      </w:r>
    </w:p>
    <w:p w14:paraId="27CE7E2B" w14:textId="77777777" w:rsidR="00000000" w:rsidRDefault="00000000">
      <w:pPr>
        <w:pStyle w:val="TOP"/>
      </w:pPr>
      <w:r>
        <w:t>TOP: Supply of loanable funds</w:t>
      </w:r>
      <w:r>
        <w:tab/>
        <w:t>MSC: Definitional</w:t>
      </w:r>
    </w:p>
    <w:p w14:paraId="37CAF5E3" w14:textId="77777777" w:rsidR="00000000" w:rsidRDefault="00000000">
      <w:pPr>
        <w:pStyle w:val="MyNL1"/>
      </w:pPr>
      <w:r>
        <w:lastRenderedPageBreak/>
        <w:tab/>
        <w:t>7.</w:t>
      </w:r>
      <w:r>
        <w:tab/>
        <w:t>A bond is a</w:t>
      </w:r>
    </w:p>
    <w:p w14:paraId="0047DD23" w14:textId="77777777" w:rsidR="00000000" w:rsidRDefault="00000000">
      <w:pPr>
        <w:pStyle w:val="NLa"/>
      </w:pPr>
      <w:r>
        <w:t>a.</w:t>
      </w:r>
      <w:r>
        <w:tab/>
        <w:t>financial intermediary.</w:t>
      </w:r>
    </w:p>
    <w:p w14:paraId="5FFB28C2" w14:textId="77777777" w:rsidR="00000000" w:rsidRDefault="00000000">
      <w:pPr>
        <w:pStyle w:val="NLa"/>
      </w:pPr>
      <w:r>
        <w:t>b.</w:t>
      </w:r>
      <w:r>
        <w:tab/>
        <w:t>certificate of indebtedness.</w:t>
      </w:r>
    </w:p>
    <w:p w14:paraId="4157784A" w14:textId="77777777" w:rsidR="00000000" w:rsidRDefault="00000000">
      <w:pPr>
        <w:pStyle w:val="NLa"/>
      </w:pPr>
      <w:r>
        <w:t>c.</w:t>
      </w:r>
      <w:r>
        <w:tab/>
        <w:t>certificate of partial ownership in an enterprise.</w:t>
      </w:r>
    </w:p>
    <w:p w14:paraId="53AE80A1" w14:textId="77777777" w:rsidR="00000000" w:rsidRDefault="00000000">
      <w:pPr>
        <w:pStyle w:val="NLa"/>
      </w:pPr>
      <w:r>
        <w:t>d.</w:t>
      </w:r>
      <w:r>
        <w:tab/>
        <w:t>None of the above is correct.</w:t>
      </w:r>
    </w:p>
    <w:p w14:paraId="688980D8" w14:textId="77777777" w:rsidR="00000000" w:rsidRDefault="00000000">
      <w:pPr>
        <w:pStyle w:val="ANS1"/>
      </w:pPr>
      <w:r>
        <w:t>ANS: B</w:t>
      </w:r>
      <w:r>
        <w:tab/>
        <w:t>PTS: 1</w:t>
      </w:r>
      <w:r>
        <w:tab/>
        <w:t>DIF: 1</w:t>
      </w:r>
      <w:r>
        <w:tab/>
        <w:t>REF: 18-1</w:t>
      </w:r>
    </w:p>
    <w:p w14:paraId="7E20CEEF" w14:textId="77777777" w:rsidR="00000000" w:rsidRDefault="00000000">
      <w:pPr>
        <w:pStyle w:val="TOP"/>
      </w:pPr>
      <w:r>
        <w:t>TOP: Bonds</w:t>
      </w:r>
      <w:r>
        <w:tab/>
        <w:t>MSC: Definitional</w:t>
      </w:r>
    </w:p>
    <w:p w14:paraId="4BAF9950" w14:textId="77777777" w:rsidR="00000000" w:rsidRDefault="00000000">
      <w:pPr>
        <w:pStyle w:val="MyNL1"/>
      </w:pPr>
      <w:r>
        <w:tab/>
        <w:t>8.</w:t>
      </w:r>
      <w:r>
        <w:tab/>
        <w:t>Which of the following would be an example of direct finance?</w:t>
      </w:r>
    </w:p>
    <w:p w14:paraId="2A9980E2" w14:textId="77777777" w:rsidR="00000000" w:rsidRDefault="00000000">
      <w:pPr>
        <w:pStyle w:val="NLa"/>
      </w:pPr>
      <w:r>
        <w:t>a.</w:t>
      </w:r>
      <w:r>
        <w:tab/>
        <w:t>A saver buys shares in a mutual fund.</w:t>
      </w:r>
    </w:p>
    <w:p w14:paraId="5DF22A61" w14:textId="77777777" w:rsidR="00000000" w:rsidRDefault="00000000">
      <w:pPr>
        <w:pStyle w:val="NLa"/>
      </w:pPr>
      <w:r>
        <w:t>b.</w:t>
      </w:r>
      <w:r>
        <w:tab/>
        <w:t>A saver deposits money into a credit union.</w:t>
      </w:r>
    </w:p>
    <w:p w14:paraId="2E50A1A2" w14:textId="77777777" w:rsidR="00000000" w:rsidRDefault="00000000">
      <w:pPr>
        <w:pStyle w:val="NLa"/>
      </w:pPr>
      <w:r>
        <w:t>c.</w:t>
      </w:r>
      <w:r>
        <w:tab/>
        <w:t>A saver buys a bond a corporation has just issued so it can purchase capital.</w:t>
      </w:r>
    </w:p>
    <w:p w14:paraId="665587E2" w14:textId="77777777" w:rsidR="00000000" w:rsidRDefault="00000000">
      <w:pPr>
        <w:pStyle w:val="NLa"/>
      </w:pPr>
      <w:r>
        <w:t>d.</w:t>
      </w:r>
      <w:r>
        <w:tab/>
        <w:t>None of the above is correct.</w:t>
      </w:r>
    </w:p>
    <w:p w14:paraId="7A4AE69A" w14:textId="77777777" w:rsidR="00000000" w:rsidRDefault="00000000">
      <w:pPr>
        <w:pStyle w:val="ANS1"/>
      </w:pPr>
      <w:r>
        <w:t>ANS: C</w:t>
      </w:r>
      <w:r>
        <w:tab/>
        <w:t>PTS: 1</w:t>
      </w:r>
      <w:r>
        <w:tab/>
        <w:t>DIF: 1</w:t>
      </w:r>
      <w:r>
        <w:tab/>
        <w:t>REF: 18-1</w:t>
      </w:r>
    </w:p>
    <w:p w14:paraId="267DABAA" w14:textId="77777777" w:rsidR="00000000" w:rsidRDefault="00000000">
      <w:pPr>
        <w:pStyle w:val="TOP"/>
      </w:pPr>
      <w:r>
        <w:t>TOP: Bonds | Direct finance</w:t>
      </w:r>
      <w:r>
        <w:tab/>
        <w:t>MSC: Interpretive</w:t>
      </w:r>
    </w:p>
    <w:p w14:paraId="3E2F6D34" w14:textId="77777777" w:rsidR="00000000" w:rsidRDefault="00000000">
      <w:pPr>
        <w:pStyle w:val="MyNL1"/>
      </w:pPr>
      <w:r>
        <w:tab/>
        <w:t>9.</w:t>
      </w:r>
      <w:r>
        <w:tab/>
        <w:t>A certificate of indebtedness that specifies the obligations of the borrower to the holder is called a</w:t>
      </w:r>
    </w:p>
    <w:p w14:paraId="3C7D3291" w14:textId="77777777" w:rsidR="00000000" w:rsidRDefault="00000000">
      <w:pPr>
        <w:pStyle w:val="NLa"/>
      </w:pPr>
      <w:r>
        <w:t>a.</w:t>
      </w:r>
      <w:r>
        <w:tab/>
        <w:t>bond.</w:t>
      </w:r>
    </w:p>
    <w:p w14:paraId="2A09B3E0" w14:textId="77777777" w:rsidR="00000000" w:rsidRDefault="00000000">
      <w:pPr>
        <w:pStyle w:val="NLa"/>
      </w:pPr>
      <w:r>
        <w:t>b.</w:t>
      </w:r>
      <w:r>
        <w:tab/>
        <w:t>stock.</w:t>
      </w:r>
    </w:p>
    <w:p w14:paraId="514671FD" w14:textId="77777777" w:rsidR="00000000" w:rsidRDefault="00000000">
      <w:pPr>
        <w:pStyle w:val="NLa"/>
      </w:pPr>
      <w:r>
        <w:t>c.</w:t>
      </w:r>
      <w:r>
        <w:tab/>
        <w:t>mutual fund.</w:t>
      </w:r>
    </w:p>
    <w:p w14:paraId="168FDA0B" w14:textId="77777777" w:rsidR="00000000" w:rsidRDefault="00000000">
      <w:pPr>
        <w:pStyle w:val="NLa"/>
      </w:pPr>
      <w:r>
        <w:t>d.</w:t>
      </w:r>
      <w:r>
        <w:tab/>
        <w:t>All of the above are correct.</w:t>
      </w:r>
    </w:p>
    <w:p w14:paraId="27AC9763" w14:textId="77777777" w:rsidR="00000000" w:rsidRDefault="00000000">
      <w:pPr>
        <w:pStyle w:val="ANS1"/>
      </w:pPr>
      <w:r>
        <w:t>ANS: A</w:t>
      </w:r>
      <w:r>
        <w:tab/>
        <w:t>PTS: 1</w:t>
      </w:r>
      <w:r>
        <w:tab/>
        <w:t>DIF: 1</w:t>
      </w:r>
      <w:r>
        <w:tab/>
        <w:t>REF: 18-1</w:t>
      </w:r>
    </w:p>
    <w:p w14:paraId="23387E11" w14:textId="77777777" w:rsidR="00000000" w:rsidRDefault="00000000">
      <w:pPr>
        <w:pStyle w:val="TOP"/>
      </w:pPr>
      <w:r>
        <w:t>TOP: Bonds</w:t>
      </w:r>
      <w:r>
        <w:tab/>
        <w:t>MSC: Definitional</w:t>
      </w:r>
    </w:p>
    <w:p w14:paraId="4949287E" w14:textId="77777777" w:rsidR="00000000" w:rsidRDefault="00000000">
      <w:pPr>
        <w:pStyle w:val="MyNL1"/>
      </w:pPr>
      <w:r>
        <w:tab/>
        <w:t>10.</w:t>
      </w:r>
      <w:r>
        <w:tab/>
        <w:t>If the government's expenditures exceeded its receipts, it would likely</w:t>
      </w:r>
    </w:p>
    <w:p w14:paraId="16A34D35" w14:textId="77777777" w:rsidR="00000000" w:rsidRDefault="00000000">
      <w:pPr>
        <w:pStyle w:val="NLa"/>
      </w:pPr>
      <w:r>
        <w:t>a.</w:t>
      </w:r>
      <w:r>
        <w:tab/>
        <w:t>lend money to a bank or other financial intermediary.</w:t>
      </w:r>
    </w:p>
    <w:p w14:paraId="11D59F28" w14:textId="77777777" w:rsidR="00000000" w:rsidRDefault="00000000">
      <w:pPr>
        <w:pStyle w:val="NLa"/>
      </w:pPr>
      <w:r>
        <w:t>b.</w:t>
      </w:r>
      <w:r>
        <w:tab/>
        <w:t>borrow money from a bank or other financial intermediary.</w:t>
      </w:r>
    </w:p>
    <w:p w14:paraId="4B477E26" w14:textId="77777777" w:rsidR="00000000" w:rsidRDefault="00000000">
      <w:pPr>
        <w:pStyle w:val="NLa"/>
      </w:pPr>
      <w:r>
        <w:t>c.</w:t>
      </w:r>
      <w:r>
        <w:tab/>
        <w:t>buy bonds directly from the public.</w:t>
      </w:r>
    </w:p>
    <w:p w14:paraId="10BF4FA0" w14:textId="77777777" w:rsidR="00000000" w:rsidRDefault="00000000">
      <w:pPr>
        <w:pStyle w:val="NLa"/>
      </w:pPr>
      <w:r>
        <w:t>d.</w:t>
      </w:r>
      <w:r>
        <w:tab/>
        <w:t>sell bonds directly to the public.</w:t>
      </w:r>
    </w:p>
    <w:p w14:paraId="165E5C1C" w14:textId="77777777" w:rsidR="00000000" w:rsidRDefault="00000000">
      <w:pPr>
        <w:pStyle w:val="ANS1"/>
      </w:pPr>
      <w:r>
        <w:t>ANS: D</w:t>
      </w:r>
      <w:r>
        <w:tab/>
        <w:t>PTS: 1</w:t>
      </w:r>
      <w:r>
        <w:tab/>
        <w:t>DIF: 2</w:t>
      </w:r>
      <w:r>
        <w:tab/>
        <w:t>REF: 18-1</w:t>
      </w:r>
    </w:p>
    <w:p w14:paraId="3D004D61" w14:textId="77777777" w:rsidR="00000000" w:rsidRDefault="00000000">
      <w:pPr>
        <w:pStyle w:val="TOP"/>
      </w:pPr>
      <w:r>
        <w:t>TOP: Bonds | Direct finance</w:t>
      </w:r>
      <w:r>
        <w:tab/>
        <w:t>MSC: Interpretive</w:t>
      </w:r>
    </w:p>
    <w:p w14:paraId="4FA54659" w14:textId="77777777" w:rsidR="00000000" w:rsidRDefault="00000000">
      <w:pPr>
        <w:pStyle w:val="MyNL1"/>
      </w:pPr>
      <w:r>
        <w:tab/>
        <w:t>11.</w:t>
      </w:r>
      <w:r>
        <w:tab/>
        <w:t xml:space="preserve">Megasoft wants to finance the purchase of new equipment for developing security software called </w:t>
      </w:r>
      <w:r>
        <w:rPr>
          <w:i/>
        </w:rPr>
        <w:t>Doors</w:t>
      </w:r>
      <w:r>
        <w:t xml:space="preserve">, but they have limited internal funds. Megasoft will likely </w:t>
      </w:r>
    </w:p>
    <w:p w14:paraId="1288A272" w14:textId="77777777" w:rsidR="00000000" w:rsidRDefault="00000000">
      <w:pPr>
        <w:pStyle w:val="NLa"/>
      </w:pPr>
      <w:r>
        <w:t>a.</w:t>
      </w:r>
      <w:r>
        <w:tab/>
        <w:t>demand loanable funds by buying bonds.</w:t>
      </w:r>
    </w:p>
    <w:p w14:paraId="1ECCA849" w14:textId="77777777" w:rsidR="00000000" w:rsidRDefault="00000000">
      <w:pPr>
        <w:pStyle w:val="NLa"/>
      </w:pPr>
      <w:r>
        <w:t>b.</w:t>
      </w:r>
      <w:r>
        <w:tab/>
        <w:t>demand loanable funds by selling bonds.</w:t>
      </w:r>
    </w:p>
    <w:p w14:paraId="2C60CD31" w14:textId="77777777" w:rsidR="00000000" w:rsidRDefault="00000000">
      <w:pPr>
        <w:pStyle w:val="NLa"/>
      </w:pPr>
      <w:r>
        <w:t>c.</w:t>
      </w:r>
      <w:r>
        <w:tab/>
        <w:t>supply loanable funds by buying bonds.</w:t>
      </w:r>
    </w:p>
    <w:p w14:paraId="18AC8E05" w14:textId="77777777" w:rsidR="00000000" w:rsidRDefault="00000000">
      <w:pPr>
        <w:pStyle w:val="NLa"/>
      </w:pPr>
      <w:r>
        <w:t>d.</w:t>
      </w:r>
      <w:r>
        <w:tab/>
        <w:t>supply loanable funds by selling bonds.</w:t>
      </w:r>
    </w:p>
    <w:p w14:paraId="2ED118A7" w14:textId="77777777" w:rsidR="00000000" w:rsidRDefault="00000000">
      <w:pPr>
        <w:pStyle w:val="ANS1"/>
      </w:pPr>
      <w:r>
        <w:t>ANS: B</w:t>
      </w:r>
      <w:r>
        <w:tab/>
        <w:t>PTS: 1</w:t>
      </w:r>
      <w:r>
        <w:tab/>
        <w:t>DIF: 2</w:t>
      </w:r>
      <w:r>
        <w:tab/>
        <w:t>REF: 18-1</w:t>
      </w:r>
    </w:p>
    <w:p w14:paraId="26AB9968" w14:textId="77777777" w:rsidR="00000000" w:rsidRDefault="00000000">
      <w:pPr>
        <w:pStyle w:val="TOP"/>
      </w:pPr>
      <w:r>
        <w:t>TOP: Investment | Market for loanable funds</w:t>
      </w:r>
      <w:r>
        <w:tab/>
        <w:t>MSC: Interpretive</w:t>
      </w:r>
    </w:p>
    <w:p w14:paraId="20290359" w14:textId="77777777" w:rsidR="00000000" w:rsidRDefault="00000000">
      <w:pPr>
        <w:pStyle w:val="MyNL1"/>
      </w:pPr>
      <w:r>
        <w:tab/>
        <w:t>12.</w:t>
      </w:r>
      <w:r>
        <w:tab/>
        <w:t xml:space="preserve">Skyline Chili wants to finance the purchase of new equipment for its restaurants, but they have limited internal funds. Skyline will likely </w:t>
      </w:r>
    </w:p>
    <w:p w14:paraId="60723BA1" w14:textId="77777777" w:rsidR="00000000" w:rsidRDefault="00000000">
      <w:pPr>
        <w:pStyle w:val="NLa"/>
      </w:pPr>
      <w:r>
        <w:t>a.</w:t>
      </w:r>
      <w:r>
        <w:tab/>
        <w:t>demand loanable funds by buying bonds.</w:t>
      </w:r>
    </w:p>
    <w:p w14:paraId="19668893" w14:textId="77777777" w:rsidR="00000000" w:rsidRDefault="00000000">
      <w:pPr>
        <w:pStyle w:val="NLa"/>
      </w:pPr>
      <w:r>
        <w:t>b.</w:t>
      </w:r>
      <w:r>
        <w:tab/>
        <w:t>demand loanable funds by selling bonds.</w:t>
      </w:r>
    </w:p>
    <w:p w14:paraId="0D923743" w14:textId="77777777" w:rsidR="00000000" w:rsidRDefault="00000000">
      <w:pPr>
        <w:pStyle w:val="NLa"/>
      </w:pPr>
      <w:r>
        <w:t>c.</w:t>
      </w:r>
      <w:r>
        <w:tab/>
        <w:t>supply loanable funds by buying bonds.</w:t>
      </w:r>
    </w:p>
    <w:p w14:paraId="3D5EC03C" w14:textId="77777777" w:rsidR="00000000" w:rsidRDefault="00000000">
      <w:pPr>
        <w:pStyle w:val="NLa"/>
      </w:pPr>
      <w:r>
        <w:t>d.</w:t>
      </w:r>
      <w:r>
        <w:tab/>
        <w:t>supply loanable funds by selling bonds.</w:t>
      </w:r>
    </w:p>
    <w:p w14:paraId="77018ECB" w14:textId="77777777" w:rsidR="00000000" w:rsidRDefault="00000000">
      <w:pPr>
        <w:pStyle w:val="ANS1"/>
      </w:pPr>
      <w:r>
        <w:t>ANS: B</w:t>
      </w:r>
      <w:r>
        <w:tab/>
        <w:t>PTS: 1</w:t>
      </w:r>
      <w:r>
        <w:tab/>
        <w:t>DIF: 2</w:t>
      </w:r>
      <w:r>
        <w:tab/>
        <w:t>REF: 18-1</w:t>
      </w:r>
    </w:p>
    <w:p w14:paraId="11CFE926" w14:textId="77777777" w:rsidR="00000000" w:rsidRDefault="00000000">
      <w:pPr>
        <w:pStyle w:val="TOP"/>
      </w:pPr>
      <w:r>
        <w:t>TOP: Investment | Market for loanable funds</w:t>
      </w:r>
      <w:r>
        <w:tab/>
        <w:t>MSC: Interpretive</w:t>
      </w:r>
    </w:p>
    <w:p w14:paraId="703023C1" w14:textId="77777777" w:rsidR="00000000" w:rsidRDefault="00000000">
      <w:pPr>
        <w:pStyle w:val="MyNL1"/>
      </w:pPr>
      <w:r>
        <w:tab/>
        <w:t>13.</w:t>
      </w:r>
      <w:r>
        <w:tab/>
        <w:t>If Proctor and Gamble sells a bond it is</w:t>
      </w:r>
    </w:p>
    <w:p w14:paraId="01D891DD" w14:textId="77777777" w:rsidR="00000000" w:rsidRDefault="00000000">
      <w:pPr>
        <w:pStyle w:val="NLa"/>
      </w:pPr>
      <w:r>
        <w:t>a.</w:t>
      </w:r>
      <w:r>
        <w:tab/>
        <w:t>borrowing directly from the public.</w:t>
      </w:r>
    </w:p>
    <w:p w14:paraId="6C606A61" w14:textId="77777777" w:rsidR="00000000" w:rsidRDefault="00000000">
      <w:pPr>
        <w:pStyle w:val="NLa"/>
      </w:pPr>
      <w:r>
        <w:t>b.</w:t>
      </w:r>
      <w:r>
        <w:tab/>
        <w:t>borrowing indirectly from the public.</w:t>
      </w:r>
    </w:p>
    <w:p w14:paraId="49DDF3B1" w14:textId="77777777" w:rsidR="00000000" w:rsidRDefault="00000000">
      <w:pPr>
        <w:pStyle w:val="NLa"/>
      </w:pPr>
      <w:r>
        <w:t>c.</w:t>
      </w:r>
      <w:r>
        <w:tab/>
        <w:t>lending directly to the public.</w:t>
      </w:r>
    </w:p>
    <w:p w14:paraId="62DA9FCC" w14:textId="77777777" w:rsidR="00000000" w:rsidRDefault="00000000">
      <w:pPr>
        <w:pStyle w:val="NLa"/>
      </w:pPr>
      <w:r>
        <w:t>d.</w:t>
      </w:r>
      <w:r>
        <w:tab/>
        <w:t>lending indirectly to the public.</w:t>
      </w:r>
    </w:p>
    <w:p w14:paraId="78312E6C" w14:textId="77777777" w:rsidR="00000000" w:rsidRDefault="00000000">
      <w:pPr>
        <w:pStyle w:val="ANS1"/>
      </w:pPr>
      <w:r>
        <w:t>ANS: A</w:t>
      </w:r>
      <w:r>
        <w:tab/>
        <w:t>PTS: 1</w:t>
      </w:r>
      <w:r>
        <w:tab/>
        <w:t>DIF: 2</w:t>
      </w:r>
      <w:r>
        <w:tab/>
        <w:t>REF: 18-1</w:t>
      </w:r>
    </w:p>
    <w:p w14:paraId="11CED2DC" w14:textId="77777777" w:rsidR="00000000" w:rsidRDefault="00000000">
      <w:pPr>
        <w:pStyle w:val="TOP"/>
      </w:pPr>
      <w:r>
        <w:t>TOP: Bonds | Direct finance</w:t>
      </w:r>
      <w:r>
        <w:tab/>
        <w:t>MSC: Interpretive</w:t>
      </w:r>
    </w:p>
    <w:p w14:paraId="467BEB82" w14:textId="77777777" w:rsidR="00000000" w:rsidRDefault="00000000">
      <w:pPr>
        <w:pStyle w:val="MyNL1"/>
      </w:pPr>
      <w:r>
        <w:lastRenderedPageBreak/>
        <w:tab/>
        <w:t>14.</w:t>
      </w:r>
      <w:r>
        <w:tab/>
        <w:t>Which of the following is correct?</w:t>
      </w:r>
    </w:p>
    <w:p w14:paraId="1B06ACCD" w14:textId="77777777" w:rsidR="00000000" w:rsidRDefault="00000000">
      <w:pPr>
        <w:pStyle w:val="NLa"/>
      </w:pPr>
      <w:r>
        <w:t>a.</w:t>
      </w:r>
      <w:r>
        <w:tab/>
        <w:t>The maturity of a bond refers to the amount to be paid back.</w:t>
      </w:r>
    </w:p>
    <w:p w14:paraId="6A1FEE64" w14:textId="77777777" w:rsidR="00000000" w:rsidRDefault="00000000">
      <w:pPr>
        <w:pStyle w:val="NLa"/>
      </w:pPr>
      <w:r>
        <w:t>b.</w:t>
      </w:r>
      <w:r>
        <w:tab/>
        <w:t>The principal of the bond refers to the person selling the bond.</w:t>
      </w:r>
    </w:p>
    <w:p w14:paraId="66095BD3" w14:textId="77777777" w:rsidR="00000000" w:rsidRDefault="00000000">
      <w:pPr>
        <w:pStyle w:val="NLa"/>
      </w:pPr>
      <w:r>
        <w:t>c.</w:t>
      </w:r>
      <w:r>
        <w:tab/>
        <w:t>A bond buyer cannot sell a bond before it matures.</w:t>
      </w:r>
    </w:p>
    <w:p w14:paraId="1014A444" w14:textId="77777777" w:rsidR="00000000" w:rsidRDefault="00000000">
      <w:pPr>
        <w:pStyle w:val="NLa"/>
      </w:pPr>
      <w:r>
        <w:t>d.</w:t>
      </w:r>
      <w:r>
        <w:tab/>
        <w:t>None of the above is correct.</w:t>
      </w:r>
    </w:p>
    <w:p w14:paraId="02EE8CCA" w14:textId="77777777" w:rsidR="00000000" w:rsidRDefault="00000000">
      <w:pPr>
        <w:pStyle w:val="ANS1"/>
      </w:pPr>
      <w:r>
        <w:t>ANS: D</w:t>
      </w:r>
      <w:r>
        <w:tab/>
        <w:t>PTS: 1</w:t>
      </w:r>
      <w:r>
        <w:tab/>
        <w:t>DIF: 1</w:t>
      </w:r>
      <w:r>
        <w:tab/>
        <w:t>REF: 18-1</w:t>
      </w:r>
    </w:p>
    <w:p w14:paraId="149BCAD2" w14:textId="77777777" w:rsidR="00000000" w:rsidRDefault="00000000">
      <w:pPr>
        <w:pStyle w:val="TOP"/>
      </w:pPr>
      <w:r>
        <w:t>TOP: Bonds</w:t>
      </w:r>
      <w:r>
        <w:tab/>
        <w:t>MSC: Definitional</w:t>
      </w:r>
    </w:p>
    <w:p w14:paraId="37C09EED" w14:textId="77777777" w:rsidR="00000000" w:rsidRDefault="00000000">
      <w:pPr>
        <w:pStyle w:val="MyNL1"/>
      </w:pPr>
      <w:r>
        <w:tab/>
        <w:t>15.</w:t>
      </w:r>
      <w:r>
        <w:tab/>
        <w:t xml:space="preserve">Which of the following is </w:t>
      </w:r>
      <w:r>
        <w:rPr>
          <w:i/>
        </w:rPr>
        <w:t>not</w:t>
      </w:r>
      <w:r>
        <w:t xml:space="preserve"> a nonsensical headline?</w:t>
      </w:r>
    </w:p>
    <w:p w14:paraId="739DC342" w14:textId="77777777" w:rsidR="00000000" w:rsidRDefault="00000000">
      <w:pPr>
        <w:pStyle w:val="NLa"/>
      </w:pPr>
      <w:r>
        <w:t>a.</w:t>
      </w:r>
      <w:r>
        <w:tab/>
        <w:t>British perpetuities about to mature.</w:t>
      </w:r>
    </w:p>
    <w:p w14:paraId="0658C107" w14:textId="77777777" w:rsidR="00000000" w:rsidRDefault="00000000">
      <w:pPr>
        <w:pStyle w:val="NLa"/>
      </w:pPr>
      <w:r>
        <w:t>b.</w:t>
      </w:r>
      <w:r>
        <w:tab/>
        <w:t>Disney issues new bonds with term of $1,000 each.</w:t>
      </w:r>
    </w:p>
    <w:p w14:paraId="15F1DB60" w14:textId="77777777" w:rsidR="00000000" w:rsidRDefault="00000000">
      <w:pPr>
        <w:pStyle w:val="NLa"/>
      </w:pPr>
      <w:r>
        <w:t>c.</w:t>
      </w:r>
      <w:r>
        <w:tab/>
        <w:t>Government bonds currently pay less interest than corporate bonds.</w:t>
      </w:r>
    </w:p>
    <w:p w14:paraId="7A799D55" w14:textId="77777777" w:rsidR="00000000" w:rsidRDefault="00000000">
      <w:pPr>
        <w:pStyle w:val="NLa"/>
      </w:pPr>
      <w:r>
        <w:t>d.</w:t>
      </w:r>
      <w:r>
        <w:tab/>
        <w:t>Standard and Poor's judges new junk bond to have very low credit risk.</w:t>
      </w:r>
    </w:p>
    <w:p w14:paraId="2695AD35" w14:textId="77777777" w:rsidR="00000000" w:rsidRDefault="00000000">
      <w:pPr>
        <w:pStyle w:val="ANS1"/>
      </w:pPr>
      <w:r>
        <w:t>ANS: C</w:t>
      </w:r>
      <w:r>
        <w:tab/>
        <w:t>PTS: 1</w:t>
      </w:r>
      <w:r>
        <w:tab/>
        <w:t>DIF: 2</w:t>
      </w:r>
      <w:r>
        <w:tab/>
        <w:t>REF: 18-1</w:t>
      </w:r>
    </w:p>
    <w:p w14:paraId="57229050" w14:textId="77777777" w:rsidR="00000000" w:rsidRDefault="00000000">
      <w:pPr>
        <w:pStyle w:val="TOP"/>
      </w:pPr>
      <w:r>
        <w:t>TOP: Bonds</w:t>
      </w:r>
      <w:r>
        <w:tab/>
        <w:t>MSC: Interpretive</w:t>
      </w:r>
    </w:p>
    <w:p w14:paraId="64072088" w14:textId="77777777" w:rsidR="00000000" w:rsidRDefault="00000000">
      <w:pPr>
        <w:pStyle w:val="MyNL1"/>
      </w:pPr>
      <w:r>
        <w:tab/>
        <w:t>16.</w:t>
      </w:r>
      <w:r>
        <w:tab/>
        <w:t>The length of time until a bond matures is called the</w:t>
      </w:r>
    </w:p>
    <w:p w14:paraId="0077E896" w14:textId="77777777" w:rsidR="00000000" w:rsidRDefault="00000000">
      <w:pPr>
        <w:pStyle w:val="NLa"/>
      </w:pPr>
      <w:r>
        <w:t>a.</w:t>
      </w:r>
      <w:r>
        <w:tab/>
        <w:t>perpetuity.</w:t>
      </w:r>
    </w:p>
    <w:p w14:paraId="13227A8B" w14:textId="77777777" w:rsidR="00000000" w:rsidRDefault="00000000">
      <w:pPr>
        <w:pStyle w:val="NLa"/>
      </w:pPr>
      <w:r>
        <w:t>b.</w:t>
      </w:r>
      <w:r>
        <w:tab/>
        <w:t>term.</w:t>
      </w:r>
    </w:p>
    <w:p w14:paraId="2CC3D4E1" w14:textId="77777777" w:rsidR="00000000" w:rsidRDefault="00000000">
      <w:pPr>
        <w:pStyle w:val="NLa"/>
      </w:pPr>
      <w:r>
        <w:t>c.</w:t>
      </w:r>
      <w:r>
        <w:tab/>
        <w:t>maturity.</w:t>
      </w:r>
    </w:p>
    <w:p w14:paraId="6FCA8B6C" w14:textId="77777777" w:rsidR="00000000" w:rsidRDefault="00000000">
      <w:pPr>
        <w:pStyle w:val="NLa"/>
      </w:pPr>
      <w:r>
        <w:t>d.</w:t>
      </w:r>
      <w:r>
        <w:tab/>
        <w:t>intermediation.</w:t>
      </w:r>
    </w:p>
    <w:p w14:paraId="4853A1F6" w14:textId="77777777" w:rsidR="00000000" w:rsidRDefault="00000000">
      <w:pPr>
        <w:pStyle w:val="ANS1"/>
      </w:pPr>
      <w:r>
        <w:t>ANS: B</w:t>
      </w:r>
      <w:r>
        <w:tab/>
        <w:t>PTS: 1</w:t>
      </w:r>
      <w:r>
        <w:tab/>
        <w:t>DIF: 1</w:t>
      </w:r>
      <w:r>
        <w:tab/>
        <w:t>REF: 18-1</w:t>
      </w:r>
    </w:p>
    <w:p w14:paraId="4B793601" w14:textId="77777777" w:rsidR="00000000" w:rsidRDefault="00000000">
      <w:pPr>
        <w:pStyle w:val="TOP"/>
      </w:pPr>
      <w:r>
        <w:t>TOP: Bonds | Term</w:t>
      </w:r>
      <w:r>
        <w:tab/>
        <w:t>MSC: Definitional</w:t>
      </w:r>
    </w:p>
    <w:p w14:paraId="0419A3D3" w14:textId="77777777" w:rsidR="00000000" w:rsidRDefault="00000000">
      <w:pPr>
        <w:pStyle w:val="MyNL1"/>
      </w:pPr>
      <w:r>
        <w:tab/>
        <w:t>17.</w:t>
      </w:r>
      <w:r>
        <w:tab/>
        <w:t>A perpetuity is distinguished from other bonds in that it</w:t>
      </w:r>
    </w:p>
    <w:p w14:paraId="66AE98DC" w14:textId="77777777" w:rsidR="00000000" w:rsidRDefault="00000000">
      <w:pPr>
        <w:pStyle w:val="NLa"/>
      </w:pPr>
      <w:r>
        <w:t>a.</w:t>
      </w:r>
      <w:r>
        <w:tab/>
        <w:t>pays continuously compounded interest.</w:t>
      </w:r>
    </w:p>
    <w:p w14:paraId="532B2D80" w14:textId="77777777" w:rsidR="00000000" w:rsidRDefault="00000000">
      <w:pPr>
        <w:pStyle w:val="NLa"/>
      </w:pPr>
      <w:r>
        <w:t>b.</w:t>
      </w:r>
      <w:r>
        <w:tab/>
        <w:t>pays interest only when it matures.</w:t>
      </w:r>
    </w:p>
    <w:p w14:paraId="3A7D71D3" w14:textId="77777777" w:rsidR="00000000" w:rsidRDefault="00000000">
      <w:pPr>
        <w:pStyle w:val="NLa"/>
      </w:pPr>
      <w:r>
        <w:t>c.</w:t>
      </w:r>
      <w:r>
        <w:tab/>
        <w:t>never matures.</w:t>
      </w:r>
    </w:p>
    <w:p w14:paraId="79847BD3" w14:textId="77777777" w:rsidR="00000000" w:rsidRDefault="00000000">
      <w:pPr>
        <w:pStyle w:val="NLa"/>
      </w:pPr>
      <w:r>
        <w:t>d.</w:t>
      </w:r>
      <w:r>
        <w:tab/>
        <w:t>will be used to purchase another bond when it matures unless the owner specifies othe</w:t>
      </w:r>
      <w:r>
        <w:t>r</w:t>
      </w:r>
      <w:r>
        <w:t>wise.</w:t>
      </w:r>
    </w:p>
    <w:p w14:paraId="6A8F3520" w14:textId="77777777" w:rsidR="00000000" w:rsidRDefault="00000000">
      <w:pPr>
        <w:pStyle w:val="ANS1"/>
      </w:pPr>
      <w:r>
        <w:t>ANS: C</w:t>
      </w:r>
      <w:r>
        <w:tab/>
        <w:t>PTS: 1</w:t>
      </w:r>
      <w:r>
        <w:tab/>
        <w:t>DIF: 1</w:t>
      </w:r>
      <w:r>
        <w:tab/>
        <w:t>REF: 18-1</w:t>
      </w:r>
    </w:p>
    <w:p w14:paraId="12F606FC" w14:textId="77777777" w:rsidR="00000000" w:rsidRDefault="00000000">
      <w:pPr>
        <w:pStyle w:val="TOP"/>
      </w:pPr>
      <w:r>
        <w:t>TOP: Perpetuity</w:t>
      </w:r>
      <w:r>
        <w:tab/>
        <w:t>MSC: Definitional</w:t>
      </w:r>
    </w:p>
    <w:p w14:paraId="0376BCC7" w14:textId="77777777" w:rsidR="00000000" w:rsidRDefault="00000000">
      <w:pPr>
        <w:pStyle w:val="MyNL1"/>
      </w:pPr>
      <w:r>
        <w:tab/>
        <w:t>18.</w:t>
      </w:r>
      <w:r>
        <w:tab/>
        <w:t>Which of the following is correct?</w:t>
      </w:r>
    </w:p>
    <w:p w14:paraId="7D34DFDA" w14:textId="77777777" w:rsidR="00000000" w:rsidRDefault="00000000">
      <w:pPr>
        <w:pStyle w:val="NLa"/>
      </w:pPr>
      <w:r>
        <w:t>a.</w:t>
      </w:r>
      <w:r>
        <w:tab/>
        <w:t>Some bonds have terms as short as a few months.</w:t>
      </w:r>
    </w:p>
    <w:p w14:paraId="707CABEC" w14:textId="77777777" w:rsidR="00000000" w:rsidRDefault="00000000">
      <w:pPr>
        <w:pStyle w:val="NLa"/>
      </w:pPr>
      <w:r>
        <w:t>b.</w:t>
      </w:r>
      <w:r>
        <w:tab/>
        <w:t>Because they are so risky, junk bonds pay a low rate of interest.</w:t>
      </w:r>
    </w:p>
    <w:p w14:paraId="79DC7524" w14:textId="77777777" w:rsidR="00000000" w:rsidRDefault="00000000">
      <w:pPr>
        <w:pStyle w:val="NLa"/>
      </w:pPr>
      <w:r>
        <w:t>c.</w:t>
      </w:r>
      <w:r>
        <w:tab/>
        <w:t>Corporations buy bonds to raise funds.</w:t>
      </w:r>
    </w:p>
    <w:p w14:paraId="1986E263" w14:textId="77777777" w:rsidR="00000000" w:rsidRDefault="00000000">
      <w:pPr>
        <w:pStyle w:val="NLa"/>
      </w:pPr>
      <w:r>
        <w:t>d.</w:t>
      </w:r>
      <w:r>
        <w:tab/>
        <w:t>All of the above are correct.</w:t>
      </w:r>
    </w:p>
    <w:p w14:paraId="66A7B0A0" w14:textId="77777777" w:rsidR="00000000" w:rsidRDefault="00000000">
      <w:pPr>
        <w:pStyle w:val="ANS1"/>
      </w:pPr>
      <w:r>
        <w:t>ANS: A</w:t>
      </w:r>
      <w:r>
        <w:tab/>
        <w:t>PTS: 1</w:t>
      </w:r>
      <w:r>
        <w:tab/>
        <w:t>DIF: 1</w:t>
      </w:r>
      <w:r>
        <w:tab/>
        <w:t>REF: 18-1</w:t>
      </w:r>
    </w:p>
    <w:p w14:paraId="4A2FE0F6" w14:textId="77777777" w:rsidR="00000000" w:rsidRDefault="00000000">
      <w:pPr>
        <w:pStyle w:val="TOP"/>
      </w:pPr>
      <w:r>
        <w:t>TOP: Bonds</w:t>
      </w:r>
      <w:r>
        <w:tab/>
        <w:t>MSC: Interpretive</w:t>
      </w:r>
    </w:p>
    <w:p w14:paraId="29D61A5B" w14:textId="77777777" w:rsidR="00000000" w:rsidRDefault="00000000">
      <w:pPr>
        <w:pStyle w:val="MyNL1"/>
      </w:pPr>
      <w:r>
        <w:tab/>
        <w:t>19.</w:t>
      </w:r>
      <w:r>
        <w:tab/>
        <w:t xml:space="preserve">Which of the following is </w:t>
      </w:r>
      <w:r>
        <w:rPr>
          <w:i/>
        </w:rPr>
        <w:t xml:space="preserve">not </w:t>
      </w:r>
      <w:r>
        <w:t>correct?</w:t>
      </w:r>
    </w:p>
    <w:p w14:paraId="15BDD87F" w14:textId="77777777" w:rsidR="00000000" w:rsidRDefault="00000000">
      <w:pPr>
        <w:pStyle w:val="NLa"/>
      </w:pPr>
      <w:r>
        <w:t>a.</w:t>
      </w:r>
      <w:r>
        <w:tab/>
        <w:t>If you buy a bond from a corporation, you can sell the bond to someone else before it m</w:t>
      </w:r>
      <w:r>
        <w:t>a</w:t>
      </w:r>
      <w:r>
        <w:t>tures.</w:t>
      </w:r>
    </w:p>
    <w:p w14:paraId="2F2745E5" w14:textId="77777777" w:rsidR="00000000" w:rsidRDefault="00000000">
      <w:pPr>
        <w:pStyle w:val="NLa"/>
      </w:pPr>
      <w:r>
        <w:t>b.</w:t>
      </w:r>
      <w:r>
        <w:tab/>
        <w:t>Date to maturity refers to the scheduling of periodic interest rate payments on a bond.</w:t>
      </w:r>
    </w:p>
    <w:p w14:paraId="10B14028" w14:textId="77777777" w:rsidR="00000000" w:rsidRDefault="00000000">
      <w:pPr>
        <w:pStyle w:val="NLa"/>
      </w:pPr>
      <w:r>
        <w:t>c.</w:t>
      </w:r>
      <w:r>
        <w:tab/>
        <w:t>A bond is an IOU.</w:t>
      </w:r>
    </w:p>
    <w:p w14:paraId="7AF6E976" w14:textId="77777777" w:rsidR="00000000" w:rsidRDefault="00000000">
      <w:pPr>
        <w:pStyle w:val="NLa"/>
      </w:pPr>
      <w:r>
        <w:t>d.</w:t>
      </w:r>
      <w:r>
        <w:tab/>
        <w:t>There are millions of different bonds in the U.S. economy.</w:t>
      </w:r>
    </w:p>
    <w:p w14:paraId="6D675724" w14:textId="77777777" w:rsidR="00000000" w:rsidRDefault="00000000">
      <w:pPr>
        <w:pStyle w:val="ANS1"/>
      </w:pPr>
      <w:r>
        <w:t>ANS: B</w:t>
      </w:r>
      <w:r>
        <w:tab/>
        <w:t>PTS: 1</w:t>
      </w:r>
      <w:r>
        <w:tab/>
        <w:t>DIF: 1</w:t>
      </w:r>
      <w:r>
        <w:tab/>
        <w:t>REF: 18-1</w:t>
      </w:r>
    </w:p>
    <w:p w14:paraId="3086E2E9" w14:textId="77777777" w:rsidR="00000000" w:rsidRDefault="00000000">
      <w:pPr>
        <w:pStyle w:val="TOP"/>
      </w:pPr>
      <w:r>
        <w:t>TOP: Bonds</w:t>
      </w:r>
      <w:r>
        <w:tab/>
        <w:t>MSC: Definitional</w:t>
      </w:r>
    </w:p>
    <w:p w14:paraId="41BBCE99" w14:textId="77777777" w:rsidR="00000000" w:rsidRDefault="00000000">
      <w:pPr>
        <w:pStyle w:val="MyNL1"/>
      </w:pPr>
      <w:r>
        <w:tab/>
        <w:t>20.</w:t>
      </w:r>
      <w:r>
        <w:tab/>
        <w:t xml:space="preserve">A bond that never matures is known as a </w:t>
      </w:r>
    </w:p>
    <w:p w14:paraId="5CF1A822" w14:textId="77777777" w:rsidR="00000000" w:rsidRDefault="00000000">
      <w:pPr>
        <w:pStyle w:val="NLa"/>
      </w:pPr>
      <w:r>
        <w:t>a.</w:t>
      </w:r>
      <w:r>
        <w:tab/>
        <w:t>perpetuity.</w:t>
      </w:r>
    </w:p>
    <w:p w14:paraId="3DCC176A" w14:textId="77777777" w:rsidR="00000000" w:rsidRDefault="00000000">
      <w:pPr>
        <w:pStyle w:val="NLa"/>
      </w:pPr>
      <w:r>
        <w:t>b.</w:t>
      </w:r>
      <w:r>
        <w:tab/>
        <w:t>an intermediary bond.</w:t>
      </w:r>
    </w:p>
    <w:p w14:paraId="59AB0909" w14:textId="77777777" w:rsidR="00000000" w:rsidRDefault="00000000">
      <w:pPr>
        <w:pStyle w:val="NLa"/>
      </w:pPr>
      <w:r>
        <w:t>c.</w:t>
      </w:r>
      <w:r>
        <w:tab/>
        <w:t>an indexed bond.</w:t>
      </w:r>
    </w:p>
    <w:p w14:paraId="11867BB5" w14:textId="77777777" w:rsidR="00000000" w:rsidRDefault="00000000">
      <w:pPr>
        <w:pStyle w:val="NLa"/>
      </w:pPr>
      <w:r>
        <w:t>d.</w:t>
      </w:r>
      <w:r>
        <w:tab/>
        <w:t>a junk bond.</w:t>
      </w:r>
    </w:p>
    <w:p w14:paraId="6F4495A2" w14:textId="77777777" w:rsidR="00000000" w:rsidRDefault="00000000">
      <w:pPr>
        <w:pStyle w:val="ANS1"/>
      </w:pPr>
      <w:r>
        <w:t>ANS: A</w:t>
      </w:r>
      <w:r>
        <w:tab/>
        <w:t>PTS: 1</w:t>
      </w:r>
      <w:r>
        <w:tab/>
        <w:t>DIF: 1</w:t>
      </w:r>
      <w:r>
        <w:tab/>
        <w:t>REF: 18-1</w:t>
      </w:r>
    </w:p>
    <w:p w14:paraId="352D619C" w14:textId="77777777" w:rsidR="00000000" w:rsidRDefault="00000000">
      <w:pPr>
        <w:pStyle w:val="TOP"/>
      </w:pPr>
      <w:r>
        <w:t>TOP: Perpetuity</w:t>
      </w:r>
      <w:r>
        <w:tab/>
        <w:t>MSC: Definitional</w:t>
      </w:r>
    </w:p>
    <w:p w14:paraId="29067DF5" w14:textId="77777777" w:rsidR="00000000" w:rsidRDefault="00000000">
      <w:pPr>
        <w:pStyle w:val="MyNL1"/>
      </w:pPr>
      <w:r>
        <w:lastRenderedPageBreak/>
        <w:tab/>
        <w:t>21.</w:t>
      </w:r>
      <w:r>
        <w:tab/>
        <w:t>Which of the following is correct?</w:t>
      </w:r>
    </w:p>
    <w:p w14:paraId="791AE323" w14:textId="77777777" w:rsidR="00000000" w:rsidRDefault="00000000">
      <w:pPr>
        <w:pStyle w:val="NLa"/>
      </w:pPr>
      <w:r>
        <w:t>a.</w:t>
      </w:r>
      <w:r>
        <w:tab/>
        <w:t>Lenders sell bonds and borrowers buy them.</w:t>
      </w:r>
    </w:p>
    <w:p w14:paraId="1788AC54" w14:textId="77777777" w:rsidR="00000000" w:rsidRDefault="00000000">
      <w:pPr>
        <w:pStyle w:val="NLa"/>
      </w:pPr>
      <w:r>
        <w:t>b.</w:t>
      </w:r>
      <w:r>
        <w:tab/>
        <w:t>Long-term bonds usually pay a lower interest rate than do short-term bonds because long-term bonds are riskier.</w:t>
      </w:r>
    </w:p>
    <w:p w14:paraId="7147DAAB" w14:textId="77777777" w:rsidR="00000000" w:rsidRDefault="00000000">
      <w:pPr>
        <w:pStyle w:val="NLa"/>
      </w:pPr>
      <w:r>
        <w:t>c.</w:t>
      </w:r>
      <w:r>
        <w:tab/>
        <w:t>Junk bonds refer to bonds that have been resold many times.</w:t>
      </w:r>
    </w:p>
    <w:p w14:paraId="6C9CCF40" w14:textId="77777777" w:rsidR="00000000" w:rsidRDefault="00000000">
      <w:pPr>
        <w:pStyle w:val="NLa"/>
      </w:pPr>
      <w:r>
        <w:t>d.</w:t>
      </w:r>
      <w:r>
        <w:tab/>
        <w:t>None of the above is correct.</w:t>
      </w:r>
    </w:p>
    <w:p w14:paraId="56C7B146" w14:textId="77777777" w:rsidR="00000000" w:rsidRDefault="00000000">
      <w:pPr>
        <w:pStyle w:val="ANS1"/>
      </w:pPr>
      <w:r>
        <w:t>ANS: D</w:t>
      </w:r>
      <w:r>
        <w:tab/>
        <w:t>PTS: 1</w:t>
      </w:r>
      <w:r>
        <w:tab/>
        <w:t>DIF: 1</w:t>
      </w:r>
      <w:r>
        <w:tab/>
        <w:t>REF: 18-1</w:t>
      </w:r>
    </w:p>
    <w:p w14:paraId="45E8C157" w14:textId="77777777" w:rsidR="00000000" w:rsidRDefault="00000000">
      <w:pPr>
        <w:pStyle w:val="TOP"/>
      </w:pPr>
      <w:r>
        <w:t>TOP: Bonds</w:t>
      </w:r>
      <w:r>
        <w:tab/>
        <w:t>MSC: Definitional</w:t>
      </w:r>
    </w:p>
    <w:p w14:paraId="0D4E0A90" w14:textId="77777777" w:rsidR="00000000" w:rsidRDefault="00000000">
      <w:pPr>
        <w:pStyle w:val="MyNL1"/>
      </w:pPr>
      <w:r>
        <w:tab/>
        <w:t>22.</w:t>
      </w:r>
      <w:r>
        <w:tab/>
        <w:t>Long-term bonds are generally</w:t>
      </w:r>
    </w:p>
    <w:p w14:paraId="05F7F5A1" w14:textId="77777777" w:rsidR="00000000" w:rsidRDefault="00000000">
      <w:pPr>
        <w:pStyle w:val="NLa"/>
      </w:pPr>
      <w:r>
        <w:t>a.</w:t>
      </w:r>
      <w:r>
        <w:tab/>
        <w:t>less risky than short-term bonds and so pay higher interest.</w:t>
      </w:r>
    </w:p>
    <w:p w14:paraId="1496E7A0" w14:textId="77777777" w:rsidR="00000000" w:rsidRDefault="00000000">
      <w:pPr>
        <w:pStyle w:val="NLa"/>
      </w:pPr>
      <w:r>
        <w:t>b.</w:t>
      </w:r>
      <w:r>
        <w:tab/>
        <w:t>less risky than short-term bonds and so pay lower interest.</w:t>
      </w:r>
    </w:p>
    <w:p w14:paraId="7C409932" w14:textId="77777777" w:rsidR="00000000" w:rsidRDefault="00000000">
      <w:pPr>
        <w:pStyle w:val="NLa"/>
      </w:pPr>
      <w:r>
        <w:t>c.</w:t>
      </w:r>
      <w:r>
        <w:tab/>
        <w:t>more risky than short-term bonds and so pay higher interest.</w:t>
      </w:r>
    </w:p>
    <w:p w14:paraId="55421C95" w14:textId="77777777" w:rsidR="00000000" w:rsidRDefault="00000000">
      <w:pPr>
        <w:pStyle w:val="NLa"/>
      </w:pPr>
      <w:r>
        <w:t>d.</w:t>
      </w:r>
      <w:r>
        <w:tab/>
        <w:t>more risky than short-term bonds and so pay lower interest.</w:t>
      </w:r>
    </w:p>
    <w:p w14:paraId="644F5F10" w14:textId="77777777" w:rsidR="00000000" w:rsidRDefault="00000000">
      <w:pPr>
        <w:pStyle w:val="ANS1"/>
      </w:pPr>
      <w:r>
        <w:t>ANS: C</w:t>
      </w:r>
      <w:r>
        <w:tab/>
        <w:t>PTS: 1</w:t>
      </w:r>
      <w:r>
        <w:tab/>
        <w:t>DIF: 1</w:t>
      </w:r>
      <w:r>
        <w:tab/>
        <w:t>REF: 18-1</w:t>
      </w:r>
    </w:p>
    <w:p w14:paraId="53FEC7F8" w14:textId="77777777" w:rsidR="00000000" w:rsidRDefault="00000000">
      <w:pPr>
        <w:pStyle w:val="TOP"/>
      </w:pPr>
      <w:r>
        <w:t>TOP: Bonds and risk</w:t>
      </w:r>
      <w:r>
        <w:tab/>
        <w:t>MSC: Definitional</w:t>
      </w:r>
    </w:p>
    <w:p w14:paraId="704A6928" w14:textId="77777777" w:rsidR="00000000" w:rsidRDefault="00000000">
      <w:pPr>
        <w:pStyle w:val="MyNL1"/>
      </w:pPr>
      <w:r>
        <w:tab/>
        <w:t>23.</w:t>
      </w:r>
      <w:r>
        <w:tab/>
        <w:t>Compared to long-term bonds, other things the same, short-term bonds generally have</w:t>
      </w:r>
    </w:p>
    <w:p w14:paraId="71B10B3B" w14:textId="77777777" w:rsidR="00000000" w:rsidRDefault="00000000">
      <w:pPr>
        <w:pStyle w:val="NLa"/>
      </w:pPr>
      <w:r>
        <w:t>a.</w:t>
      </w:r>
      <w:r>
        <w:tab/>
        <w:t>more risk and so pay higher interest.</w:t>
      </w:r>
    </w:p>
    <w:p w14:paraId="3008BF42" w14:textId="77777777" w:rsidR="00000000" w:rsidRDefault="00000000">
      <w:pPr>
        <w:pStyle w:val="NLa"/>
      </w:pPr>
      <w:r>
        <w:t>b.</w:t>
      </w:r>
      <w:r>
        <w:tab/>
        <w:t>less risk and so pay lower interest.</w:t>
      </w:r>
    </w:p>
    <w:p w14:paraId="5A9E254F" w14:textId="77777777" w:rsidR="00000000" w:rsidRDefault="00000000">
      <w:pPr>
        <w:pStyle w:val="NLa"/>
      </w:pPr>
      <w:r>
        <w:t>c.</w:t>
      </w:r>
      <w:r>
        <w:tab/>
        <w:t>less risk and so pay higher interest.</w:t>
      </w:r>
    </w:p>
    <w:p w14:paraId="000A3BD8" w14:textId="77777777" w:rsidR="00000000" w:rsidRDefault="00000000">
      <w:pPr>
        <w:pStyle w:val="NLa"/>
      </w:pPr>
      <w:r>
        <w:t>d.</w:t>
      </w:r>
      <w:r>
        <w:tab/>
        <w:t>about the same risk and so pay about the same interest.</w:t>
      </w:r>
    </w:p>
    <w:p w14:paraId="23A66F6A" w14:textId="77777777" w:rsidR="00000000" w:rsidRDefault="00000000">
      <w:pPr>
        <w:pStyle w:val="ANS1"/>
      </w:pPr>
      <w:r>
        <w:t>ANS: B</w:t>
      </w:r>
      <w:r>
        <w:tab/>
        <w:t>PTS: 1</w:t>
      </w:r>
      <w:r>
        <w:tab/>
        <w:t>DIF: 1</w:t>
      </w:r>
      <w:r>
        <w:tab/>
        <w:t>REF: 18-1</w:t>
      </w:r>
    </w:p>
    <w:p w14:paraId="430CF3DA" w14:textId="77777777" w:rsidR="00000000" w:rsidRDefault="00000000">
      <w:pPr>
        <w:pStyle w:val="TOP"/>
      </w:pPr>
      <w:r>
        <w:t>TOP: Bonds and risk</w:t>
      </w:r>
      <w:r>
        <w:tab/>
        <w:t>MSC: Definitional</w:t>
      </w:r>
    </w:p>
    <w:p w14:paraId="62F3B81A" w14:textId="77777777" w:rsidR="00000000" w:rsidRDefault="00000000">
      <w:pPr>
        <w:pStyle w:val="MyNL1"/>
      </w:pPr>
      <w:r>
        <w:tab/>
        <w:t>24.</w:t>
      </w:r>
      <w:r>
        <w:tab/>
        <w:t>On which bond is default most likely?</w:t>
      </w:r>
    </w:p>
    <w:p w14:paraId="3AEAA958" w14:textId="77777777" w:rsidR="00000000" w:rsidRDefault="00000000">
      <w:pPr>
        <w:pStyle w:val="NLa"/>
      </w:pPr>
      <w:r>
        <w:t>a.</w:t>
      </w:r>
      <w:r>
        <w:tab/>
        <w:t>a junk bond</w:t>
      </w:r>
    </w:p>
    <w:p w14:paraId="576F5E06" w14:textId="77777777" w:rsidR="00000000" w:rsidRDefault="00000000">
      <w:pPr>
        <w:pStyle w:val="NLa"/>
      </w:pPr>
      <w:r>
        <w:t>b.</w:t>
      </w:r>
      <w:r>
        <w:tab/>
        <w:t>a municipal bond</w:t>
      </w:r>
    </w:p>
    <w:p w14:paraId="6676E9D7" w14:textId="77777777" w:rsidR="00000000" w:rsidRDefault="00000000">
      <w:pPr>
        <w:pStyle w:val="NLa"/>
      </w:pPr>
      <w:r>
        <w:t>c.</w:t>
      </w:r>
      <w:r>
        <w:tab/>
        <w:t>a U.S. government bond</w:t>
      </w:r>
    </w:p>
    <w:p w14:paraId="7AF5B8E4" w14:textId="77777777" w:rsidR="00000000" w:rsidRDefault="00000000">
      <w:pPr>
        <w:pStyle w:val="NLa"/>
      </w:pPr>
      <w:r>
        <w:t>d.</w:t>
      </w:r>
      <w:r>
        <w:tab/>
        <w:t>a corporate bond issued by Proctor and Gamble.</w:t>
      </w:r>
    </w:p>
    <w:p w14:paraId="3FC2F039" w14:textId="77777777" w:rsidR="00000000" w:rsidRDefault="00000000">
      <w:pPr>
        <w:pStyle w:val="ANS1"/>
      </w:pPr>
      <w:r>
        <w:t>ANS: A</w:t>
      </w:r>
      <w:r>
        <w:tab/>
        <w:t>PTS: 1</w:t>
      </w:r>
      <w:r>
        <w:tab/>
        <w:t>DIF: 1</w:t>
      </w:r>
      <w:r>
        <w:tab/>
        <w:t>REF: 18-1</w:t>
      </w:r>
    </w:p>
    <w:p w14:paraId="34869C0A" w14:textId="77777777" w:rsidR="00000000" w:rsidRDefault="00000000">
      <w:pPr>
        <w:pStyle w:val="TOP"/>
      </w:pPr>
      <w:r>
        <w:t>TOP: Bonds and risk</w:t>
      </w:r>
      <w:r>
        <w:tab/>
        <w:t>MSC: Definitional</w:t>
      </w:r>
    </w:p>
    <w:p w14:paraId="2B1D039A" w14:textId="77777777" w:rsidR="00000000" w:rsidRDefault="00000000">
      <w:pPr>
        <w:pStyle w:val="MyNL1"/>
      </w:pPr>
      <w:r>
        <w:tab/>
        <w:t>25.</w:t>
      </w:r>
      <w:r>
        <w:tab/>
        <w:t>Assuming that the bonds below have the same term and principal and that the state or local government which issues the municipal bond has a good credit rating, which list has bonds ordered from the one that pays the most interest to the one that pays the least inte</w:t>
      </w:r>
      <w:r>
        <w:t>r</w:t>
      </w:r>
      <w:r>
        <w:t>est?</w:t>
      </w:r>
    </w:p>
    <w:p w14:paraId="131FE7DD" w14:textId="77777777" w:rsidR="00000000" w:rsidRDefault="00000000">
      <w:pPr>
        <w:pStyle w:val="NLa"/>
      </w:pPr>
      <w:r>
        <w:t>a.</w:t>
      </w:r>
      <w:r>
        <w:tab/>
        <w:t>corporate bond, municipal bond, U.S. government bond</w:t>
      </w:r>
    </w:p>
    <w:p w14:paraId="4A0ED69C" w14:textId="77777777" w:rsidR="00000000" w:rsidRDefault="00000000">
      <w:pPr>
        <w:pStyle w:val="NLa"/>
      </w:pPr>
      <w:r>
        <w:t>b.</w:t>
      </w:r>
      <w:r>
        <w:tab/>
        <w:t>corporate bond, U.S. government bond, municipal bond</w:t>
      </w:r>
    </w:p>
    <w:p w14:paraId="364C09E5" w14:textId="77777777" w:rsidR="00000000" w:rsidRDefault="00000000">
      <w:pPr>
        <w:pStyle w:val="NLa"/>
      </w:pPr>
      <w:r>
        <w:t>c.</w:t>
      </w:r>
      <w:r>
        <w:tab/>
        <w:t>municipal bond, U.S. government bond, corporate bond</w:t>
      </w:r>
    </w:p>
    <w:p w14:paraId="1E246D43" w14:textId="77777777" w:rsidR="00000000" w:rsidRDefault="00000000">
      <w:pPr>
        <w:pStyle w:val="NLa"/>
      </w:pPr>
      <w:r>
        <w:t>d.</w:t>
      </w:r>
      <w:r>
        <w:tab/>
        <w:t>U.S. government bond, municipal bond, corporate bond</w:t>
      </w:r>
    </w:p>
    <w:p w14:paraId="7680595C" w14:textId="77777777" w:rsidR="00000000" w:rsidRDefault="00000000">
      <w:pPr>
        <w:pStyle w:val="ANS1"/>
      </w:pPr>
      <w:r>
        <w:t>ANS: B</w:t>
      </w:r>
      <w:r>
        <w:tab/>
        <w:t>PTS: 1</w:t>
      </w:r>
      <w:r>
        <w:tab/>
        <w:t>DIF: 2</w:t>
      </w:r>
      <w:r>
        <w:tab/>
        <w:t>REF: 18-1</w:t>
      </w:r>
    </w:p>
    <w:p w14:paraId="34F11D34" w14:textId="77777777" w:rsidR="00000000" w:rsidRDefault="00000000">
      <w:pPr>
        <w:pStyle w:val="TOP"/>
      </w:pPr>
      <w:r>
        <w:t>TOP: Bonds and risk</w:t>
      </w:r>
      <w:r>
        <w:tab/>
        <w:t>MSC: Interpretive</w:t>
      </w:r>
    </w:p>
    <w:p w14:paraId="20FA1442" w14:textId="77777777" w:rsidR="00000000" w:rsidRDefault="00000000">
      <w:pPr>
        <w:pStyle w:val="MyNL1"/>
      </w:pPr>
      <w:r>
        <w:tab/>
        <w:t>26.</w:t>
      </w:r>
      <w:r>
        <w:tab/>
        <w:t>Other things the same, as the maturity of a bond becomes longer, the bond will pay</w:t>
      </w:r>
    </w:p>
    <w:p w14:paraId="34E7DC94" w14:textId="77777777" w:rsidR="00000000" w:rsidRDefault="00000000">
      <w:pPr>
        <w:pStyle w:val="NLa"/>
      </w:pPr>
      <w:r>
        <w:t>a.</w:t>
      </w:r>
      <w:r>
        <w:tab/>
        <w:t>less interest because it has less risk.</w:t>
      </w:r>
    </w:p>
    <w:p w14:paraId="3E05E0DF" w14:textId="77777777" w:rsidR="00000000" w:rsidRDefault="00000000">
      <w:pPr>
        <w:pStyle w:val="NLa"/>
      </w:pPr>
      <w:r>
        <w:t>b.</w:t>
      </w:r>
      <w:r>
        <w:tab/>
        <w:t>less interest because it has more risk.</w:t>
      </w:r>
    </w:p>
    <w:p w14:paraId="0290B351" w14:textId="77777777" w:rsidR="00000000" w:rsidRDefault="00000000">
      <w:pPr>
        <w:pStyle w:val="NLa"/>
      </w:pPr>
      <w:r>
        <w:t>c.</w:t>
      </w:r>
      <w:r>
        <w:tab/>
        <w:t>more interest because it has more risk</w:t>
      </w:r>
    </w:p>
    <w:p w14:paraId="043BD7E9" w14:textId="77777777" w:rsidR="00000000" w:rsidRDefault="00000000">
      <w:pPr>
        <w:pStyle w:val="NLa"/>
      </w:pPr>
      <w:r>
        <w:t>d.</w:t>
      </w:r>
      <w:r>
        <w:tab/>
        <w:t>There is no relation between term to maturity and risk.</w:t>
      </w:r>
    </w:p>
    <w:p w14:paraId="06D6C2F1" w14:textId="77777777" w:rsidR="00000000" w:rsidRDefault="00000000">
      <w:pPr>
        <w:pStyle w:val="ANS1"/>
      </w:pPr>
      <w:r>
        <w:t>ANS: C</w:t>
      </w:r>
      <w:r>
        <w:tab/>
        <w:t>PTS: 1</w:t>
      </w:r>
      <w:r>
        <w:tab/>
        <w:t>DIF: 2</w:t>
      </w:r>
      <w:r>
        <w:tab/>
        <w:t>REF: 18-1</w:t>
      </w:r>
    </w:p>
    <w:p w14:paraId="780151FB" w14:textId="77777777" w:rsidR="00000000" w:rsidRDefault="00000000">
      <w:pPr>
        <w:pStyle w:val="TOP"/>
      </w:pPr>
      <w:r>
        <w:t>TOP: Bonds and risk</w:t>
      </w:r>
      <w:r>
        <w:tab/>
        <w:t>MSC: Interpretive</w:t>
      </w:r>
    </w:p>
    <w:p w14:paraId="65B31534" w14:textId="77777777" w:rsidR="00000000" w:rsidRDefault="00000000">
      <w:pPr>
        <w:pStyle w:val="MyNL1"/>
      </w:pPr>
      <w:r>
        <w:lastRenderedPageBreak/>
        <w:tab/>
        <w:t>27.</w:t>
      </w:r>
      <w:r>
        <w:tab/>
        <w:t>Suppose the city of Cincinnati has a high credit rating.</w:t>
      </w:r>
    </w:p>
    <w:p w14:paraId="22414AFA" w14:textId="77777777" w:rsidR="00000000" w:rsidRDefault="00000000">
      <w:pPr>
        <w:pStyle w:val="NLa"/>
      </w:pPr>
      <w:r>
        <w:t>a.</w:t>
      </w:r>
      <w:r>
        <w:tab/>
        <w:t>The high credit rating and the tax status of municipal bonds should both make the interest rate lower than otherwise.</w:t>
      </w:r>
    </w:p>
    <w:p w14:paraId="3DE61F8E" w14:textId="77777777" w:rsidR="00000000" w:rsidRDefault="00000000">
      <w:pPr>
        <w:pStyle w:val="NLa"/>
      </w:pPr>
      <w:r>
        <w:t>b.</w:t>
      </w:r>
      <w:r>
        <w:tab/>
        <w:t>The high credit rating and the tax status of municipal bonds should both make the interest rate higher than otherwise.</w:t>
      </w:r>
    </w:p>
    <w:p w14:paraId="4055500B" w14:textId="77777777" w:rsidR="00000000" w:rsidRDefault="00000000">
      <w:pPr>
        <w:pStyle w:val="NLa"/>
      </w:pPr>
      <w:r>
        <w:t>c.</w:t>
      </w:r>
      <w:r>
        <w:tab/>
        <w:t>The high credit rating should make the interest rate higher than otherwise. The tax status of municipal bonds should make the interest rate lower than otherwise.</w:t>
      </w:r>
    </w:p>
    <w:p w14:paraId="23EC9E73" w14:textId="77777777" w:rsidR="00000000" w:rsidRDefault="00000000">
      <w:pPr>
        <w:pStyle w:val="NLa"/>
      </w:pPr>
      <w:r>
        <w:t>d.</w:t>
      </w:r>
      <w:r>
        <w:tab/>
        <w:t>The high credit rating should make the interest rate lower than otherwise. The tax status of municipal bonds should make the interest rate higher than otherwise.</w:t>
      </w:r>
    </w:p>
    <w:p w14:paraId="47875D32" w14:textId="77777777" w:rsidR="00000000" w:rsidRDefault="00000000">
      <w:pPr>
        <w:pStyle w:val="ANS1"/>
      </w:pPr>
      <w:r>
        <w:t>ANS: A</w:t>
      </w:r>
      <w:r>
        <w:tab/>
        <w:t>PTS: 1</w:t>
      </w:r>
      <w:r>
        <w:tab/>
        <w:t>DIF: 2</w:t>
      </w:r>
      <w:r>
        <w:tab/>
        <w:t>REF: 18-1</w:t>
      </w:r>
    </w:p>
    <w:p w14:paraId="2F0F2294" w14:textId="77777777" w:rsidR="00000000" w:rsidRDefault="00000000">
      <w:pPr>
        <w:pStyle w:val="TOP"/>
      </w:pPr>
      <w:r>
        <w:t>TOP: Interest on bonds</w:t>
      </w:r>
      <w:r>
        <w:tab/>
        <w:t>MSC: Applicative</w:t>
      </w:r>
    </w:p>
    <w:p w14:paraId="72AE5251" w14:textId="77777777" w:rsidR="00000000" w:rsidRDefault="00000000">
      <w:pPr>
        <w:pStyle w:val="MyNL1"/>
      </w:pPr>
      <w:r>
        <w:tab/>
        <w:t>28.</w:t>
      </w:r>
      <w:r>
        <w:tab/>
        <w:t xml:space="preserve">Municipal bonds pay a relatively </w:t>
      </w:r>
    </w:p>
    <w:p w14:paraId="2498E35D" w14:textId="77777777" w:rsidR="00000000" w:rsidRDefault="00000000">
      <w:pPr>
        <w:pStyle w:val="NLa"/>
      </w:pPr>
      <w:r>
        <w:t>a.</w:t>
      </w:r>
      <w:r>
        <w:tab/>
        <w:t>low rate of interest because of their high-default risk and because the interest they pay is subject to federal income tax.</w:t>
      </w:r>
    </w:p>
    <w:p w14:paraId="18573D08" w14:textId="77777777" w:rsidR="00000000" w:rsidRDefault="00000000">
      <w:pPr>
        <w:pStyle w:val="NLa"/>
      </w:pPr>
      <w:r>
        <w:t>b.</w:t>
      </w:r>
      <w:r>
        <w:tab/>
        <w:t>low rate of interest because of their low-default risk and because the interest they pay is not subject to federal income tax.</w:t>
      </w:r>
    </w:p>
    <w:p w14:paraId="65CD1201" w14:textId="77777777" w:rsidR="00000000" w:rsidRDefault="00000000">
      <w:pPr>
        <w:pStyle w:val="NLa"/>
      </w:pPr>
      <w:r>
        <w:t>c.</w:t>
      </w:r>
      <w:r>
        <w:tab/>
        <w:t>high rate of interest because of their high-default risk and because federal taxes must be paid on the interest they pay.</w:t>
      </w:r>
    </w:p>
    <w:p w14:paraId="07388FC0" w14:textId="77777777" w:rsidR="00000000" w:rsidRDefault="00000000">
      <w:pPr>
        <w:pStyle w:val="NLa"/>
      </w:pPr>
      <w:r>
        <w:t>d.</w:t>
      </w:r>
      <w:r>
        <w:tab/>
        <w:t>high rate of interest because of their low-default risk and because the interest they pay is not subject to federal income tax.</w:t>
      </w:r>
    </w:p>
    <w:p w14:paraId="1FEF74FF" w14:textId="77777777" w:rsidR="00000000" w:rsidRDefault="00000000">
      <w:pPr>
        <w:pStyle w:val="ANS1"/>
      </w:pPr>
      <w:r>
        <w:t>ANS: B</w:t>
      </w:r>
      <w:r>
        <w:tab/>
        <w:t>PTS: 1</w:t>
      </w:r>
      <w:r>
        <w:tab/>
        <w:t>DIF: 2</w:t>
      </w:r>
      <w:r>
        <w:tab/>
        <w:t>REF: 18-1</w:t>
      </w:r>
    </w:p>
    <w:p w14:paraId="40680F9C" w14:textId="77777777" w:rsidR="00000000" w:rsidRDefault="00000000">
      <w:pPr>
        <w:pStyle w:val="TOP"/>
      </w:pPr>
      <w:r>
        <w:t>TOP: Interest on bonds</w:t>
      </w:r>
      <w:r>
        <w:tab/>
        <w:t>MSC: Definitional</w:t>
      </w:r>
    </w:p>
    <w:p w14:paraId="732BBD9E" w14:textId="77777777" w:rsidR="00000000" w:rsidRDefault="00000000">
      <w:pPr>
        <w:pStyle w:val="MyNL1"/>
      </w:pPr>
      <w:r>
        <w:tab/>
        <w:t>29.</w:t>
      </w:r>
      <w:r>
        <w:tab/>
        <w:t xml:space="preserve">Which of the following bond buyers did </w:t>
      </w:r>
      <w:r>
        <w:rPr>
          <w:i/>
        </w:rPr>
        <w:t xml:space="preserve">not </w:t>
      </w:r>
      <w:r>
        <w:t>buy the bond that best met their o</w:t>
      </w:r>
      <w:r>
        <w:t>b</w:t>
      </w:r>
      <w:r>
        <w:t>jective?</w:t>
      </w:r>
    </w:p>
    <w:p w14:paraId="70165074" w14:textId="77777777" w:rsidR="00000000" w:rsidRDefault="00000000">
      <w:pPr>
        <w:pStyle w:val="NLa"/>
      </w:pPr>
      <w:r>
        <w:t>a.</w:t>
      </w:r>
      <w:r>
        <w:tab/>
        <w:t>Mia wanted a bond with a high interest rate and was willing to take a lot of risk. She purchased a junk bond.</w:t>
      </w:r>
    </w:p>
    <w:p w14:paraId="23196E4D" w14:textId="77777777" w:rsidR="00000000" w:rsidRDefault="00000000">
      <w:pPr>
        <w:pStyle w:val="NLa"/>
      </w:pPr>
      <w:r>
        <w:t>b.</w:t>
      </w:r>
      <w:r>
        <w:tab/>
        <w:t>Anna wanted a bond that would let her best avoid federal income taxes. She purchased a munic</w:t>
      </w:r>
      <w:r>
        <w:t>i</w:t>
      </w:r>
      <w:r>
        <w:t>pal bond.</w:t>
      </w:r>
    </w:p>
    <w:p w14:paraId="21A932B4" w14:textId="77777777" w:rsidR="00000000" w:rsidRDefault="00000000">
      <w:pPr>
        <w:pStyle w:val="NLa"/>
      </w:pPr>
      <w:r>
        <w:t>c.</w:t>
      </w:r>
      <w:r>
        <w:tab/>
        <w:t>Bill wanted to purchase a bond that was unlikely to have default. He purchased a bond that Standards and Poor's rated a low credit risk.</w:t>
      </w:r>
    </w:p>
    <w:p w14:paraId="730AD5BD" w14:textId="77777777" w:rsidR="00000000" w:rsidRDefault="00000000">
      <w:pPr>
        <w:pStyle w:val="NLa"/>
      </w:pPr>
      <w:r>
        <w:t>d.</w:t>
      </w:r>
      <w:r>
        <w:tab/>
        <w:t>Toby held long-term bonds rather than short-term ones to avoid risk.</w:t>
      </w:r>
    </w:p>
    <w:p w14:paraId="01B6B644" w14:textId="77777777" w:rsidR="00000000" w:rsidRDefault="00000000">
      <w:pPr>
        <w:pStyle w:val="ANS1"/>
      </w:pPr>
      <w:r>
        <w:t>ANS: D</w:t>
      </w:r>
      <w:r>
        <w:tab/>
        <w:t>PTS: 1</w:t>
      </w:r>
      <w:r>
        <w:tab/>
        <w:t>DIF: 1</w:t>
      </w:r>
      <w:r>
        <w:tab/>
        <w:t>REF: 18-1</w:t>
      </w:r>
    </w:p>
    <w:p w14:paraId="597AF2E4" w14:textId="77777777" w:rsidR="00000000" w:rsidRDefault="00000000">
      <w:pPr>
        <w:pStyle w:val="TOP"/>
      </w:pPr>
      <w:r>
        <w:t>TOP: Bonds</w:t>
      </w:r>
      <w:r>
        <w:tab/>
        <w:t>MSC: Applicative</w:t>
      </w:r>
    </w:p>
    <w:p w14:paraId="5CC50AC4" w14:textId="77777777" w:rsidR="00000000" w:rsidRDefault="00000000">
      <w:pPr>
        <w:pStyle w:val="MyNL1"/>
      </w:pPr>
      <w:r>
        <w:tab/>
        <w:t>30.</w:t>
      </w:r>
      <w:r>
        <w:tab/>
        <w:t>Interest on bonds issued by state and local governments with good credit ratings</w:t>
      </w:r>
    </w:p>
    <w:p w14:paraId="0E3AEE4D" w14:textId="77777777" w:rsidR="00000000" w:rsidRDefault="00000000">
      <w:pPr>
        <w:pStyle w:val="NLa"/>
      </w:pPr>
      <w:r>
        <w:t>a.</w:t>
      </w:r>
      <w:r>
        <w:tab/>
        <w:t>is not subject to federal income tax and so these bonds have a higher interest rate than otherwise comparable bonds issued by the U.S. government.</w:t>
      </w:r>
    </w:p>
    <w:p w14:paraId="05D4C56F" w14:textId="77777777" w:rsidR="00000000" w:rsidRDefault="00000000">
      <w:pPr>
        <w:pStyle w:val="NLa"/>
      </w:pPr>
      <w:r>
        <w:t>b.</w:t>
      </w:r>
      <w:r>
        <w:tab/>
        <w:t>is not subject to federal income tax and so these bonds have a lower interest rate than otherwise comparable bonds issued by the U.S. government.</w:t>
      </w:r>
    </w:p>
    <w:p w14:paraId="4EA6F569" w14:textId="77777777" w:rsidR="00000000" w:rsidRDefault="00000000">
      <w:pPr>
        <w:pStyle w:val="NLa"/>
      </w:pPr>
      <w:r>
        <w:t>c.</w:t>
      </w:r>
      <w:r>
        <w:tab/>
        <w:t>is subject to federal income tax and so these bonds have a higher interest rate than otherwise comparable bond issued by the U.S. government.</w:t>
      </w:r>
    </w:p>
    <w:p w14:paraId="76219EEC" w14:textId="77777777" w:rsidR="00000000" w:rsidRDefault="00000000">
      <w:pPr>
        <w:pStyle w:val="NLa"/>
      </w:pPr>
      <w:r>
        <w:t>d.</w:t>
      </w:r>
      <w:r>
        <w:tab/>
        <w:t>is subject to federal income tax and so these bonds have a lower interest rate than otherwise comparable bond issued by the U.S. government.</w:t>
      </w:r>
    </w:p>
    <w:p w14:paraId="02DAC584" w14:textId="77777777" w:rsidR="00000000" w:rsidRDefault="00000000">
      <w:pPr>
        <w:pStyle w:val="ANS1"/>
      </w:pPr>
      <w:r>
        <w:t>ANS: B</w:t>
      </w:r>
      <w:r>
        <w:tab/>
        <w:t>PTS: 1</w:t>
      </w:r>
      <w:r>
        <w:tab/>
        <w:t>DIF: 2</w:t>
      </w:r>
      <w:r>
        <w:tab/>
        <w:t>REF: 18-1</w:t>
      </w:r>
    </w:p>
    <w:p w14:paraId="1DD7FD25" w14:textId="77777777" w:rsidR="00000000" w:rsidRDefault="00000000">
      <w:pPr>
        <w:pStyle w:val="TOP"/>
      </w:pPr>
      <w:r>
        <w:t>TOP: Interest on bonds</w:t>
      </w:r>
      <w:r>
        <w:tab/>
        <w:t>MSC: Definitional</w:t>
      </w:r>
    </w:p>
    <w:p w14:paraId="02174406" w14:textId="77777777" w:rsidR="00000000" w:rsidRDefault="00000000">
      <w:pPr>
        <w:pStyle w:val="MyNL1"/>
      </w:pPr>
      <w:r>
        <w:tab/>
        <w:t>31.</w:t>
      </w:r>
      <w:r>
        <w:tab/>
        <w:t xml:space="preserve">Other things the same, bonds are likely to have higher interest rates if they have </w:t>
      </w:r>
    </w:p>
    <w:p w14:paraId="51993A8C" w14:textId="77777777" w:rsidR="00000000" w:rsidRDefault="00000000">
      <w:pPr>
        <w:pStyle w:val="NLa"/>
      </w:pPr>
      <w:r>
        <w:t>a.</w:t>
      </w:r>
      <w:r>
        <w:tab/>
        <w:t>tax exemptions and short terms.</w:t>
      </w:r>
    </w:p>
    <w:p w14:paraId="7E67F8AE" w14:textId="77777777" w:rsidR="00000000" w:rsidRDefault="00000000">
      <w:pPr>
        <w:pStyle w:val="NLa"/>
      </w:pPr>
      <w:r>
        <w:t>b.</w:t>
      </w:r>
      <w:r>
        <w:tab/>
        <w:t>tax exemptions and long terms.</w:t>
      </w:r>
    </w:p>
    <w:p w14:paraId="75BC2AA9" w14:textId="77777777" w:rsidR="00000000" w:rsidRDefault="00000000">
      <w:pPr>
        <w:pStyle w:val="NLa"/>
      </w:pPr>
      <w:r>
        <w:t>c.</w:t>
      </w:r>
      <w:r>
        <w:tab/>
        <w:t>no tax exemptions and short terms.</w:t>
      </w:r>
    </w:p>
    <w:p w14:paraId="4EBD948C" w14:textId="77777777" w:rsidR="00000000" w:rsidRDefault="00000000">
      <w:pPr>
        <w:pStyle w:val="NLa"/>
      </w:pPr>
      <w:r>
        <w:t>d.</w:t>
      </w:r>
      <w:r>
        <w:tab/>
        <w:t>no tax exemptions and long terms.</w:t>
      </w:r>
    </w:p>
    <w:p w14:paraId="59F8A223" w14:textId="77777777" w:rsidR="00000000" w:rsidRDefault="00000000">
      <w:pPr>
        <w:pStyle w:val="ANS1"/>
      </w:pPr>
      <w:r>
        <w:t>ANS: D</w:t>
      </w:r>
      <w:r>
        <w:tab/>
        <w:t>PTS: 1</w:t>
      </w:r>
      <w:r>
        <w:tab/>
        <w:t>DIF: 1</w:t>
      </w:r>
      <w:r>
        <w:tab/>
        <w:t>REF: 18-1</w:t>
      </w:r>
    </w:p>
    <w:p w14:paraId="32710C68" w14:textId="77777777" w:rsidR="00000000" w:rsidRDefault="00000000">
      <w:pPr>
        <w:pStyle w:val="TOP"/>
      </w:pPr>
      <w:r>
        <w:t>TOP: Interest on bonds</w:t>
      </w:r>
      <w:r>
        <w:tab/>
        <w:t>MSC: Definitional</w:t>
      </w:r>
    </w:p>
    <w:p w14:paraId="35F5B6A4" w14:textId="77777777" w:rsidR="00000000" w:rsidRDefault="00000000">
      <w:pPr>
        <w:pStyle w:val="MyNL1"/>
      </w:pPr>
      <w:r>
        <w:lastRenderedPageBreak/>
        <w:tab/>
        <w:t>32.</w:t>
      </w:r>
      <w:r>
        <w:tab/>
        <w:t>Other things the same, which bond would you expect to pay the highest interest rate?</w:t>
      </w:r>
    </w:p>
    <w:p w14:paraId="2E6C88A5" w14:textId="77777777" w:rsidR="00000000" w:rsidRDefault="00000000">
      <w:pPr>
        <w:pStyle w:val="NLa"/>
      </w:pPr>
      <w:r>
        <w:t>a.</w:t>
      </w:r>
      <w:r>
        <w:tab/>
        <w:t>a bond issued by the U.S. government</w:t>
      </w:r>
    </w:p>
    <w:p w14:paraId="14C2FE55" w14:textId="77777777" w:rsidR="00000000" w:rsidRDefault="00000000">
      <w:pPr>
        <w:pStyle w:val="NLa"/>
      </w:pPr>
      <w:r>
        <w:t>b.</w:t>
      </w:r>
      <w:r>
        <w:tab/>
        <w:t>a bond issued by IBM</w:t>
      </w:r>
    </w:p>
    <w:p w14:paraId="17A3B4EF" w14:textId="77777777" w:rsidR="00000000" w:rsidRDefault="00000000">
      <w:pPr>
        <w:pStyle w:val="NLa"/>
      </w:pPr>
      <w:r>
        <w:t>c.</w:t>
      </w:r>
      <w:r>
        <w:tab/>
        <w:t>a bond issued by New York State</w:t>
      </w:r>
    </w:p>
    <w:p w14:paraId="7E60F52F" w14:textId="77777777" w:rsidR="00000000" w:rsidRDefault="00000000">
      <w:pPr>
        <w:pStyle w:val="NLa"/>
      </w:pPr>
      <w:r>
        <w:t>d.</w:t>
      </w:r>
      <w:r>
        <w:tab/>
        <w:t>a bond issued by a new restaurant chain</w:t>
      </w:r>
    </w:p>
    <w:p w14:paraId="68AB0D66" w14:textId="77777777" w:rsidR="00000000" w:rsidRDefault="00000000">
      <w:pPr>
        <w:pStyle w:val="ANS1"/>
      </w:pPr>
      <w:r>
        <w:t>ANS: D</w:t>
      </w:r>
      <w:r>
        <w:tab/>
        <w:t>PTS: 1</w:t>
      </w:r>
      <w:r>
        <w:tab/>
        <w:t>DIF: 1</w:t>
      </w:r>
      <w:r>
        <w:tab/>
        <w:t>REF: 18-1</w:t>
      </w:r>
    </w:p>
    <w:p w14:paraId="052DEFAE" w14:textId="77777777" w:rsidR="00000000" w:rsidRDefault="00000000">
      <w:pPr>
        <w:pStyle w:val="TOP"/>
      </w:pPr>
      <w:r>
        <w:t>TOP: Interest on bonds</w:t>
      </w:r>
      <w:r>
        <w:tab/>
        <w:t>MSC: Applicative</w:t>
      </w:r>
    </w:p>
    <w:p w14:paraId="4E508FB8" w14:textId="77777777" w:rsidR="00000000" w:rsidRDefault="00000000">
      <w:pPr>
        <w:pStyle w:val="MyNL1"/>
      </w:pPr>
      <w:r>
        <w:tab/>
        <w:t>33.</w:t>
      </w:r>
      <w:r>
        <w:tab/>
        <w:t>Other things the same, which bond would you expect to pay the lowest interest rate?</w:t>
      </w:r>
    </w:p>
    <w:p w14:paraId="03A677D0" w14:textId="77777777" w:rsidR="00000000" w:rsidRDefault="00000000">
      <w:pPr>
        <w:pStyle w:val="NLa"/>
      </w:pPr>
      <w:r>
        <w:t>a.</w:t>
      </w:r>
      <w:r>
        <w:tab/>
        <w:t>a bond issued by a state with a very good credit rating</w:t>
      </w:r>
    </w:p>
    <w:p w14:paraId="244F249B" w14:textId="77777777" w:rsidR="00000000" w:rsidRDefault="00000000">
      <w:pPr>
        <w:pStyle w:val="NLa"/>
      </w:pPr>
      <w:r>
        <w:t>b.</w:t>
      </w:r>
      <w:r>
        <w:tab/>
        <w:t>a bond issued by the U.S. government</w:t>
      </w:r>
    </w:p>
    <w:p w14:paraId="0B3C1113" w14:textId="77777777" w:rsidR="00000000" w:rsidRDefault="00000000">
      <w:pPr>
        <w:pStyle w:val="NLa"/>
      </w:pPr>
      <w:r>
        <w:t>c.</w:t>
      </w:r>
      <w:r>
        <w:tab/>
        <w:t>a bond issued by a fairly new company doing genetic research</w:t>
      </w:r>
    </w:p>
    <w:p w14:paraId="1A67B350" w14:textId="77777777" w:rsidR="00000000" w:rsidRDefault="00000000">
      <w:pPr>
        <w:pStyle w:val="NLa"/>
      </w:pPr>
      <w:r>
        <w:t>d.</w:t>
      </w:r>
      <w:r>
        <w:tab/>
        <w:t>a bond issued by Nabisco</w:t>
      </w:r>
    </w:p>
    <w:p w14:paraId="1756BA63" w14:textId="77777777" w:rsidR="00000000" w:rsidRDefault="00000000">
      <w:pPr>
        <w:pStyle w:val="ANS1"/>
      </w:pPr>
      <w:r>
        <w:t>ANS: A</w:t>
      </w:r>
      <w:r>
        <w:tab/>
        <w:t>PTS: 1</w:t>
      </w:r>
      <w:r>
        <w:tab/>
        <w:t>DIF: 2</w:t>
      </w:r>
      <w:r>
        <w:tab/>
        <w:t>REF: 18-1</w:t>
      </w:r>
    </w:p>
    <w:p w14:paraId="753935E3" w14:textId="77777777" w:rsidR="00000000" w:rsidRDefault="00000000">
      <w:pPr>
        <w:pStyle w:val="TOP"/>
      </w:pPr>
      <w:r>
        <w:t>TOP: Interest on bonds</w:t>
      </w:r>
      <w:r>
        <w:tab/>
        <w:t>MSC: Applicative</w:t>
      </w:r>
    </w:p>
    <w:p w14:paraId="2ED54212" w14:textId="77777777" w:rsidR="00000000" w:rsidRDefault="00000000">
      <w:pPr>
        <w:pStyle w:val="MyNL1"/>
      </w:pPr>
      <w:r>
        <w:tab/>
        <w:t>34.</w:t>
      </w:r>
      <w:r>
        <w:tab/>
        <w:t>You are thinking of buying a bond from Knight Corporation. You know that this bond is long term and you know that Knight’s business ventures are risky and uncertain. You then consider another bond with a shorter term to maturity issued by a company with good prospects and an established reputation. Which of the following is correct?</w:t>
      </w:r>
    </w:p>
    <w:p w14:paraId="46548913" w14:textId="77777777" w:rsidR="00000000" w:rsidRDefault="00000000">
      <w:pPr>
        <w:pStyle w:val="NLa"/>
      </w:pPr>
      <w:r>
        <w:t>a.</w:t>
      </w:r>
      <w:r>
        <w:tab/>
        <w:t>The longer term would tend to make the interest rate on the bond issued by Knight higher, while the higher risk would tend to make the interest rate lower.</w:t>
      </w:r>
    </w:p>
    <w:p w14:paraId="341B8441" w14:textId="77777777" w:rsidR="00000000" w:rsidRDefault="00000000">
      <w:pPr>
        <w:pStyle w:val="NLa"/>
      </w:pPr>
      <w:r>
        <w:t>b.</w:t>
      </w:r>
      <w:r>
        <w:tab/>
        <w:t>The longer term would tend to make the interest rate on the bond issued by Knight lower, while the higher risk would tend to make the interest rate higher.</w:t>
      </w:r>
    </w:p>
    <w:p w14:paraId="1EAD901A" w14:textId="77777777" w:rsidR="00000000" w:rsidRDefault="00000000">
      <w:pPr>
        <w:pStyle w:val="NLa"/>
      </w:pPr>
      <w:r>
        <w:t>c.</w:t>
      </w:r>
      <w:r>
        <w:tab/>
        <w:t>Both the longer term and the higher risk would tend to make the interest rate lower on the bond issued by Knight.</w:t>
      </w:r>
    </w:p>
    <w:p w14:paraId="037DEACC" w14:textId="77777777" w:rsidR="00000000" w:rsidRDefault="00000000">
      <w:pPr>
        <w:pStyle w:val="NLa"/>
      </w:pPr>
      <w:r>
        <w:t>d.</w:t>
      </w:r>
      <w:r>
        <w:tab/>
        <w:t>Both the longer term and the higher risk would tend to make the interest rate higher on the bond issued by Knight.</w:t>
      </w:r>
    </w:p>
    <w:p w14:paraId="10A5542D" w14:textId="77777777" w:rsidR="00000000" w:rsidRDefault="00000000">
      <w:pPr>
        <w:pStyle w:val="ANS1"/>
      </w:pPr>
      <w:r>
        <w:t>ANS: D</w:t>
      </w:r>
      <w:r>
        <w:tab/>
        <w:t>PTS: 1</w:t>
      </w:r>
      <w:r>
        <w:tab/>
        <w:t>DIF: 2</w:t>
      </w:r>
      <w:r>
        <w:tab/>
        <w:t>REF: 18-1</w:t>
      </w:r>
    </w:p>
    <w:p w14:paraId="319B0170" w14:textId="77777777" w:rsidR="00000000" w:rsidRDefault="00000000">
      <w:pPr>
        <w:pStyle w:val="TOP"/>
      </w:pPr>
      <w:r>
        <w:t>TOP: Interest on bonds</w:t>
      </w:r>
      <w:r>
        <w:tab/>
        <w:t>MSC: Applicative</w:t>
      </w:r>
    </w:p>
    <w:p w14:paraId="2292FD48" w14:textId="77777777" w:rsidR="00000000" w:rsidRDefault="00000000">
      <w:pPr>
        <w:pStyle w:val="MyNL1"/>
      </w:pPr>
      <w:r>
        <w:tab/>
        <w:t>35.</w:t>
      </w:r>
      <w:r>
        <w:tab/>
        <w:t>Jerry has the choice of two bonds, one that pays 3 percent interest and one that pays 6 percent interest. Which of the following is most likely?</w:t>
      </w:r>
    </w:p>
    <w:p w14:paraId="7C0B7397" w14:textId="77777777" w:rsidR="00000000" w:rsidRDefault="00000000">
      <w:pPr>
        <w:pStyle w:val="NLa"/>
      </w:pPr>
      <w:r>
        <w:t>a.</w:t>
      </w:r>
      <w:r>
        <w:tab/>
        <w:t>The 6 percent bond is less risky than the 3 percent bond.</w:t>
      </w:r>
    </w:p>
    <w:p w14:paraId="5E5E7026" w14:textId="77777777" w:rsidR="00000000" w:rsidRDefault="00000000">
      <w:pPr>
        <w:pStyle w:val="NLa"/>
      </w:pPr>
      <w:r>
        <w:t>b.</w:t>
      </w:r>
      <w:r>
        <w:tab/>
        <w:t>The 6 percent bond is a U.S. government bond, and the 3 percent bond is a junk bond.</w:t>
      </w:r>
    </w:p>
    <w:p w14:paraId="68014B3A" w14:textId="77777777" w:rsidR="00000000" w:rsidRDefault="00000000">
      <w:pPr>
        <w:pStyle w:val="NLa"/>
      </w:pPr>
      <w:r>
        <w:t>c.</w:t>
      </w:r>
      <w:r>
        <w:tab/>
        <w:t>The 6 percent bond has a longer term than the 3 percent bond.</w:t>
      </w:r>
    </w:p>
    <w:p w14:paraId="14AFDFB7" w14:textId="77777777" w:rsidR="00000000" w:rsidRDefault="00000000">
      <w:pPr>
        <w:pStyle w:val="NLa"/>
      </w:pPr>
      <w:r>
        <w:t>d.</w:t>
      </w:r>
      <w:r>
        <w:tab/>
        <w:t>The 6 percent bond is a municipal bond, and the 3 percent bond is a U.S. government bond.</w:t>
      </w:r>
    </w:p>
    <w:p w14:paraId="3A263BAF" w14:textId="77777777" w:rsidR="00000000" w:rsidRDefault="00000000">
      <w:pPr>
        <w:pStyle w:val="ANS1"/>
      </w:pPr>
      <w:r>
        <w:t>ANS: C</w:t>
      </w:r>
      <w:r>
        <w:tab/>
        <w:t>PTS: 1</w:t>
      </w:r>
      <w:r>
        <w:tab/>
        <w:t>DIF: 2</w:t>
      </w:r>
      <w:r>
        <w:tab/>
        <w:t>REF: 18-1</w:t>
      </w:r>
    </w:p>
    <w:p w14:paraId="67CC77FF" w14:textId="77777777" w:rsidR="00000000" w:rsidRDefault="00000000">
      <w:pPr>
        <w:pStyle w:val="TOP"/>
      </w:pPr>
      <w:r>
        <w:t>TOP: Interest on bonds</w:t>
      </w:r>
      <w:r>
        <w:tab/>
        <w:t>MSC: Applicative</w:t>
      </w:r>
    </w:p>
    <w:p w14:paraId="2A246028" w14:textId="77777777" w:rsidR="00000000" w:rsidRDefault="00000000">
      <w:pPr>
        <w:pStyle w:val="MyNL1"/>
      </w:pPr>
      <w:r>
        <w:tab/>
        <w:t>36.</w:t>
      </w:r>
      <w:r>
        <w:tab/>
        <w:t>Lacey, a financial advisor has told her clients the following things. Which of her stat</w:t>
      </w:r>
      <w:r>
        <w:t>e</w:t>
      </w:r>
      <w:r>
        <w:t xml:space="preserve">ments is </w:t>
      </w:r>
      <w:r>
        <w:rPr>
          <w:i/>
        </w:rPr>
        <w:t xml:space="preserve">not </w:t>
      </w:r>
      <w:r>
        <w:t>correct?</w:t>
      </w:r>
    </w:p>
    <w:p w14:paraId="5089B54C" w14:textId="77777777" w:rsidR="00000000" w:rsidRDefault="00000000">
      <w:pPr>
        <w:pStyle w:val="NLa"/>
      </w:pPr>
      <w:r>
        <w:t>a.</w:t>
      </w:r>
      <w:r>
        <w:tab/>
        <w:t>"U.S. government bonds generally have a higher rate of interest than municipal bonds."</w:t>
      </w:r>
    </w:p>
    <w:p w14:paraId="4DFD0B7C" w14:textId="77777777" w:rsidR="00000000" w:rsidRDefault="00000000">
      <w:pPr>
        <w:pStyle w:val="NLa"/>
      </w:pPr>
      <w:r>
        <w:t>b.</w:t>
      </w:r>
      <w:r>
        <w:tab/>
        <w:t>"The interest received on corporate bonds is taxable."</w:t>
      </w:r>
    </w:p>
    <w:p w14:paraId="7FAE7CF1" w14:textId="77777777" w:rsidR="00000000" w:rsidRDefault="00000000">
      <w:pPr>
        <w:pStyle w:val="NLa"/>
      </w:pPr>
      <w:r>
        <w:t>c.</w:t>
      </w:r>
      <w:r>
        <w:tab/>
        <w:t>"U.S. government bonds have the lowest default risk."</w:t>
      </w:r>
    </w:p>
    <w:p w14:paraId="63FC3524" w14:textId="77777777" w:rsidR="00000000" w:rsidRDefault="00000000">
      <w:pPr>
        <w:pStyle w:val="NLa"/>
      </w:pPr>
      <w:r>
        <w:t>d.</w:t>
      </w:r>
      <w:r>
        <w:tab/>
        <w:t>"If you purchase a bond, you must hold it until it matures."</w:t>
      </w:r>
    </w:p>
    <w:p w14:paraId="5D8F8F33" w14:textId="77777777" w:rsidR="00000000" w:rsidRDefault="00000000">
      <w:pPr>
        <w:pStyle w:val="ANS1"/>
      </w:pPr>
      <w:r>
        <w:t>ANS: D</w:t>
      </w:r>
      <w:r>
        <w:tab/>
        <w:t>PTS: 1</w:t>
      </w:r>
      <w:r>
        <w:tab/>
        <w:t>DIF: 2</w:t>
      </w:r>
      <w:r>
        <w:tab/>
        <w:t>REF: 18-1</w:t>
      </w:r>
    </w:p>
    <w:p w14:paraId="677591A9" w14:textId="77777777" w:rsidR="00000000" w:rsidRDefault="00000000">
      <w:pPr>
        <w:pStyle w:val="TOP"/>
      </w:pPr>
      <w:r>
        <w:t>TOP: Bonds</w:t>
      </w:r>
      <w:r>
        <w:tab/>
        <w:t>MSC: Applicative</w:t>
      </w:r>
    </w:p>
    <w:p w14:paraId="2461DD15" w14:textId="77777777" w:rsidR="00000000" w:rsidRDefault="00000000">
      <w:pPr>
        <w:pStyle w:val="MyNL1"/>
      </w:pPr>
      <w:r>
        <w:tab/>
        <w:t>37.</w:t>
      </w:r>
      <w:r>
        <w:tab/>
        <w:t>The sale of stocks</w:t>
      </w:r>
    </w:p>
    <w:p w14:paraId="596B3C8E" w14:textId="77777777" w:rsidR="00000000" w:rsidRDefault="00000000">
      <w:pPr>
        <w:pStyle w:val="NLa"/>
      </w:pPr>
      <w:r>
        <w:t>a.</w:t>
      </w:r>
      <w:r>
        <w:tab/>
        <w:t>and bonds to raise money is called debt finance.</w:t>
      </w:r>
    </w:p>
    <w:p w14:paraId="01FEE9D5" w14:textId="77777777" w:rsidR="00000000" w:rsidRDefault="00000000">
      <w:pPr>
        <w:pStyle w:val="NLa"/>
      </w:pPr>
      <w:r>
        <w:t>b.</w:t>
      </w:r>
      <w:r>
        <w:tab/>
        <w:t>and bonds to raise money is called equity finance.</w:t>
      </w:r>
    </w:p>
    <w:p w14:paraId="2B5D467B" w14:textId="77777777" w:rsidR="00000000" w:rsidRDefault="00000000">
      <w:pPr>
        <w:pStyle w:val="NLa"/>
      </w:pPr>
      <w:r>
        <w:t>c.</w:t>
      </w:r>
      <w:r>
        <w:tab/>
        <w:t>to raise money is called debt finance, while the sale of bonds to raise funds is called e</w:t>
      </w:r>
      <w:r>
        <w:t>q</w:t>
      </w:r>
      <w:r>
        <w:t>uity finance.</w:t>
      </w:r>
    </w:p>
    <w:p w14:paraId="346595B5" w14:textId="77777777" w:rsidR="00000000" w:rsidRDefault="00000000">
      <w:pPr>
        <w:pStyle w:val="NLa"/>
      </w:pPr>
      <w:r>
        <w:t>d.</w:t>
      </w:r>
      <w:r>
        <w:tab/>
        <w:t>to raise money is called equity finance, while the sale of bonds to raise funds is called debt f</w:t>
      </w:r>
      <w:r>
        <w:t>i</w:t>
      </w:r>
      <w:r>
        <w:t>nance.</w:t>
      </w:r>
    </w:p>
    <w:p w14:paraId="382D1400" w14:textId="77777777" w:rsidR="00000000" w:rsidRDefault="00000000">
      <w:pPr>
        <w:pStyle w:val="ANS1"/>
      </w:pPr>
      <w:r>
        <w:t>ANS: D</w:t>
      </w:r>
      <w:r>
        <w:tab/>
        <w:t>PTS: 1</w:t>
      </w:r>
      <w:r>
        <w:tab/>
        <w:t>DIF: 1</w:t>
      </w:r>
      <w:r>
        <w:tab/>
        <w:t>REF: 18-1</w:t>
      </w:r>
    </w:p>
    <w:p w14:paraId="34651646" w14:textId="77777777" w:rsidR="00000000" w:rsidRDefault="00000000">
      <w:pPr>
        <w:pStyle w:val="TOP"/>
      </w:pPr>
      <w:r>
        <w:t>TOP: Debt financing | Equity financing</w:t>
      </w:r>
      <w:r>
        <w:tab/>
        <w:t>MSC: Definitional</w:t>
      </w:r>
    </w:p>
    <w:p w14:paraId="25143FD7" w14:textId="77777777" w:rsidR="00000000" w:rsidRDefault="00000000">
      <w:pPr>
        <w:pStyle w:val="MyNL1"/>
      </w:pPr>
      <w:r>
        <w:lastRenderedPageBreak/>
        <w:tab/>
        <w:t>38.</w:t>
      </w:r>
      <w:r>
        <w:tab/>
        <w:t>Fred sells newly issued bonds. Ethel sells newly issued stocks. Who uses direct finance?</w:t>
      </w:r>
    </w:p>
    <w:p w14:paraId="14E1EEBA" w14:textId="77777777" w:rsidR="00000000" w:rsidRDefault="00000000">
      <w:pPr>
        <w:pStyle w:val="NLa"/>
      </w:pPr>
      <w:r>
        <w:t>a.</w:t>
      </w:r>
      <w:r>
        <w:tab/>
        <w:t>Only Fred.</w:t>
      </w:r>
    </w:p>
    <w:p w14:paraId="3A902452" w14:textId="77777777" w:rsidR="00000000" w:rsidRDefault="00000000">
      <w:pPr>
        <w:pStyle w:val="NLa"/>
      </w:pPr>
      <w:r>
        <w:t>b.</w:t>
      </w:r>
      <w:r>
        <w:tab/>
        <w:t>Only Ethel.</w:t>
      </w:r>
    </w:p>
    <w:p w14:paraId="46CE33F5" w14:textId="77777777" w:rsidR="00000000" w:rsidRDefault="00000000">
      <w:pPr>
        <w:pStyle w:val="NLa"/>
      </w:pPr>
      <w:r>
        <w:t>c.</w:t>
      </w:r>
      <w:r>
        <w:tab/>
        <w:t>Both Fred and Ethel.</w:t>
      </w:r>
    </w:p>
    <w:p w14:paraId="6FAC137F" w14:textId="77777777" w:rsidR="00000000" w:rsidRDefault="00000000">
      <w:pPr>
        <w:pStyle w:val="NLa"/>
      </w:pPr>
      <w:r>
        <w:t>d.</w:t>
      </w:r>
      <w:r>
        <w:tab/>
        <w:t>Neither Fred nor Ethel.</w:t>
      </w:r>
    </w:p>
    <w:p w14:paraId="3774D2A4" w14:textId="77777777" w:rsidR="00000000" w:rsidRDefault="00000000">
      <w:pPr>
        <w:pStyle w:val="ANS1"/>
      </w:pPr>
      <w:r>
        <w:t>ANS: C</w:t>
      </w:r>
      <w:r>
        <w:tab/>
        <w:t>PTS: 1</w:t>
      </w:r>
      <w:r>
        <w:tab/>
        <w:t>DIF: 1</w:t>
      </w:r>
      <w:r>
        <w:tab/>
        <w:t>REF: 18-1</w:t>
      </w:r>
    </w:p>
    <w:p w14:paraId="17C1BFD0" w14:textId="77777777" w:rsidR="00000000" w:rsidRDefault="00000000">
      <w:pPr>
        <w:pStyle w:val="TOP"/>
      </w:pPr>
      <w:r>
        <w:t>TOP: Direct finance | Indirect finance</w:t>
      </w:r>
      <w:r>
        <w:tab/>
        <w:t>MSC: Definitional</w:t>
      </w:r>
    </w:p>
    <w:p w14:paraId="7EE8470E" w14:textId="77777777" w:rsidR="00000000" w:rsidRDefault="00000000">
      <w:pPr>
        <w:pStyle w:val="MyNL1"/>
      </w:pPr>
      <w:r>
        <w:tab/>
        <w:t>39.</w:t>
      </w:r>
      <w:r>
        <w:tab/>
        <w:t>Papa Mario's Pizza Company sells common stock.</w:t>
      </w:r>
    </w:p>
    <w:p w14:paraId="2FFAE2A4" w14:textId="77777777" w:rsidR="00000000" w:rsidRDefault="00000000">
      <w:pPr>
        <w:pStyle w:val="NLa"/>
      </w:pPr>
      <w:r>
        <w:t>a.</w:t>
      </w:r>
      <w:r>
        <w:tab/>
        <w:t>They are using equity financing and the return shareholders earn is fixed.</w:t>
      </w:r>
    </w:p>
    <w:p w14:paraId="46D57F7A" w14:textId="77777777" w:rsidR="00000000" w:rsidRDefault="00000000">
      <w:pPr>
        <w:pStyle w:val="NLa"/>
      </w:pPr>
      <w:r>
        <w:t>b.</w:t>
      </w:r>
      <w:r>
        <w:tab/>
        <w:t>They are using equity financing and the return shareholders earn depends on how profitable the company is.</w:t>
      </w:r>
    </w:p>
    <w:p w14:paraId="07883341" w14:textId="77777777" w:rsidR="00000000" w:rsidRDefault="00000000">
      <w:pPr>
        <w:pStyle w:val="NLa"/>
      </w:pPr>
      <w:r>
        <w:t>c.</w:t>
      </w:r>
      <w:r>
        <w:tab/>
        <w:t>They are using debt financing and the return shareholders earn is fixed.</w:t>
      </w:r>
    </w:p>
    <w:p w14:paraId="0F23067B" w14:textId="77777777" w:rsidR="00000000" w:rsidRDefault="00000000">
      <w:pPr>
        <w:pStyle w:val="NLa"/>
      </w:pPr>
      <w:r>
        <w:t>d.</w:t>
      </w:r>
      <w:r>
        <w:tab/>
        <w:t>They are using debt financing and the return shareholders earn depends on how profitable the company is.</w:t>
      </w:r>
    </w:p>
    <w:p w14:paraId="4DBC4332" w14:textId="77777777" w:rsidR="00000000" w:rsidRDefault="00000000">
      <w:pPr>
        <w:pStyle w:val="ANS1"/>
      </w:pPr>
      <w:r>
        <w:t>ANS: B</w:t>
      </w:r>
      <w:r>
        <w:tab/>
        <w:t>PTS: 1</w:t>
      </w:r>
      <w:r>
        <w:tab/>
        <w:t>DIF: 1</w:t>
      </w:r>
      <w:r>
        <w:tab/>
        <w:t>REF: 18-1</w:t>
      </w:r>
    </w:p>
    <w:p w14:paraId="4A6ABCF0" w14:textId="77777777" w:rsidR="00000000" w:rsidRDefault="00000000">
      <w:pPr>
        <w:pStyle w:val="TOP"/>
      </w:pPr>
      <w:r>
        <w:t>TOP: Stocks</w:t>
      </w:r>
      <w:r>
        <w:tab/>
        <w:t>MSC: Definitional</w:t>
      </w:r>
    </w:p>
    <w:p w14:paraId="7BDF32FA" w14:textId="77777777" w:rsidR="00000000" w:rsidRDefault="00000000">
      <w:pPr>
        <w:pStyle w:val="MyNL1"/>
      </w:pPr>
      <w:r>
        <w:tab/>
        <w:t>40.</w:t>
      </w:r>
      <w:r>
        <w:tab/>
        <w:t>Stock represents</w:t>
      </w:r>
    </w:p>
    <w:p w14:paraId="3CB3A153" w14:textId="77777777" w:rsidR="00000000" w:rsidRDefault="00000000">
      <w:pPr>
        <w:pStyle w:val="NLa"/>
      </w:pPr>
      <w:r>
        <w:t>a.</w:t>
      </w:r>
      <w:r>
        <w:tab/>
        <w:t>a claim to a share of the profits of a firm.</w:t>
      </w:r>
    </w:p>
    <w:p w14:paraId="5240B469" w14:textId="77777777" w:rsidR="00000000" w:rsidRDefault="00000000">
      <w:pPr>
        <w:pStyle w:val="NLa"/>
      </w:pPr>
      <w:r>
        <w:t>b.</w:t>
      </w:r>
      <w:r>
        <w:tab/>
        <w:t>ownership in a firm.</w:t>
      </w:r>
    </w:p>
    <w:p w14:paraId="1755F005" w14:textId="77777777" w:rsidR="00000000" w:rsidRDefault="00000000">
      <w:pPr>
        <w:pStyle w:val="NLa"/>
      </w:pPr>
      <w:r>
        <w:t>c.</w:t>
      </w:r>
      <w:r>
        <w:tab/>
        <w:t>equity finance.</w:t>
      </w:r>
    </w:p>
    <w:p w14:paraId="56E5BB6B" w14:textId="77777777" w:rsidR="00000000" w:rsidRDefault="00000000">
      <w:pPr>
        <w:pStyle w:val="NLa"/>
      </w:pPr>
      <w:r>
        <w:t>d.</w:t>
      </w:r>
      <w:r>
        <w:tab/>
        <w:t>All of the above are correct</w:t>
      </w:r>
    </w:p>
    <w:p w14:paraId="4653DC46" w14:textId="77777777" w:rsidR="00000000" w:rsidRDefault="00000000">
      <w:pPr>
        <w:pStyle w:val="ANS1"/>
      </w:pPr>
      <w:r>
        <w:t>ANS: D</w:t>
      </w:r>
      <w:r>
        <w:tab/>
        <w:t>PTS: 1</w:t>
      </w:r>
      <w:r>
        <w:tab/>
        <w:t>DIF: 1</w:t>
      </w:r>
      <w:r>
        <w:tab/>
        <w:t>REF: 18-1</w:t>
      </w:r>
    </w:p>
    <w:p w14:paraId="1A36528F" w14:textId="77777777" w:rsidR="00000000" w:rsidRDefault="00000000">
      <w:pPr>
        <w:pStyle w:val="TOP"/>
      </w:pPr>
      <w:r>
        <w:t>TOP: Stocks</w:t>
      </w:r>
      <w:r>
        <w:tab/>
        <w:t>MSC: Definitional</w:t>
      </w:r>
    </w:p>
    <w:p w14:paraId="3109E55B" w14:textId="77777777" w:rsidR="00000000" w:rsidRDefault="00000000">
      <w:pPr>
        <w:pStyle w:val="MyNL1"/>
      </w:pPr>
      <w:r>
        <w:tab/>
        <w:t>41.</w:t>
      </w:r>
      <w:r>
        <w:tab/>
        <w:t>People who buy newly issued stock in a corporation such as Crate and Barrel pr</w:t>
      </w:r>
      <w:r>
        <w:t>o</w:t>
      </w:r>
      <w:r>
        <w:t>vide</w:t>
      </w:r>
    </w:p>
    <w:p w14:paraId="63B0B0BE" w14:textId="77777777" w:rsidR="00000000" w:rsidRDefault="00000000">
      <w:pPr>
        <w:pStyle w:val="NLa"/>
      </w:pPr>
      <w:r>
        <w:t>a.</w:t>
      </w:r>
      <w:r>
        <w:tab/>
        <w:t>debt finance and so become part owners of Crate and Barrel.</w:t>
      </w:r>
    </w:p>
    <w:p w14:paraId="0C795D51" w14:textId="77777777" w:rsidR="00000000" w:rsidRDefault="00000000">
      <w:pPr>
        <w:pStyle w:val="NLa"/>
      </w:pPr>
      <w:r>
        <w:t>b.</w:t>
      </w:r>
      <w:r>
        <w:tab/>
        <w:t>debt finance and so become creditors of Crate and Barrel.</w:t>
      </w:r>
    </w:p>
    <w:p w14:paraId="26FD9C4F" w14:textId="77777777" w:rsidR="00000000" w:rsidRDefault="00000000">
      <w:pPr>
        <w:pStyle w:val="NLa"/>
      </w:pPr>
      <w:r>
        <w:t>c.</w:t>
      </w:r>
      <w:r>
        <w:tab/>
        <w:t>equity finance and so become part owners of Crate and Barrel.</w:t>
      </w:r>
    </w:p>
    <w:p w14:paraId="6A6238CC" w14:textId="77777777" w:rsidR="00000000" w:rsidRDefault="00000000">
      <w:pPr>
        <w:pStyle w:val="NLa"/>
      </w:pPr>
      <w:r>
        <w:t>d.</w:t>
      </w:r>
      <w:r>
        <w:tab/>
        <w:t>equity finance and so become creditors of Crate and Barrel.</w:t>
      </w:r>
    </w:p>
    <w:p w14:paraId="5529C97E" w14:textId="77777777" w:rsidR="00000000" w:rsidRDefault="00000000">
      <w:pPr>
        <w:pStyle w:val="ANS1"/>
      </w:pPr>
      <w:r>
        <w:t>ANS: C</w:t>
      </w:r>
      <w:r>
        <w:tab/>
        <w:t>PTS: 1</w:t>
      </w:r>
      <w:r>
        <w:tab/>
        <w:t>DIF: 1</w:t>
      </w:r>
      <w:r>
        <w:tab/>
        <w:t>REF: 18-1</w:t>
      </w:r>
    </w:p>
    <w:p w14:paraId="3F23C961" w14:textId="77777777" w:rsidR="00000000" w:rsidRDefault="00000000">
      <w:pPr>
        <w:pStyle w:val="TOP"/>
      </w:pPr>
      <w:r>
        <w:t>TOP: Stocks</w:t>
      </w:r>
      <w:r>
        <w:tab/>
        <w:t>MSC: Definitional</w:t>
      </w:r>
    </w:p>
    <w:p w14:paraId="5AF16993" w14:textId="77777777" w:rsidR="00000000" w:rsidRDefault="00000000">
      <w:pPr>
        <w:pStyle w:val="MyNL1"/>
      </w:pPr>
      <w:r>
        <w:tab/>
        <w:t>42.</w:t>
      </w:r>
      <w:r>
        <w:tab/>
        <w:t>People who buy stock in a corporation such as General Electric become</w:t>
      </w:r>
    </w:p>
    <w:p w14:paraId="7A6C1659" w14:textId="77777777" w:rsidR="00000000" w:rsidRDefault="00000000">
      <w:pPr>
        <w:pStyle w:val="NLa"/>
      </w:pPr>
      <w:r>
        <w:t>a.</w:t>
      </w:r>
      <w:r>
        <w:tab/>
        <w:t>creditors of General Electric, so the benefits of holding the stock depend on General Ele</w:t>
      </w:r>
      <w:r>
        <w:t>c</w:t>
      </w:r>
      <w:r>
        <w:t>tric's profits.</w:t>
      </w:r>
    </w:p>
    <w:p w14:paraId="1FA24E64" w14:textId="77777777" w:rsidR="00000000" w:rsidRDefault="00000000">
      <w:pPr>
        <w:pStyle w:val="NLa"/>
      </w:pPr>
      <w:r>
        <w:t>b.</w:t>
      </w:r>
      <w:r>
        <w:tab/>
        <w:t>creditors of General Electric, but the benefits of holding the stock do not depend on General Electric's profits.</w:t>
      </w:r>
    </w:p>
    <w:p w14:paraId="30A6281F" w14:textId="77777777" w:rsidR="00000000" w:rsidRDefault="00000000">
      <w:pPr>
        <w:pStyle w:val="NLa"/>
      </w:pPr>
      <w:r>
        <w:t>c.</w:t>
      </w:r>
      <w:r>
        <w:tab/>
        <w:t>part owners of General Electric, so the benefits of holding the stock depend on General Electric's profits.</w:t>
      </w:r>
    </w:p>
    <w:p w14:paraId="715E0646" w14:textId="77777777" w:rsidR="00000000" w:rsidRDefault="00000000">
      <w:pPr>
        <w:pStyle w:val="NLa"/>
      </w:pPr>
      <w:r>
        <w:t>d.</w:t>
      </w:r>
      <w:r>
        <w:tab/>
        <w:t>part owners of General Electric, but the benefits of holding the stock do not depend on General Electric's profits.</w:t>
      </w:r>
    </w:p>
    <w:p w14:paraId="3F23A38A" w14:textId="77777777" w:rsidR="00000000" w:rsidRDefault="00000000">
      <w:pPr>
        <w:pStyle w:val="ANS1"/>
      </w:pPr>
      <w:r>
        <w:t>ANS: C</w:t>
      </w:r>
      <w:r>
        <w:tab/>
        <w:t>PTS: 1</w:t>
      </w:r>
      <w:r>
        <w:tab/>
        <w:t>DIF: 1</w:t>
      </w:r>
      <w:r>
        <w:tab/>
        <w:t>REF: 18-1</w:t>
      </w:r>
    </w:p>
    <w:p w14:paraId="5545C591" w14:textId="77777777" w:rsidR="00000000" w:rsidRDefault="00000000">
      <w:pPr>
        <w:pStyle w:val="TOP"/>
      </w:pPr>
      <w:r>
        <w:t>TOP: Stocks</w:t>
      </w:r>
      <w:r>
        <w:tab/>
        <w:t>MSC: Definitional</w:t>
      </w:r>
    </w:p>
    <w:p w14:paraId="70B91CBF" w14:textId="77777777" w:rsidR="00000000" w:rsidRDefault="00000000">
      <w:pPr>
        <w:pStyle w:val="MyNL1"/>
      </w:pPr>
      <w:r>
        <w:tab/>
        <w:t>43.</w:t>
      </w:r>
      <w:r>
        <w:tab/>
        <w:t>If Huedepool Beer runs into financial difficulty, the stockholders as</w:t>
      </w:r>
    </w:p>
    <w:p w14:paraId="0890B9C3" w14:textId="77777777" w:rsidR="00000000" w:rsidRDefault="00000000">
      <w:pPr>
        <w:pStyle w:val="NLa"/>
      </w:pPr>
      <w:r>
        <w:t>a.</w:t>
      </w:r>
      <w:r>
        <w:tab/>
        <w:t>part owners of Huedepool are paid before bondholders get paid anything at all.</w:t>
      </w:r>
    </w:p>
    <w:p w14:paraId="33331062" w14:textId="77777777" w:rsidR="00000000" w:rsidRDefault="00000000">
      <w:pPr>
        <w:pStyle w:val="NLa"/>
      </w:pPr>
      <w:r>
        <w:t>b.</w:t>
      </w:r>
      <w:r>
        <w:tab/>
        <w:t>part owners of Huedepool are paid after bondholders get paid.</w:t>
      </w:r>
    </w:p>
    <w:p w14:paraId="49084F53" w14:textId="77777777" w:rsidR="00000000" w:rsidRDefault="00000000">
      <w:pPr>
        <w:pStyle w:val="NLa"/>
      </w:pPr>
      <w:r>
        <w:t>c.</w:t>
      </w:r>
      <w:r>
        <w:tab/>
        <w:t>creditors of Huedepool are paid before bondholders get paid anything at all.</w:t>
      </w:r>
    </w:p>
    <w:p w14:paraId="5ED8072E" w14:textId="77777777" w:rsidR="00000000" w:rsidRDefault="00000000">
      <w:pPr>
        <w:pStyle w:val="NLa"/>
      </w:pPr>
      <w:r>
        <w:t>d.</w:t>
      </w:r>
      <w:r>
        <w:tab/>
        <w:t>creditors of Huedepool are paid after bondholders get paid.</w:t>
      </w:r>
    </w:p>
    <w:p w14:paraId="20985C5C" w14:textId="77777777" w:rsidR="00000000" w:rsidRDefault="00000000">
      <w:pPr>
        <w:pStyle w:val="ANS1"/>
      </w:pPr>
      <w:r>
        <w:t>ANS: B</w:t>
      </w:r>
      <w:r>
        <w:tab/>
        <w:t>PTS: 1</w:t>
      </w:r>
      <w:r>
        <w:tab/>
        <w:t>DIF: 1</w:t>
      </w:r>
      <w:r>
        <w:tab/>
        <w:t>REF: 18-1</w:t>
      </w:r>
    </w:p>
    <w:p w14:paraId="101BF770" w14:textId="77777777" w:rsidR="00000000" w:rsidRDefault="00000000">
      <w:pPr>
        <w:pStyle w:val="TOP"/>
      </w:pPr>
      <w:r>
        <w:t>TOP: Stocks</w:t>
      </w:r>
      <w:r>
        <w:tab/>
        <w:t>MSC: Definitional</w:t>
      </w:r>
    </w:p>
    <w:p w14:paraId="1BF03824" w14:textId="77777777" w:rsidR="00000000" w:rsidRDefault="00000000">
      <w:pPr>
        <w:pStyle w:val="MyNL1"/>
      </w:pPr>
      <w:r>
        <w:tab/>
        <w:t>44.</w:t>
      </w:r>
      <w:r>
        <w:tab/>
        <w:t xml:space="preserve">As chief financial officer you sell newly issued bonds on behalf of your firm. Your firm is </w:t>
      </w:r>
    </w:p>
    <w:p w14:paraId="69A6763F" w14:textId="77777777" w:rsidR="00000000" w:rsidRDefault="00000000">
      <w:pPr>
        <w:pStyle w:val="NLa"/>
      </w:pPr>
      <w:r>
        <w:t>a.</w:t>
      </w:r>
      <w:r>
        <w:tab/>
        <w:t>borrowing directly.</w:t>
      </w:r>
    </w:p>
    <w:p w14:paraId="32133F6E" w14:textId="77777777" w:rsidR="00000000" w:rsidRDefault="00000000">
      <w:pPr>
        <w:pStyle w:val="NLa"/>
      </w:pPr>
      <w:r>
        <w:t>b.</w:t>
      </w:r>
      <w:r>
        <w:tab/>
        <w:t>borrowing indirectly.</w:t>
      </w:r>
    </w:p>
    <w:p w14:paraId="2775320F" w14:textId="77777777" w:rsidR="00000000" w:rsidRDefault="00000000">
      <w:pPr>
        <w:pStyle w:val="NLa"/>
      </w:pPr>
      <w:r>
        <w:t>c.</w:t>
      </w:r>
      <w:r>
        <w:tab/>
        <w:t>lending directly.</w:t>
      </w:r>
    </w:p>
    <w:p w14:paraId="560E2DC8" w14:textId="77777777" w:rsidR="00000000" w:rsidRDefault="00000000">
      <w:pPr>
        <w:pStyle w:val="NLa"/>
      </w:pPr>
      <w:r>
        <w:t>d.</w:t>
      </w:r>
      <w:r>
        <w:tab/>
        <w:t>lending indirectly.</w:t>
      </w:r>
    </w:p>
    <w:p w14:paraId="78FF44AB" w14:textId="77777777" w:rsidR="00000000" w:rsidRDefault="00000000">
      <w:pPr>
        <w:pStyle w:val="ANS1"/>
      </w:pPr>
      <w:r>
        <w:t>ANS: A</w:t>
      </w:r>
      <w:r>
        <w:tab/>
        <w:t>PTS: 1</w:t>
      </w:r>
      <w:r>
        <w:tab/>
        <w:t>DIF: 1</w:t>
      </w:r>
      <w:r>
        <w:tab/>
        <w:t>REF: 18-1</w:t>
      </w:r>
    </w:p>
    <w:p w14:paraId="73FA4D5A" w14:textId="77777777" w:rsidR="00000000" w:rsidRDefault="00000000">
      <w:pPr>
        <w:pStyle w:val="TOP"/>
      </w:pPr>
      <w:r>
        <w:t>TOP: Direct finance</w:t>
      </w:r>
      <w:r>
        <w:tab/>
        <w:t>MSC: Definitional</w:t>
      </w:r>
    </w:p>
    <w:p w14:paraId="64767200" w14:textId="77777777" w:rsidR="00000000" w:rsidRDefault="00000000">
      <w:pPr>
        <w:pStyle w:val="MyNL1"/>
      </w:pPr>
      <w:r>
        <w:lastRenderedPageBreak/>
        <w:tab/>
        <w:t>45.</w:t>
      </w:r>
      <w:r>
        <w:tab/>
        <w:t>Which of the following people purchased the correct asset to meet their obje</w:t>
      </w:r>
      <w:r>
        <w:t>c</w:t>
      </w:r>
      <w:r>
        <w:t>tive?</w:t>
      </w:r>
    </w:p>
    <w:p w14:paraId="2F005107" w14:textId="77777777" w:rsidR="00000000" w:rsidRDefault="00000000">
      <w:pPr>
        <w:pStyle w:val="NLa"/>
      </w:pPr>
      <w:r>
        <w:t>a.</w:t>
      </w:r>
      <w:r>
        <w:tab/>
        <w:t>Michelle wanted to be a part owner of Mamma Rosa's Pizza, so she purchased a bond issued by Mamma Rosa's Pizza.</w:t>
      </w:r>
    </w:p>
    <w:p w14:paraId="3A314A04" w14:textId="77777777" w:rsidR="00000000" w:rsidRDefault="00000000">
      <w:pPr>
        <w:pStyle w:val="NLa"/>
      </w:pPr>
      <w:r>
        <w:t>b.</w:t>
      </w:r>
      <w:r>
        <w:tab/>
        <w:t>Tim wanted a high return, even if it meant taking some risk, so he purchased stock issued by Specific Electric instead of bonds issued by Specific Electric.</w:t>
      </w:r>
    </w:p>
    <w:p w14:paraId="0FF15871" w14:textId="77777777" w:rsidR="00000000" w:rsidRDefault="00000000">
      <w:pPr>
        <w:pStyle w:val="NLa"/>
      </w:pPr>
      <w:r>
        <w:t>c.</w:t>
      </w:r>
      <w:r>
        <w:tab/>
        <w:t>Jennifer wanted to buy equity in Honda, so she purchased bonds sold by Honda.</w:t>
      </w:r>
    </w:p>
    <w:p w14:paraId="38DAAA7D" w14:textId="77777777" w:rsidR="00000000" w:rsidRDefault="00000000">
      <w:pPr>
        <w:pStyle w:val="NLa"/>
      </w:pPr>
      <w:r>
        <w:t>d.</w:t>
      </w:r>
      <w:r>
        <w:tab/>
        <w:t>All of the above are correct.</w:t>
      </w:r>
    </w:p>
    <w:p w14:paraId="37CB432B" w14:textId="77777777" w:rsidR="00000000" w:rsidRDefault="00000000">
      <w:pPr>
        <w:pStyle w:val="ANS1"/>
      </w:pPr>
      <w:r>
        <w:t>ANS: B</w:t>
      </w:r>
      <w:r>
        <w:tab/>
        <w:t>PTS: 1</w:t>
      </w:r>
      <w:r>
        <w:tab/>
        <w:t>DIF: 1</w:t>
      </w:r>
      <w:r>
        <w:tab/>
        <w:t>REF: 18-1</w:t>
      </w:r>
    </w:p>
    <w:p w14:paraId="0BDCA696" w14:textId="77777777" w:rsidR="00000000" w:rsidRDefault="00000000">
      <w:pPr>
        <w:pStyle w:val="TOP"/>
      </w:pPr>
      <w:r>
        <w:t>TOP: Stocks versus bonds</w:t>
      </w:r>
      <w:r>
        <w:tab/>
        <w:t>MSC: Interpretive</w:t>
      </w:r>
    </w:p>
    <w:p w14:paraId="2AEF736D" w14:textId="77777777" w:rsidR="00000000" w:rsidRDefault="00000000">
      <w:pPr>
        <w:pStyle w:val="MyNL1"/>
      </w:pPr>
      <w:r>
        <w:tab/>
        <w:t>46.</w:t>
      </w:r>
      <w:r>
        <w:tab/>
        <w:t>The prices of stock traded on exchanges are determined by</w:t>
      </w:r>
    </w:p>
    <w:p w14:paraId="3F2BF982" w14:textId="77777777" w:rsidR="00000000" w:rsidRDefault="00000000">
      <w:pPr>
        <w:pStyle w:val="NLa"/>
      </w:pPr>
      <w:r>
        <w:t>a.</w:t>
      </w:r>
      <w:r>
        <w:tab/>
        <w:t>the Corporate Stock Administration.</w:t>
      </w:r>
    </w:p>
    <w:p w14:paraId="150FD30F" w14:textId="77777777" w:rsidR="00000000" w:rsidRDefault="00000000">
      <w:pPr>
        <w:pStyle w:val="NLa"/>
      </w:pPr>
      <w:r>
        <w:t>b.</w:t>
      </w:r>
      <w:r>
        <w:tab/>
        <w:t>the administrators of NASDAQ.</w:t>
      </w:r>
    </w:p>
    <w:p w14:paraId="1B20B055" w14:textId="77777777" w:rsidR="00000000" w:rsidRDefault="00000000">
      <w:pPr>
        <w:pStyle w:val="NLa"/>
      </w:pPr>
      <w:r>
        <w:t>c.</w:t>
      </w:r>
      <w:r>
        <w:tab/>
        <w:t>the supply and demand for the stock.</w:t>
      </w:r>
    </w:p>
    <w:p w14:paraId="5019641A" w14:textId="77777777" w:rsidR="00000000" w:rsidRDefault="00000000">
      <w:pPr>
        <w:pStyle w:val="NLa"/>
      </w:pPr>
      <w:r>
        <w:t>d.</w:t>
      </w:r>
      <w:r>
        <w:tab/>
        <w:t>All of the above are correct.</w:t>
      </w:r>
    </w:p>
    <w:p w14:paraId="79220E43" w14:textId="77777777" w:rsidR="00000000" w:rsidRDefault="00000000">
      <w:pPr>
        <w:pStyle w:val="ANS1"/>
      </w:pPr>
      <w:r>
        <w:t>ANS: C</w:t>
      </w:r>
      <w:r>
        <w:tab/>
        <w:t>PTS: 1</w:t>
      </w:r>
      <w:r>
        <w:tab/>
        <w:t>DIF: 1</w:t>
      </w:r>
      <w:r>
        <w:tab/>
        <w:t>REF: 18-1</w:t>
      </w:r>
    </w:p>
    <w:p w14:paraId="2A8A11DC" w14:textId="77777777" w:rsidR="00000000" w:rsidRDefault="00000000">
      <w:pPr>
        <w:pStyle w:val="TOP"/>
      </w:pPr>
      <w:r>
        <w:t>TOP: Stock prices</w:t>
      </w:r>
      <w:r>
        <w:tab/>
        <w:t>MSC: Definitional</w:t>
      </w:r>
    </w:p>
    <w:p w14:paraId="0DDBDF98" w14:textId="77777777" w:rsidR="00000000" w:rsidRDefault="00000000">
      <w:pPr>
        <w:pStyle w:val="MyNL1"/>
      </w:pPr>
      <w:r>
        <w:tab/>
        <w:t>47.</w:t>
      </w:r>
      <w:r>
        <w:tab/>
        <w:t>Which of the following is not an important stock exchange in the United States?</w:t>
      </w:r>
    </w:p>
    <w:p w14:paraId="471D8650" w14:textId="77777777" w:rsidR="00000000" w:rsidRDefault="00000000">
      <w:pPr>
        <w:pStyle w:val="NLa"/>
      </w:pPr>
      <w:r>
        <w:t>a.</w:t>
      </w:r>
      <w:r>
        <w:tab/>
        <w:t>New York Stock Exchange</w:t>
      </w:r>
    </w:p>
    <w:p w14:paraId="52B67876" w14:textId="77777777" w:rsidR="00000000" w:rsidRDefault="00000000">
      <w:pPr>
        <w:pStyle w:val="NLa"/>
      </w:pPr>
      <w:r>
        <w:t>b.</w:t>
      </w:r>
      <w:r>
        <w:tab/>
        <w:t>American Stock Exchange</w:t>
      </w:r>
    </w:p>
    <w:p w14:paraId="3D38390F" w14:textId="77777777" w:rsidR="00000000" w:rsidRDefault="00000000">
      <w:pPr>
        <w:pStyle w:val="NLa"/>
      </w:pPr>
      <w:r>
        <w:t>c.</w:t>
      </w:r>
      <w:r>
        <w:tab/>
        <w:t>Chicago Mercantile Exchange</w:t>
      </w:r>
    </w:p>
    <w:p w14:paraId="30F1C765" w14:textId="77777777" w:rsidR="00000000" w:rsidRDefault="00000000">
      <w:pPr>
        <w:pStyle w:val="NLa"/>
      </w:pPr>
      <w:r>
        <w:t>d.</w:t>
      </w:r>
      <w:r>
        <w:tab/>
        <w:t>NASDAQ</w:t>
      </w:r>
    </w:p>
    <w:p w14:paraId="467B4A74" w14:textId="77777777" w:rsidR="00000000" w:rsidRDefault="00000000">
      <w:pPr>
        <w:pStyle w:val="ANS1"/>
      </w:pPr>
      <w:r>
        <w:t>ANS: C</w:t>
      </w:r>
      <w:r>
        <w:tab/>
        <w:t>PTS: 1</w:t>
      </w:r>
      <w:r>
        <w:tab/>
        <w:t>DIF: 1</w:t>
      </w:r>
      <w:r>
        <w:tab/>
        <w:t>REF: 18-1</w:t>
      </w:r>
    </w:p>
    <w:p w14:paraId="02E4190A" w14:textId="77777777" w:rsidR="00000000" w:rsidRDefault="00000000">
      <w:pPr>
        <w:pStyle w:val="TOP"/>
      </w:pPr>
      <w:r>
        <w:t>TOP: Stock exchanges</w:t>
      </w:r>
      <w:r>
        <w:tab/>
        <w:t>MSC: Definitional</w:t>
      </w:r>
    </w:p>
    <w:p w14:paraId="03A14065" w14:textId="77777777" w:rsidR="00000000" w:rsidRDefault="00000000">
      <w:pPr>
        <w:pStyle w:val="MyNL1"/>
      </w:pPr>
      <w:r>
        <w:tab/>
        <w:t>48.</w:t>
      </w:r>
      <w:r>
        <w:tab/>
        <w:t>All else equal, when people become more optimistic about a company's future, the</w:t>
      </w:r>
    </w:p>
    <w:p w14:paraId="5C30192A" w14:textId="77777777" w:rsidR="00000000" w:rsidRDefault="00000000">
      <w:pPr>
        <w:pStyle w:val="NLa"/>
      </w:pPr>
      <w:r>
        <w:t>a.</w:t>
      </w:r>
      <w:r>
        <w:tab/>
        <w:t>supply of the stock and the price will both rise.</w:t>
      </w:r>
    </w:p>
    <w:p w14:paraId="3C42531D" w14:textId="77777777" w:rsidR="00000000" w:rsidRDefault="00000000">
      <w:pPr>
        <w:pStyle w:val="NLa"/>
      </w:pPr>
      <w:r>
        <w:t>b.</w:t>
      </w:r>
      <w:r>
        <w:tab/>
        <w:t>supply of the stock and the price will both fall.</w:t>
      </w:r>
    </w:p>
    <w:p w14:paraId="577B5B8C" w14:textId="77777777" w:rsidR="00000000" w:rsidRDefault="00000000">
      <w:pPr>
        <w:pStyle w:val="NLa"/>
      </w:pPr>
      <w:r>
        <w:t>c.</w:t>
      </w:r>
      <w:r>
        <w:tab/>
        <w:t>demand for the stock and the price will both rise.</w:t>
      </w:r>
    </w:p>
    <w:p w14:paraId="3273E5CC" w14:textId="77777777" w:rsidR="00000000" w:rsidRDefault="00000000">
      <w:pPr>
        <w:pStyle w:val="NLa"/>
      </w:pPr>
      <w:r>
        <w:t>d.</w:t>
      </w:r>
      <w:r>
        <w:tab/>
        <w:t>demand for the stock and the price will both fall.</w:t>
      </w:r>
    </w:p>
    <w:p w14:paraId="23439815" w14:textId="77777777" w:rsidR="00000000" w:rsidRDefault="00000000">
      <w:pPr>
        <w:pStyle w:val="ANS1"/>
      </w:pPr>
      <w:r>
        <w:t>ANS: C</w:t>
      </w:r>
      <w:r>
        <w:tab/>
        <w:t>PTS: 1</w:t>
      </w:r>
      <w:r>
        <w:tab/>
        <w:t>DIF: 2</w:t>
      </w:r>
      <w:r>
        <w:tab/>
        <w:t>REF: 18-1</w:t>
      </w:r>
    </w:p>
    <w:p w14:paraId="732E105A" w14:textId="77777777" w:rsidR="00000000" w:rsidRDefault="00000000">
      <w:pPr>
        <w:pStyle w:val="TOP"/>
      </w:pPr>
      <w:r>
        <w:t>TOP: Stock prices</w:t>
      </w:r>
      <w:r>
        <w:tab/>
        <w:t>MSC: Analytical</w:t>
      </w:r>
    </w:p>
    <w:p w14:paraId="49364BC6" w14:textId="77777777" w:rsidR="00000000" w:rsidRDefault="00000000">
      <w:pPr>
        <w:pStyle w:val="MyNL1"/>
      </w:pPr>
      <w:r>
        <w:tab/>
        <w:t>49.</w:t>
      </w:r>
      <w:r>
        <w:tab/>
        <w:t>Suppose that the government finds a major defect in one of a company's products and demands that it take it off the market. We would expect that the</w:t>
      </w:r>
    </w:p>
    <w:p w14:paraId="4305C72B" w14:textId="77777777" w:rsidR="00000000" w:rsidRDefault="00000000">
      <w:pPr>
        <w:pStyle w:val="NLa"/>
      </w:pPr>
      <w:r>
        <w:t>a.</w:t>
      </w:r>
      <w:r>
        <w:tab/>
        <w:t>supply of existing shares of the stock and the price will both rise.</w:t>
      </w:r>
    </w:p>
    <w:p w14:paraId="4FB68719" w14:textId="77777777" w:rsidR="00000000" w:rsidRDefault="00000000">
      <w:pPr>
        <w:pStyle w:val="NLa"/>
      </w:pPr>
      <w:r>
        <w:t>b.</w:t>
      </w:r>
      <w:r>
        <w:tab/>
        <w:t>supply of existing shares of the stock and the price will both fall.</w:t>
      </w:r>
    </w:p>
    <w:p w14:paraId="2869B90D" w14:textId="77777777" w:rsidR="00000000" w:rsidRDefault="00000000">
      <w:pPr>
        <w:pStyle w:val="NLa"/>
      </w:pPr>
      <w:r>
        <w:t>c.</w:t>
      </w:r>
      <w:r>
        <w:tab/>
        <w:t>demand for existing shares of the stock and the price will both rise.</w:t>
      </w:r>
    </w:p>
    <w:p w14:paraId="7AED01EF" w14:textId="77777777" w:rsidR="00000000" w:rsidRDefault="00000000">
      <w:pPr>
        <w:pStyle w:val="NLa"/>
      </w:pPr>
      <w:r>
        <w:t>d.</w:t>
      </w:r>
      <w:r>
        <w:tab/>
        <w:t>demand for existing shares of the stock and the price will both fall.</w:t>
      </w:r>
    </w:p>
    <w:p w14:paraId="71702256" w14:textId="77777777" w:rsidR="00000000" w:rsidRDefault="00000000">
      <w:pPr>
        <w:pStyle w:val="ANS1"/>
      </w:pPr>
      <w:r>
        <w:t>ANS: D</w:t>
      </w:r>
      <w:r>
        <w:tab/>
        <w:t>PTS: 1</w:t>
      </w:r>
      <w:r>
        <w:tab/>
        <w:t>DIF: 2</w:t>
      </w:r>
      <w:r>
        <w:tab/>
        <w:t>REF: 18-1</w:t>
      </w:r>
    </w:p>
    <w:p w14:paraId="75E22876" w14:textId="77777777" w:rsidR="00000000" w:rsidRDefault="00000000">
      <w:pPr>
        <w:pStyle w:val="TOP"/>
      </w:pPr>
      <w:r>
        <w:t>TOP: Stock prices</w:t>
      </w:r>
      <w:r>
        <w:tab/>
        <w:t>MSC: Analytical</w:t>
      </w:r>
    </w:p>
    <w:p w14:paraId="00373460" w14:textId="77777777" w:rsidR="00000000" w:rsidRDefault="00000000">
      <w:pPr>
        <w:pStyle w:val="MyNL1"/>
      </w:pPr>
      <w:r>
        <w:tab/>
        <w:t>50.</w:t>
      </w:r>
      <w:r>
        <w:tab/>
        <w:t>World Wide Delivery Service Corporation develops a way to speed up its deliveries and reduce its costs. We would expect that this would</w:t>
      </w:r>
    </w:p>
    <w:p w14:paraId="60E103F1" w14:textId="77777777" w:rsidR="00000000" w:rsidRDefault="00000000">
      <w:pPr>
        <w:pStyle w:val="NLa"/>
      </w:pPr>
      <w:r>
        <w:t>a.</w:t>
      </w:r>
      <w:r>
        <w:tab/>
        <w:t>raise the demand for existing shares of the stock, causing the price to rise.</w:t>
      </w:r>
    </w:p>
    <w:p w14:paraId="33610FD1" w14:textId="77777777" w:rsidR="00000000" w:rsidRDefault="00000000">
      <w:pPr>
        <w:pStyle w:val="NLa"/>
      </w:pPr>
      <w:r>
        <w:t>b.</w:t>
      </w:r>
      <w:r>
        <w:tab/>
        <w:t>decrease the demand for existing shares of the stock, causing the price to fall.</w:t>
      </w:r>
    </w:p>
    <w:p w14:paraId="2DA88FEE" w14:textId="77777777" w:rsidR="00000000" w:rsidRDefault="00000000">
      <w:pPr>
        <w:pStyle w:val="NLa"/>
      </w:pPr>
      <w:r>
        <w:t>c.</w:t>
      </w:r>
      <w:r>
        <w:tab/>
        <w:t>raise the supply of the existing shares of stock, causing the price to rise.</w:t>
      </w:r>
    </w:p>
    <w:p w14:paraId="36A6707B" w14:textId="77777777" w:rsidR="00000000" w:rsidRDefault="00000000">
      <w:pPr>
        <w:pStyle w:val="NLa"/>
      </w:pPr>
      <w:r>
        <w:t>d.</w:t>
      </w:r>
      <w:r>
        <w:tab/>
        <w:t>raise the supply of the existing shares of stock, causing the price to fall.</w:t>
      </w:r>
    </w:p>
    <w:p w14:paraId="2A36026A" w14:textId="77777777" w:rsidR="00000000" w:rsidRDefault="00000000">
      <w:pPr>
        <w:pStyle w:val="ANS1"/>
      </w:pPr>
      <w:r>
        <w:t>ANS: A</w:t>
      </w:r>
      <w:r>
        <w:tab/>
        <w:t>PTS: 1</w:t>
      </w:r>
      <w:r>
        <w:tab/>
        <w:t>DIF: 2</w:t>
      </w:r>
      <w:r>
        <w:tab/>
        <w:t>REF: 18-1</w:t>
      </w:r>
    </w:p>
    <w:p w14:paraId="75076D47" w14:textId="77777777" w:rsidR="00000000" w:rsidRDefault="00000000">
      <w:pPr>
        <w:pStyle w:val="TOP"/>
      </w:pPr>
      <w:r>
        <w:t>TOP: Stock prices</w:t>
      </w:r>
      <w:r>
        <w:tab/>
        <w:t>MSC: Analytical</w:t>
      </w:r>
    </w:p>
    <w:p w14:paraId="38F835A7" w14:textId="77777777" w:rsidR="00000000" w:rsidRDefault="00000000">
      <w:pPr>
        <w:pStyle w:val="MyNL1"/>
      </w:pPr>
      <w:r>
        <w:lastRenderedPageBreak/>
        <w:tab/>
        <w:t>51.</w:t>
      </w:r>
      <w:r>
        <w:tab/>
        <w:t>In the late summer of 2005 some regions of the country were suffering from drought. What effect would we expect this to have on the stock of companies like John Deere that manufacture farm equipment?</w:t>
      </w:r>
    </w:p>
    <w:p w14:paraId="252F210F" w14:textId="77777777" w:rsidR="00000000" w:rsidRDefault="00000000">
      <w:pPr>
        <w:pStyle w:val="NLa"/>
      </w:pPr>
      <w:r>
        <w:t>a.</w:t>
      </w:r>
      <w:r>
        <w:tab/>
        <w:t>raise the demand for existing shares of the stock, causing the price to rise</w:t>
      </w:r>
    </w:p>
    <w:p w14:paraId="1C140AAD" w14:textId="77777777" w:rsidR="00000000" w:rsidRDefault="00000000">
      <w:pPr>
        <w:pStyle w:val="NLa"/>
      </w:pPr>
      <w:r>
        <w:t>b.</w:t>
      </w:r>
      <w:r>
        <w:tab/>
        <w:t>decrease the demand for existing shares of the stock, causing the price to fall</w:t>
      </w:r>
    </w:p>
    <w:p w14:paraId="47EA5A9A" w14:textId="77777777" w:rsidR="00000000" w:rsidRDefault="00000000">
      <w:pPr>
        <w:pStyle w:val="NLa"/>
      </w:pPr>
      <w:r>
        <w:t>c.</w:t>
      </w:r>
      <w:r>
        <w:tab/>
        <w:t>raise the supply of the existing shares of stock, causing the price to rise</w:t>
      </w:r>
    </w:p>
    <w:p w14:paraId="04A291ED" w14:textId="77777777" w:rsidR="00000000" w:rsidRDefault="00000000">
      <w:pPr>
        <w:pStyle w:val="NLa"/>
      </w:pPr>
      <w:r>
        <w:t>d.</w:t>
      </w:r>
      <w:r>
        <w:tab/>
        <w:t>raise the supply of the existing shares of stock, causing the price to fall</w:t>
      </w:r>
    </w:p>
    <w:p w14:paraId="6BC4EB9D" w14:textId="77777777" w:rsidR="00000000" w:rsidRDefault="00000000">
      <w:pPr>
        <w:pStyle w:val="ANS1"/>
      </w:pPr>
      <w:r>
        <w:t>ANS: B</w:t>
      </w:r>
      <w:r>
        <w:tab/>
        <w:t>PTS: 1</w:t>
      </w:r>
      <w:r>
        <w:tab/>
        <w:t>DIF: 2</w:t>
      </w:r>
      <w:r>
        <w:tab/>
        <w:t>REF: 18-1</w:t>
      </w:r>
    </w:p>
    <w:p w14:paraId="7C8FE0EA" w14:textId="77777777" w:rsidR="00000000" w:rsidRDefault="00000000">
      <w:pPr>
        <w:pStyle w:val="TOP"/>
      </w:pPr>
      <w:r>
        <w:t>TOP: Stock prices</w:t>
      </w:r>
      <w:r>
        <w:tab/>
        <w:t>MSC: Analytical</w:t>
      </w:r>
    </w:p>
    <w:p w14:paraId="36B46D04" w14:textId="77777777" w:rsidR="00000000" w:rsidRDefault="00000000">
      <w:pPr>
        <w:pStyle w:val="MyNL1"/>
      </w:pPr>
      <w:r>
        <w:tab/>
        <w:t>52.</w:t>
      </w:r>
      <w:r>
        <w:tab/>
        <w:t xml:space="preserve">In the Coen Brothers’ movie </w:t>
      </w:r>
      <w:r>
        <w:rPr>
          <w:i/>
        </w:rPr>
        <w:t>The Hudsucker Proxy</w:t>
      </w:r>
      <w:r>
        <w:t xml:space="preserve"> the board of directors picks someone to run the company that they believe will make poor decisions. If things turn out as they plan</w:t>
      </w:r>
    </w:p>
    <w:p w14:paraId="42C6FD9B" w14:textId="77777777" w:rsidR="00000000" w:rsidRDefault="00000000">
      <w:pPr>
        <w:pStyle w:val="NLa"/>
      </w:pPr>
      <w:r>
        <w:t>a.</w:t>
      </w:r>
      <w:r>
        <w:tab/>
        <w:t>The price of a share of stock in the Hudsucker corporation should decline as the demand for shares falls.</w:t>
      </w:r>
    </w:p>
    <w:p w14:paraId="66FC0444" w14:textId="77777777" w:rsidR="00000000" w:rsidRDefault="00000000">
      <w:pPr>
        <w:pStyle w:val="NLa"/>
      </w:pPr>
      <w:r>
        <w:t>b.</w:t>
      </w:r>
      <w:r>
        <w:tab/>
        <w:t>The price of a share of stock in the Hudsucker corporation should rise as the demand for shares rises.</w:t>
      </w:r>
    </w:p>
    <w:p w14:paraId="6D3C8030" w14:textId="77777777" w:rsidR="00000000" w:rsidRDefault="00000000">
      <w:pPr>
        <w:pStyle w:val="NLa"/>
      </w:pPr>
      <w:r>
        <w:t>c.</w:t>
      </w:r>
      <w:r>
        <w:tab/>
        <w:t>The price of a share of stock in the Hudsucker corporation should decline as the supply of existing shares falls.</w:t>
      </w:r>
    </w:p>
    <w:p w14:paraId="450EA953" w14:textId="77777777" w:rsidR="00000000" w:rsidRDefault="00000000">
      <w:pPr>
        <w:pStyle w:val="NLa"/>
      </w:pPr>
      <w:r>
        <w:t>d.</w:t>
      </w:r>
      <w:r>
        <w:tab/>
        <w:t>The price of a share of stock in the Hudsucker corporation should rise as the supply of existing shares rises.</w:t>
      </w:r>
    </w:p>
    <w:p w14:paraId="5E82A09B" w14:textId="77777777" w:rsidR="00000000" w:rsidRDefault="00000000">
      <w:pPr>
        <w:pStyle w:val="ANS1"/>
      </w:pPr>
      <w:r>
        <w:t>ANS: A</w:t>
      </w:r>
      <w:r>
        <w:tab/>
        <w:t>PTS: 1</w:t>
      </w:r>
      <w:r>
        <w:tab/>
        <w:t>DIF: 2</w:t>
      </w:r>
      <w:r>
        <w:tab/>
        <w:t>REF: 18-1</w:t>
      </w:r>
    </w:p>
    <w:p w14:paraId="545830C6" w14:textId="77777777" w:rsidR="00000000" w:rsidRDefault="00000000">
      <w:pPr>
        <w:pStyle w:val="TOP"/>
      </w:pPr>
      <w:r>
        <w:t>TOP: Stock prices</w:t>
      </w:r>
      <w:r>
        <w:tab/>
        <w:t>MSC: Analytical</w:t>
      </w:r>
    </w:p>
    <w:p w14:paraId="56540D4C" w14:textId="77777777" w:rsidR="00000000" w:rsidRDefault="00000000">
      <w:pPr>
        <w:pStyle w:val="MyNL1"/>
      </w:pPr>
      <w:r>
        <w:tab/>
        <w:t>53.</w:t>
      </w:r>
      <w:r>
        <w:tab/>
        <w:t xml:space="preserve">Suppose that the tires of a certain tire manufacturer are discovered to be defective. Other things the same, this news would make </w:t>
      </w:r>
    </w:p>
    <w:p w14:paraId="718EEFA1" w14:textId="77777777" w:rsidR="00000000" w:rsidRDefault="00000000">
      <w:pPr>
        <w:pStyle w:val="NLa"/>
      </w:pPr>
      <w:r>
        <w:t>a.</w:t>
      </w:r>
      <w:r>
        <w:tab/>
        <w:t>the demand for stock of this company decrease, so the price would rise.</w:t>
      </w:r>
    </w:p>
    <w:p w14:paraId="138BD739" w14:textId="77777777" w:rsidR="00000000" w:rsidRDefault="00000000">
      <w:pPr>
        <w:pStyle w:val="NLa"/>
      </w:pPr>
      <w:r>
        <w:t>b.</w:t>
      </w:r>
      <w:r>
        <w:tab/>
        <w:t>the demand for stock of this company decrease, so the price would fall.</w:t>
      </w:r>
    </w:p>
    <w:p w14:paraId="76CC5030" w14:textId="77777777" w:rsidR="00000000" w:rsidRDefault="00000000">
      <w:pPr>
        <w:pStyle w:val="NLa"/>
      </w:pPr>
      <w:r>
        <w:t>c.</w:t>
      </w:r>
      <w:r>
        <w:tab/>
        <w:t>the supply of stock of this company decrease and the price would fall.</w:t>
      </w:r>
    </w:p>
    <w:p w14:paraId="172D4145" w14:textId="77777777" w:rsidR="00000000" w:rsidRDefault="00000000">
      <w:pPr>
        <w:pStyle w:val="NLa"/>
      </w:pPr>
      <w:r>
        <w:t>d.</w:t>
      </w:r>
      <w:r>
        <w:tab/>
        <w:t>the supply of stock of this company decrease and the price would rise.</w:t>
      </w:r>
    </w:p>
    <w:p w14:paraId="3E2DA30C" w14:textId="77777777" w:rsidR="00000000" w:rsidRDefault="00000000">
      <w:pPr>
        <w:pStyle w:val="ANS1"/>
      </w:pPr>
      <w:r>
        <w:t>ANS: B</w:t>
      </w:r>
      <w:r>
        <w:tab/>
        <w:t>PTS: 1</w:t>
      </w:r>
      <w:r>
        <w:tab/>
        <w:t>DIF: 2</w:t>
      </w:r>
      <w:r>
        <w:tab/>
        <w:t>REF: 18-1</w:t>
      </w:r>
    </w:p>
    <w:p w14:paraId="77D4D8ED" w14:textId="77777777" w:rsidR="00000000" w:rsidRDefault="00000000">
      <w:pPr>
        <w:pStyle w:val="TOP"/>
      </w:pPr>
      <w:r>
        <w:t>TOP: Stock prices</w:t>
      </w:r>
      <w:r>
        <w:tab/>
        <w:t>MSC: Analytical</w:t>
      </w:r>
    </w:p>
    <w:p w14:paraId="3B92E692" w14:textId="77777777" w:rsidR="00000000" w:rsidRDefault="00000000">
      <w:pPr>
        <w:pStyle w:val="MyNL1"/>
      </w:pPr>
      <w:r>
        <w:tab/>
        <w:t>54.</w:t>
      </w:r>
      <w:r>
        <w:tab/>
        <w:t>Nastech Pharmaceuticals announced they have developed a nasal spray that would reduce hunger cravings. Other things the same we’d expect</w:t>
      </w:r>
    </w:p>
    <w:p w14:paraId="0DA44D3A" w14:textId="77777777" w:rsidR="00000000" w:rsidRDefault="00000000">
      <w:pPr>
        <w:pStyle w:val="NLa"/>
      </w:pPr>
      <w:r>
        <w:t>a.</w:t>
      </w:r>
      <w:r>
        <w:tab/>
        <w:t>the demand for existing shares of stock in this company decreased, so the price fell.</w:t>
      </w:r>
    </w:p>
    <w:p w14:paraId="733369E8" w14:textId="77777777" w:rsidR="00000000" w:rsidRDefault="00000000">
      <w:pPr>
        <w:pStyle w:val="NLa"/>
      </w:pPr>
      <w:r>
        <w:t>b.</w:t>
      </w:r>
      <w:r>
        <w:tab/>
        <w:t>the demand for existing shares of stock in this company increased, so the price rose.</w:t>
      </w:r>
    </w:p>
    <w:p w14:paraId="1672E032" w14:textId="77777777" w:rsidR="00000000" w:rsidRDefault="00000000">
      <w:pPr>
        <w:pStyle w:val="NLa"/>
      </w:pPr>
      <w:r>
        <w:t>c.</w:t>
      </w:r>
      <w:r>
        <w:tab/>
        <w:t>the supply of stock of existing shares of stock in this company decreased, so the price fell.</w:t>
      </w:r>
    </w:p>
    <w:p w14:paraId="500F9BD4" w14:textId="77777777" w:rsidR="00000000" w:rsidRDefault="00000000">
      <w:pPr>
        <w:pStyle w:val="NLa"/>
      </w:pPr>
      <w:r>
        <w:t>d.</w:t>
      </w:r>
      <w:r>
        <w:tab/>
        <w:t>the supply of stock of existing shares of stock in this company increased, so the price rose.</w:t>
      </w:r>
    </w:p>
    <w:p w14:paraId="01DA00AA" w14:textId="77777777" w:rsidR="00000000" w:rsidRDefault="00000000">
      <w:pPr>
        <w:pStyle w:val="ANS1"/>
      </w:pPr>
      <w:r>
        <w:t>ANS: B</w:t>
      </w:r>
      <w:r>
        <w:tab/>
        <w:t>PTS: 1</w:t>
      </w:r>
      <w:r>
        <w:tab/>
        <w:t>DIF: 2</w:t>
      </w:r>
      <w:r>
        <w:tab/>
        <w:t>REF: 18-1</w:t>
      </w:r>
    </w:p>
    <w:p w14:paraId="23583BC6" w14:textId="77777777" w:rsidR="00000000" w:rsidRDefault="00000000">
      <w:pPr>
        <w:pStyle w:val="TOP"/>
      </w:pPr>
      <w:r>
        <w:t>TOP: Stock prices</w:t>
      </w:r>
      <w:r>
        <w:tab/>
        <w:t>MSC: Applicative</w:t>
      </w:r>
    </w:p>
    <w:p w14:paraId="0AF9CF63" w14:textId="77777777" w:rsidR="00000000" w:rsidRDefault="00000000">
      <w:pPr>
        <w:pStyle w:val="MyNL1"/>
      </w:pPr>
      <w:r>
        <w:tab/>
        <w:t>55.</w:t>
      </w:r>
      <w:r>
        <w:tab/>
        <w:t>Other things being constant, when a business issues more stock, the</w:t>
      </w:r>
    </w:p>
    <w:p w14:paraId="2C95B2C7" w14:textId="77777777" w:rsidR="00000000" w:rsidRDefault="00000000">
      <w:pPr>
        <w:pStyle w:val="NLa"/>
      </w:pPr>
      <w:r>
        <w:t>a.</w:t>
      </w:r>
      <w:r>
        <w:tab/>
        <w:t>supply of the stock is greater and thus the price will fall.</w:t>
      </w:r>
    </w:p>
    <w:p w14:paraId="05F83D69" w14:textId="77777777" w:rsidR="00000000" w:rsidRDefault="00000000">
      <w:pPr>
        <w:pStyle w:val="NLa"/>
      </w:pPr>
      <w:r>
        <w:t>b.</w:t>
      </w:r>
      <w:r>
        <w:tab/>
        <w:t>supply of the stock is less and thus the price will rise.</w:t>
      </w:r>
    </w:p>
    <w:p w14:paraId="1F5892B4" w14:textId="77777777" w:rsidR="00000000" w:rsidRDefault="00000000">
      <w:pPr>
        <w:pStyle w:val="NLa"/>
      </w:pPr>
      <w:r>
        <w:t>c.</w:t>
      </w:r>
      <w:r>
        <w:tab/>
        <w:t>demand for the stock is greater and thus the price will rise.</w:t>
      </w:r>
    </w:p>
    <w:p w14:paraId="2400C7A7" w14:textId="77777777" w:rsidR="00000000" w:rsidRDefault="00000000">
      <w:pPr>
        <w:pStyle w:val="NLa"/>
      </w:pPr>
      <w:r>
        <w:t>d.</w:t>
      </w:r>
      <w:r>
        <w:tab/>
        <w:t>demand for the stock is less and thus the price will fall.</w:t>
      </w:r>
    </w:p>
    <w:p w14:paraId="4CF8175A" w14:textId="77777777" w:rsidR="00000000" w:rsidRDefault="00000000">
      <w:pPr>
        <w:pStyle w:val="ANS1"/>
      </w:pPr>
      <w:r>
        <w:t>ANS: A</w:t>
      </w:r>
      <w:r>
        <w:tab/>
        <w:t>PTS: 1</w:t>
      </w:r>
      <w:r>
        <w:tab/>
        <w:t>DIF: 2</w:t>
      </w:r>
      <w:r>
        <w:tab/>
        <w:t>REF: 18-1</w:t>
      </w:r>
    </w:p>
    <w:p w14:paraId="64A4AEAF" w14:textId="77777777" w:rsidR="00000000" w:rsidRDefault="00000000">
      <w:pPr>
        <w:pStyle w:val="TOP"/>
      </w:pPr>
      <w:r>
        <w:t>TOP: Stock prices</w:t>
      </w:r>
      <w:r>
        <w:tab/>
        <w:t>MSC: Analytical</w:t>
      </w:r>
    </w:p>
    <w:p w14:paraId="1CCE6B5C" w14:textId="77777777" w:rsidR="00000000" w:rsidRDefault="00000000">
      <w:pPr>
        <w:pStyle w:val="MyNL1"/>
      </w:pPr>
      <w:r>
        <w:tab/>
        <w:t>56.</w:t>
      </w:r>
      <w:r>
        <w:tab/>
        <w:t>Which of the following statements is correct?</w:t>
      </w:r>
    </w:p>
    <w:p w14:paraId="35F95E99" w14:textId="77777777" w:rsidR="00000000" w:rsidRDefault="00000000">
      <w:pPr>
        <w:pStyle w:val="NLa"/>
      </w:pPr>
      <w:r>
        <w:t>a.</w:t>
      </w:r>
      <w:r>
        <w:tab/>
        <w:t>A general, persistent decline in stock prices may signal that the economy is about to enter a boom period because people will be able to buy stock for less money.</w:t>
      </w:r>
    </w:p>
    <w:p w14:paraId="3AAED392" w14:textId="77777777" w:rsidR="00000000" w:rsidRDefault="00000000">
      <w:pPr>
        <w:pStyle w:val="NLa"/>
      </w:pPr>
      <w:r>
        <w:t>b.</w:t>
      </w:r>
      <w:r>
        <w:tab/>
        <w:t>A general, persistent decline in stock prices may signal that the economy is about to enter a recession because low stock prices may mean that people are expecting low corporate profits.</w:t>
      </w:r>
    </w:p>
    <w:p w14:paraId="5FF76686" w14:textId="77777777" w:rsidR="00000000" w:rsidRDefault="00000000">
      <w:pPr>
        <w:pStyle w:val="NLa"/>
      </w:pPr>
      <w:r>
        <w:t>c.</w:t>
      </w:r>
      <w:r>
        <w:tab/>
        <w:t>A general, persistent decline in stock prices may signal that the economy is about to enter a recession because low stock prices mean that corporations have had low profits in the past.</w:t>
      </w:r>
    </w:p>
    <w:p w14:paraId="3124FE65" w14:textId="77777777" w:rsidR="00000000" w:rsidRDefault="00000000">
      <w:pPr>
        <w:pStyle w:val="NLa"/>
      </w:pPr>
      <w:r>
        <w:t>d.</w:t>
      </w:r>
      <w:r>
        <w:tab/>
        <w:t>Expectations about the business cycle have no impact on stock prices.</w:t>
      </w:r>
    </w:p>
    <w:p w14:paraId="734028C1" w14:textId="77777777" w:rsidR="00000000" w:rsidRDefault="00000000">
      <w:pPr>
        <w:pStyle w:val="ANS1"/>
      </w:pPr>
      <w:r>
        <w:t>ANS: B</w:t>
      </w:r>
      <w:r>
        <w:tab/>
        <w:t>PTS: 1</w:t>
      </w:r>
      <w:r>
        <w:tab/>
        <w:t>DIF: 2</w:t>
      </w:r>
      <w:r>
        <w:tab/>
        <w:t>REF: 18-1</w:t>
      </w:r>
    </w:p>
    <w:p w14:paraId="7F685990" w14:textId="77777777" w:rsidR="00000000" w:rsidRDefault="00000000">
      <w:pPr>
        <w:pStyle w:val="TOP"/>
      </w:pPr>
      <w:r>
        <w:t>TOP: Stock prices</w:t>
      </w:r>
      <w:r>
        <w:tab/>
        <w:t>MSC: Analytical</w:t>
      </w:r>
    </w:p>
    <w:p w14:paraId="6140E76A" w14:textId="77777777" w:rsidR="00000000" w:rsidRDefault="00000000">
      <w:pPr>
        <w:pStyle w:val="MyNL1"/>
      </w:pPr>
      <w:r>
        <w:lastRenderedPageBreak/>
        <w:tab/>
        <w:t>57.</w:t>
      </w:r>
      <w:r>
        <w:tab/>
        <w:t>Stock indexes are</w:t>
      </w:r>
    </w:p>
    <w:p w14:paraId="11FAC253" w14:textId="77777777" w:rsidR="00000000" w:rsidRDefault="00000000">
      <w:pPr>
        <w:pStyle w:val="NLa"/>
      </w:pPr>
      <w:r>
        <w:t>a.</w:t>
      </w:r>
      <w:r>
        <w:tab/>
        <w:t>the average of a group of stock prices.</w:t>
      </w:r>
    </w:p>
    <w:p w14:paraId="5BFDA472" w14:textId="77777777" w:rsidR="00000000" w:rsidRDefault="00000000">
      <w:pPr>
        <w:pStyle w:val="NLa"/>
      </w:pPr>
      <w:r>
        <w:t>b.</w:t>
      </w:r>
      <w:r>
        <w:tab/>
        <w:t>the average of a group of stock yields.</w:t>
      </w:r>
    </w:p>
    <w:p w14:paraId="2C9A8F65" w14:textId="77777777" w:rsidR="00000000" w:rsidRDefault="00000000">
      <w:pPr>
        <w:pStyle w:val="NLa"/>
      </w:pPr>
      <w:r>
        <w:t>c.</w:t>
      </w:r>
      <w:r>
        <w:tab/>
        <w:t>reports in the newspaper that report on the price of the stock and earnings of the corpor</w:t>
      </w:r>
      <w:r>
        <w:t>a</w:t>
      </w:r>
      <w:r>
        <w:t>tion.</w:t>
      </w:r>
    </w:p>
    <w:p w14:paraId="407BD156" w14:textId="77777777" w:rsidR="00000000" w:rsidRDefault="00000000">
      <w:pPr>
        <w:pStyle w:val="NLa"/>
      </w:pPr>
      <w:r>
        <w:t>d.</w:t>
      </w:r>
      <w:r>
        <w:tab/>
        <w:t>measures of the risk relative to the profitability of corporations.</w:t>
      </w:r>
    </w:p>
    <w:p w14:paraId="691A9A32" w14:textId="77777777" w:rsidR="00000000" w:rsidRDefault="00000000">
      <w:pPr>
        <w:pStyle w:val="ANS1"/>
      </w:pPr>
      <w:r>
        <w:t>ANS: A</w:t>
      </w:r>
      <w:r>
        <w:tab/>
        <w:t>PTS: 1</w:t>
      </w:r>
      <w:r>
        <w:tab/>
        <w:t>DIF: 1</w:t>
      </w:r>
      <w:r>
        <w:tab/>
        <w:t>REF: 18-1</w:t>
      </w:r>
    </w:p>
    <w:p w14:paraId="3C9A54B8" w14:textId="77777777" w:rsidR="00000000" w:rsidRDefault="00000000">
      <w:pPr>
        <w:pStyle w:val="TOP"/>
      </w:pPr>
      <w:r>
        <w:t>TOP: Stock indexes</w:t>
      </w:r>
      <w:r>
        <w:tab/>
        <w:t>MSC: Definitional</w:t>
      </w:r>
    </w:p>
    <w:p w14:paraId="07B0E78C" w14:textId="77777777" w:rsidR="00000000" w:rsidRDefault="00000000">
      <w:pPr>
        <w:pStyle w:val="MyNL1"/>
      </w:pPr>
      <w:r>
        <w:tab/>
        <w:t>58.</w:t>
      </w:r>
      <w:r>
        <w:tab/>
        <w:t>The Dow Jones Industrial Average has been computed regularly since</w:t>
      </w:r>
    </w:p>
    <w:p w14:paraId="28AF8B07" w14:textId="77777777" w:rsidR="00000000" w:rsidRDefault="00000000">
      <w:pPr>
        <w:pStyle w:val="NLa"/>
      </w:pPr>
      <w:r>
        <w:t>a.</w:t>
      </w:r>
      <w:r>
        <w:tab/>
        <w:t>1976.</w:t>
      </w:r>
    </w:p>
    <w:p w14:paraId="7175429D" w14:textId="77777777" w:rsidR="00000000" w:rsidRDefault="00000000">
      <w:pPr>
        <w:pStyle w:val="NLa"/>
      </w:pPr>
      <w:r>
        <w:t>b.</w:t>
      </w:r>
      <w:r>
        <w:tab/>
        <w:t>1948.</w:t>
      </w:r>
    </w:p>
    <w:p w14:paraId="3A896E48" w14:textId="77777777" w:rsidR="00000000" w:rsidRDefault="00000000">
      <w:pPr>
        <w:pStyle w:val="NLa"/>
      </w:pPr>
      <w:r>
        <w:t>c.</w:t>
      </w:r>
      <w:r>
        <w:tab/>
        <w:t>1913.</w:t>
      </w:r>
    </w:p>
    <w:p w14:paraId="455893B4" w14:textId="77777777" w:rsidR="00000000" w:rsidRDefault="00000000">
      <w:pPr>
        <w:pStyle w:val="NLa"/>
      </w:pPr>
      <w:r>
        <w:t>d.</w:t>
      </w:r>
      <w:r>
        <w:tab/>
        <w:t>1896.</w:t>
      </w:r>
    </w:p>
    <w:p w14:paraId="7227282B" w14:textId="77777777" w:rsidR="00000000" w:rsidRDefault="00000000">
      <w:pPr>
        <w:pStyle w:val="ANS1"/>
      </w:pPr>
      <w:r>
        <w:t>ANS: D</w:t>
      </w:r>
      <w:r>
        <w:tab/>
        <w:t>PTS: 1</w:t>
      </w:r>
      <w:r>
        <w:tab/>
        <w:t>DIF: 1</w:t>
      </w:r>
      <w:r>
        <w:tab/>
        <w:t>REF: 18-1</w:t>
      </w:r>
    </w:p>
    <w:p w14:paraId="633CFA45" w14:textId="77777777" w:rsidR="00000000" w:rsidRDefault="00000000">
      <w:pPr>
        <w:pStyle w:val="TOP"/>
      </w:pPr>
      <w:r>
        <w:t>TOP: Stock indexes</w:t>
      </w:r>
      <w:r>
        <w:tab/>
        <w:t>MSC: Definitional</w:t>
      </w:r>
    </w:p>
    <w:p w14:paraId="355A24A0" w14:textId="77777777" w:rsidR="00000000" w:rsidRDefault="00000000">
      <w:pPr>
        <w:pStyle w:val="MyNL1"/>
      </w:pPr>
      <w:r>
        <w:tab/>
        <w:t>59.</w:t>
      </w:r>
      <w:r>
        <w:tab/>
        <w:t>The Dow Jones Industrial Average is now based on the prices of the stocks of</w:t>
      </w:r>
    </w:p>
    <w:p w14:paraId="5E3BD5C1" w14:textId="77777777" w:rsidR="00000000" w:rsidRDefault="00000000">
      <w:pPr>
        <w:pStyle w:val="NLa"/>
      </w:pPr>
      <w:r>
        <w:t>a.</w:t>
      </w:r>
      <w:r>
        <w:tab/>
        <w:t>30 major U.S. corporations.</w:t>
      </w:r>
    </w:p>
    <w:p w14:paraId="38843FD4" w14:textId="77777777" w:rsidR="00000000" w:rsidRDefault="00000000">
      <w:pPr>
        <w:pStyle w:val="NLa"/>
      </w:pPr>
      <w:r>
        <w:t>b.</w:t>
      </w:r>
      <w:r>
        <w:tab/>
        <w:t>100 major U.S. corporations.</w:t>
      </w:r>
    </w:p>
    <w:p w14:paraId="44918560" w14:textId="77777777" w:rsidR="00000000" w:rsidRDefault="00000000">
      <w:pPr>
        <w:pStyle w:val="NLa"/>
      </w:pPr>
      <w:r>
        <w:t>c.</w:t>
      </w:r>
      <w:r>
        <w:tab/>
        <w:t>500 representative U.S. corporations.</w:t>
      </w:r>
    </w:p>
    <w:p w14:paraId="1DB69A28" w14:textId="77777777" w:rsidR="00000000" w:rsidRDefault="00000000">
      <w:pPr>
        <w:pStyle w:val="NLa"/>
      </w:pPr>
      <w:r>
        <w:t>d.</w:t>
      </w:r>
      <w:r>
        <w:tab/>
        <w:t>1000 representative U.S. corporations.</w:t>
      </w:r>
    </w:p>
    <w:p w14:paraId="0144A1B0" w14:textId="77777777" w:rsidR="00000000" w:rsidRDefault="00000000">
      <w:pPr>
        <w:pStyle w:val="ANS1"/>
      </w:pPr>
      <w:r>
        <w:t>ANS: A</w:t>
      </w:r>
      <w:r>
        <w:tab/>
        <w:t>PTS: 1</w:t>
      </w:r>
      <w:r>
        <w:tab/>
        <w:t>DIF: 1</w:t>
      </w:r>
      <w:r>
        <w:tab/>
        <w:t>REF: 18-1</w:t>
      </w:r>
    </w:p>
    <w:p w14:paraId="40FB9668" w14:textId="77777777" w:rsidR="00000000" w:rsidRDefault="00000000">
      <w:pPr>
        <w:pStyle w:val="TOP"/>
      </w:pPr>
      <w:r>
        <w:t>TOP: Stock indexes</w:t>
      </w:r>
      <w:r>
        <w:tab/>
        <w:t>MSC: Definitional</w:t>
      </w:r>
    </w:p>
    <w:p w14:paraId="0EC5F9D7" w14:textId="77777777" w:rsidR="00000000" w:rsidRDefault="00000000">
      <w:pPr>
        <w:pStyle w:val="MyNL1"/>
      </w:pPr>
      <w:r>
        <w:tab/>
        <w:t>60.</w:t>
      </w:r>
      <w:r>
        <w:tab/>
        <w:t>The single most important piece of information about a stock is the</w:t>
      </w:r>
    </w:p>
    <w:p w14:paraId="5C0E54D1" w14:textId="77777777" w:rsidR="00000000" w:rsidRDefault="00000000">
      <w:pPr>
        <w:pStyle w:val="NLa"/>
      </w:pPr>
      <w:r>
        <w:t>a.</w:t>
      </w:r>
      <w:r>
        <w:tab/>
        <w:t>amount of earnings the firm retains.</w:t>
      </w:r>
    </w:p>
    <w:p w14:paraId="2CD8BA1B" w14:textId="77777777" w:rsidR="00000000" w:rsidRDefault="00000000">
      <w:pPr>
        <w:pStyle w:val="NLa"/>
      </w:pPr>
      <w:r>
        <w:t>b.</w:t>
      </w:r>
      <w:r>
        <w:tab/>
        <w:t>dividend.</w:t>
      </w:r>
    </w:p>
    <w:p w14:paraId="11687208" w14:textId="77777777" w:rsidR="00000000" w:rsidRDefault="00000000">
      <w:pPr>
        <w:pStyle w:val="NLa"/>
      </w:pPr>
      <w:r>
        <w:t>c.</w:t>
      </w:r>
      <w:r>
        <w:tab/>
        <w:t>volume</w:t>
      </w:r>
    </w:p>
    <w:p w14:paraId="6EEB56AC" w14:textId="77777777" w:rsidR="00000000" w:rsidRDefault="00000000">
      <w:pPr>
        <w:pStyle w:val="NLa"/>
      </w:pPr>
      <w:r>
        <w:t>d.</w:t>
      </w:r>
      <w:r>
        <w:tab/>
        <w:t>price.</w:t>
      </w:r>
    </w:p>
    <w:p w14:paraId="55690669" w14:textId="77777777" w:rsidR="00000000" w:rsidRDefault="00000000">
      <w:pPr>
        <w:pStyle w:val="ANS1"/>
      </w:pPr>
      <w:r>
        <w:t>ANS: D</w:t>
      </w:r>
      <w:r>
        <w:tab/>
        <w:t>PTS: 1</w:t>
      </w:r>
      <w:r>
        <w:tab/>
        <w:t>DIF: 1</w:t>
      </w:r>
      <w:r>
        <w:tab/>
        <w:t>REF: 18-1</w:t>
      </w:r>
    </w:p>
    <w:p w14:paraId="3927C2C9" w14:textId="77777777" w:rsidR="00000000" w:rsidRDefault="00000000">
      <w:pPr>
        <w:pStyle w:val="TOP"/>
      </w:pPr>
      <w:r>
        <w:t>TOP: Stock prices</w:t>
      </w:r>
      <w:r>
        <w:tab/>
        <w:t>MSC: Definitional</w:t>
      </w:r>
    </w:p>
    <w:p w14:paraId="45686E4A" w14:textId="77777777" w:rsidR="00000000" w:rsidRDefault="00000000">
      <w:pPr>
        <w:pStyle w:val="MyNL1"/>
      </w:pPr>
      <w:r>
        <w:tab/>
        <w:t>61.</w:t>
      </w:r>
      <w:r>
        <w:tab/>
        <w:t>Volume, as reported in stock tables refers to the</w:t>
      </w:r>
    </w:p>
    <w:p w14:paraId="525BDB7B" w14:textId="77777777" w:rsidR="00000000" w:rsidRDefault="00000000">
      <w:pPr>
        <w:pStyle w:val="NLa"/>
      </w:pPr>
      <w:r>
        <w:t>a.</w:t>
      </w:r>
      <w:r>
        <w:tab/>
        <w:t>number of shares traded.</w:t>
      </w:r>
    </w:p>
    <w:p w14:paraId="28FFEC48" w14:textId="77777777" w:rsidR="00000000" w:rsidRDefault="00000000">
      <w:pPr>
        <w:pStyle w:val="NLa"/>
      </w:pPr>
      <w:r>
        <w:t>b.</w:t>
      </w:r>
      <w:r>
        <w:tab/>
        <w:t>percentage of shares outstanding traded.</w:t>
      </w:r>
    </w:p>
    <w:p w14:paraId="7D183D86" w14:textId="77777777" w:rsidR="00000000" w:rsidRDefault="00000000">
      <w:pPr>
        <w:pStyle w:val="NLa"/>
      </w:pPr>
      <w:r>
        <w:t>c.</w:t>
      </w:r>
      <w:r>
        <w:tab/>
        <w:t>number of shares traded times the price they sold at.</w:t>
      </w:r>
    </w:p>
    <w:p w14:paraId="25FD46CD" w14:textId="77777777" w:rsidR="00000000" w:rsidRDefault="00000000">
      <w:pPr>
        <w:pStyle w:val="NLa"/>
      </w:pPr>
      <w:r>
        <w:t>d.</w:t>
      </w:r>
      <w:r>
        <w:tab/>
        <w:t>number of shares of a company traded divided by the shares of all companies traded.</w:t>
      </w:r>
    </w:p>
    <w:p w14:paraId="0091E98A" w14:textId="77777777" w:rsidR="00000000" w:rsidRDefault="00000000">
      <w:pPr>
        <w:pStyle w:val="ANS1"/>
      </w:pPr>
      <w:r>
        <w:t>ANS: A</w:t>
      </w:r>
      <w:r>
        <w:tab/>
        <w:t>PTS: 1</w:t>
      </w:r>
      <w:r>
        <w:tab/>
        <w:t>DIF: 1</w:t>
      </w:r>
      <w:r>
        <w:tab/>
        <w:t>REF: 18-1</w:t>
      </w:r>
    </w:p>
    <w:p w14:paraId="78B8F60C" w14:textId="77777777" w:rsidR="00000000" w:rsidRDefault="00000000">
      <w:pPr>
        <w:pStyle w:val="TOP"/>
      </w:pPr>
      <w:r>
        <w:t>TOP: Volume</w:t>
      </w:r>
      <w:r>
        <w:tab/>
        <w:t>MSC: Definitional</w:t>
      </w:r>
    </w:p>
    <w:p w14:paraId="6AC41CEC" w14:textId="77777777" w:rsidR="00000000" w:rsidRDefault="00000000">
      <w:pPr>
        <w:pStyle w:val="MyNL1"/>
      </w:pPr>
      <w:r>
        <w:tab/>
        <w:t>62.</w:t>
      </w:r>
      <w:r>
        <w:tab/>
        <w:t>Profits paid out to stockholders are</w:t>
      </w:r>
    </w:p>
    <w:p w14:paraId="00968B24" w14:textId="77777777" w:rsidR="00000000" w:rsidRDefault="00000000">
      <w:pPr>
        <w:pStyle w:val="NLa"/>
      </w:pPr>
      <w:r>
        <w:t>a.</w:t>
      </w:r>
      <w:r>
        <w:tab/>
        <w:t>retained earnings.</w:t>
      </w:r>
    </w:p>
    <w:p w14:paraId="2A648BDE" w14:textId="77777777" w:rsidR="00000000" w:rsidRDefault="00000000">
      <w:pPr>
        <w:pStyle w:val="NLa"/>
      </w:pPr>
      <w:r>
        <w:t>b.</w:t>
      </w:r>
      <w:r>
        <w:tab/>
        <w:t>dividends.</w:t>
      </w:r>
    </w:p>
    <w:p w14:paraId="6E56886E" w14:textId="77777777" w:rsidR="00000000" w:rsidRDefault="00000000">
      <w:pPr>
        <w:pStyle w:val="NLa"/>
      </w:pPr>
      <w:r>
        <w:t>c.</w:t>
      </w:r>
      <w:r>
        <w:tab/>
        <w:t>the denominator in the price-earnings ratio.</w:t>
      </w:r>
    </w:p>
    <w:p w14:paraId="08BCE5EE" w14:textId="77777777" w:rsidR="00000000" w:rsidRDefault="00000000">
      <w:pPr>
        <w:pStyle w:val="NLa"/>
      </w:pPr>
      <w:r>
        <w:t>d.</w:t>
      </w:r>
      <w:r>
        <w:tab/>
        <w:t>All of the above are correct.</w:t>
      </w:r>
    </w:p>
    <w:p w14:paraId="51CD7E01" w14:textId="77777777" w:rsidR="00000000" w:rsidRDefault="00000000">
      <w:pPr>
        <w:pStyle w:val="ANS1"/>
      </w:pPr>
      <w:r>
        <w:t>ANS: B</w:t>
      </w:r>
      <w:r>
        <w:tab/>
        <w:t>PTS: 1</w:t>
      </w:r>
      <w:r>
        <w:tab/>
        <w:t>DIF: 1</w:t>
      </w:r>
      <w:r>
        <w:tab/>
        <w:t>REF: 18-1</w:t>
      </w:r>
    </w:p>
    <w:p w14:paraId="5367BC16" w14:textId="77777777" w:rsidR="00000000" w:rsidRDefault="00000000">
      <w:pPr>
        <w:pStyle w:val="TOP"/>
      </w:pPr>
      <w:r>
        <w:t>TOP: Dividends</w:t>
      </w:r>
      <w:r>
        <w:tab/>
      </w:r>
      <w:r>
        <w:tab/>
        <w:t>MSC: Definitional</w:t>
      </w:r>
    </w:p>
    <w:p w14:paraId="4DA77C05" w14:textId="77777777" w:rsidR="00000000" w:rsidRDefault="00000000">
      <w:pPr>
        <w:pStyle w:val="MyNL1"/>
      </w:pPr>
      <w:r>
        <w:tab/>
        <w:t>63.</w:t>
      </w:r>
      <w:r>
        <w:tab/>
        <w:t xml:space="preserve">Profits </w:t>
      </w:r>
      <w:r>
        <w:rPr>
          <w:i/>
        </w:rPr>
        <w:t>not</w:t>
      </w:r>
      <w:r>
        <w:t xml:space="preserve"> paid out to stockholders are</w:t>
      </w:r>
    </w:p>
    <w:p w14:paraId="2D4DB877" w14:textId="77777777" w:rsidR="00000000" w:rsidRDefault="00000000">
      <w:pPr>
        <w:pStyle w:val="NLa"/>
      </w:pPr>
      <w:r>
        <w:t>a.</w:t>
      </w:r>
      <w:r>
        <w:tab/>
        <w:t>retained earnings.</w:t>
      </w:r>
    </w:p>
    <w:p w14:paraId="19AA6F3F" w14:textId="77777777" w:rsidR="00000000" w:rsidRDefault="00000000">
      <w:pPr>
        <w:pStyle w:val="NLa"/>
      </w:pPr>
      <w:r>
        <w:t>b.</w:t>
      </w:r>
      <w:r>
        <w:tab/>
        <w:t>known as dividends.</w:t>
      </w:r>
    </w:p>
    <w:p w14:paraId="3A7A7856" w14:textId="77777777" w:rsidR="00000000" w:rsidRDefault="00000000">
      <w:pPr>
        <w:pStyle w:val="NLa"/>
      </w:pPr>
      <w:r>
        <w:t>c.</w:t>
      </w:r>
      <w:r>
        <w:tab/>
        <w:t>the denominator in the price-earnings ratio.</w:t>
      </w:r>
    </w:p>
    <w:p w14:paraId="07675AC8" w14:textId="77777777" w:rsidR="00000000" w:rsidRDefault="00000000">
      <w:pPr>
        <w:pStyle w:val="NLa"/>
      </w:pPr>
      <w:r>
        <w:t>d.</w:t>
      </w:r>
      <w:r>
        <w:tab/>
        <w:t>All of the above are correct.</w:t>
      </w:r>
    </w:p>
    <w:p w14:paraId="23124E79" w14:textId="77777777" w:rsidR="00000000" w:rsidRDefault="00000000">
      <w:pPr>
        <w:pStyle w:val="ANS1"/>
      </w:pPr>
      <w:r>
        <w:t>ANS: A</w:t>
      </w:r>
      <w:r>
        <w:tab/>
        <w:t>PTS: 1</w:t>
      </w:r>
      <w:r>
        <w:tab/>
        <w:t>DIF: 1</w:t>
      </w:r>
      <w:r>
        <w:tab/>
        <w:t>REF: 18-1</w:t>
      </w:r>
    </w:p>
    <w:p w14:paraId="10594B0E" w14:textId="77777777" w:rsidR="00000000" w:rsidRDefault="00000000">
      <w:pPr>
        <w:pStyle w:val="TOP"/>
      </w:pPr>
      <w:r>
        <w:t>TOP: Dividends</w:t>
      </w:r>
      <w:r>
        <w:tab/>
      </w:r>
      <w:r>
        <w:tab/>
        <w:t>MSC: Definitional</w:t>
      </w:r>
    </w:p>
    <w:p w14:paraId="4CA11C6C" w14:textId="77777777" w:rsidR="00000000" w:rsidRDefault="00000000">
      <w:pPr>
        <w:pStyle w:val="MyNL1"/>
      </w:pPr>
      <w:r>
        <w:lastRenderedPageBreak/>
        <w:tab/>
        <w:t>64.</w:t>
      </w:r>
      <w:r>
        <w:tab/>
        <w:t xml:space="preserve">A dividend yield is the </w:t>
      </w:r>
    </w:p>
    <w:p w14:paraId="5BCC27E2" w14:textId="77777777" w:rsidR="00000000" w:rsidRDefault="00000000">
      <w:pPr>
        <w:pStyle w:val="NLa"/>
      </w:pPr>
      <w:r>
        <w:t>a.</w:t>
      </w:r>
      <w:r>
        <w:tab/>
        <w:t>dividend as a percentage of the price per share.</w:t>
      </w:r>
    </w:p>
    <w:p w14:paraId="42230256" w14:textId="77777777" w:rsidR="00000000" w:rsidRDefault="00000000">
      <w:pPr>
        <w:pStyle w:val="NLa"/>
      </w:pPr>
      <w:r>
        <w:t>b.</w:t>
      </w:r>
      <w:r>
        <w:tab/>
        <w:t>stock price as a percentage of the dividend.</w:t>
      </w:r>
    </w:p>
    <w:p w14:paraId="541D7309" w14:textId="77777777" w:rsidR="00000000" w:rsidRDefault="00000000">
      <w:pPr>
        <w:pStyle w:val="NLa"/>
      </w:pPr>
      <w:r>
        <w:t>c.</w:t>
      </w:r>
      <w:r>
        <w:tab/>
        <w:t>dividend as a percentage of the retained earnings per share.</w:t>
      </w:r>
    </w:p>
    <w:p w14:paraId="08D2F94A" w14:textId="77777777" w:rsidR="00000000" w:rsidRDefault="00000000">
      <w:pPr>
        <w:pStyle w:val="NLa"/>
      </w:pPr>
      <w:r>
        <w:t>d.</w:t>
      </w:r>
      <w:r>
        <w:tab/>
        <w:t>retained earnings per share as the percentage of the dividend.</w:t>
      </w:r>
    </w:p>
    <w:p w14:paraId="20B23745" w14:textId="77777777" w:rsidR="00000000" w:rsidRDefault="00000000">
      <w:pPr>
        <w:pStyle w:val="ANS1"/>
      </w:pPr>
      <w:r>
        <w:t>ANS: A</w:t>
      </w:r>
      <w:r>
        <w:tab/>
        <w:t>PTS: 1</w:t>
      </w:r>
      <w:r>
        <w:tab/>
        <w:t>DIF: 1</w:t>
      </w:r>
      <w:r>
        <w:tab/>
        <w:t>REF: 18-1</w:t>
      </w:r>
    </w:p>
    <w:p w14:paraId="6FFF0C0F" w14:textId="77777777" w:rsidR="00000000" w:rsidRDefault="00000000">
      <w:pPr>
        <w:pStyle w:val="TOP"/>
      </w:pPr>
      <w:r>
        <w:t>TOP: Dividend yield</w:t>
      </w:r>
      <w:r>
        <w:tab/>
        <w:t>MSC: Definitional</w:t>
      </w:r>
    </w:p>
    <w:p w14:paraId="267E8BEB" w14:textId="77777777" w:rsidR="00000000" w:rsidRDefault="00000000">
      <w:pPr>
        <w:pStyle w:val="MyNL1"/>
      </w:pPr>
      <w:r>
        <w:tab/>
        <w:t>65.</w:t>
      </w:r>
      <w:r>
        <w:tab/>
        <w:t>Mount Adams Jazz Corporation has a price of $100, a dividend of $0.80, and retained earnings of $2.00 per share. The dividend yield on this stock is</w:t>
      </w:r>
    </w:p>
    <w:p w14:paraId="5FCA8292" w14:textId="77777777" w:rsidR="00000000" w:rsidRDefault="00000000">
      <w:pPr>
        <w:pStyle w:val="NLa"/>
      </w:pPr>
      <w:r>
        <w:t>a.</w:t>
      </w:r>
      <w:r>
        <w:tab/>
        <w:t>2.8 percent.</w:t>
      </w:r>
    </w:p>
    <w:p w14:paraId="770010D3" w14:textId="77777777" w:rsidR="00000000" w:rsidRDefault="00000000">
      <w:pPr>
        <w:pStyle w:val="NLa"/>
      </w:pPr>
      <w:r>
        <w:t>b.</w:t>
      </w:r>
      <w:r>
        <w:tab/>
        <w:t>2 percent.</w:t>
      </w:r>
    </w:p>
    <w:p w14:paraId="58925D2C" w14:textId="77777777" w:rsidR="00000000" w:rsidRDefault="00000000">
      <w:pPr>
        <w:pStyle w:val="NLa"/>
      </w:pPr>
      <w:r>
        <w:t>c.</w:t>
      </w:r>
      <w:r>
        <w:tab/>
        <w:t>1.2 percent.</w:t>
      </w:r>
    </w:p>
    <w:p w14:paraId="020D37D5" w14:textId="77777777" w:rsidR="00000000" w:rsidRDefault="00000000">
      <w:pPr>
        <w:pStyle w:val="NLa"/>
      </w:pPr>
      <w:r>
        <w:t>d.</w:t>
      </w:r>
      <w:r>
        <w:tab/>
        <w:t>.8 percent.</w:t>
      </w:r>
    </w:p>
    <w:p w14:paraId="5023877F" w14:textId="77777777" w:rsidR="00000000" w:rsidRDefault="00000000">
      <w:pPr>
        <w:pStyle w:val="ANS1"/>
      </w:pPr>
      <w:r>
        <w:t>ANS: D</w:t>
      </w:r>
      <w:r>
        <w:tab/>
        <w:t>PTS: 1</w:t>
      </w:r>
      <w:r>
        <w:tab/>
        <w:t>DIF: 1</w:t>
      </w:r>
      <w:r>
        <w:tab/>
        <w:t>REF: 18-1</w:t>
      </w:r>
    </w:p>
    <w:p w14:paraId="7E11F7EA" w14:textId="77777777" w:rsidR="00000000" w:rsidRDefault="00000000">
      <w:pPr>
        <w:pStyle w:val="TOP"/>
      </w:pPr>
      <w:r>
        <w:t>TOP: Dividend yield</w:t>
      </w:r>
      <w:r>
        <w:tab/>
        <w:t>MSC: Applicative</w:t>
      </w:r>
    </w:p>
    <w:p w14:paraId="1260C89E" w14:textId="77777777" w:rsidR="00000000" w:rsidRDefault="00000000">
      <w:pPr>
        <w:pStyle w:val="MyNL1"/>
      </w:pPr>
      <w:r>
        <w:tab/>
        <w:t>66.</w:t>
      </w:r>
      <w:r>
        <w:tab/>
        <w:t>Queen City Sausage stock is selling at $40 per share, it has retained earnings of $2.00 per share and dividends of $.50 per share. What is the price-earnings ratio and what is the dividend yield?</w:t>
      </w:r>
    </w:p>
    <w:p w14:paraId="25FD0B93" w14:textId="77777777" w:rsidR="00000000" w:rsidRDefault="00000000">
      <w:pPr>
        <w:pStyle w:val="NLa"/>
      </w:pPr>
      <w:r>
        <w:t>a.</w:t>
      </w:r>
      <w:r>
        <w:tab/>
        <w:t>20, 1.25 percent</w:t>
      </w:r>
    </w:p>
    <w:p w14:paraId="77B1C663" w14:textId="77777777" w:rsidR="00000000" w:rsidRDefault="00000000">
      <w:pPr>
        <w:pStyle w:val="NLa"/>
      </w:pPr>
      <w:r>
        <w:t>b.</w:t>
      </w:r>
      <w:r>
        <w:tab/>
        <w:t>20, 6.25 percent</w:t>
      </w:r>
    </w:p>
    <w:p w14:paraId="7A14C8CF" w14:textId="77777777" w:rsidR="00000000" w:rsidRDefault="00000000">
      <w:pPr>
        <w:pStyle w:val="NLa"/>
      </w:pPr>
      <w:r>
        <w:t>c.</w:t>
      </w:r>
      <w:r>
        <w:tab/>
        <w:t>16, 1.25 percent</w:t>
      </w:r>
    </w:p>
    <w:p w14:paraId="0A68AF5A" w14:textId="77777777" w:rsidR="00000000" w:rsidRDefault="00000000">
      <w:pPr>
        <w:pStyle w:val="NLa"/>
      </w:pPr>
      <w:r>
        <w:t>d.</w:t>
      </w:r>
      <w:r>
        <w:tab/>
        <w:t>None of the above is correct.</w:t>
      </w:r>
    </w:p>
    <w:p w14:paraId="6D1BD6CD" w14:textId="77777777" w:rsidR="00000000" w:rsidRDefault="00000000">
      <w:pPr>
        <w:pStyle w:val="ANS1"/>
      </w:pPr>
      <w:r>
        <w:t>ANS: C</w:t>
      </w:r>
      <w:r>
        <w:tab/>
        <w:t>PTS: 1</w:t>
      </w:r>
      <w:r>
        <w:tab/>
        <w:t>DIF: 3</w:t>
      </w:r>
      <w:r>
        <w:tab/>
        <w:t>REF: 18-1</w:t>
      </w:r>
    </w:p>
    <w:p w14:paraId="600C5EC5" w14:textId="77777777" w:rsidR="00000000" w:rsidRDefault="00000000">
      <w:pPr>
        <w:pStyle w:val="TOP"/>
      </w:pPr>
      <w:r>
        <w:t>TOP: Dividend yield</w:t>
      </w:r>
      <w:r>
        <w:tab/>
        <w:t>MSC: Analytical</w:t>
      </w:r>
    </w:p>
    <w:p w14:paraId="559CA5C6" w14:textId="77777777" w:rsidR="00000000" w:rsidRDefault="00000000">
      <w:pPr>
        <w:pStyle w:val="MyNL1"/>
      </w:pPr>
      <w:r>
        <w:tab/>
        <w:t>67.</w:t>
      </w:r>
      <w:r>
        <w:tab/>
        <w:t>Stock in Precision Instruments is selling at $25 per share. It had earnings of $5 a share and a dividend yield of 5 percent. What is the dividend and the price-earnings ratio?</w:t>
      </w:r>
    </w:p>
    <w:p w14:paraId="75908095" w14:textId="77777777" w:rsidR="00000000" w:rsidRDefault="00000000">
      <w:pPr>
        <w:pStyle w:val="NLa"/>
      </w:pPr>
      <w:r>
        <w:t>a.</w:t>
      </w:r>
      <w:r>
        <w:tab/>
        <w:t>$.25, 5</w:t>
      </w:r>
    </w:p>
    <w:p w14:paraId="43A1C44C" w14:textId="77777777" w:rsidR="00000000" w:rsidRDefault="00000000">
      <w:pPr>
        <w:pStyle w:val="NLa"/>
      </w:pPr>
      <w:r>
        <w:t>b.</w:t>
      </w:r>
      <w:r>
        <w:tab/>
        <w:t>$.25, 6.7</w:t>
      </w:r>
    </w:p>
    <w:p w14:paraId="2FF46E4D" w14:textId="77777777" w:rsidR="00000000" w:rsidRDefault="00000000">
      <w:pPr>
        <w:pStyle w:val="NLa"/>
      </w:pPr>
      <w:r>
        <w:t>c.</w:t>
      </w:r>
      <w:r>
        <w:tab/>
        <w:t>$1.25, 5</w:t>
      </w:r>
    </w:p>
    <w:p w14:paraId="4F385FE1" w14:textId="77777777" w:rsidR="00000000" w:rsidRDefault="00000000">
      <w:pPr>
        <w:pStyle w:val="NLa"/>
      </w:pPr>
      <w:r>
        <w:t>d.</w:t>
      </w:r>
      <w:r>
        <w:tab/>
        <w:t>$1.25, 6.7</w:t>
      </w:r>
    </w:p>
    <w:p w14:paraId="40C327C2" w14:textId="77777777" w:rsidR="00000000" w:rsidRDefault="00000000">
      <w:pPr>
        <w:pStyle w:val="ANS1"/>
      </w:pPr>
      <w:r>
        <w:t>ANS: C</w:t>
      </w:r>
      <w:r>
        <w:tab/>
        <w:t>PTS: 1</w:t>
      </w:r>
      <w:r>
        <w:tab/>
        <w:t>DIF: 2</w:t>
      </w:r>
      <w:r>
        <w:tab/>
        <w:t>REF: 18-1</w:t>
      </w:r>
    </w:p>
    <w:p w14:paraId="19D92255" w14:textId="77777777" w:rsidR="00000000" w:rsidRDefault="00000000">
      <w:pPr>
        <w:pStyle w:val="TOP"/>
      </w:pPr>
      <w:r>
        <w:t>TOP: Dividend yield | PE ratio</w:t>
      </w:r>
      <w:r>
        <w:tab/>
        <w:t>MSC: Analytical</w:t>
      </w:r>
    </w:p>
    <w:p w14:paraId="3A06DD16" w14:textId="77777777" w:rsidR="00000000" w:rsidRDefault="00000000">
      <w:pPr>
        <w:pStyle w:val="MyNL1"/>
      </w:pPr>
      <w:r>
        <w:tab/>
        <w:t>68.</w:t>
      </w:r>
      <w:r>
        <w:tab/>
        <w:t>Buskin’s Corporation has issued 2 million shares of stocks. Its earnings were $10 million dollars of which it retained $6 million. What was the dividend per share?</w:t>
      </w:r>
    </w:p>
    <w:p w14:paraId="345C7666" w14:textId="77777777" w:rsidR="00000000" w:rsidRDefault="00000000">
      <w:pPr>
        <w:pStyle w:val="NLa"/>
      </w:pPr>
      <w:r>
        <w:t>a.</w:t>
      </w:r>
      <w:r>
        <w:tab/>
        <w:t>$2.</w:t>
      </w:r>
    </w:p>
    <w:p w14:paraId="5A3705FD" w14:textId="77777777" w:rsidR="00000000" w:rsidRDefault="00000000">
      <w:pPr>
        <w:pStyle w:val="NLa"/>
      </w:pPr>
      <w:r>
        <w:t>b.</w:t>
      </w:r>
      <w:r>
        <w:tab/>
        <w:t>$3.</w:t>
      </w:r>
    </w:p>
    <w:p w14:paraId="0BED9A13" w14:textId="77777777" w:rsidR="00000000" w:rsidRDefault="00000000">
      <w:pPr>
        <w:pStyle w:val="NLa"/>
      </w:pPr>
      <w:r>
        <w:t>c.</w:t>
      </w:r>
      <w:r>
        <w:tab/>
        <w:t>$5</w:t>
      </w:r>
    </w:p>
    <w:p w14:paraId="353C723E" w14:textId="77777777" w:rsidR="00000000" w:rsidRDefault="00000000">
      <w:pPr>
        <w:pStyle w:val="NLa"/>
      </w:pPr>
      <w:r>
        <w:t>d.</w:t>
      </w:r>
      <w:r>
        <w:tab/>
        <w:t>None of the above is correct.</w:t>
      </w:r>
    </w:p>
    <w:p w14:paraId="6AF775DC" w14:textId="77777777" w:rsidR="00000000" w:rsidRDefault="00000000">
      <w:pPr>
        <w:pStyle w:val="ANS1"/>
      </w:pPr>
      <w:r>
        <w:t>ANS: A</w:t>
      </w:r>
      <w:r>
        <w:tab/>
        <w:t>PTS: 1</w:t>
      </w:r>
      <w:r>
        <w:tab/>
        <w:t>DIF: 2</w:t>
      </w:r>
      <w:r>
        <w:tab/>
        <w:t>REF: 18-1</w:t>
      </w:r>
    </w:p>
    <w:p w14:paraId="327161BF" w14:textId="77777777" w:rsidR="00000000" w:rsidRDefault="00000000">
      <w:pPr>
        <w:pStyle w:val="TOP"/>
      </w:pPr>
      <w:r>
        <w:t>TOP: Dividends</w:t>
      </w:r>
      <w:r>
        <w:tab/>
      </w:r>
      <w:r>
        <w:tab/>
        <w:t>MSC: Analytical</w:t>
      </w:r>
    </w:p>
    <w:p w14:paraId="42BFBAB9" w14:textId="77777777" w:rsidR="00000000" w:rsidRDefault="00000000">
      <w:pPr>
        <w:pStyle w:val="MyNL1"/>
      </w:pPr>
      <w:r>
        <w:tab/>
        <w:t>69.</w:t>
      </w:r>
      <w:r>
        <w:tab/>
        <w:t>Over-the-Rhine Cheese Corporation had a PE ratio of 20, retained earnings of $1.5 per share and a dividend of $.50. What was its dividend yield?</w:t>
      </w:r>
    </w:p>
    <w:p w14:paraId="506B18FB" w14:textId="77777777" w:rsidR="00000000" w:rsidRDefault="00000000">
      <w:pPr>
        <w:pStyle w:val="NLa"/>
      </w:pPr>
      <w:r>
        <w:t>a.</w:t>
      </w:r>
      <w:r>
        <w:tab/>
        <w:t>1.25%</w:t>
      </w:r>
    </w:p>
    <w:p w14:paraId="37AA43DA" w14:textId="77777777" w:rsidR="00000000" w:rsidRDefault="00000000">
      <w:pPr>
        <w:pStyle w:val="NLa"/>
      </w:pPr>
      <w:r>
        <w:t>b.</w:t>
      </w:r>
      <w:r>
        <w:tab/>
        <w:t>1.67%</w:t>
      </w:r>
    </w:p>
    <w:p w14:paraId="19F9E6E7" w14:textId="77777777" w:rsidR="00000000" w:rsidRDefault="00000000">
      <w:pPr>
        <w:pStyle w:val="NLa"/>
      </w:pPr>
      <w:r>
        <w:t>c.</w:t>
      </w:r>
      <w:r>
        <w:tab/>
        <w:t>3.33%</w:t>
      </w:r>
    </w:p>
    <w:p w14:paraId="231BE431" w14:textId="77777777" w:rsidR="00000000" w:rsidRDefault="00000000">
      <w:pPr>
        <w:pStyle w:val="NLa"/>
      </w:pPr>
      <w:r>
        <w:t>d.</w:t>
      </w:r>
      <w:r>
        <w:tab/>
        <w:t>7.50%</w:t>
      </w:r>
    </w:p>
    <w:p w14:paraId="000DEF17" w14:textId="77777777" w:rsidR="00000000" w:rsidRDefault="00000000">
      <w:pPr>
        <w:pStyle w:val="ANS1"/>
      </w:pPr>
      <w:r>
        <w:t>ANS: A</w:t>
      </w:r>
      <w:r>
        <w:tab/>
        <w:t>PTS: 1</w:t>
      </w:r>
      <w:r>
        <w:tab/>
        <w:t>DIF: 2</w:t>
      </w:r>
      <w:r>
        <w:tab/>
        <w:t>REF: 18-1</w:t>
      </w:r>
    </w:p>
    <w:p w14:paraId="3199FD2E" w14:textId="77777777" w:rsidR="00000000" w:rsidRDefault="00000000">
      <w:pPr>
        <w:pStyle w:val="TOP"/>
      </w:pPr>
      <w:r>
        <w:t>TOP: Dividend yield | Earnings | PE ratio</w:t>
      </w:r>
      <w:r>
        <w:tab/>
        <w:t>MSC: Analytical</w:t>
      </w:r>
    </w:p>
    <w:p w14:paraId="7B928D8C" w14:textId="77777777" w:rsidR="00000000" w:rsidRDefault="00000000">
      <w:pPr>
        <w:pStyle w:val="MyNL1"/>
      </w:pPr>
      <w:r>
        <w:lastRenderedPageBreak/>
        <w:tab/>
        <w:t>70.</w:t>
      </w:r>
      <w:r>
        <w:tab/>
        <w:t>Dependable Appliances had a PE ratio of 25, earnings per share of $4, and retained earnings per share of $3. What was its dividend yield?</w:t>
      </w:r>
    </w:p>
    <w:p w14:paraId="404D3868" w14:textId="77777777" w:rsidR="00000000" w:rsidRDefault="00000000">
      <w:pPr>
        <w:pStyle w:val="NLa"/>
      </w:pPr>
      <w:r>
        <w:t>a.</w:t>
      </w:r>
      <w:r>
        <w:tab/>
        <w:t>4%</w:t>
      </w:r>
    </w:p>
    <w:p w14:paraId="6D79D40E" w14:textId="77777777" w:rsidR="00000000" w:rsidRDefault="00000000">
      <w:pPr>
        <w:pStyle w:val="NLa"/>
      </w:pPr>
      <w:r>
        <w:t>b.</w:t>
      </w:r>
      <w:r>
        <w:tab/>
        <w:t>3%</w:t>
      </w:r>
    </w:p>
    <w:p w14:paraId="75C91AF6" w14:textId="77777777" w:rsidR="00000000" w:rsidRDefault="00000000">
      <w:pPr>
        <w:pStyle w:val="NLa"/>
      </w:pPr>
      <w:r>
        <w:t>c.</w:t>
      </w:r>
      <w:r>
        <w:tab/>
        <w:t>1%</w:t>
      </w:r>
    </w:p>
    <w:p w14:paraId="3F1C5590" w14:textId="77777777" w:rsidR="00000000" w:rsidRDefault="00000000">
      <w:pPr>
        <w:pStyle w:val="NLa"/>
      </w:pPr>
      <w:r>
        <w:t>d.</w:t>
      </w:r>
      <w:r>
        <w:tab/>
        <w:t>None of the above is correct.</w:t>
      </w:r>
    </w:p>
    <w:p w14:paraId="3D0B5B71" w14:textId="77777777" w:rsidR="00000000" w:rsidRDefault="00000000">
      <w:pPr>
        <w:pStyle w:val="ANS1"/>
      </w:pPr>
      <w:r>
        <w:t>ANS: C</w:t>
      </w:r>
      <w:r>
        <w:tab/>
        <w:t>PTS: 1</w:t>
      </w:r>
      <w:r>
        <w:tab/>
        <w:t>DIF: 2</w:t>
      </w:r>
      <w:r>
        <w:tab/>
        <w:t>REF: 18-1</w:t>
      </w:r>
    </w:p>
    <w:p w14:paraId="77BFC7A1" w14:textId="77777777" w:rsidR="00000000" w:rsidRDefault="00000000">
      <w:pPr>
        <w:pStyle w:val="TOP"/>
      </w:pPr>
      <w:r>
        <w:t>TOP: Dividend yield | PE ratio</w:t>
      </w:r>
      <w:r>
        <w:tab/>
        <w:t>MSC: Analytical</w:t>
      </w:r>
    </w:p>
    <w:p w14:paraId="135A5391" w14:textId="77777777" w:rsidR="00000000" w:rsidRDefault="00000000">
      <w:pPr>
        <w:pStyle w:val="MyNL1"/>
      </w:pPr>
      <w:r>
        <w:tab/>
        <w:t>71.</w:t>
      </w:r>
      <w:r>
        <w:tab/>
        <w:t>ACME Pumps had a price to earnings ratio of 15, paid a dividend of $1, and retained earnings of $2 a share. What was the price of a share of its stock?</w:t>
      </w:r>
    </w:p>
    <w:p w14:paraId="0B44A0B2" w14:textId="77777777" w:rsidR="00000000" w:rsidRDefault="00000000">
      <w:pPr>
        <w:pStyle w:val="NLa"/>
      </w:pPr>
      <w:r>
        <w:t>a.</w:t>
      </w:r>
      <w:r>
        <w:tab/>
        <w:t>$15</w:t>
      </w:r>
    </w:p>
    <w:p w14:paraId="62D576EC" w14:textId="77777777" w:rsidR="00000000" w:rsidRDefault="00000000">
      <w:pPr>
        <w:pStyle w:val="NLa"/>
      </w:pPr>
      <w:r>
        <w:t>b.</w:t>
      </w:r>
      <w:r>
        <w:tab/>
        <w:t>$30</w:t>
      </w:r>
    </w:p>
    <w:p w14:paraId="324026A9" w14:textId="77777777" w:rsidR="00000000" w:rsidRDefault="00000000">
      <w:pPr>
        <w:pStyle w:val="NLa"/>
      </w:pPr>
      <w:r>
        <w:t>c.</w:t>
      </w:r>
      <w:r>
        <w:tab/>
        <w:t>$45</w:t>
      </w:r>
    </w:p>
    <w:p w14:paraId="6217DC96" w14:textId="77777777" w:rsidR="00000000" w:rsidRDefault="00000000">
      <w:pPr>
        <w:pStyle w:val="NLa"/>
      </w:pPr>
      <w:r>
        <w:t>d.</w:t>
      </w:r>
      <w:r>
        <w:tab/>
        <w:t>None of the above is correct.</w:t>
      </w:r>
    </w:p>
    <w:p w14:paraId="4876535D" w14:textId="77777777" w:rsidR="00000000" w:rsidRDefault="00000000">
      <w:pPr>
        <w:pStyle w:val="ANS1"/>
      </w:pPr>
      <w:r>
        <w:t>ANS: C</w:t>
      </w:r>
      <w:r>
        <w:tab/>
        <w:t>PTS: 1</w:t>
      </w:r>
      <w:r>
        <w:tab/>
        <w:t>DIF: 1</w:t>
      </w:r>
      <w:r>
        <w:tab/>
        <w:t>REF: 18-1</w:t>
      </w:r>
    </w:p>
    <w:p w14:paraId="7E68EDB3" w14:textId="77777777" w:rsidR="00000000" w:rsidRDefault="00000000">
      <w:pPr>
        <w:pStyle w:val="TOP"/>
      </w:pPr>
      <w:r>
        <w:t>TOP: PE ratio</w:t>
      </w:r>
      <w:r>
        <w:tab/>
        <w:t>MSC: Applicative</w:t>
      </w:r>
    </w:p>
    <w:p w14:paraId="1A73E0D8" w14:textId="77777777" w:rsidR="00000000" w:rsidRDefault="00000000">
      <w:pPr>
        <w:pStyle w:val="MyNL1"/>
      </w:pPr>
      <w:r>
        <w:tab/>
        <w:t>72.</w:t>
      </w:r>
      <w:r>
        <w:tab/>
        <w:t>Thomas Publishing has a share price of $30, retained earnings of $1 per share, and a dividend yield of 5%. What is its PE ratio?</w:t>
      </w:r>
    </w:p>
    <w:p w14:paraId="6A8578D6" w14:textId="77777777" w:rsidR="00000000" w:rsidRDefault="00000000">
      <w:pPr>
        <w:pStyle w:val="NLa"/>
      </w:pPr>
      <w:r>
        <w:t>a.</w:t>
      </w:r>
      <w:r>
        <w:tab/>
        <w:t>30</w:t>
      </w:r>
    </w:p>
    <w:p w14:paraId="1D7996B1" w14:textId="77777777" w:rsidR="00000000" w:rsidRDefault="00000000">
      <w:pPr>
        <w:pStyle w:val="NLa"/>
      </w:pPr>
      <w:r>
        <w:t>b.</w:t>
      </w:r>
      <w:r>
        <w:tab/>
        <w:t>20</w:t>
      </w:r>
    </w:p>
    <w:p w14:paraId="5C96BBD2" w14:textId="77777777" w:rsidR="00000000" w:rsidRDefault="00000000">
      <w:pPr>
        <w:pStyle w:val="NLa"/>
      </w:pPr>
      <w:r>
        <w:t>c.</w:t>
      </w:r>
      <w:r>
        <w:tab/>
        <w:t>15</w:t>
      </w:r>
    </w:p>
    <w:p w14:paraId="1DB057FC" w14:textId="77777777" w:rsidR="00000000" w:rsidRDefault="00000000">
      <w:pPr>
        <w:pStyle w:val="NLa"/>
      </w:pPr>
      <w:r>
        <w:t>d.</w:t>
      </w:r>
      <w:r>
        <w:tab/>
        <w:t>12</w:t>
      </w:r>
    </w:p>
    <w:p w14:paraId="112C1938" w14:textId="77777777" w:rsidR="00000000" w:rsidRDefault="00000000">
      <w:pPr>
        <w:pStyle w:val="ANS1"/>
      </w:pPr>
      <w:r>
        <w:t>ANS: D</w:t>
      </w:r>
      <w:r>
        <w:tab/>
        <w:t>PTS: 1</w:t>
      </w:r>
      <w:r>
        <w:tab/>
        <w:t>DIF: 2</w:t>
      </w:r>
      <w:r>
        <w:tab/>
        <w:t>REF: 18-1</w:t>
      </w:r>
    </w:p>
    <w:p w14:paraId="63D0356F" w14:textId="77777777" w:rsidR="00000000" w:rsidRDefault="00000000">
      <w:pPr>
        <w:pStyle w:val="TOP"/>
      </w:pPr>
      <w:r>
        <w:t>TOP: Dividend yield | PE ratio</w:t>
      </w:r>
      <w:r>
        <w:tab/>
        <w:t>MSC: Analytical</w:t>
      </w:r>
    </w:p>
    <w:p w14:paraId="459ED717" w14:textId="77777777" w:rsidR="00000000" w:rsidRDefault="00000000">
      <w:pPr>
        <w:pStyle w:val="MyNL1"/>
      </w:pPr>
      <w:r>
        <w:tab/>
        <w:t>73.</w:t>
      </w:r>
      <w:r>
        <w:tab/>
        <w:t>A corporation's earnings are</w:t>
      </w:r>
    </w:p>
    <w:p w14:paraId="79AE592E" w14:textId="77777777" w:rsidR="00000000" w:rsidRDefault="00000000">
      <w:pPr>
        <w:pStyle w:val="NLa"/>
      </w:pPr>
      <w:r>
        <w:t>a.</w:t>
      </w:r>
      <w:r>
        <w:tab/>
        <w:t>the amount of revenue it receives for the sale of its products minus its costs of production as measured by its accountants minus the dividends paid out.</w:t>
      </w:r>
    </w:p>
    <w:p w14:paraId="30A03305" w14:textId="77777777" w:rsidR="00000000" w:rsidRDefault="00000000">
      <w:pPr>
        <w:pStyle w:val="NLa"/>
      </w:pPr>
      <w:r>
        <w:t>b.</w:t>
      </w:r>
      <w:r>
        <w:tab/>
        <w:t>the amount of revenue it receives for the sale of its products minus its direct and indirect costs of production as measured by its economists minus the dividends paid out.</w:t>
      </w:r>
    </w:p>
    <w:p w14:paraId="0CD223A8" w14:textId="77777777" w:rsidR="00000000" w:rsidRDefault="00000000">
      <w:pPr>
        <w:pStyle w:val="NLa"/>
      </w:pPr>
      <w:r>
        <w:t>c.</w:t>
      </w:r>
      <w:r>
        <w:tab/>
        <w:t>the amount of revenue it receives for the sale of its products minus its costs of production as measured by its accountants.</w:t>
      </w:r>
    </w:p>
    <w:p w14:paraId="74AE9987" w14:textId="77777777" w:rsidR="00000000" w:rsidRDefault="00000000">
      <w:pPr>
        <w:pStyle w:val="NLa"/>
      </w:pPr>
      <w:r>
        <w:t>d.</w:t>
      </w:r>
      <w:r>
        <w:tab/>
        <w:t>the amount of revenue it receives for the sale of its products minus its direct and indirect costs of production as measured by its economists.</w:t>
      </w:r>
    </w:p>
    <w:p w14:paraId="6944C468" w14:textId="77777777" w:rsidR="00000000" w:rsidRDefault="00000000">
      <w:pPr>
        <w:pStyle w:val="ANS1"/>
      </w:pPr>
      <w:r>
        <w:t>ANS: C</w:t>
      </w:r>
      <w:r>
        <w:tab/>
        <w:t>PTS: 1</w:t>
      </w:r>
      <w:r>
        <w:tab/>
        <w:t>DIF: 2</w:t>
      </w:r>
      <w:r>
        <w:tab/>
        <w:t>REF: 18-1</w:t>
      </w:r>
    </w:p>
    <w:p w14:paraId="0E2FA712" w14:textId="77777777" w:rsidR="00000000" w:rsidRDefault="00000000">
      <w:pPr>
        <w:pStyle w:val="TOP"/>
      </w:pPr>
      <w:r>
        <w:t>TOP: Earnings</w:t>
      </w:r>
      <w:r>
        <w:tab/>
        <w:t>MSC: Definitional</w:t>
      </w:r>
    </w:p>
    <w:p w14:paraId="5529167C" w14:textId="77777777" w:rsidR="00000000" w:rsidRDefault="00000000">
      <w:pPr>
        <w:pStyle w:val="MyNL1"/>
      </w:pPr>
      <w:r>
        <w:tab/>
        <w:t>74.</w:t>
      </w:r>
      <w:r>
        <w:tab/>
        <w:t>Retained earnings are</w:t>
      </w:r>
    </w:p>
    <w:p w14:paraId="24506EB0" w14:textId="77777777" w:rsidR="00000000" w:rsidRDefault="00000000">
      <w:pPr>
        <w:pStyle w:val="NLa"/>
      </w:pPr>
      <w:r>
        <w:t>a.</w:t>
      </w:r>
      <w:r>
        <w:tab/>
        <w:t>paid out as dividends.</w:t>
      </w:r>
    </w:p>
    <w:p w14:paraId="3CB30F09" w14:textId="77777777" w:rsidR="00000000" w:rsidRDefault="00000000">
      <w:pPr>
        <w:pStyle w:val="NLa"/>
      </w:pPr>
      <w:r>
        <w:t>b.</w:t>
      </w:r>
      <w:r>
        <w:tab/>
        <w:t>the amount of revenues a corporation receives for the sale of its products minus its costs of production as measured by its accountants.</w:t>
      </w:r>
    </w:p>
    <w:p w14:paraId="3C548F7B" w14:textId="77777777" w:rsidR="00000000" w:rsidRDefault="00000000">
      <w:pPr>
        <w:pStyle w:val="NLa"/>
      </w:pPr>
      <w:r>
        <w:t>c.</w:t>
      </w:r>
      <w:r>
        <w:tab/>
        <w:t>the single most important piece of information about a stock.</w:t>
      </w:r>
    </w:p>
    <w:p w14:paraId="131138E7" w14:textId="77777777" w:rsidR="00000000" w:rsidRDefault="00000000">
      <w:pPr>
        <w:pStyle w:val="NLa"/>
      </w:pPr>
      <w:r>
        <w:t>d.</w:t>
      </w:r>
      <w:r>
        <w:tab/>
        <w:t>None of the above is correct.</w:t>
      </w:r>
    </w:p>
    <w:p w14:paraId="16C0B9E1" w14:textId="77777777" w:rsidR="00000000" w:rsidRDefault="00000000">
      <w:pPr>
        <w:pStyle w:val="ANS1"/>
      </w:pPr>
      <w:r>
        <w:t>ANS: D</w:t>
      </w:r>
      <w:r>
        <w:tab/>
        <w:t>PTS: 1</w:t>
      </w:r>
      <w:r>
        <w:tab/>
        <w:t>DIF: 1</w:t>
      </w:r>
      <w:r>
        <w:tab/>
        <w:t>REF: 18-1</w:t>
      </w:r>
    </w:p>
    <w:p w14:paraId="7AA7BCE9" w14:textId="77777777" w:rsidR="00000000" w:rsidRDefault="00000000">
      <w:pPr>
        <w:pStyle w:val="TOP"/>
      </w:pPr>
      <w:r>
        <w:t>TOP: Earnings</w:t>
      </w:r>
      <w:r>
        <w:tab/>
        <w:t>MSC: Definitional</w:t>
      </w:r>
    </w:p>
    <w:p w14:paraId="10071E20" w14:textId="77777777" w:rsidR="00000000" w:rsidRDefault="00000000">
      <w:pPr>
        <w:pStyle w:val="MyNL1"/>
      </w:pPr>
      <w:r>
        <w:tab/>
        <w:t>75.</w:t>
      </w:r>
      <w:r>
        <w:tab/>
        <w:t>The amount of revenue a firm receives for the sale of its products minus its costs of production as measured by its accountants is the firm's</w:t>
      </w:r>
    </w:p>
    <w:p w14:paraId="7C1B5F41" w14:textId="77777777" w:rsidR="00000000" w:rsidRDefault="00000000">
      <w:pPr>
        <w:pStyle w:val="NLa"/>
      </w:pPr>
      <w:r>
        <w:t>a.</w:t>
      </w:r>
      <w:r>
        <w:tab/>
        <w:t>earnings.</w:t>
      </w:r>
    </w:p>
    <w:p w14:paraId="41223234" w14:textId="77777777" w:rsidR="00000000" w:rsidRDefault="00000000">
      <w:pPr>
        <w:pStyle w:val="NLa"/>
      </w:pPr>
      <w:r>
        <w:t>b.</w:t>
      </w:r>
      <w:r>
        <w:tab/>
        <w:t>retained earnings.</w:t>
      </w:r>
    </w:p>
    <w:p w14:paraId="57ECDCD1" w14:textId="77777777" w:rsidR="00000000" w:rsidRDefault="00000000">
      <w:pPr>
        <w:pStyle w:val="NLa"/>
      </w:pPr>
      <w:r>
        <w:t>c.</w:t>
      </w:r>
      <w:r>
        <w:tab/>
        <w:t>economic, or real, profit.</w:t>
      </w:r>
    </w:p>
    <w:p w14:paraId="34E0154B" w14:textId="77777777" w:rsidR="00000000" w:rsidRDefault="00000000">
      <w:pPr>
        <w:pStyle w:val="NLa"/>
      </w:pPr>
      <w:r>
        <w:t>d.</w:t>
      </w:r>
      <w:r>
        <w:tab/>
        <w:t>dividend.</w:t>
      </w:r>
    </w:p>
    <w:p w14:paraId="139DB025" w14:textId="77777777" w:rsidR="00000000" w:rsidRDefault="00000000">
      <w:pPr>
        <w:pStyle w:val="ANS1"/>
      </w:pPr>
      <w:r>
        <w:t>ANS: A</w:t>
      </w:r>
      <w:r>
        <w:tab/>
        <w:t>PTS: 1</w:t>
      </w:r>
      <w:r>
        <w:tab/>
        <w:t>DIF: 1</w:t>
      </w:r>
      <w:r>
        <w:tab/>
        <w:t>REF: 18-1</w:t>
      </w:r>
    </w:p>
    <w:p w14:paraId="237B4360" w14:textId="77777777" w:rsidR="00000000" w:rsidRDefault="00000000">
      <w:pPr>
        <w:pStyle w:val="TOP"/>
      </w:pPr>
      <w:r>
        <w:t>TOP: Earnings</w:t>
      </w:r>
      <w:r>
        <w:tab/>
        <w:t>MSC: Definitional</w:t>
      </w:r>
    </w:p>
    <w:p w14:paraId="4AD47BBD" w14:textId="77777777" w:rsidR="00000000" w:rsidRDefault="00000000">
      <w:pPr>
        <w:pStyle w:val="MyNL1"/>
      </w:pPr>
      <w:r>
        <w:lastRenderedPageBreak/>
        <w:tab/>
        <w:t>76.</w:t>
      </w:r>
      <w:r>
        <w:tab/>
        <w:t>Historically, the typical price-earnings ratio is about</w:t>
      </w:r>
    </w:p>
    <w:p w14:paraId="549BCE89" w14:textId="77777777" w:rsidR="00000000" w:rsidRDefault="00000000">
      <w:pPr>
        <w:pStyle w:val="NLa"/>
      </w:pPr>
      <w:r>
        <w:t>a.</w:t>
      </w:r>
      <w:r>
        <w:tab/>
        <w:t>3</w:t>
      </w:r>
    </w:p>
    <w:p w14:paraId="784F458B" w14:textId="77777777" w:rsidR="00000000" w:rsidRDefault="00000000">
      <w:pPr>
        <w:pStyle w:val="NLa"/>
      </w:pPr>
      <w:r>
        <w:t>b.</w:t>
      </w:r>
      <w:r>
        <w:tab/>
        <w:t>8</w:t>
      </w:r>
    </w:p>
    <w:p w14:paraId="142BD54B" w14:textId="77777777" w:rsidR="00000000" w:rsidRDefault="00000000">
      <w:pPr>
        <w:pStyle w:val="NLa"/>
      </w:pPr>
      <w:r>
        <w:t>c.</w:t>
      </w:r>
      <w:r>
        <w:tab/>
        <w:t>15</w:t>
      </w:r>
    </w:p>
    <w:p w14:paraId="70A25205" w14:textId="77777777" w:rsidR="00000000" w:rsidRDefault="00000000">
      <w:pPr>
        <w:pStyle w:val="NLa"/>
      </w:pPr>
      <w:r>
        <w:t>d.</w:t>
      </w:r>
      <w:r>
        <w:tab/>
        <w:t>26</w:t>
      </w:r>
    </w:p>
    <w:p w14:paraId="1E31775D" w14:textId="77777777" w:rsidR="00000000" w:rsidRDefault="00000000">
      <w:pPr>
        <w:pStyle w:val="ANS1"/>
      </w:pPr>
      <w:r>
        <w:t>ANS: C</w:t>
      </w:r>
      <w:r>
        <w:tab/>
        <w:t>PTS: 1</w:t>
      </w:r>
      <w:r>
        <w:tab/>
        <w:t>DIF: 1</w:t>
      </w:r>
      <w:r>
        <w:tab/>
        <w:t>REF: 18-1</w:t>
      </w:r>
    </w:p>
    <w:p w14:paraId="6ABCF3D7" w14:textId="77777777" w:rsidR="00000000" w:rsidRDefault="00000000">
      <w:pPr>
        <w:pStyle w:val="TOP"/>
      </w:pPr>
      <w:r>
        <w:t>TOP: PE ratio</w:t>
      </w:r>
      <w:r>
        <w:tab/>
        <w:t>MSC: Definitional</w:t>
      </w:r>
    </w:p>
    <w:p w14:paraId="6DE35CC3" w14:textId="77777777" w:rsidR="00000000" w:rsidRDefault="00000000">
      <w:pPr>
        <w:pStyle w:val="MyNL1"/>
      </w:pPr>
      <w:r>
        <w:tab/>
        <w:t>77.</w:t>
      </w:r>
      <w:r>
        <w:tab/>
        <w:t>A high price-earnings ratio indicates that either the stock is</w:t>
      </w:r>
    </w:p>
    <w:p w14:paraId="466AA6FD" w14:textId="77777777" w:rsidR="00000000" w:rsidRDefault="00000000">
      <w:pPr>
        <w:pStyle w:val="NLa"/>
      </w:pPr>
      <w:r>
        <w:t>a.</w:t>
      </w:r>
      <w:r>
        <w:tab/>
        <w:t>undervalued or people are relatively optimistic about the corporation's prospects.</w:t>
      </w:r>
    </w:p>
    <w:p w14:paraId="04952562" w14:textId="77777777" w:rsidR="00000000" w:rsidRDefault="00000000">
      <w:pPr>
        <w:pStyle w:val="NLa"/>
      </w:pPr>
      <w:r>
        <w:t>b.</w:t>
      </w:r>
      <w:r>
        <w:tab/>
        <w:t>overvalued or people are relatively optimistic about the corporation's prospects.</w:t>
      </w:r>
    </w:p>
    <w:p w14:paraId="68C7E289" w14:textId="77777777" w:rsidR="00000000" w:rsidRDefault="00000000">
      <w:pPr>
        <w:pStyle w:val="NLa"/>
      </w:pPr>
      <w:r>
        <w:t>c.</w:t>
      </w:r>
      <w:r>
        <w:tab/>
        <w:t>overvalued or people are relatively pessimistic about the corporation's prospects.</w:t>
      </w:r>
    </w:p>
    <w:p w14:paraId="574A9BFA" w14:textId="77777777" w:rsidR="00000000" w:rsidRDefault="00000000">
      <w:pPr>
        <w:pStyle w:val="NLa"/>
      </w:pPr>
      <w:r>
        <w:t>d.</w:t>
      </w:r>
      <w:r>
        <w:tab/>
        <w:t>undervalued or people are relatively pessimistic about the corporation's prospects.</w:t>
      </w:r>
    </w:p>
    <w:p w14:paraId="644EA979" w14:textId="77777777" w:rsidR="00000000" w:rsidRDefault="00000000">
      <w:pPr>
        <w:pStyle w:val="ANS1"/>
      </w:pPr>
      <w:r>
        <w:t>ANS: B</w:t>
      </w:r>
      <w:r>
        <w:tab/>
        <w:t>PTS: 1</w:t>
      </w:r>
      <w:r>
        <w:tab/>
        <w:t>DIF: 1</w:t>
      </w:r>
      <w:r>
        <w:tab/>
        <w:t>REF: 18-1</w:t>
      </w:r>
    </w:p>
    <w:p w14:paraId="38C87720" w14:textId="77777777" w:rsidR="00000000" w:rsidRDefault="00000000">
      <w:pPr>
        <w:pStyle w:val="TOP"/>
      </w:pPr>
      <w:r>
        <w:t>TOP: PE ratio</w:t>
      </w:r>
      <w:r>
        <w:tab/>
        <w:t>MSC: Interpretive</w:t>
      </w:r>
    </w:p>
    <w:p w14:paraId="7D8EDD3D" w14:textId="77777777" w:rsidR="00000000" w:rsidRDefault="00000000">
      <w:pPr>
        <w:pStyle w:val="MyNL1"/>
      </w:pPr>
      <w:r>
        <w:tab/>
        <w:t>78.</w:t>
      </w:r>
      <w:r>
        <w:tab/>
        <w:t>A low price-earnings ratio indicates that either the stock is</w:t>
      </w:r>
    </w:p>
    <w:p w14:paraId="6CCA6C76" w14:textId="77777777" w:rsidR="00000000" w:rsidRDefault="00000000">
      <w:pPr>
        <w:pStyle w:val="NLa"/>
      </w:pPr>
      <w:r>
        <w:t>a.</w:t>
      </w:r>
      <w:r>
        <w:tab/>
        <w:t>undervalued or people are relatively optimistic about the corporation's prospects.</w:t>
      </w:r>
    </w:p>
    <w:p w14:paraId="2CAFDC16" w14:textId="77777777" w:rsidR="00000000" w:rsidRDefault="00000000">
      <w:pPr>
        <w:pStyle w:val="NLa"/>
      </w:pPr>
      <w:r>
        <w:t>b.</w:t>
      </w:r>
      <w:r>
        <w:tab/>
        <w:t>overvalued or people are relatively optimistic about the corporation's prospects.</w:t>
      </w:r>
    </w:p>
    <w:p w14:paraId="719AFD26" w14:textId="77777777" w:rsidR="00000000" w:rsidRDefault="00000000">
      <w:pPr>
        <w:pStyle w:val="NLa"/>
      </w:pPr>
      <w:r>
        <w:t>c.</w:t>
      </w:r>
      <w:r>
        <w:tab/>
        <w:t>overvalued or people are relatively pessimistic about the corporation's prospects.</w:t>
      </w:r>
    </w:p>
    <w:p w14:paraId="61EE8DBE" w14:textId="77777777" w:rsidR="00000000" w:rsidRDefault="00000000">
      <w:pPr>
        <w:pStyle w:val="NLa"/>
      </w:pPr>
      <w:r>
        <w:t>d.</w:t>
      </w:r>
      <w:r>
        <w:tab/>
        <w:t>undervalued or people are relatively pessimistic about the corporation's prospects.</w:t>
      </w:r>
    </w:p>
    <w:p w14:paraId="17C0A471" w14:textId="77777777" w:rsidR="00000000" w:rsidRDefault="00000000">
      <w:pPr>
        <w:pStyle w:val="ANS1"/>
      </w:pPr>
      <w:r>
        <w:t>ANS: D</w:t>
      </w:r>
      <w:r>
        <w:tab/>
        <w:t>PTS: 1</w:t>
      </w:r>
      <w:r>
        <w:tab/>
        <w:t>DIF: 1</w:t>
      </w:r>
      <w:r>
        <w:tab/>
        <w:t>REF: 18-1</w:t>
      </w:r>
    </w:p>
    <w:p w14:paraId="5471448A" w14:textId="77777777" w:rsidR="00000000" w:rsidRDefault="00000000">
      <w:pPr>
        <w:pStyle w:val="TOP"/>
      </w:pPr>
      <w:r>
        <w:t>TOP: PE ratio</w:t>
      </w:r>
      <w:r>
        <w:tab/>
        <w:t>MSC: Interpretive</w:t>
      </w:r>
    </w:p>
    <w:p w14:paraId="185F3289" w14:textId="77777777" w:rsidR="00000000" w:rsidRDefault="00000000">
      <w:pPr>
        <w:pStyle w:val="MyNL1"/>
      </w:pPr>
      <w:r>
        <w:tab/>
        <w:t>79.</w:t>
      </w:r>
      <w:r>
        <w:tab/>
        <w:t>PacknCamp Corporation has a stock price of $50, has issued 2,000,000 shares of stock, has retained earnings of $4 million dollars, and a dividend yield of 4 percent. The price-earnings ratio of PacknCamp is</w:t>
      </w:r>
    </w:p>
    <w:p w14:paraId="1722616D" w14:textId="77777777" w:rsidR="00000000" w:rsidRDefault="00000000">
      <w:pPr>
        <w:pStyle w:val="NLa"/>
      </w:pPr>
      <w:r>
        <w:t>a.</w:t>
      </w:r>
      <w:r>
        <w:tab/>
        <w:t>25, which is high compared to historical standards of the market.</w:t>
      </w:r>
    </w:p>
    <w:p w14:paraId="1D005A28" w14:textId="77777777" w:rsidR="00000000" w:rsidRDefault="00000000">
      <w:pPr>
        <w:pStyle w:val="NLa"/>
      </w:pPr>
      <w:r>
        <w:t>b.</w:t>
      </w:r>
      <w:r>
        <w:tab/>
        <w:t>25, which is low compared to historical standards of the market.</w:t>
      </w:r>
    </w:p>
    <w:p w14:paraId="318F75EB" w14:textId="77777777" w:rsidR="00000000" w:rsidRDefault="00000000">
      <w:pPr>
        <w:pStyle w:val="NLa"/>
      </w:pPr>
      <w:r>
        <w:t>c.</w:t>
      </w:r>
      <w:r>
        <w:tab/>
        <w:t>12.5, which is low compared to historical standards of the market.</w:t>
      </w:r>
    </w:p>
    <w:p w14:paraId="67AB737D" w14:textId="77777777" w:rsidR="00000000" w:rsidRDefault="00000000">
      <w:pPr>
        <w:pStyle w:val="NLa"/>
      </w:pPr>
      <w:r>
        <w:t>d.</w:t>
      </w:r>
      <w:r>
        <w:tab/>
        <w:t>12.5, which is high compared to historical standards of the market.</w:t>
      </w:r>
    </w:p>
    <w:p w14:paraId="377A6850" w14:textId="77777777" w:rsidR="00000000" w:rsidRDefault="00000000">
      <w:pPr>
        <w:pStyle w:val="ANS1"/>
      </w:pPr>
      <w:r>
        <w:t>ANS: C</w:t>
      </w:r>
      <w:r>
        <w:tab/>
        <w:t>PTS: 1</w:t>
      </w:r>
      <w:r>
        <w:tab/>
        <w:t>DIF: 3</w:t>
      </w:r>
      <w:r>
        <w:tab/>
        <w:t>REF: 18-1</w:t>
      </w:r>
    </w:p>
    <w:p w14:paraId="6E00A019" w14:textId="77777777" w:rsidR="00000000" w:rsidRDefault="00000000">
      <w:pPr>
        <w:pStyle w:val="TOP"/>
      </w:pPr>
      <w:r>
        <w:t>TOP: PE ratio | Dividend yield</w:t>
      </w:r>
      <w:r>
        <w:tab/>
        <w:t>MSC: Analytical</w:t>
      </w:r>
    </w:p>
    <w:p w14:paraId="290AD386" w14:textId="77777777" w:rsidR="00000000" w:rsidRDefault="00000000">
      <w:pPr>
        <w:pStyle w:val="MyNL1"/>
      </w:pPr>
      <w:r>
        <w:tab/>
        <w:t>80.</w:t>
      </w:r>
      <w:r>
        <w:tab/>
        <w:t>Thomas Publishing has a price of $20 a share, outstanding shares of 2.5 million, retained earnings of $1 million dollars, and a dividend yield of 2 percent. It has a price to ear</w:t>
      </w:r>
      <w:r>
        <w:t>n</w:t>
      </w:r>
      <w:r>
        <w:t xml:space="preserve">ings ratio of </w:t>
      </w:r>
    </w:p>
    <w:p w14:paraId="1F6179A6" w14:textId="77777777" w:rsidR="00000000" w:rsidRDefault="00000000">
      <w:pPr>
        <w:pStyle w:val="NLa"/>
      </w:pPr>
      <w:r>
        <w:t>a.</w:t>
      </w:r>
      <w:r>
        <w:tab/>
        <w:t>50, which is high by historical standards.</w:t>
      </w:r>
    </w:p>
    <w:p w14:paraId="79849118" w14:textId="77777777" w:rsidR="00000000" w:rsidRDefault="00000000">
      <w:pPr>
        <w:pStyle w:val="NLa"/>
      </w:pPr>
      <w:r>
        <w:t>b.</w:t>
      </w:r>
      <w:r>
        <w:tab/>
        <w:t>50, which is low by historical standards.</w:t>
      </w:r>
    </w:p>
    <w:p w14:paraId="6DBF43F8" w14:textId="77777777" w:rsidR="00000000" w:rsidRDefault="00000000">
      <w:pPr>
        <w:pStyle w:val="NLa"/>
      </w:pPr>
      <w:r>
        <w:t>c.</w:t>
      </w:r>
      <w:r>
        <w:tab/>
        <w:t>25, which is high by historical standards.</w:t>
      </w:r>
    </w:p>
    <w:p w14:paraId="5D9F83D8" w14:textId="77777777" w:rsidR="00000000" w:rsidRDefault="00000000">
      <w:pPr>
        <w:pStyle w:val="NLa"/>
      </w:pPr>
      <w:r>
        <w:t>d.</w:t>
      </w:r>
      <w:r>
        <w:tab/>
        <w:t>25, which is low by historical standards.</w:t>
      </w:r>
    </w:p>
    <w:p w14:paraId="4B91CDF5" w14:textId="77777777" w:rsidR="00000000" w:rsidRDefault="00000000">
      <w:pPr>
        <w:pStyle w:val="ANS1"/>
      </w:pPr>
      <w:r>
        <w:t>ANS: C</w:t>
      </w:r>
      <w:r>
        <w:tab/>
        <w:t>PTS: 1</w:t>
      </w:r>
      <w:r>
        <w:tab/>
        <w:t>DIF: 3</w:t>
      </w:r>
      <w:r>
        <w:tab/>
        <w:t>REF: 18-1</w:t>
      </w:r>
    </w:p>
    <w:p w14:paraId="33971DB3" w14:textId="77777777" w:rsidR="00000000" w:rsidRDefault="00000000">
      <w:pPr>
        <w:pStyle w:val="TOP"/>
      </w:pPr>
      <w:r>
        <w:t>TOP: PE ratio | Dividend yield</w:t>
      </w:r>
      <w:r>
        <w:tab/>
        <w:t>MSC: Analytical</w:t>
      </w:r>
    </w:p>
    <w:p w14:paraId="475B32DE" w14:textId="77777777" w:rsidR="00000000" w:rsidRDefault="00000000">
      <w:pPr>
        <w:pStyle w:val="MyNL1"/>
      </w:pPr>
      <w:r>
        <w:tab/>
        <w:t>81.</w:t>
      </w:r>
      <w:r>
        <w:tab/>
        <w:t>Thomas Publishing has a price of $20 a share, outstanding shares of 2.5 million, retained earnings of $1 million dollars, and a dividend yield of 1 percent. It has a price to ear</w:t>
      </w:r>
      <w:r>
        <w:t>n</w:t>
      </w:r>
      <w:r>
        <w:t xml:space="preserve">ings ratio, which is </w:t>
      </w:r>
    </w:p>
    <w:p w14:paraId="10BB5C7F" w14:textId="77777777" w:rsidR="00000000" w:rsidRDefault="00000000">
      <w:pPr>
        <w:pStyle w:val="NLa"/>
      </w:pPr>
      <w:r>
        <w:t>a.</w:t>
      </w:r>
      <w:r>
        <w:tab/>
        <w:t>high, perhaps indicating that people expect future earnings to rise.</w:t>
      </w:r>
    </w:p>
    <w:p w14:paraId="7ED8328C" w14:textId="77777777" w:rsidR="00000000" w:rsidRDefault="00000000">
      <w:pPr>
        <w:pStyle w:val="NLa"/>
      </w:pPr>
      <w:r>
        <w:t>b.</w:t>
      </w:r>
      <w:r>
        <w:tab/>
        <w:t>high, perhaps indicating that people expect future earnings to fall.</w:t>
      </w:r>
    </w:p>
    <w:p w14:paraId="471830D3" w14:textId="77777777" w:rsidR="00000000" w:rsidRDefault="00000000">
      <w:pPr>
        <w:pStyle w:val="NLa"/>
      </w:pPr>
      <w:r>
        <w:t>c.</w:t>
      </w:r>
      <w:r>
        <w:tab/>
        <w:t>low, perhaps indicating that people expect future earnings to rise.</w:t>
      </w:r>
    </w:p>
    <w:p w14:paraId="0615F42F" w14:textId="77777777" w:rsidR="00000000" w:rsidRDefault="00000000">
      <w:pPr>
        <w:pStyle w:val="NLa"/>
      </w:pPr>
      <w:r>
        <w:t>d.</w:t>
      </w:r>
      <w:r>
        <w:tab/>
        <w:t>low, perhaps indicating that people expect future earnings to rise.</w:t>
      </w:r>
    </w:p>
    <w:p w14:paraId="13456746" w14:textId="77777777" w:rsidR="00000000" w:rsidRDefault="00000000">
      <w:pPr>
        <w:pStyle w:val="ANS1"/>
      </w:pPr>
      <w:r>
        <w:t>ANS: A</w:t>
      </w:r>
      <w:r>
        <w:tab/>
        <w:t>PTS: 1</w:t>
      </w:r>
      <w:r>
        <w:tab/>
        <w:t>DIF: 3</w:t>
      </w:r>
      <w:r>
        <w:tab/>
        <w:t>REF: 18-1</w:t>
      </w:r>
    </w:p>
    <w:p w14:paraId="6897A4BF" w14:textId="77777777" w:rsidR="00000000" w:rsidRDefault="00000000">
      <w:pPr>
        <w:pStyle w:val="TOP"/>
      </w:pPr>
      <w:r>
        <w:t>TOP: PE ratio | Dividend yield</w:t>
      </w:r>
      <w:r>
        <w:tab/>
        <w:t>MSC: Analytical</w:t>
      </w:r>
    </w:p>
    <w:p w14:paraId="1C9815B2" w14:textId="77777777" w:rsidR="00000000" w:rsidRDefault="00000000">
      <w:pPr>
        <w:pStyle w:val="MyNL1"/>
      </w:pPr>
      <w:r>
        <w:tab/>
        <w:t>82.</w:t>
      </w:r>
      <w:r>
        <w:tab/>
        <w:t>A low P/E for a stock indicates that</w:t>
      </w:r>
    </w:p>
    <w:p w14:paraId="11850D22" w14:textId="77777777" w:rsidR="00000000" w:rsidRDefault="00000000">
      <w:pPr>
        <w:pStyle w:val="NLa"/>
      </w:pPr>
      <w:r>
        <w:t>a.</w:t>
      </w:r>
      <w:r>
        <w:tab/>
        <w:t>people may expect earnings to fall in the future, perhaps because the firm will be faced with increased competition.</w:t>
      </w:r>
    </w:p>
    <w:p w14:paraId="38557F0F" w14:textId="77777777" w:rsidR="00000000" w:rsidRDefault="00000000">
      <w:pPr>
        <w:pStyle w:val="NLa"/>
      </w:pPr>
      <w:r>
        <w:t>b.</w:t>
      </w:r>
      <w:r>
        <w:tab/>
        <w:t>its dividends have been low so that no one is willing to pay very much for it.</w:t>
      </w:r>
    </w:p>
    <w:p w14:paraId="42F834A5" w14:textId="77777777" w:rsidR="00000000" w:rsidRDefault="00000000">
      <w:pPr>
        <w:pStyle w:val="NLa"/>
      </w:pPr>
      <w:r>
        <w:t>c.</w:t>
      </w:r>
      <w:r>
        <w:tab/>
        <w:t>the corporation is possibly overvalued.</w:t>
      </w:r>
    </w:p>
    <w:p w14:paraId="470881BF" w14:textId="77777777" w:rsidR="00000000" w:rsidRDefault="00000000">
      <w:pPr>
        <w:pStyle w:val="NLa"/>
      </w:pPr>
      <w:r>
        <w:t>d.</w:t>
      </w:r>
      <w:r>
        <w:tab/>
        <w:t>All of the above are correct.</w:t>
      </w:r>
    </w:p>
    <w:p w14:paraId="2C665421" w14:textId="77777777" w:rsidR="00000000" w:rsidRDefault="00000000">
      <w:pPr>
        <w:pStyle w:val="ANS1"/>
      </w:pPr>
      <w:r>
        <w:t>ANS: A</w:t>
      </w:r>
      <w:r>
        <w:tab/>
        <w:t>PTS: 1</w:t>
      </w:r>
      <w:r>
        <w:tab/>
        <w:t>DIF: 1</w:t>
      </w:r>
      <w:r>
        <w:tab/>
        <w:t>REF: 18-1</w:t>
      </w:r>
    </w:p>
    <w:p w14:paraId="6CB6445C" w14:textId="77777777" w:rsidR="00000000" w:rsidRDefault="00000000">
      <w:pPr>
        <w:pStyle w:val="TOP"/>
      </w:pPr>
      <w:r>
        <w:t>TOP: PE ratio</w:t>
      </w:r>
      <w:r>
        <w:tab/>
        <w:t>MSC: Interpretive</w:t>
      </w:r>
    </w:p>
    <w:p w14:paraId="27697D7A" w14:textId="77777777" w:rsidR="00000000" w:rsidRDefault="00000000">
      <w:pPr>
        <w:pStyle w:val="MyNL1"/>
      </w:pPr>
      <w:r>
        <w:tab/>
        <w:t>83.</w:t>
      </w:r>
      <w:r>
        <w:tab/>
        <w:t>Suppose Sarah Lee Corporation stock has a P/E ratio of 8. This P/E ratio is rel</w:t>
      </w:r>
      <w:r>
        <w:t>a</w:t>
      </w:r>
      <w:r>
        <w:t>tively</w:t>
      </w:r>
    </w:p>
    <w:p w14:paraId="14FF7522" w14:textId="77777777" w:rsidR="00000000" w:rsidRDefault="00000000">
      <w:pPr>
        <w:pStyle w:val="NLa"/>
      </w:pPr>
      <w:r>
        <w:t>a.</w:t>
      </w:r>
      <w:r>
        <w:tab/>
        <w:t>low, indicating that buyers may expect earnings to rise.</w:t>
      </w:r>
    </w:p>
    <w:p w14:paraId="273D5B97" w14:textId="77777777" w:rsidR="00000000" w:rsidRDefault="00000000">
      <w:pPr>
        <w:pStyle w:val="NLa"/>
      </w:pPr>
      <w:r>
        <w:t>b.</w:t>
      </w:r>
      <w:r>
        <w:tab/>
        <w:t>low, indicating that buyers may expect earnings to fall.</w:t>
      </w:r>
    </w:p>
    <w:p w14:paraId="77EF7935" w14:textId="77777777" w:rsidR="00000000" w:rsidRDefault="00000000">
      <w:pPr>
        <w:pStyle w:val="NLa"/>
      </w:pPr>
      <w:r>
        <w:t>c.</w:t>
      </w:r>
      <w:r>
        <w:tab/>
        <w:t>high, indicating that buyers may expect earnings to rise.</w:t>
      </w:r>
    </w:p>
    <w:p w14:paraId="3909DFCA" w14:textId="77777777" w:rsidR="00000000" w:rsidRDefault="00000000">
      <w:pPr>
        <w:pStyle w:val="NLa"/>
      </w:pPr>
      <w:r>
        <w:t>d.</w:t>
      </w:r>
      <w:r>
        <w:tab/>
        <w:t>high, indicating that buyers may expect earnings to fall.</w:t>
      </w:r>
    </w:p>
    <w:p w14:paraId="4ADB13D6" w14:textId="77777777" w:rsidR="00000000" w:rsidRDefault="00000000">
      <w:pPr>
        <w:pStyle w:val="ANS1"/>
      </w:pPr>
      <w:r>
        <w:t>ANS: B</w:t>
      </w:r>
      <w:r>
        <w:tab/>
        <w:t>PTS: 1</w:t>
      </w:r>
      <w:r>
        <w:tab/>
        <w:t>DIF: 2</w:t>
      </w:r>
      <w:r>
        <w:tab/>
        <w:t>REF: 18-1</w:t>
      </w:r>
    </w:p>
    <w:p w14:paraId="5194CF35" w14:textId="77777777" w:rsidR="00000000" w:rsidRDefault="00000000">
      <w:pPr>
        <w:pStyle w:val="TOP"/>
      </w:pPr>
      <w:r>
        <w:t>TOP: PE ratio</w:t>
      </w:r>
      <w:r>
        <w:tab/>
        <w:t>MSC: Analytical</w:t>
      </w:r>
    </w:p>
    <w:p w14:paraId="54DE159F" w14:textId="77777777" w:rsidR="00000000" w:rsidRDefault="00000000">
      <w:pPr>
        <w:pStyle w:val="MyNL1"/>
      </w:pPr>
      <w:r>
        <w:tab/>
        <w:t>84.</w:t>
      </w:r>
      <w:r>
        <w:tab/>
        <w:t>Which of the following is correct?</w:t>
      </w:r>
    </w:p>
    <w:p w14:paraId="66F047C8" w14:textId="77777777" w:rsidR="00000000" w:rsidRDefault="00000000">
      <w:pPr>
        <w:pStyle w:val="NLa"/>
      </w:pPr>
      <w:r>
        <w:t>a.</w:t>
      </w:r>
      <w:r>
        <w:tab/>
        <w:t>Joan takes some of her income and buys mutual fund shares. Joan’s purchase will be included in the investment category of GDP.</w:t>
      </w:r>
    </w:p>
    <w:p w14:paraId="2AFEA763" w14:textId="77777777" w:rsidR="00000000" w:rsidRDefault="00000000">
      <w:pPr>
        <w:pStyle w:val="NLa"/>
      </w:pPr>
      <w:r>
        <w:t>b.</w:t>
      </w:r>
      <w:r>
        <w:tab/>
        <w:t>If a share of stock in Virtual Pizza Corporation sells for $77, the earnings per share are $5, and the dividend per share is $2, then the P/E ratio is 11.</w:t>
      </w:r>
    </w:p>
    <w:p w14:paraId="066851BE" w14:textId="77777777" w:rsidR="00000000" w:rsidRDefault="00000000">
      <w:pPr>
        <w:pStyle w:val="NLa"/>
      </w:pPr>
      <w:r>
        <w:t>c.</w:t>
      </w:r>
      <w:r>
        <w:tab/>
        <w:t>In order to use equity finance, a firm must sell about equal values of stocks and bonds.</w:t>
      </w:r>
    </w:p>
    <w:p w14:paraId="6B149227" w14:textId="77777777" w:rsidR="00000000" w:rsidRDefault="00000000">
      <w:pPr>
        <w:pStyle w:val="NLa"/>
      </w:pPr>
      <w:r>
        <w:t>d.</w:t>
      </w:r>
      <w:r>
        <w:tab/>
        <w:t>None of the above is correct.</w:t>
      </w:r>
    </w:p>
    <w:p w14:paraId="0F37E1D9" w14:textId="77777777" w:rsidR="00000000" w:rsidRDefault="00000000">
      <w:pPr>
        <w:pStyle w:val="ANS1"/>
      </w:pPr>
      <w:r>
        <w:t>ANS: D</w:t>
      </w:r>
      <w:r>
        <w:tab/>
        <w:t>PTS: 1</w:t>
      </w:r>
      <w:r>
        <w:tab/>
        <w:t>DIF: 2</w:t>
      </w:r>
      <w:r>
        <w:tab/>
        <w:t>REF: 18-1</w:t>
      </w:r>
    </w:p>
    <w:p w14:paraId="6DE00916" w14:textId="77777777" w:rsidR="00000000" w:rsidRDefault="00000000">
      <w:pPr>
        <w:pStyle w:val="TOP"/>
      </w:pPr>
      <w:r>
        <w:t>TOP: Stocks</w:t>
      </w:r>
      <w:r>
        <w:tab/>
        <w:t>MSC: Applicative</w:t>
      </w:r>
    </w:p>
    <w:p w14:paraId="46C9873B" w14:textId="77777777" w:rsidR="00000000" w:rsidRDefault="00000000">
      <w:pPr>
        <w:pStyle w:val="MyNL1"/>
      </w:pPr>
      <w:r>
        <w:t>Use the following table to answer the following questions.</w:t>
      </w:r>
    </w:p>
    <w:p w14:paraId="3C55AE30" w14:textId="77777777" w:rsidR="00000000" w:rsidRDefault="00000000">
      <w:pPr>
        <w:pStyle w:val="CAP"/>
      </w:pPr>
      <w:r>
        <w:t>Table 18-1</w:t>
      </w:r>
    </w:p>
    <w:tbl>
      <w:tblPr>
        <w:tblW w:w="0" w:type="auto"/>
        <w:tblInd w:w="210" w:type="dxa"/>
        <w:tblLayout w:type="fixed"/>
        <w:tblCellMar>
          <w:left w:w="90" w:type="dxa"/>
          <w:right w:w="90" w:type="dxa"/>
        </w:tblCellMar>
        <w:tblLook w:val="0000" w:firstRow="0" w:lastRow="0" w:firstColumn="0" w:lastColumn="0" w:noHBand="0" w:noVBand="0"/>
      </w:tblPr>
      <w:tblGrid>
        <w:gridCol w:w="1188"/>
        <w:gridCol w:w="900"/>
        <w:gridCol w:w="900"/>
        <w:gridCol w:w="720"/>
        <w:gridCol w:w="1170"/>
        <w:gridCol w:w="810"/>
        <w:gridCol w:w="810"/>
        <w:gridCol w:w="990"/>
        <w:gridCol w:w="1170"/>
      </w:tblGrid>
      <w:tr w:rsidR="00000000" w14:paraId="07617844" w14:textId="77777777">
        <w:tblPrEx>
          <w:tblCellMar>
            <w:top w:w="0" w:type="dxa"/>
            <w:bottom w:w="0" w:type="dxa"/>
          </w:tblCellMar>
        </w:tblPrEx>
        <w:tc>
          <w:tcPr>
            <w:tcW w:w="1188" w:type="dxa"/>
            <w:tcBorders>
              <w:top w:val="single" w:sz="6" w:space="0" w:color="000000"/>
              <w:left w:val="single" w:sz="6" w:space="0" w:color="000000"/>
              <w:bottom w:val="single" w:sz="6" w:space="0" w:color="000000"/>
              <w:right w:val="single" w:sz="6" w:space="0" w:color="000000"/>
            </w:tcBorders>
          </w:tcPr>
          <w:p w14:paraId="3E08336A" w14:textId="77777777" w:rsidR="00000000" w:rsidRDefault="00000000">
            <w:pPr>
              <w:keepNext/>
              <w:rPr>
                <w:sz w:val="20"/>
              </w:rPr>
            </w:pPr>
            <w:r>
              <w:rPr>
                <w:sz w:val="20"/>
              </w:rPr>
              <w:t>Stock</w:t>
            </w:r>
          </w:p>
        </w:tc>
        <w:tc>
          <w:tcPr>
            <w:tcW w:w="900" w:type="dxa"/>
            <w:tcBorders>
              <w:top w:val="single" w:sz="6" w:space="0" w:color="000000"/>
              <w:left w:val="single" w:sz="6" w:space="0" w:color="000000"/>
              <w:bottom w:val="single" w:sz="6" w:space="0" w:color="000000"/>
              <w:right w:val="single" w:sz="6" w:space="0" w:color="000000"/>
            </w:tcBorders>
          </w:tcPr>
          <w:p w14:paraId="5BA94A64" w14:textId="77777777" w:rsidR="00000000" w:rsidRDefault="00000000">
            <w:pPr>
              <w:keepNext/>
              <w:rPr>
                <w:sz w:val="20"/>
              </w:rPr>
            </w:pPr>
            <w:r>
              <w:rPr>
                <w:sz w:val="20"/>
              </w:rPr>
              <w:t>Sym</w:t>
            </w:r>
          </w:p>
        </w:tc>
        <w:tc>
          <w:tcPr>
            <w:tcW w:w="900" w:type="dxa"/>
            <w:tcBorders>
              <w:top w:val="single" w:sz="6" w:space="0" w:color="000000"/>
              <w:left w:val="single" w:sz="6" w:space="0" w:color="000000"/>
              <w:bottom w:val="single" w:sz="6" w:space="0" w:color="000000"/>
              <w:right w:val="single" w:sz="6" w:space="0" w:color="000000"/>
            </w:tcBorders>
          </w:tcPr>
          <w:p w14:paraId="0897B2DA" w14:textId="77777777" w:rsidR="00000000" w:rsidRDefault="00000000">
            <w:pPr>
              <w:keepNext/>
              <w:rPr>
                <w:sz w:val="20"/>
              </w:rPr>
            </w:pPr>
            <w:r>
              <w:rPr>
                <w:sz w:val="20"/>
              </w:rPr>
              <w:t>Yld %</w:t>
            </w:r>
          </w:p>
        </w:tc>
        <w:tc>
          <w:tcPr>
            <w:tcW w:w="720" w:type="dxa"/>
            <w:tcBorders>
              <w:top w:val="single" w:sz="6" w:space="0" w:color="000000"/>
              <w:left w:val="single" w:sz="6" w:space="0" w:color="000000"/>
              <w:bottom w:val="single" w:sz="6" w:space="0" w:color="000000"/>
              <w:right w:val="single" w:sz="6" w:space="0" w:color="000000"/>
            </w:tcBorders>
          </w:tcPr>
          <w:p w14:paraId="3EB5047A" w14:textId="77777777" w:rsidR="00000000" w:rsidRDefault="00000000">
            <w:pPr>
              <w:keepNext/>
              <w:rPr>
                <w:sz w:val="20"/>
              </w:rPr>
            </w:pPr>
            <w:r>
              <w:rPr>
                <w:sz w:val="20"/>
              </w:rPr>
              <w:t>PE</w:t>
            </w:r>
          </w:p>
        </w:tc>
        <w:tc>
          <w:tcPr>
            <w:tcW w:w="1170" w:type="dxa"/>
            <w:tcBorders>
              <w:top w:val="single" w:sz="6" w:space="0" w:color="000000"/>
              <w:left w:val="single" w:sz="6" w:space="0" w:color="000000"/>
              <w:bottom w:val="single" w:sz="6" w:space="0" w:color="000000"/>
              <w:right w:val="single" w:sz="6" w:space="0" w:color="000000"/>
            </w:tcBorders>
          </w:tcPr>
          <w:p w14:paraId="41798766" w14:textId="77777777" w:rsidR="00000000" w:rsidRDefault="00000000">
            <w:pPr>
              <w:keepNext/>
              <w:rPr>
                <w:sz w:val="20"/>
              </w:rPr>
            </w:pPr>
            <w:r>
              <w:rPr>
                <w:sz w:val="20"/>
              </w:rPr>
              <w:t>Vol 100s</w:t>
            </w:r>
          </w:p>
        </w:tc>
        <w:tc>
          <w:tcPr>
            <w:tcW w:w="810" w:type="dxa"/>
            <w:tcBorders>
              <w:top w:val="single" w:sz="6" w:space="0" w:color="000000"/>
              <w:left w:val="single" w:sz="6" w:space="0" w:color="000000"/>
              <w:bottom w:val="single" w:sz="6" w:space="0" w:color="000000"/>
              <w:right w:val="single" w:sz="6" w:space="0" w:color="000000"/>
            </w:tcBorders>
          </w:tcPr>
          <w:p w14:paraId="6E4C2E0B" w14:textId="77777777" w:rsidR="00000000" w:rsidRDefault="00000000">
            <w:pPr>
              <w:keepNext/>
              <w:rPr>
                <w:sz w:val="20"/>
              </w:rPr>
            </w:pPr>
            <w:r>
              <w:rPr>
                <w:sz w:val="20"/>
              </w:rPr>
              <w:t>Hi</w:t>
            </w:r>
          </w:p>
        </w:tc>
        <w:tc>
          <w:tcPr>
            <w:tcW w:w="810" w:type="dxa"/>
            <w:tcBorders>
              <w:top w:val="single" w:sz="6" w:space="0" w:color="000000"/>
              <w:left w:val="single" w:sz="6" w:space="0" w:color="000000"/>
              <w:bottom w:val="single" w:sz="6" w:space="0" w:color="000000"/>
              <w:right w:val="single" w:sz="6" w:space="0" w:color="000000"/>
            </w:tcBorders>
          </w:tcPr>
          <w:p w14:paraId="7B8F3B9A" w14:textId="77777777" w:rsidR="00000000" w:rsidRDefault="00000000">
            <w:pPr>
              <w:keepNext/>
              <w:rPr>
                <w:sz w:val="20"/>
              </w:rPr>
            </w:pPr>
            <w:r>
              <w:rPr>
                <w:sz w:val="20"/>
              </w:rPr>
              <w:t>Lo</w:t>
            </w:r>
          </w:p>
        </w:tc>
        <w:tc>
          <w:tcPr>
            <w:tcW w:w="990" w:type="dxa"/>
            <w:tcBorders>
              <w:top w:val="single" w:sz="6" w:space="0" w:color="000000"/>
              <w:left w:val="single" w:sz="6" w:space="0" w:color="000000"/>
              <w:bottom w:val="single" w:sz="6" w:space="0" w:color="000000"/>
              <w:right w:val="single" w:sz="6" w:space="0" w:color="000000"/>
            </w:tcBorders>
          </w:tcPr>
          <w:p w14:paraId="40EE7A75" w14:textId="77777777" w:rsidR="00000000" w:rsidRDefault="00000000">
            <w:pPr>
              <w:keepNext/>
              <w:rPr>
                <w:sz w:val="20"/>
              </w:rPr>
            </w:pPr>
            <w:r>
              <w:rPr>
                <w:sz w:val="20"/>
              </w:rPr>
              <w:t>Close</w:t>
            </w:r>
          </w:p>
        </w:tc>
        <w:tc>
          <w:tcPr>
            <w:tcW w:w="1170" w:type="dxa"/>
            <w:tcBorders>
              <w:top w:val="single" w:sz="6" w:space="0" w:color="000000"/>
              <w:left w:val="single" w:sz="6" w:space="0" w:color="000000"/>
              <w:bottom w:val="single" w:sz="6" w:space="0" w:color="000000"/>
              <w:right w:val="single" w:sz="6" w:space="0" w:color="000000"/>
            </w:tcBorders>
          </w:tcPr>
          <w:p w14:paraId="17DCA98E" w14:textId="77777777" w:rsidR="00000000" w:rsidRDefault="00000000">
            <w:pPr>
              <w:keepNext/>
              <w:rPr>
                <w:sz w:val="20"/>
              </w:rPr>
            </w:pPr>
            <w:r>
              <w:rPr>
                <w:sz w:val="20"/>
              </w:rPr>
              <w:t>Net Chg</w:t>
            </w:r>
          </w:p>
        </w:tc>
      </w:tr>
      <w:tr w:rsidR="00000000" w14:paraId="2F529846" w14:textId="77777777">
        <w:tblPrEx>
          <w:tblCellMar>
            <w:top w:w="0" w:type="dxa"/>
            <w:bottom w:w="0" w:type="dxa"/>
          </w:tblCellMar>
        </w:tblPrEx>
        <w:tc>
          <w:tcPr>
            <w:tcW w:w="1188" w:type="dxa"/>
            <w:tcBorders>
              <w:top w:val="single" w:sz="6" w:space="0" w:color="000000"/>
              <w:left w:val="single" w:sz="6" w:space="0" w:color="000000"/>
              <w:bottom w:val="single" w:sz="6" w:space="0" w:color="000000"/>
              <w:right w:val="single" w:sz="6" w:space="0" w:color="000000"/>
            </w:tcBorders>
          </w:tcPr>
          <w:p w14:paraId="414F8DB6" w14:textId="77777777" w:rsidR="00000000" w:rsidRDefault="00000000">
            <w:pPr>
              <w:keepNext/>
              <w:rPr>
                <w:sz w:val="20"/>
              </w:rPr>
            </w:pPr>
            <w:r>
              <w:rPr>
                <w:sz w:val="20"/>
              </w:rPr>
              <w:t>GenMills</w:t>
            </w:r>
          </w:p>
        </w:tc>
        <w:tc>
          <w:tcPr>
            <w:tcW w:w="900" w:type="dxa"/>
            <w:tcBorders>
              <w:top w:val="single" w:sz="6" w:space="0" w:color="000000"/>
              <w:left w:val="single" w:sz="6" w:space="0" w:color="000000"/>
              <w:bottom w:val="single" w:sz="6" w:space="0" w:color="000000"/>
              <w:right w:val="single" w:sz="6" w:space="0" w:color="000000"/>
            </w:tcBorders>
          </w:tcPr>
          <w:p w14:paraId="23FC641F" w14:textId="77777777" w:rsidR="00000000" w:rsidRDefault="00000000">
            <w:pPr>
              <w:keepNext/>
              <w:rPr>
                <w:sz w:val="20"/>
              </w:rPr>
            </w:pPr>
            <w:r>
              <w:rPr>
                <w:sz w:val="20"/>
              </w:rPr>
              <w:t>GIS</w:t>
            </w:r>
          </w:p>
        </w:tc>
        <w:tc>
          <w:tcPr>
            <w:tcW w:w="900" w:type="dxa"/>
            <w:tcBorders>
              <w:top w:val="single" w:sz="6" w:space="0" w:color="000000"/>
              <w:left w:val="single" w:sz="6" w:space="0" w:color="000000"/>
              <w:bottom w:val="single" w:sz="6" w:space="0" w:color="000000"/>
              <w:right w:val="single" w:sz="6" w:space="0" w:color="000000"/>
            </w:tcBorders>
          </w:tcPr>
          <w:p w14:paraId="2499CD68" w14:textId="77777777" w:rsidR="00000000" w:rsidRDefault="00000000">
            <w:pPr>
              <w:keepNext/>
              <w:rPr>
                <w:sz w:val="20"/>
              </w:rPr>
            </w:pPr>
            <w:r>
              <w:rPr>
                <w:sz w:val="20"/>
              </w:rPr>
              <w:t xml:space="preserve"> 2.5</w:t>
            </w:r>
          </w:p>
        </w:tc>
        <w:tc>
          <w:tcPr>
            <w:tcW w:w="720" w:type="dxa"/>
            <w:tcBorders>
              <w:top w:val="single" w:sz="6" w:space="0" w:color="000000"/>
              <w:left w:val="single" w:sz="6" w:space="0" w:color="000000"/>
              <w:bottom w:val="single" w:sz="6" w:space="0" w:color="000000"/>
              <w:right w:val="single" w:sz="6" w:space="0" w:color="000000"/>
            </w:tcBorders>
          </w:tcPr>
          <w:p w14:paraId="3B69E7F2" w14:textId="77777777" w:rsidR="00000000" w:rsidRDefault="00000000">
            <w:pPr>
              <w:keepNext/>
              <w:rPr>
                <w:sz w:val="20"/>
              </w:rPr>
            </w:pPr>
            <w:r>
              <w:rPr>
                <w:sz w:val="20"/>
              </w:rPr>
              <w:t>35</w:t>
            </w:r>
          </w:p>
        </w:tc>
        <w:tc>
          <w:tcPr>
            <w:tcW w:w="1170" w:type="dxa"/>
            <w:tcBorders>
              <w:top w:val="single" w:sz="6" w:space="0" w:color="000000"/>
              <w:left w:val="single" w:sz="6" w:space="0" w:color="000000"/>
              <w:bottom w:val="single" w:sz="6" w:space="0" w:color="000000"/>
              <w:right w:val="single" w:sz="6" w:space="0" w:color="000000"/>
            </w:tcBorders>
          </w:tcPr>
          <w:p w14:paraId="68F40E98" w14:textId="77777777" w:rsidR="00000000" w:rsidRDefault="00000000">
            <w:pPr>
              <w:keepNext/>
              <w:rPr>
                <w:sz w:val="20"/>
              </w:rPr>
            </w:pPr>
            <w:r>
              <w:rPr>
                <w:sz w:val="20"/>
              </w:rPr>
              <w:t>13758</w:t>
            </w:r>
          </w:p>
        </w:tc>
        <w:tc>
          <w:tcPr>
            <w:tcW w:w="810" w:type="dxa"/>
            <w:tcBorders>
              <w:top w:val="single" w:sz="6" w:space="0" w:color="000000"/>
              <w:left w:val="single" w:sz="6" w:space="0" w:color="000000"/>
              <w:bottom w:val="single" w:sz="6" w:space="0" w:color="000000"/>
              <w:right w:val="single" w:sz="6" w:space="0" w:color="000000"/>
            </w:tcBorders>
          </w:tcPr>
          <w:p w14:paraId="75E0DBB2" w14:textId="77777777" w:rsidR="00000000" w:rsidRDefault="00000000">
            <w:pPr>
              <w:keepNext/>
              <w:rPr>
                <w:sz w:val="20"/>
              </w:rPr>
            </w:pPr>
            <w:r>
              <w:rPr>
                <w:sz w:val="20"/>
              </w:rPr>
              <w:t>44.3</w:t>
            </w:r>
          </w:p>
        </w:tc>
        <w:tc>
          <w:tcPr>
            <w:tcW w:w="810" w:type="dxa"/>
            <w:tcBorders>
              <w:top w:val="single" w:sz="6" w:space="0" w:color="000000"/>
              <w:left w:val="single" w:sz="6" w:space="0" w:color="000000"/>
              <w:bottom w:val="single" w:sz="6" w:space="0" w:color="000000"/>
              <w:right w:val="single" w:sz="6" w:space="0" w:color="000000"/>
            </w:tcBorders>
          </w:tcPr>
          <w:p w14:paraId="4E592CE1" w14:textId="77777777" w:rsidR="00000000" w:rsidRDefault="00000000">
            <w:pPr>
              <w:keepNext/>
              <w:rPr>
                <w:sz w:val="20"/>
              </w:rPr>
            </w:pPr>
            <w:r>
              <w:rPr>
                <w:sz w:val="20"/>
              </w:rPr>
              <w:t>43.5</w:t>
            </w:r>
          </w:p>
        </w:tc>
        <w:tc>
          <w:tcPr>
            <w:tcW w:w="990" w:type="dxa"/>
            <w:tcBorders>
              <w:top w:val="single" w:sz="6" w:space="0" w:color="000000"/>
              <w:left w:val="single" w:sz="6" w:space="0" w:color="000000"/>
              <w:bottom w:val="single" w:sz="6" w:space="0" w:color="000000"/>
              <w:right w:val="single" w:sz="6" w:space="0" w:color="000000"/>
            </w:tcBorders>
          </w:tcPr>
          <w:p w14:paraId="4E1B9F43" w14:textId="77777777" w:rsidR="00000000" w:rsidRDefault="00000000">
            <w:pPr>
              <w:keepNext/>
              <w:rPr>
                <w:sz w:val="20"/>
              </w:rPr>
            </w:pPr>
            <w:r>
              <w:rPr>
                <w:sz w:val="20"/>
              </w:rPr>
              <w:t>43.97</w:t>
            </w:r>
          </w:p>
        </w:tc>
        <w:tc>
          <w:tcPr>
            <w:tcW w:w="1170" w:type="dxa"/>
            <w:tcBorders>
              <w:top w:val="single" w:sz="6" w:space="0" w:color="000000"/>
              <w:left w:val="single" w:sz="6" w:space="0" w:color="000000"/>
              <w:bottom w:val="single" w:sz="6" w:space="0" w:color="000000"/>
              <w:right w:val="single" w:sz="6" w:space="0" w:color="000000"/>
            </w:tcBorders>
          </w:tcPr>
          <w:p w14:paraId="14B999EB" w14:textId="77777777" w:rsidR="00000000" w:rsidRDefault="00000000">
            <w:pPr>
              <w:keepNext/>
              <w:rPr>
                <w:sz w:val="20"/>
              </w:rPr>
            </w:pPr>
            <w:r>
              <w:rPr>
                <w:sz w:val="20"/>
              </w:rPr>
              <w:t>–0.63</w:t>
            </w:r>
          </w:p>
        </w:tc>
      </w:tr>
      <w:tr w:rsidR="00000000" w14:paraId="4D387177" w14:textId="77777777">
        <w:tblPrEx>
          <w:tblCellMar>
            <w:top w:w="0" w:type="dxa"/>
            <w:bottom w:w="0" w:type="dxa"/>
          </w:tblCellMar>
        </w:tblPrEx>
        <w:tc>
          <w:tcPr>
            <w:tcW w:w="1188" w:type="dxa"/>
            <w:tcBorders>
              <w:top w:val="single" w:sz="6" w:space="0" w:color="000000"/>
              <w:left w:val="single" w:sz="6" w:space="0" w:color="000000"/>
              <w:bottom w:val="single" w:sz="6" w:space="0" w:color="000000"/>
              <w:right w:val="single" w:sz="6" w:space="0" w:color="000000"/>
            </w:tcBorders>
          </w:tcPr>
          <w:p w14:paraId="0EA88F59" w14:textId="77777777" w:rsidR="00000000" w:rsidRDefault="00000000">
            <w:pPr>
              <w:keepNext/>
              <w:rPr>
                <w:sz w:val="20"/>
              </w:rPr>
            </w:pPr>
            <w:r>
              <w:rPr>
                <w:sz w:val="20"/>
              </w:rPr>
              <w:t>Gillette</w:t>
            </w:r>
          </w:p>
        </w:tc>
        <w:tc>
          <w:tcPr>
            <w:tcW w:w="900" w:type="dxa"/>
            <w:tcBorders>
              <w:top w:val="single" w:sz="6" w:space="0" w:color="000000"/>
              <w:left w:val="single" w:sz="6" w:space="0" w:color="000000"/>
              <w:bottom w:val="single" w:sz="6" w:space="0" w:color="000000"/>
              <w:right w:val="single" w:sz="6" w:space="0" w:color="000000"/>
            </w:tcBorders>
          </w:tcPr>
          <w:p w14:paraId="738FFB9B" w14:textId="77777777" w:rsidR="00000000" w:rsidRDefault="00000000">
            <w:pPr>
              <w:keepNext/>
              <w:rPr>
                <w:sz w:val="20"/>
              </w:rPr>
            </w:pPr>
            <w:r>
              <w:rPr>
                <w:sz w:val="20"/>
              </w:rPr>
              <w:t>G</w:t>
            </w:r>
          </w:p>
        </w:tc>
        <w:tc>
          <w:tcPr>
            <w:tcW w:w="900" w:type="dxa"/>
            <w:tcBorders>
              <w:top w:val="single" w:sz="6" w:space="0" w:color="000000"/>
              <w:left w:val="single" w:sz="6" w:space="0" w:color="000000"/>
              <w:bottom w:val="single" w:sz="6" w:space="0" w:color="000000"/>
              <w:right w:val="single" w:sz="6" w:space="0" w:color="000000"/>
            </w:tcBorders>
          </w:tcPr>
          <w:p w14:paraId="75B464F0" w14:textId="77777777" w:rsidR="00000000" w:rsidRDefault="00000000">
            <w:pPr>
              <w:keepNext/>
              <w:rPr>
                <w:sz w:val="20"/>
              </w:rPr>
            </w:pPr>
            <w:r>
              <w:rPr>
                <w:sz w:val="20"/>
              </w:rPr>
              <w:t xml:space="preserve"> 2.2</w:t>
            </w:r>
          </w:p>
        </w:tc>
        <w:tc>
          <w:tcPr>
            <w:tcW w:w="720" w:type="dxa"/>
            <w:tcBorders>
              <w:top w:val="single" w:sz="6" w:space="0" w:color="000000"/>
              <w:left w:val="single" w:sz="6" w:space="0" w:color="000000"/>
              <w:bottom w:val="single" w:sz="6" w:space="0" w:color="000000"/>
              <w:right w:val="single" w:sz="6" w:space="0" w:color="000000"/>
            </w:tcBorders>
          </w:tcPr>
          <w:p w14:paraId="2491404D" w14:textId="77777777" w:rsidR="00000000" w:rsidRDefault="00000000">
            <w:pPr>
              <w:keepNext/>
              <w:rPr>
                <w:sz w:val="20"/>
              </w:rPr>
            </w:pPr>
            <w:r>
              <w:rPr>
                <w:sz w:val="20"/>
              </w:rPr>
              <w:t>31</w:t>
            </w:r>
          </w:p>
        </w:tc>
        <w:tc>
          <w:tcPr>
            <w:tcW w:w="1170" w:type="dxa"/>
            <w:tcBorders>
              <w:top w:val="single" w:sz="6" w:space="0" w:color="000000"/>
              <w:left w:val="single" w:sz="6" w:space="0" w:color="000000"/>
              <w:bottom w:val="single" w:sz="6" w:space="0" w:color="000000"/>
              <w:right w:val="single" w:sz="6" w:space="0" w:color="000000"/>
            </w:tcBorders>
          </w:tcPr>
          <w:p w14:paraId="735CA036" w14:textId="77777777" w:rsidR="00000000" w:rsidRDefault="00000000">
            <w:pPr>
              <w:keepNext/>
              <w:rPr>
                <w:sz w:val="20"/>
              </w:rPr>
            </w:pPr>
            <w:r>
              <w:rPr>
                <w:sz w:val="20"/>
              </w:rPr>
              <w:t>30428</w:t>
            </w:r>
          </w:p>
        </w:tc>
        <w:tc>
          <w:tcPr>
            <w:tcW w:w="810" w:type="dxa"/>
            <w:tcBorders>
              <w:top w:val="single" w:sz="6" w:space="0" w:color="000000"/>
              <w:left w:val="single" w:sz="6" w:space="0" w:color="000000"/>
              <w:bottom w:val="single" w:sz="6" w:space="0" w:color="000000"/>
              <w:right w:val="single" w:sz="6" w:space="0" w:color="000000"/>
            </w:tcBorders>
          </w:tcPr>
          <w:p w14:paraId="437B3A71" w14:textId="77777777" w:rsidR="00000000" w:rsidRDefault="00000000">
            <w:pPr>
              <w:keepNext/>
              <w:rPr>
                <w:sz w:val="20"/>
              </w:rPr>
            </w:pPr>
            <w:r>
              <w:rPr>
                <w:sz w:val="20"/>
              </w:rPr>
              <w:t>31.1</w:t>
            </w:r>
          </w:p>
        </w:tc>
        <w:tc>
          <w:tcPr>
            <w:tcW w:w="810" w:type="dxa"/>
            <w:tcBorders>
              <w:top w:val="single" w:sz="6" w:space="0" w:color="000000"/>
              <w:left w:val="single" w:sz="6" w:space="0" w:color="000000"/>
              <w:bottom w:val="single" w:sz="6" w:space="0" w:color="000000"/>
              <w:right w:val="single" w:sz="6" w:space="0" w:color="000000"/>
            </w:tcBorders>
          </w:tcPr>
          <w:p w14:paraId="697DE095" w14:textId="77777777" w:rsidR="00000000" w:rsidRDefault="00000000">
            <w:pPr>
              <w:keepNext/>
              <w:rPr>
                <w:sz w:val="20"/>
              </w:rPr>
            </w:pPr>
            <w:r>
              <w:rPr>
                <w:sz w:val="20"/>
              </w:rPr>
              <w:t>29.7</w:t>
            </w:r>
          </w:p>
        </w:tc>
        <w:tc>
          <w:tcPr>
            <w:tcW w:w="990" w:type="dxa"/>
            <w:tcBorders>
              <w:top w:val="single" w:sz="6" w:space="0" w:color="000000"/>
              <w:left w:val="single" w:sz="6" w:space="0" w:color="000000"/>
              <w:bottom w:val="single" w:sz="6" w:space="0" w:color="000000"/>
              <w:right w:val="single" w:sz="6" w:space="0" w:color="000000"/>
            </w:tcBorders>
          </w:tcPr>
          <w:p w14:paraId="1D1DA4AC" w14:textId="77777777" w:rsidR="00000000" w:rsidRDefault="00000000">
            <w:pPr>
              <w:keepNext/>
              <w:rPr>
                <w:sz w:val="20"/>
              </w:rPr>
            </w:pPr>
            <w:r>
              <w:rPr>
                <w:sz w:val="20"/>
              </w:rPr>
              <w:t>30</w:t>
            </w:r>
          </w:p>
        </w:tc>
        <w:tc>
          <w:tcPr>
            <w:tcW w:w="1170" w:type="dxa"/>
            <w:tcBorders>
              <w:top w:val="single" w:sz="6" w:space="0" w:color="000000"/>
              <w:left w:val="single" w:sz="6" w:space="0" w:color="000000"/>
              <w:bottom w:val="single" w:sz="6" w:space="0" w:color="000000"/>
              <w:right w:val="single" w:sz="6" w:space="0" w:color="000000"/>
            </w:tcBorders>
          </w:tcPr>
          <w:p w14:paraId="15432D95" w14:textId="77777777" w:rsidR="00000000" w:rsidRDefault="00000000">
            <w:pPr>
              <w:keepNext/>
              <w:rPr>
                <w:sz w:val="20"/>
              </w:rPr>
            </w:pPr>
            <w:r>
              <w:rPr>
                <w:sz w:val="20"/>
              </w:rPr>
              <w:t xml:space="preserve"> 0.17</w:t>
            </w:r>
          </w:p>
        </w:tc>
      </w:tr>
      <w:tr w:rsidR="00000000" w14:paraId="299F45CB" w14:textId="77777777">
        <w:tblPrEx>
          <w:tblCellMar>
            <w:top w:w="0" w:type="dxa"/>
            <w:bottom w:w="0" w:type="dxa"/>
          </w:tblCellMar>
        </w:tblPrEx>
        <w:trPr>
          <w:trHeight w:val="270"/>
        </w:trPr>
        <w:tc>
          <w:tcPr>
            <w:tcW w:w="1188" w:type="dxa"/>
            <w:tcBorders>
              <w:top w:val="single" w:sz="6" w:space="0" w:color="000000"/>
              <w:left w:val="single" w:sz="6" w:space="0" w:color="000000"/>
              <w:bottom w:val="single" w:sz="6" w:space="0" w:color="000000"/>
              <w:right w:val="single" w:sz="6" w:space="0" w:color="000000"/>
            </w:tcBorders>
          </w:tcPr>
          <w:p w14:paraId="0965AEE3" w14:textId="77777777" w:rsidR="00000000" w:rsidRDefault="00000000">
            <w:pPr>
              <w:rPr>
                <w:sz w:val="20"/>
              </w:rPr>
            </w:pPr>
            <w:r>
              <w:rPr>
                <w:sz w:val="20"/>
              </w:rPr>
              <w:t>Graco</w:t>
            </w:r>
          </w:p>
        </w:tc>
        <w:tc>
          <w:tcPr>
            <w:tcW w:w="900" w:type="dxa"/>
            <w:tcBorders>
              <w:top w:val="single" w:sz="6" w:space="0" w:color="000000"/>
              <w:left w:val="single" w:sz="6" w:space="0" w:color="000000"/>
              <w:bottom w:val="single" w:sz="6" w:space="0" w:color="000000"/>
              <w:right w:val="single" w:sz="6" w:space="0" w:color="000000"/>
            </w:tcBorders>
          </w:tcPr>
          <w:p w14:paraId="1CF2E6FA" w14:textId="77777777" w:rsidR="00000000" w:rsidRDefault="00000000">
            <w:pPr>
              <w:rPr>
                <w:sz w:val="20"/>
              </w:rPr>
            </w:pPr>
            <w:r>
              <w:rPr>
                <w:sz w:val="20"/>
              </w:rPr>
              <w:t>GGG</w:t>
            </w:r>
          </w:p>
        </w:tc>
        <w:tc>
          <w:tcPr>
            <w:tcW w:w="900" w:type="dxa"/>
            <w:tcBorders>
              <w:top w:val="single" w:sz="6" w:space="0" w:color="000000"/>
              <w:left w:val="single" w:sz="6" w:space="0" w:color="000000"/>
              <w:bottom w:val="single" w:sz="6" w:space="0" w:color="000000"/>
              <w:right w:val="single" w:sz="6" w:space="0" w:color="000000"/>
            </w:tcBorders>
          </w:tcPr>
          <w:p w14:paraId="2D93B440" w14:textId="77777777" w:rsidR="00000000" w:rsidRDefault="00000000">
            <w:pPr>
              <w:rPr>
                <w:sz w:val="20"/>
              </w:rPr>
            </w:pPr>
            <w:r>
              <w:rPr>
                <w:sz w:val="20"/>
              </w:rPr>
              <w:t xml:space="preserve"> 1.2</w:t>
            </w:r>
          </w:p>
        </w:tc>
        <w:tc>
          <w:tcPr>
            <w:tcW w:w="720" w:type="dxa"/>
            <w:tcBorders>
              <w:top w:val="single" w:sz="6" w:space="0" w:color="000000"/>
              <w:left w:val="single" w:sz="6" w:space="0" w:color="000000"/>
              <w:bottom w:val="single" w:sz="6" w:space="0" w:color="000000"/>
              <w:right w:val="single" w:sz="6" w:space="0" w:color="000000"/>
            </w:tcBorders>
          </w:tcPr>
          <w:p w14:paraId="1676D445" w14:textId="77777777" w:rsidR="00000000" w:rsidRDefault="00000000">
            <w:pPr>
              <w:rPr>
                <w:sz w:val="20"/>
              </w:rPr>
            </w:pPr>
            <w:r>
              <w:rPr>
                <w:sz w:val="20"/>
              </w:rPr>
              <w:t>16</w:t>
            </w:r>
          </w:p>
        </w:tc>
        <w:tc>
          <w:tcPr>
            <w:tcW w:w="1170" w:type="dxa"/>
            <w:tcBorders>
              <w:top w:val="single" w:sz="6" w:space="0" w:color="000000"/>
              <w:left w:val="single" w:sz="6" w:space="0" w:color="000000"/>
              <w:bottom w:val="single" w:sz="6" w:space="0" w:color="000000"/>
              <w:right w:val="single" w:sz="6" w:space="0" w:color="000000"/>
            </w:tcBorders>
          </w:tcPr>
          <w:p w14:paraId="67BA0673" w14:textId="77777777" w:rsidR="00000000" w:rsidRDefault="00000000">
            <w:pPr>
              <w:rPr>
                <w:sz w:val="20"/>
              </w:rPr>
            </w:pPr>
            <w:r>
              <w:rPr>
                <w:sz w:val="20"/>
              </w:rPr>
              <w:t xml:space="preserve"> 705</w:t>
            </w:r>
          </w:p>
        </w:tc>
        <w:tc>
          <w:tcPr>
            <w:tcW w:w="810" w:type="dxa"/>
            <w:tcBorders>
              <w:top w:val="single" w:sz="6" w:space="0" w:color="000000"/>
              <w:left w:val="single" w:sz="6" w:space="0" w:color="000000"/>
              <w:bottom w:val="single" w:sz="6" w:space="0" w:color="000000"/>
              <w:right w:val="single" w:sz="6" w:space="0" w:color="000000"/>
            </w:tcBorders>
          </w:tcPr>
          <w:p w14:paraId="66964A22" w14:textId="77777777" w:rsidR="00000000" w:rsidRDefault="00000000">
            <w:pPr>
              <w:rPr>
                <w:sz w:val="20"/>
              </w:rPr>
            </w:pPr>
            <w:r>
              <w:rPr>
                <w:sz w:val="20"/>
              </w:rPr>
              <w:t>24.2</w:t>
            </w:r>
          </w:p>
        </w:tc>
        <w:tc>
          <w:tcPr>
            <w:tcW w:w="810" w:type="dxa"/>
            <w:tcBorders>
              <w:top w:val="single" w:sz="6" w:space="0" w:color="000000"/>
              <w:left w:val="single" w:sz="6" w:space="0" w:color="000000"/>
              <w:bottom w:val="single" w:sz="6" w:space="0" w:color="000000"/>
              <w:right w:val="single" w:sz="6" w:space="0" w:color="000000"/>
            </w:tcBorders>
          </w:tcPr>
          <w:p w14:paraId="2EA6EAD2" w14:textId="77777777" w:rsidR="00000000" w:rsidRDefault="00000000">
            <w:pPr>
              <w:rPr>
                <w:sz w:val="20"/>
              </w:rPr>
            </w:pPr>
            <w:r>
              <w:rPr>
                <w:sz w:val="20"/>
              </w:rPr>
              <w:t>23.1</w:t>
            </w:r>
          </w:p>
        </w:tc>
        <w:tc>
          <w:tcPr>
            <w:tcW w:w="990" w:type="dxa"/>
            <w:tcBorders>
              <w:top w:val="single" w:sz="6" w:space="0" w:color="000000"/>
              <w:left w:val="single" w:sz="6" w:space="0" w:color="000000"/>
              <w:bottom w:val="single" w:sz="6" w:space="0" w:color="000000"/>
              <w:right w:val="single" w:sz="6" w:space="0" w:color="000000"/>
            </w:tcBorders>
          </w:tcPr>
          <w:p w14:paraId="548B466A" w14:textId="77777777" w:rsidR="00000000" w:rsidRDefault="00000000">
            <w:pPr>
              <w:rPr>
                <w:sz w:val="20"/>
              </w:rPr>
            </w:pPr>
            <w:r>
              <w:rPr>
                <w:sz w:val="20"/>
              </w:rPr>
              <w:t>23.95</w:t>
            </w:r>
          </w:p>
        </w:tc>
        <w:tc>
          <w:tcPr>
            <w:tcW w:w="1170" w:type="dxa"/>
            <w:tcBorders>
              <w:top w:val="single" w:sz="6" w:space="0" w:color="000000"/>
              <w:left w:val="single" w:sz="6" w:space="0" w:color="000000"/>
              <w:bottom w:val="single" w:sz="6" w:space="0" w:color="000000"/>
              <w:right w:val="single" w:sz="6" w:space="0" w:color="000000"/>
            </w:tcBorders>
          </w:tcPr>
          <w:p w14:paraId="7E193F53" w14:textId="77777777" w:rsidR="00000000" w:rsidRDefault="00000000">
            <w:pPr>
              <w:rPr>
                <w:sz w:val="20"/>
              </w:rPr>
            </w:pPr>
            <w:r>
              <w:rPr>
                <w:sz w:val="20"/>
              </w:rPr>
              <w:t>–0.53</w:t>
            </w:r>
          </w:p>
        </w:tc>
      </w:tr>
      <w:tr w:rsidR="00000000" w14:paraId="468D8700" w14:textId="77777777">
        <w:tblPrEx>
          <w:tblCellMar>
            <w:top w:w="0" w:type="dxa"/>
            <w:bottom w:w="0" w:type="dxa"/>
          </w:tblCellMar>
        </w:tblPrEx>
        <w:tc>
          <w:tcPr>
            <w:tcW w:w="1188" w:type="dxa"/>
            <w:tcBorders>
              <w:top w:val="single" w:sz="6" w:space="0" w:color="000000"/>
              <w:left w:val="single" w:sz="6" w:space="0" w:color="000000"/>
              <w:bottom w:val="single" w:sz="6" w:space="0" w:color="000000"/>
              <w:right w:val="single" w:sz="6" w:space="0" w:color="000000"/>
            </w:tcBorders>
          </w:tcPr>
          <w:p w14:paraId="5E455349" w14:textId="77777777" w:rsidR="00000000" w:rsidRDefault="00000000">
            <w:pPr>
              <w:rPr>
                <w:sz w:val="20"/>
              </w:rPr>
            </w:pPr>
            <w:r>
              <w:rPr>
                <w:sz w:val="20"/>
              </w:rPr>
              <w:t>Hershey</w:t>
            </w:r>
          </w:p>
        </w:tc>
        <w:tc>
          <w:tcPr>
            <w:tcW w:w="900" w:type="dxa"/>
            <w:tcBorders>
              <w:top w:val="single" w:sz="6" w:space="0" w:color="000000"/>
              <w:left w:val="single" w:sz="6" w:space="0" w:color="000000"/>
              <w:bottom w:val="single" w:sz="6" w:space="0" w:color="000000"/>
              <w:right w:val="single" w:sz="6" w:space="0" w:color="000000"/>
            </w:tcBorders>
          </w:tcPr>
          <w:p w14:paraId="24990FDB" w14:textId="77777777" w:rsidR="00000000" w:rsidRDefault="00000000">
            <w:pPr>
              <w:rPr>
                <w:sz w:val="20"/>
              </w:rPr>
            </w:pPr>
            <w:r>
              <w:rPr>
                <w:sz w:val="20"/>
              </w:rPr>
              <w:t>HSY</w:t>
            </w:r>
          </w:p>
        </w:tc>
        <w:tc>
          <w:tcPr>
            <w:tcW w:w="900" w:type="dxa"/>
            <w:tcBorders>
              <w:top w:val="single" w:sz="6" w:space="0" w:color="000000"/>
              <w:left w:val="single" w:sz="6" w:space="0" w:color="000000"/>
              <w:bottom w:val="single" w:sz="6" w:space="0" w:color="000000"/>
              <w:right w:val="single" w:sz="6" w:space="0" w:color="000000"/>
            </w:tcBorders>
          </w:tcPr>
          <w:p w14:paraId="1F021376" w14:textId="77777777" w:rsidR="00000000" w:rsidRDefault="00000000">
            <w:pPr>
              <w:rPr>
                <w:sz w:val="20"/>
              </w:rPr>
            </w:pPr>
            <w:r>
              <w:rPr>
                <w:sz w:val="20"/>
              </w:rPr>
              <w:t xml:space="preserve"> 2.1</w:t>
            </w:r>
          </w:p>
        </w:tc>
        <w:tc>
          <w:tcPr>
            <w:tcW w:w="720" w:type="dxa"/>
            <w:tcBorders>
              <w:top w:val="single" w:sz="6" w:space="0" w:color="000000"/>
              <w:left w:val="single" w:sz="6" w:space="0" w:color="000000"/>
              <w:bottom w:val="single" w:sz="6" w:space="0" w:color="000000"/>
              <w:right w:val="single" w:sz="6" w:space="0" w:color="000000"/>
            </w:tcBorders>
          </w:tcPr>
          <w:p w14:paraId="2DB1539C" w14:textId="77777777" w:rsidR="00000000" w:rsidRDefault="00000000">
            <w:pPr>
              <w:rPr>
                <w:sz w:val="20"/>
              </w:rPr>
            </w:pPr>
            <w:r>
              <w:rPr>
                <w:sz w:val="20"/>
              </w:rPr>
              <w:t>38</w:t>
            </w:r>
          </w:p>
        </w:tc>
        <w:tc>
          <w:tcPr>
            <w:tcW w:w="1170" w:type="dxa"/>
            <w:tcBorders>
              <w:top w:val="single" w:sz="6" w:space="0" w:color="000000"/>
              <w:left w:val="single" w:sz="6" w:space="0" w:color="000000"/>
              <w:bottom w:val="single" w:sz="6" w:space="0" w:color="000000"/>
              <w:right w:val="single" w:sz="6" w:space="0" w:color="000000"/>
            </w:tcBorders>
          </w:tcPr>
          <w:p w14:paraId="06E154ED" w14:textId="77777777" w:rsidR="00000000" w:rsidRDefault="00000000">
            <w:pPr>
              <w:rPr>
                <w:sz w:val="20"/>
              </w:rPr>
            </w:pPr>
            <w:r>
              <w:rPr>
                <w:sz w:val="20"/>
              </w:rPr>
              <w:t xml:space="preserve"> 5418</w:t>
            </w:r>
          </w:p>
        </w:tc>
        <w:tc>
          <w:tcPr>
            <w:tcW w:w="810" w:type="dxa"/>
            <w:tcBorders>
              <w:top w:val="single" w:sz="6" w:space="0" w:color="000000"/>
              <w:left w:val="single" w:sz="6" w:space="0" w:color="000000"/>
              <w:bottom w:val="single" w:sz="6" w:space="0" w:color="000000"/>
              <w:right w:val="single" w:sz="6" w:space="0" w:color="000000"/>
            </w:tcBorders>
          </w:tcPr>
          <w:p w14:paraId="0D83C5FE" w14:textId="77777777" w:rsidR="00000000" w:rsidRDefault="00000000">
            <w:pPr>
              <w:rPr>
                <w:sz w:val="20"/>
              </w:rPr>
            </w:pPr>
            <w:r>
              <w:rPr>
                <w:sz w:val="20"/>
              </w:rPr>
              <w:t>63.4</w:t>
            </w:r>
          </w:p>
        </w:tc>
        <w:tc>
          <w:tcPr>
            <w:tcW w:w="810" w:type="dxa"/>
            <w:tcBorders>
              <w:top w:val="single" w:sz="6" w:space="0" w:color="000000"/>
              <w:left w:val="single" w:sz="6" w:space="0" w:color="000000"/>
              <w:bottom w:val="single" w:sz="6" w:space="0" w:color="000000"/>
              <w:right w:val="single" w:sz="6" w:space="0" w:color="000000"/>
            </w:tcBorders>
          </w:tcPr>
          <w:p w14:paraId="134F561A" w14:textId="77777777" w:rsidR="00000000" w:rsidRDefault="00000000">
            <w:pPr>
              <w:rPr>
                <w:sz w:val="20"/>
              </w:rPr>
            </w:pPr>
            <w:r>
              <w:rPr>
                <w:sz w:val="20"/>
              </w:rPr>
              <w:t>61.7</w:t>
            </w:r>
          </w:p>
        </w:tc>
        <w:tc>
          <w:tcPr>
            <w:tcW w:w="990" w:type="dxa"/>
            <w:tcBorders>
              <w:top w:val="single" w:sz="6" w:space="0" w:color="000000"/>
              <w:left w:val="single" w:sz="6" w:space="0" w:color="000000"/>
              <w:bottom w:val="single" w:sz="6" w:space="0" w:color="000000"/>
              <w:right w:val="single" w:sz="6" w:space="0" w:color="000000"/>
            </w:tcBorders>
          </w:tcPr>
          <w:p w14:paraId="65A6D918" w14:textId="77777777" w:rsidR="00000000" w:rsidRDefault="00000000">
            <w:pPr>
              <w:rPr>
                <w:sz w:val="20"/>
              </w:rPr>
            </w:pPr>
            <w:r>
              <w:rPr>
                <w:sz w:val="20"/>
              </w:rPr>
              <w:t>62.45</w:t>
            </w:r>
          </w:p>
        </w:tc>
        <w:tc>
          <w:tcPr>
            <w:tcW w:w="1170" w:type="dxa"/>
            <w:tcBorders>
              <w:top w:val="single" w:sz="6" w:space="0" w:color="000000"/>
              <w:left w:val="single" w:sz="6" w:space="0" w:color="000000"/>
              <w:bottom w:val="single" w:sz="6" w:space="0" w:color="000000"/>
              <w:right w:val="single" w:sz="6" w:space="0" w:color="000000"/>
            </w:tcBorders>
          </w:tcPr>
          <w:p w14:paraId="4CE349A8" w14:textId="77777777" w:rsidR="00000000" w:rsidRDefault="00000000">
            <w:pPr>
              <w:rPr>
                <w:sz w:val="20"/>
              </w:rPr>
            </w:pPr>
            <w:r>
              <w:rPr>
                <w:sz w:val="20"/>
              </w:rPr>
              <w:t xml:space="preserve"> 0.72</w:t>
            </w:r>
          </w:p>
        </w:tc>
      </w:tr>
    </w:tbl>
    <w:p w14:paraId="3E80E417" w14:textId="77777777" w:rsidR="00000000" w:rsidRDefault="00000000">
      <w:pPr>
        <w:pStyle w:val="MyNL1"/>
      </w:pPr>
    </w:p>
    <w:p w14:paraId="71BB1F11" w14:textId="77777777" w:rsidR="00000000" w:rsidRDefault="00000000">
      <w:pPr>
        <w:pStyle w:val="MyNL1"/>
      </w:pPr>
      <w:r>
        <w:tab/>
        <w:t>85.</w:t>
      </w:r>
      <w:r>
        <w:tab/>
      </w:r>
      <w:r>
        <w:rPr>
          <w:b/>
        </w:rPr>
        <w:t>Refer to Table 18-1</w:t>
      </w:r>
      <w:r>
        <w:t>. In dollar terms, which company paid the highest dividend per share?</w:t>
      </w:r>
    </w:p>
    <w:p w14:paraId="32A3D1C7" w14:textId="77777777" w:rsidR="00000000" w:rsidRDefault="00000000">
      <w:pPr>
        <w:pStyle w:val="NLa"/>
      </w:pPr>
      <w:r>
        <w:t>a.</w:t>
      </w:r>
      <w:r>
        <w:tab/>
        <w:t>GenMills</w:t>
      </w:r>
    </w:p>
    <w:p w14:paraId="51B389D9" w14:textId="77777777" w:rsidR="00000000" w:rsidRDefault="00000000">
      <w:pPr>
        <w:pStyle w:val="NLa"/>
      </w:pPr>
      <w:r>
        <w:t>b.</w:t>
      </w:r>
      <w:r>
        <w:tab/>
        <w:t>Gillette</w:t>
      </w:r>
    </w:p>
    <w:p w14:paraId="6FBC1967" w14:textId="77777777" w:rsidR="00000000" w:rsidRDefault="00000000">
      <w:pPr>
        <w:pStyle w:val="NLa"/>
      </w:pPr>
      <w:r>
        <w:t>c.</w:t>
      </w:r>
      <w:r>
        <w:tab/>
        <w:t>Graco</w:t>
      </w:r>
    </w:p>
    <w:p w14:paraId="1E2780E0" w14:textId="77777777" w:rsidR="00000000" w:rsidRDefault="00000000">
      <w:pPr>
        <w:pStyle w:val="NLa"/>
      </w:pPr>
      <w:r>
        <w:t>d.</w:t>
      </w:r>
      <w:r>
        <w:tab/>
        <w:t>Hershey</w:t>
      </w:r>
    </w:p>
    <w:p w14:paraId="6C87DFF9" w14:textId="77777777" w:rsidR="00000000" w:rsidRDefault="00000000">
      <w:pPr>
        <w:pStyle w:val="ANS1"/>
      </w:pPr>
      <w:r>
        <w:t>ANS: D</w:t>
      </w:r>
      <w:r>
        <w:tab/>
        <w:t>PTS: 1</w:t>
      </w:r>
      <w:r>
        <w:tab/>
        <w:t>DIF: 3</w:t>
      </w:r>
      <w:r>
        <w:tab/>
        <w:t>REF: 18-1</w:t>
      </w:r>
    </w:p>
    <w:p w14:paraId="33A8420D" w14:textId="77777777" w:rsidR="00000000" w:rsidRDefault="00000000">
      <w:pPr>
        <w:pStyle w:val="TOP"/>
      </w:pPr>
      <w:r>
        <w:t>TOP: Stock tables | Dividend yield</w:t>
      </w:r>
      <w:r>
        <w:tab/>
      </w:r>
      <w:r>
        <w:tab/>
        <w:t>MSC: Applicative</w:t>
      </w:r>
    </w:p>
    <w:p w14:paraId="58FACA75" w14:textId="77777777" w:rsidR="00000000" w:rsidRDefault="00000000">
      <w:pPr>
        <w:pStyle w:val="MyNL1"/>
      </w:pPr>
      <w:r>
        <w:tab/>
        <w:t>86.</w:t>
      </w:r>
      <w:r>
        <w:tab/>
      </w:r>
      <w:r>
        <w:rPr>
          <w:b/>
        </w:rPr>
        <w:t>Refer to Table 18-1</w:t>
      </w:r>
      <w:r>
        <w:t>. What was Hershey's earnings per share?</w:t>
      </w:r>
    </w:p>
    <w:p w14:paraId="2835CD43" w14:textId="77777777" w:rsidR="00000000" w:rsidRDefault="00000000">
      <w:pPr>
        <w:pStyle w:val="NLa"/>
      </w:pPr>
      <w:r>
        <w:t>a.</w:t>
      </w:r>
      <w:r>
        <w:tab/>
        <w:t>$38</w:t>
      </w:r>
    </w:p>
    <w:p w14:paraId="33104640" w14:textId="77777777" w:rsidR="00000000" w:rsidRDefault="00000000">
      <w:pPr>
        <w:pStyle w:val="NLa"/>
      </w:pPr>
      <w:r>
        <w:t>b.</w:t>
      </w:r>
      <w:r>
        <w:tab/>
        <w:t>$1.64</w:t>
      </w:r>
    </w:p>
    <w:p w14:paraId="1263E6F6" w14:textId="77777777" w:rsidR="00000000" w:rsidRDefault="00000000">
      <w:pPr>
        <w:pStyle w:val="NLa"/>
      </w:pPr>
      <w:r>
        <w:t>c.</w:t>
      </w:r>
      <w:r>
        <w:tab/>
        <w:t>$1.31</w:t>
      </w:r>
    </w:p>
    <w:p w14:paraId="1DA01973" w14:textId="77777777" w:rsidR="00000000" w:rsidRDefault="00000000">
      <w:pPr>
        <w:pStyle w:val="NLa"/>
      </w:pPr>
      <w:r>
        <w:t>d.</w:t>
      </w:r>
      <w:r>
        <w:tab/>
        <w:t>$0.61</w:t>
      </w:r>
    </w:p>
    <w:p w14:paraId="21FD1F74" w14:textId="77777777" w:rsidR="00000000" w:rsidRDefault="00000000">
      <w:pPr>
        <w:pStyle w:val="ANS1"/>
      </w:pPr>
      <w:r>
        <w:t>ANS: B</w:t>
      </w:r>
      <w:r>
        <w:tab/>
        <w:t>PTS: 1</w:t>
      </w:r>
      <w:r>
        <w:tab/>
        <w:t>DIF: 3</w:t>
      </w:r>
      <w:r>
        <w:tab/>
        <w:t>REF: 18-1</w:t>
      </w:r>
    </w:p>
    <w:p w14:paraId="06AC7458" w14:textId="77777777" w:rsidR="00000000" w:rsidRDefault="00000000">
      <w:pPr>
        <w:pStyle w:val="TOP"/>
      </w:pPr>
      <w:r>
        <w:t>TOP: Stock tables | PE ratio</w:t>
      </w:r>
      <w:r>
        <w:tab/>
        <w:t>MSC: Applicative</w:t>
      </w:r>
    </w:p>
    <w:p w14:paraId="20F80739" w14:textId="77777777" w:rsidR="00000000" w:rsidRDefault="00000000">
      <w:pPr>
        <w:pStyle w:val="MyNL1"/>
      </w:pPr>
      <w:r>
        <w:tab/>
        <w:t>87.</w:t>
      </w:r>
      <w:r>
        <w:tab/>
      </w:r>
      <w:r>
        <w:rPr>
          <w:b/>
        </w:rPr>
        <w:t>Refer to Table 18-1</w:t>
      </w:r>
      <w:r>
        <w:t>. Assume that the closing price was also the average price at which each stock transaction took place. What was the total dollar volume of Gillette stock traded that day?</w:t>
      </w:r>
    </w:p>
    <w:p w14:paraId="6639D279" w14:textId="77777777" w:rsidR="00000000" w:rsidRDefault="00000000">
      <w:pPr>
        <w:pStyle w:val="NLa"/>
      </w:pPr>
      <w:r>
        <w:t>a.</w:t>
      </w:r>
      <w:r>
        <w:tab/>
        <w:t>$912,840,000</w:t>
      </w:r>
    </w:p>
    <w:p w14:paraId="534C51B5" w14:textId="77777777" w:rsidR="00000000" w:rsidRDefault="00000000">
      <w:pPr>
        <w:pStyle w:val="NLa"/>
      </w:pPr>
      <w:r>
        <w:t>b.</w:t>
      </w:r>
      <w:r>
        <w:tab/>
        <w:t>$91,284,000</w:t>
      </w:r>
    </w:p>
    <w:p w14:paraId="31E78038" w14:textId="77777777" w:rsidR="00000000" w:rsidRDefault="00000000">
      <w:pPr>
        <w:pStyle w:val="NLa"/>
      </w:pPr>
      <w:r>
        <w:t>c.</w:t>
      </w:r>
      <w:r>
        <w:tab/>
        <w:t>$9,128,400</w:t>
      </w:r>
    </w:p>
    <w:p w14:paraId="192EBAAA" w14:textId="77777777" w:rsidR="00000000" w:rsidRDefault="00000000">
      <w:pPr>
        <w:pStyle w:val="NLa"/>
      </w:pPr>
      <w:r>
        <w:t>d.</w:t>
      </w:r>
      <w:r>
        <w:tab/>
        <w:t>$912,840</w:t>
      </w:r>
    </w:p>
    <w:p w14:paraId="30BBC8D3" w14:textId="77777777" w:rsidR="00000000" w:rsidRDefault="00000000">
      <w:pPr>
        <w:pStyle w:val="ANS1"/>
      </w:pPr>
      <w:r>
        <w:t>ANS: B</w:t>
      </w:r>
      <w:r>
        <w:tab/>
        <w:t>PTS: 1</w:t>
      </w:r>
      <w:r>
        <w:tab/>
        <w:t>DIF: 2</w:t>
      </w:r>
      <w:r>
        <w:tab/>
        <w:t>REF: 18-1</w:t>
      </w:r>
    </w:p>
    <w:p w14:paraId="2F1421EB" w14:textId="77777777" w:rsidR="00000000" w:rsidRDefault="00000000">
      <w:pPr>
        <w:pStyle w:val="TOP"/>
      </w:pPr>
      <w:r>
        <w:t>TOP: Stock tables | Volume</w:t>
      </w:r>
      <w:r>
        <w:tab/>
        <w:t>MSC: Applicative</w:t>
      </w:r>
    </w:p>
    <w:p w14:paraId="3265F0FD" w14:textId="77777777" w:rsidR="00000000" w:rsidRDefault="00000000">
      <w:pPr>
        <w:pStyle w:val="MyNL1"/>
      </w:pPr>
      <w:r>
        <w:tab/>
        <w:t>88.</w:t>
      </w:r>
      <w:r>
        <w:tab/>
      </w:r>
      <w:r>
        <w:rPr>
          <w:b/>
        </w:rPr>
        <w:t>Refer to Table 18-1</w:t>
      </w:r>
      <w:r>
        <w:t>. Which firm had the PE ratio that was closest the to the hi</w:t>
      </w:r>
      <w:r>
        <w:t>s</w:t>
      </w:r>
      <w:r>
        <w:t>torically typical PE ratio?</w:t>
      </w:r>
    </w:p>
    <w:p w14:paraId="0BDAF1BB" w14:textId="77777777" w:rsidR="00000000" w:rsidRDefault="00000000">
      <w:pPr>
        <w:pStyle w:val="NLa"/>
      </w:pPr>
      <w:r>
        <w:t>a.</w:t>
      </w:r>
      <w:r>
        <w:tab/>
        <w:t>GenMills</w:t>
      </w:r>
    </w:p>
    <w:p w14:paraId="697841E9" w14:textId="77777777" w:rsidR="00000000" w:rsidRDefault="00000000">
      <w:pPr>
        <w:pStyle w:val="NLa"/>
      </w:pPr>
      <w:r>
        <w:t>b.</w:t>
      </w:r>
      <w:r>
        <w:tab/>
        <w:t>Gillette</w:t>
      </w:r>
    </w:p>
    <w:p w14:paraId="45858393" w14:textId="77777777" w:rsidR="00000000" w:rsidRDefault="00000000">
      <w:pPr>
        <w:pStyle w:val="NLa"/>
      </w:pPr>
      <w:r>
        <w:t>c.</w:t>
      </w:r>
      <w:r>
        <w:tab/>
        <w:t>Graco</w:t>
      </w:r>
    </w:p>
    <w:p w14:paraId="2E1588E0" w14:textId="77777777" w:rsidR="00000000" w:rsidRDefault="00000000">
      <w:pPr>
        <w:pStyle w:val="NLa"/>
      </w:pPr>
      <w:r>
        <w:t>d.</w:t>
      </w:r>
      <w:r>
        <w:tab/>
        <w:t>Hershey</w:t>
      </w:r>
    </w:p>
    <w:p w14:paraId="0B30D77D" w14:textId="77777777" w:rsidR="00000000" w:rsidRDefault="00000000">
      <w:pPr>
        <w:pStyle w:val="ANS1"/>
      </w:pPr>
      <w:r>
        <w:t>ANS: C</w:t>
      </w:r>
      <w:r>
        <w:tab/>
        <w:t>PTS: 1</w:t>
      </w:r>
      <w:r>
        <w:tab/>
        <w:t>DIF: 2</w:t>
      </w:r>
      <w:r>
        <w:tab/>
        <w:t>REF: 18-1</w:t>
      </w:r>
    </w:p>
    <w:p w14:paraId="6BC78F47" w14:textId="77777777" w:rsidR="00000000" w:rsidRDefault="00000000">
      <w:pPr>
        <w:pStyle w:val="TOP"/>
      </w:pPr>
      <w:r>
        <w:t>TOP: Stock tables | PE ratio</w:t>
      </w:r>
      <w:r>
        <w:tab/>
        <w:t>MSC: Definitional</w:t>
      </w:r>
    </w:p>
    <w:p w14:paraId="61D091D3" w14:textId="77777777" w:rsidR="00000000" w:rsidRDefault="00000000">
      <w:pPr>
        <w:pStyle w:val="MyNL1"/>
      </w:pPr>
      <w:r>
        <w:t>Use the following table to answer the following questions.</w:t>
      </w:r>
    </w:p>
    <w:p w14:paraId="19772F62" w14:textId="77777777" w:rsidR="00000000" w:rsidRDefault="00000000">
      <w:pPr>
        <w:pStyle w:val="CAP"/>
      </w:pPr>
      <w:r>
        <w:t>Table 18-2</w:t>
      </w:r>
    </w:p>
    <w:tbl>
      <w:tblPr>
        <w:tblW w:w="0" w:type="auto"/>
        <w:tblInd w:w="330" w:type="dxa"/>
        <w:tblLayout w:type="fixed"/>
        <w:tblCellMar>
          <w:left w:w="90" w:type="dxa"/>
          <w:right w:w="90" w:type="dxa"/>
        </w:tblCellMar>
        <w:tblLook w:val="0000" w:firstRow="0" w:lastRow="0" w:firstColumn="0" w:lastColumn="0" w:noHBand="0" w:noVBand="0"/>
      </w:tblPr>
      <w:tblGrid>
        <w:gridCol w:w="2088"/>
        <w:gridCol w:w="810"/>
        <w:gridCol w:w="810"/>
        <w:gridCol w:w="810"/>
        <w:gridCol w:w="1170"/>
        <w:gridCol w:w="810"/>
        <w:gridCol w:w="720"/>
        <w:gridCol w:w="810"/>
        <w:gridCol w:w="630"/>
      </w:tblGrid>
      <w:tr w:rsidR="00000000" w14:paraId="3AC86D3C" w14:textId="77777777">
        <w:tblPrEx>
          <w:tblCellMar>
            <w:top w:w="0" w:type="dxa"/>
            <w:bottom w:w="0" w:type="dxa"/>
          </w:tblCellMar>
        </w:tblPrEx>
        <w:tc>
          <w:tcPr>
            <w:tcW w:w="2088" w:type="dxa"/>
            <w:tcBorders>
              <w:top w:val="single" w:sz="6" w:space="0" w:color="000000"/>
              <w:left w:val="single" w:sz="6" w:space="0" w:color="000000"/>
              <w:bottom w:val="single" w:sz="6" w:space="0" w:color="000000"/>
              <w:right w:val="single" w:sz="6" w:space="0" w:color="000000"/>
            </w:tcBorders>
            <w:vAlign w:val="bottom"/>
          </w:tcPr>
          <w:p w14:paraId="0C619361" w14:textId="77777777" w:rsidR="00000000" w:rsidRDefault="00000000">
            <w:pPr>
              <w:keepNext/>
              <w:rPr>
                <w:sz w:val="20"/>
              </w:rPr>
            </w:pPr>
            <w:r>
              <w:rPr>
                <w:sz w:val="20"/>
              </w:rPr>
              <w:t>Stock</w:t>
            </w:r>
          </w:p>
        </w:tc>
        <w:tc>
          <w:tcPr>
            <w:tcW w:w="810" w:type="dxa"/>
            <w:tcBorders>
              <w:top w:val="single" w:sz="6" w:space="0" w:color="000000"/>
              <w:left w:val="single" w:sz="6" w:space="0" w:color="000000"/>
              <w:bottom w:val="single" w:sz="6" w:space="0" w:color="000000"/>
              <w:right w:val="single" w:sz="6" w:space="0" w:color="000000"/>
            </w:tcBorders>
            <w:vAlign w:val="bottom"/>
          </w:tcPr>
          <w:p w14:paraId="165F9C60" w14:textId="77777777" w:rsidR="00000000" w:rsidRDefault="00000000">
            <w:pPr>
              <w:keepNext/>
              <w:rPr>
                <w:sz w:val="20"/>
              </w:rPr>
            </w:pPr>
            <w:r>
              <w:rPr>
                <w:sz w:val="20"/>
              </w:rPr>
              <w:t>Sym</w:t>
            </w:r>
          </w:p>
        </w:tc>
        <w:tc>
          <w:tcPr>
            <w:tcW w:w="810" w:type="dxa"/>
            <w:tcBorders>
              <w:top w:val="single" w:sz="6" w:space="0" w:color="000000"/>
              <w:left w:val="single" w:sz="6" w:space="0" w:color="000000"/>
              <w:bottom w:val="single" w:sz="6" w:space="0" w:color="000000"/>
              <w:right w:val="single" w:sz="6" w:space="0" w:color="000000"/>
            </w:tcBorders>
            <w:vAlign w:val="bottom"/>
          </w:tcPr>
          <w:p w14:paraId="6CFEC1D3" w14:textId="77777777" w:rsidR="00000000" w:rsidRDefault="00000000">
            <w:pPr>
              <w:keepNext/>
              <w:rPr>
                <w:sz w:val="20"/>
              </w:rPr>
            </w:pPr>
            <w:r>
              <w:rPr>
                <w:sz w:val="20"/>
              </w:rPr>
              <w:t>Yld %</w:t>
            </w:r>
          </w:p>
        </w:tc>
        <w:tc>
          <w:tcPr>
            <w:tcW w:w="810" w:type="dxa"/>
            <w:tcBorders>
              <w:top w:val="single" w:sz="6" w:space="0" w:color="000000"/>
              <w:left w:val="single" w:sz="6" w:space="0" w:color="000000"/>
              <w:bottom w:val="single" w:sz="6" w:space="0" w:color="000000"/>
              <w:right w:val="single" w:sz="6" w:space="0" w:color="000000"/>
            </w:tcBorders>
            <w:vAlign w:val="bottom"/>
          </w:tcPr>
          <w:p w14:paraId="045EA947" w14:textId="77777777" w:rsidR="00000000" w:rsidRDefault="00000000">
            <w:pPr>
              <w:keepNext/>
              <w:rPr>
                <w:sz w:val="20"/>
              </w:rPr>
            </w:pPr>
            <w:r>
              <w:rPr>
                <w:sz w:val="20"/>
              </w:rPr>
              <w:t>PE</w:t>
            </w:r>
          </w:p>
        </w:tc>
        <w:tc>
          <w:tcPr>
            <w:tcW w:w="1170" w:type="dxa"/>
            <w:tcBorders>
              <w:top w:val="single" w:sz="6" w:space="0" w:color="000000"/>
              <w:left w:val="single" w:sz="6" w:space="0" w:color="000000"/>
              <w:bottom w:val="single" w:sz="6" w:space="0" w:color="000000"/>
              <w:right w:val="single" w:sz="6" w:space="0" w:color="000000"/>
            </w:tcBorders>
            <w:vAlign w:val="bottom"/>
          </w:tcPr>
          <w:p w14:paraId="3E90B261" w14:textId="77777777" w:rsidR="00000000" w:rsidRDefault="00000000">
            <w:pPr>
              <w:keepNext/>
              <w:rPr>
                <w:sz w:val="20"/>
              </w:rPr>
            </w:pPr>
            <w:r>
              <w:rPr>
                <w:sz w:val="20"/>
              </w:rPr>
              <w:t>Vol 100s</w:t>
            </w:r>
          </w:p>
        </w:tc>
        <w:tc>
          <w:tcPr>
            <w:tcW w:w="810" w:type="dxa"/>
            <w:tcBorders>
              <w:top w:val="single" w:sz="6" w:space="0" w:color="000000"/>
              <w:left w:val="single" w:sz="6" w:space="0" w:color="000000"/>
              <w:bottom w:val="single" w:sz="6" w:space="0" w:color="000000"/>
              <w:right w:val="single" w:sz="6" w:space="0" w:color="000000"/>
            </w:tcBorders>
            <w:vAlign w:val="bottom"/>
          </w:tcPr>
          <w:p w14:paraId="501805CF" w14:textId="77777777" w:rsidR="00000000" w:rsidRDefault="00000000">
            <w:pPr>
              <w:keepNext/>
              <w:rPr>
                <w:sz w:val="20"/>
              </w:rPr>
            </w:pPr>
            <w:r>
              <w:rPr>
                <w:sz w:val="20"/>
              </w:rPr>
              <w:t>Hi</w:t>
            </w:r>
          </w:p>
        </w:tc>
        <w:tc>
          <w:tcPr>
            <w:tcW w:w="720" w:type="dxa"/>
            <w:tcBorders>
              <w:top w:val="single" w:sz="6" w:space="0" w:color="000000"/>
              <w:left w:val="single" w:sz="6" w:space="0" w:color="000000"/>
              <w:bottom w:val="single" w:sz="6" w:space="0" w:color="000000"/>
              <w:right w:val="single" w:sz="6" w:space="0" w:color="000000"/>
            </w:tcBorders>
            <w:vAlign w:val="bottom"/>
          </w:tcPr>
          <w:p w14:paraId="44A3B67B" w14:textId="77777777" w:rsidR="00000000" w:rsidRDefault="00000000">
            <w:pPr>
              <w:keepNext/>
              <w:rPr>
                <w:sz w:val="20"/>
              </w:rPr>
            </w:pPr>
            <w:r>
              <w:rPr>
                <w:sz w:val="20"/>
              </w:rPr>
              <w:t>Lo</w:t>
            </w:r>
          </w:p>
        </w:tc>
        <w:tc>
          <w:tcPr>
            <w:tcW w:w="810" w:type="dxa"/>
            <w:tcBorders>
              <w:top w:val="single" w:sz="6" w:space="0" w:color="000000"/>
              <w:left w:val="single" w:sz="6" w:space="0" w:color="000000"/>
              <w:bottom w:val="single" w:sz="6" w:space="0" w:color="000000"/>
              <w:right w:val="single" w:sz="6" w:space="0" w:color="000000"/>
            </w:tcBorders>
            <w:vAlign w:val="bottom"/>
          </w:tcPr>
          <w:p w14:paraId="579C762E" w14:textId="77777777" w:rsidR="00000000" w:rsidRDefault="00000000">
            <w:pPr>
              <w:keepNext/>
              <w:rPr>
                <w:sz w:val="20"/>
              </w:rPr>
            </w:pPr>
            <w:r>
              <w:rPr>
                <w:sz w:val="20"/>
              </w:rPr>
              <w:t>Close</w:t>
            </w:r>
          </w:p>
        </w:tc>
        <w:tc>
          <w:tcPr>
            <w:tcW w:w="630" w:type="dxa"/>
            <w:tcBorders>
              <w:top w:val="single" w:sz="6" w:space="0" w:color="000000"/>
              <w:left w:val="single" w:sz="6" w:space="0" w:color="000000"/>
              <w:bottom w:val="single" w:sz="6" w:space="0" w:color="000000"/>
              <w:right w:val="single" w:sz="6" w:space="0" w:color="000000"/>
            </w:tcBorders>
            <w:vAlign w:val="bottom"/>
          </w:tcPr>
          <w:p w14:paraId="286EB953" w14:textId="77777777" w:rsidR="00000000" w:rsidRDefault="00000000">
            <w:pPr>
              <w:keepNext/>
              <w:rPr>
                <w:sz w:val="20"/>
              </w:rPr>
            </w:pPr>
            <w:r>
              <w:rPr>
                <w:sz w:val="20"/>
              </w:rPr>
              <w:t>Net Chg</w:t>
            </w:r>
          </w:p>
        </w:tc>
      </w:tr>
      <w:tr w:rsidR="00000000" w14:paraId="77B114A2" w14:textId="77777777">
        <w:tblPrEx>
          <w:tblCellMar>
            <w:top w:w="0" w:type="dxa"/>
            <w:bottom w:w="0" w:type="dxa"/>
          </w:tblCellMar>
        </w:tblPrEx>
        <w:trPr>
          <w:trHeight w:val="255"/>
        </w:trPr>
        <w:tc>
          <w:tcPr>
            <w:tcW w:w="2088" w:type="dxa"/>
            <w:tcBorders>
              <w:top w:val="single" w:sz="6" w:space="0" w:color="000000"/>
              <w:left w:val="single" w:sz="6" w:space="0" w:color="000000"/>
              <w:bottom w:val="single" w:sz="6" w:space="0" w:color="000000"/>
              <w:right w:val="single" w:sz="6" w:space="0" w:color="000000"/>
            </w:tcBorders>
          </w:tcPr>
          <w:p w14:paraId="36136699" w14:textId="77777777" w:rsidR="00000000" w:rsidRDefault="00000000">
            <w:pPr>
              <w:keepNext/>
              <w:rPr>
                <w:sz w:val="20"/>
              </w:rPr>
            </w:pPr>
            <w:r>
              <w:rPr>
                <w:sz w:val="20"/>
              </w:rPr>
              <w:t>Boeing Co.</w:t>
            </w:r>
          </w:p>
        </w:tc>
        <w:tc>
          <w:tcPr>
            <w:tcW w:w="810" w:type="dxa"/>
            <w:tcBorders>
              <w:top w:val="single" w:sz="6" w:space="0" w:color="000000"/>
              <w:left w:val="single" w:sz="6" w:space="0" w:color="000000"/>
              <w:bottom w:val="single" w:sz="6" w:space="0" w:color="000000"/>
              <w:right w:val="single" w:sz="6" w:space="0" w:color="000000"/>
            </w:tcBorders>
          </w:tcPr>
          <w:p w14:paraId="2153C038" w14:textId="77777777" w:rsidR="00000000" w:rsidRDefault="00000000">
            <w:pPr>
              <w:keepNext/>
              <w:rPr>
                <w:sz w:val="20"/>
              </w:rPr>
            </w:pPr>
            <w:r>
              <w:rPr>
                <w:sz w:val="20"/>
              </w:rPr>
              <w:t>BA</w:t>
            </w:r>
          </w:p>
        </w:tc>
        <w:tc>
          <w:tcPr>
            <w:tcW w:w="810" w:type="dxa"/>
            <w:tcBorders>
              <w:top w:val="single" w:sz="6" w:space="0" w:color="000000"/>
              <w:left w:val="single" w:sz="6" w:space="0" w:color="000000"/>
              <w:bottom w:val="single" w:sz="6" w:space="0" w:color="000000"/>
              <w:right w:val="single" w:sz="6" w:space="0" w:color="000000"/>
            </w:tcBorders>
          </w:tcPr>
          <w:p w14:paraId="2501E682" w14:textId="77777777" w:rsidR="00000000" w:rsidRDefault="00000000">
            <w:pPr>
              <w:keepNext/>
              <w:rPr>
                <w:sz w:val="20"/>
              </w:rPr>
            </w:pPr>
            <w:r>
              <w:rPr>
                <w:sz w:val="20"/>
              </w:rPr>
              <w:t>1.55</w:t>
            </w:r>
          </w:p>
        </w:tc>
        <w:tc>
          <w:tcPr>
            <w:tcW w:w="810" w:type="dxa"/>
            <w:tcBorders>
              <w:top w:val="single" w:sz="6" w:space="0" w:color="000000"/>
              <w:left w:val="single" w:sz="6" w:space="0" w:color="000000"/>
              <w:bottom w:val="single" w:sz="6" w:space="0" w:color="000000"/>
              <w:right w:val="single" w:sz="6" w:space="0" w:color="000000"/>
            </w:tcBorders>
          </w:tcPr>
          <w:p w14:paraId="54F4CB9D" w14:textId="77777777" w:rsidR="00000000" w:rsidRDefault="00000000">
            <w:pPr>
              <w:keepNext/>
              <w:rPr>
                <w:sz w:val="20"/>
              </w:rPr>
            </w:pPr>
            <w:r>
              <w:rPr>
                <w:sz w:val="20"/>
              </w:rPr>
              <w:t>30.48</w:t>
            </w:r>
          </w:p>
        </w:tc>
        <w:tc>
          <w:tcPr>
            <w:tcW w:w="1170" w:type="dxa"/>
            <w:tcBorders>
              <w:top w:val="single" w:sz="6" w:space="0" w:color="000000"/>
              <w:left w:val="single" w:sz="6" w:space="0" w:color="000000"/>
              <w:bottom w:val="single" w:sz="6" w:space="0" w:color="000000"/>
              <w:right w:val="single" w:sz="6" w:space="0" w:color="000000"/>
            </w:tcBorders>
          </w:tcPr>
          <w:p w14:paraId="4E341D53" w14:textId="77777777" w:rsidR="00000000" w:rsidRDefault="00000000">
            <w:pPr>
              <w:keepNext/>
              <w:rPr>
                <w:sz w:val="20"/>
              </w:rPr>
            </w:pPr>
            <w:r>
              <w:rPr>
                <w:sz w:val="20"/>
              </w:rPr>
              <w:t>4,531,600</w:t>
            </w:r>
          </w:p>
        </w:tc>
        <w:tc>
          <w:tcPr>
            <w:tcW w:w="810" w:type="dxa"/>
            <w:tcBorders>
              <w:top w:val="single" w:sz="6" w:space="0" w:color="000000"/>
              <w:left w:val="single" w:sz="6" w:space="0" w:color="000000"/>
              <w:bottom w:val="single" w:sz="6" w:space="0" w:color="000000"/>
              <w:right w:val="single" w:sz="6" w:space="0" w:color="000000"/>
            </w:tcBorders>
          </w:tcPr>
          <w:p w14:paraId="4055EA72" w14:textId="77777777" w:rsidR="00000000" w:rsidRDefault="00000000">
            <w:pPr>
              <w:keepNext/>
              <w:rPr>
                <w:sz w:val="20"/>
              </w:rPr>
            </w:pPr>
            <w:r>
              <w:rPr>
                <w:sz w:val="20"/>
              </w:rPr>
              <w:t>64.78</w:t>
            </w:r>
          </w:p>
        </w:tc>
        <w:tc>
          <w:tcPr>
            <w:tcW w:w="720" w:type="dxa"/>
            <w:tcBorders>
              <w:top w:val="single" w:sz="6" w:space="0" w:color="000000"/>
              <w:left w:val="single" w:sz="6" w:space="0" w:color="000000"/>
              <w:bottom w:val="single" w:sz="6" w:space="0" w:color="000000"/>
              <w:right w:val="single" w:sz="6" w:space="0" w:color="000000"/>
            </w:tcBorders>
          </w:tcPr>
          <w:p w14:paraId="3B0FE378" w14:textId="77777777" w:rsidR="00000000" w:rsidRDefault="00000000">
            <w:pPr>
              <w:keepNext/>
              <w:rPr>
                <w:sz w:val="20"/>
              </w:rPr>
            </w:pPr>
            <w:r>
              <w:rPr>
                <w:sz w:val="20"/>
              </w:rPr>
              <w:t>63.70</w:t>
            </w:r>
          </w:p>
        </w:tc>
        <w:tc>
          <w:tcPr>
            <w:tcW w:w="810" w:type="dxa"/>
            <w:tcBorders>
              <w:top w:val="single" w:sz="6" w:space="0" w:color="000000"/>
              <w:left w:val="single" w:sz="6" w:space="0" w:color="000000"/>
              <w:bottom w:val="single" w:sz="6" w:space="0" w:color="000000"/>
              <w:right w:val="single" w:sz="6" w:space="0" w:color="000000"/>
            </w:tcBorders>
          </w:tcPr>
          <w:p w14:paraId="6B963414" w14:textId="77777777" w:rsidR="00000000" w:rsidRDefault="00000000">
            <w:pPr>
              <w:keepNext/>
              <w:rPr>
                <w:sz w:val="20"/>
              </w:rPr>
            </w:pPr>
            <w:r>
              <w:rPr>
                <w:sz w:val="20"/>
              </w:rPr>
              <w:t>64.62</w:t>
            </w:r>
          </w:p>
        </w:tc>
        <w:tc>
          <w:tcPr>
            <w:tcW w:w="630" w:type="dxa"/>
            <w:tcBorders>
              <w:top w:val="single" w:sz="6" w:space="0" w:color="000000"/>
              <w:left w:val="single" w:sz="6" w:space="0" w:color="000000"/>
              <w:bottom w:val="single" w:sz="6" w:space="0" w:color="000000"/>
              <w:right w:val="single" w:sz="6" w:space="0" w:color="000000"/>
            </w:tcBorders>
          </w:tcPr>
          <w:p w14:paraId="7C58DA06" w14:textId="77777777" w:rsidR="00000000" w:rsidRDefault="00000000">
            <w:pPr>
              <w:keepNext/>
              <w:rPr>
                <w:sz w:val="20"/>
              </w:rPr>
            </w:pPr>
            <w:r>
              <w:rPr>
                <w:sz w:val="20"/>
              </w:rPr>
              <w:t>+.93</w:t>
            </w:r>
          </w:p>
        </w:tc>
      </w:tr>
      <w:tr w:rsidR="00000000" w14:paraId="1DAEE748" w14:textId="77777777">
        <w:tblPrEx>
          <w:tblCellMar>
            <w:top w:w="0" w:type="dxa"/>
            <w:bottom w:w="0" w:type="dxa"/>
          </w:tblCellMar>
        </w:tblPrEx>
        <w:trPr>
          <w:trHeight w:val="255"/>
        </w:trPr>
        <w:tc>
          <w:tcPr>
            <w:tcW w:w="2088" w:type="dxa"/>
            <w:tcBorders>
              <w:top w:val="single" w:sz="6" w:space="0" w:color="000000"/>
              <w:left w:val="single" w:sz="6" w:space="0" w:color="000000"/>
              <w:bottom w:val="single" w:sz="6" w:space="0" w:color="000000"/>
              <w:right w:val="single" w:sz="6" w:space="0" w:color="000000"/>
            </w:tcBorders>
          </w:tcPr>
          <w:p w14:paraId="5F717FD0" w14:textId="77777777" w:rsidR="00000000" w:rsidRDefault="00000000">
            <w:pPr>
              <w:keepNext/>
              <w:rPr>
                <w:sz w:val="20"/>
              </w:rPr>
            </w:pPr>
            <w:r>
              <w:rPr>
                <w:sz w:val="20"/>
              </w:rPr>
              <w:t>Eli Lily and Co.</w:t>
            </w:r>
          </w:p>
        </w:tc>
        <w:tc>
          <w:tcPr>
            <w:tcW w:w="810" w:type="dxa"/>
            <w:tcBorders>
              <w:top w:val="single" w:sz="6" w:space="0" w:color="000000"/>
              <w:left w:val="single" w:sz="6" w:space="0" w:color="000000"/>
              <w:bottom w:val="single" w:sz="6" w:space="0" w:color="000000"/>
              <w:right w:val="single" w:sz="6" w:space="0" w:color="000000"/>
            </w:tcBorders>
          </w:tcPr>
          <w:p w14:paraId="20413D3C" w14:textId="77777777" w:rsidR="00000000" w:rsidRDefault="00000000">
            <w:pPr>
              <w:keepNext/>
              <w:rPr>
                <w:sz w:val="20"/>
              </w:rPr>
            </w:pPr>
            <w:r>
              <w:rPr>
                <w:sz w:val="20"/>
              </w:rPr>
              <w:t>LLY</w:t>
            </w:r>
          </w:p>
        </w:tc>
        <w:tc>
          <w:tcPr>
            <w:tcW w:w="810" w:type="dxa"/>
            <w:tcBorders>
              <w:top w:val="single" w:sz="6" w:space="0" w:color="000000"/>
              <w:left w:val="single" w:sz="6" w:space="0" w:color="000000"/>
              <w:bottom w:val="single" w:sz="6" w:space="0" w:color="000000"/>
              <w:right w:val="single" w:sz="6" w:space="0" w:color="000000"/>
            </w:tcBorders>
          </w:tcPr>
          <w:p w14:paraId="01D6E524" w14:textId="77777777" w:rsidR="00000000" w:rsidRDefault="00000000">
            <w:pPr>
              <w:keepNext/>
              <w:rPr>
                <w:sz w:val="20"/>
              </w:rPr>
            </w:pPr>
            <w:r>
              <w:rPr>
                <w:sz w:val="20"/>
              </w:rPr>
              <w:t>2.60</w:t>
            </w:r>
          </w:p>
        </w:tc>
        <w:tc>
          <w:tcPr>
            <w:tcW w:w="810" w:type="dxa"/>
            <w:tcBorders>
              <w:top w:val="single" w:sz="6" w:space="0" w:color="000000"/>
              <w:left w:val="single" w:sz="6" w:space="0" w:color="000000"/>
              <w:bottom w:val="single" w:sz="6" w:space="0" w:color="000000"/>
              <w:right w:val="single" w:sz="6" w:space="0" w:color="000000"/>
            </w:tcBorders>
          </w:tcPr>
          <w:p w14:paraId="2C214E5A" w14:textId="77777777" w:rsidR="00000000" w:rsidRDefault="00000000">
            <w:pPr>
              <w:keepNext/>
              <w:rPr>
                <w:sz w:val="20"/>
              </w:rPr>
            </w:pPr>
            <w:r>
              <w:rPr>
                <w:sz w:val="20"/>
              </w:rPr>
              <w:t>29.71</w:t>
            </w:r>
          </w:p>
        </w:tc>
        <w:tc>
          <w:tcPr>
            <w:tcW w:w="1170" w:type="dxa"/>
            <w:tcBorders>
              <w:top w:val="single" w:sz="6" w:space="0" w:color="000000"/>
              <w:left w:val="single" w:sz="6" w:space="0" w:color="000000"/>
              <w:bottom w:val="single" w:sz="6" w:space="0" w:color="000000"/>
              <w:right w:val="single" w:sz="6" w:space="0" w:color="000000"/>
            </w:tcBorders>
          </w:tcPr>
          <w:p w14:paraId="14C795FC" w14:textId="77777777" w:rsidR="00000000" w:rsidRDefault="00000000">
            <w:pPr>
              <w:keepNext/>
              <w:rPr>
                <w:sz w:val="20"/>
              </w:rPr>
            </w:pPr>
            <w:r>
              <w:rPr>
                <w:sz w:val="20"/>
              </w:rPr>
              <w:t>3,765,700</w:t>
            </w:r>
          </w:p>
        </w:tc>
        <w:tc>
          <w:tcPr>
            <w:tcW w:w="810" w:type="dxa"/>
            <w:tcBorders>
              <w:top w:val="single" w:sz="6" w:space="0" w:color="000000"/>
              <w:left w:val="single" w:sz="6" w:space="0" w:color="000000"/>
              <w:bottom w:val="single" w:sz="6" w:space="0" w:color="000000"/>
              <w:right w:val="single" w:sz="6" w:space="0" w:color="000000"/>
            </w:tcBorders>
          </w:tcPr>
          <w:p w14:paraId="47D1B35F" w14:textId="77777777" w:rsidR="00000000" w:rsidRDefault="00000000">
            <w:pPr>
              <w:keepNext/>
              <w:rPr>
                <w:sz w:val="20"/>
              </w:rPr>
            </w:pPr>
            <w:r>
              <w:rPr>
                <w:sz w:val="20"/>
              </w:rPr>
              <w:t>58.98</w:t>
            </w:r>
          </w:p>
        </w:tc>
        <w:tc>
          <w:tcPr>
            <w:tcW w:w="720" w:type="dxa"/>
            <w:tcBorders>
              <w:top w:val="single" w:sz="6" w:space="0" w:color="000000"/>
              <w:left w:val="single" w:sz="6" w:space="0" w:color="000000"/>
              <w:bottom w:val="single" w:sz="6" w:space="0" w:color="000000"/>
              <w:right w:val="single" w:sz="6" w:space="0" w:color="000000"/>
            </w:tcBorders>
          </w:tcPr>
          <w:p w14:paraId="52DB20A6" w14:textId="77777777" w:rsidR="00000000" w:rsidRDefault="00000000">
            <w:pPr>
              <w:keepNext/>
              <w:rPr>
                <w:sz w:val="20"/>
              </w:rPr>
            </w:pPr>
            <w:r>
              <w:rPr>
                <w:sz w:val="20"/>
              </w:rPr>
              <w:t>58.21</w:t>
            </w:r>
          </w:p>
        </w:tc>
        <w:tc>
          <w:tcPr>
            <w:tcW w:w="810" w:type="dxa"/>
            <w:tcBorders>
              <w:top w:val="single" w:sz="6" w:space="0" w:color="000000"/>
              <w:left w:val="single" w:sz="6" w:space="0" w:color="000000"/>
              <w:bottom w:val="single" w:sz="6" w:space="0" w:color="000000"/>
              <w:right w:val="single" w:sz="6" w:space="0" w:color="000000"/>
            </w:tcBorders>
          </w:tcPr>
          <w:p w14:paraId="3B8051AD" w14:textId="77777777" w:rsidR="00000000" w:rsidRDefault="00000000">
            <w:pPr>
              <w:keepNext/>
              <w:rPr>
                <w:sz w:val="20"/>
              </w:rPr>
            </w:pPr>
            <w:r>
              <w:rPr>
                <w:sz w:val="20"/>
              </w:rPr>
              <w:t>58.52</w:t>
            </w:r>
          </w:p>
        </w:tc>
        <w:tc>
          <w:tcPr>
            <w:tcW w:w="630" w:type="dxa"/>
            <w:tcBorders>
              <w:top w:val="single" w:sz="6" w:space="0" w:color="000000"/>
              <w:left w:val="single" w:sz="6" w:space="0" w:color="000000"/>
              <w:bottom w:val="single" w:sz="6" w:space="0" w:color="000000"/>
              <w:right w:val="single" w:sz="6" w:space="0" w:color="000000"/>
            </w:tcBorders>
          </w:tcPr>
          <w:p w14:paraId="44CA3DBA" w14:textId="77777777" w:rsidR="00000000" w:rsidRDefault="00000000">
            <w:pPr>
              <w:keepNext/>
              <w:rPr>
                <w:sz w:val="20"/>
              </w:rPr>
            </w:pPr>
            <w:r>
              <w:rPr>
                <w:sz w:val="20"/>
              </w:rPr>
              <w:t>+.16</w:t>
            </w:r>
          </w:p>
        </w:tc>
      </w:tr>
      <w:tr w:rsidR="00000000" w14:paraId="7BA96C4D" w14:textId="77777777">
        <w:tblPrEx>
          <w:tblCellMar>
            <w:top w:w="0" w:type="dxa"/>
            <w:bottom w:w="0" w:type="dxa"/>
          </w:tblCellMar>
        </w:tblPrEx>
        <w:trPr>
          <w:trHeight w:val="240"/>
        </w:trPr>
        <w:tc>
          <w:tcPr>
            <w:tcW w:w="2088" w:type="dxa"/>
            <w:tcBorders>
              <w:top w:val="single" w:sz="6" w:space="0" w:color="000000"/>
              <w:left w:val="single" w:sz="6" w:space="0" w:color="000000"/>
              <w:bottom w:val="single" w:sz="6" w:space="0" w:color="000000"/>
              <w:right w:val="single" w:sz="6" w:space="0" w:color="000000"/>
            </w:tcBorders>
          </w:tcPr>
          <w:p w14:paraId="59EB7F69" w14:textId="77777777" w:rsidR="00000000" w:rsidRDefault="00000000">
            <w:pPr>
              <w:keepNext/>
              <w:rPr>
                <w:sz w:val="20"/>
              </w:rPr>
            </w:pPr>
            <w:r>
              <w:rPr>
                <w:sz w:val="20"/>
              </w:rPr>
              <w:t>H. J. Heniz and Co.</w:t>
            </w:r>
          </w:p>
        </w:tc>
        <w:tc>
          <w:tcPr>
            <w:tcW w:w="810" w:type="dxa"/>
            <w:tcBorders>
              <w:top w:val="single" w:sz="6" w:space="0" w:color="000000"/>
              <w:left w:val="single" w:sz="6" w:space="0" w:color="000000"/>
              <w:bottom w:val="single" w:sz="6" w:space="0" w:color="000000"/>
              <w:right w:val="single" w:sz="6" w:space="0" w:color="000000"/>
            </w:tcBorders>
          </w:tcPr>
          <w:p w14:paraId="3A83B936" w14:textId="77777777" w:rsidR="00000000" w:rsidRDefault="00000000">
            <w:pPr>
              <w:keepNext/>
              <w:rPr>
                <w:sz w:val="20"/>
              </w:rPr>
            </w:pPr>
            <w:r>
              <w:rPr>
                <w:sz w:val="20"/>
              </w:rPr>
              <w:t>HNZ</w:t>
            </w:r>
          </w:p>
        </w:tc>
        <w:tc>
          <w:tcPr>
            <w:tcW w:w="810" w:type="dxa"/>
            <w:tcBorders>
              <w:top w:val="single" w:sz="6" w:space="0" w:color="000000"/>
              <w:left w:val="single" w:sz="6" w:space="0" w:color="000000"/>
              <w:bottom w:val="single" w:sz="6" w:space="0" w:color="000000"/>
              <w:right w:val="single" w:sz="6" w:space="0" w:color="000000"/>
            </w:tcBorders>
          </w:tcPr>
          <w:p w14:paraId="6A650CD4" w14:textId="77777777" w:rsidR="00000000" w:rsidRDefault="00000000">
            <w:pPr>
              <w:keepNext/>
              <w:rPr>
                <w:sz w:val="20"/>
              </w:rPr>
            </w:pPr>
            <w:r>
              <w:rPr>
                <w:sz w:val="20"/>
              </w:rPr>
              <w:t>3.30</w:t>
            </w:r>
          </w:p>
        </w:tc>
        <w:tc>
          <w:tcPr>
            <w:tcW w:w="810" w:type="dxa"/>
            <w:tcBorders>
              <w:top w:val="single" w:sz="6" w:space="0" w:color="000000"/>
              <w:left w:val="single" w:sz="6" w:space="0" w:color="000000"/>
              <w:bottom w:val="single" w:sz="6" w:space="0" w:color="000000"/>
              <w:right w:val="single" w:sz="6" w:space="0" w:color="000000"/>
            </w:tcBorders>
          </w:tcPr>
          <w:p w14:paraId="41AA1468" w14:textId="77777777" w:rsidR="00000000" w:rsidRDefault="00000000">
            <w:pPr>
              <w:keepNext/>
              <w:rPr>
                <w:sz w:val="20"/>
              </w:rPr>
            </w:pPr>
            <w:r>
              <w:rPr>
                <w:sz w:val="20"/>
              </w:rPr>
              <w:t>15.33</w:t>
            </w:r>
          </w:p>
        </w:tc>
        <w:tc>
          <w:tcPr>
            <w:tcW w:w="1170" w:type="dxa"/>
            <w:tcBorders>
              <w:top w:val="single" w:sz="6" w:space="0" w:color="000000"/>
              <w:left w:val="single" w:sz="6" w:space="0" w:color="000000"/>
              <w:bottom w:val="single" w:sz="6" w:space="0" w:color="000000"/>
              <w:right w:val="single" w:sz="6" w:space="0" w:color="000000"/>
            </w:tcBorders>
          </w:tcPr>
          <w:p w14:paraId="34DDA922" w14:textId="77777777" w:rsidR="00000000" w:rsidRDefault="00000000">
            <w:pPr>
              <w:keepNext/>
              <w:rPr>
                <w:sz w:val="20"/>
              </w:rPr>
            </w:pPr>
            <w:r>
              <w:rPr>
                <w:sz w:val="20"/>
              </w:rPr>
              <w:t>1,350,200</w:t>
            </w:r>
          </w:p>
        </w:tc>
        <w:tc>
          <w:tcPr>
            <w:tcW w:w="810" w:type="dxa"/>
            <w:tcBorders>
              <w:top w:val="single" w:sz="6" w:space="0" w:color="000000"/>
              <w:left w:val="single" w:sz="6" w:space="0" w:color="000000"/>
              <w:bottom w:val="single" w:sz="6" w:space="0" w:color="000000"/>
              <w:right w:val="single" w:sz="6" w:space="0" w:color="000000"/>
            </w:tcBorders>
          </w:tcPr>
          <w:p w14:paraId="36AE3E8A" w14:textId="77777777" w:rsidR="00000000" w:rsidRDefault="00000000">
            <w:pPr>
              <w:keepNext/>
              <w:rPr>
                <w:sz w:val="20"/>
              </w:rPr>
            </w:pPr>
            <w:r>
              <w:rPr>
                <w:sz w:val="20"/>
              </w:rPr>
              <w:t>36.55</w:t>
            </w:r>
          </w:p>
        </w:tc>
        <w:tc>
          <w:tcPr>
            <w:tcW w:w="720" w:type="dxa"/>
            <w:tcBorders>
              <w:top w:val="single" w:sz="6" w:space="0" w:color="000000"/>
              <w:left w:val="single" w:sz="6" w:space="0" w:color="000000"/>
              <w:bottom w:val="single" w:sz="6" w:space="0" w:color="000000"/>
              <w:right w:val="single" w:sz="6" w:space="0" w:color="000000"/>
            </w:tcBorders>
          </w:tcPr>
          <w:p w14:paraId="55A20F05" w14:textId="77777777" w:rsidR="00000000" w:rsidRDefault="00000000">
            <w:pPr>
              <w:keepNext/>
              <w:rPr>
                <w:sz w:val="20"/>
              </w:rPr>
            </w:pPr>
            <w:r>
              <w:rPr>
                <w:sz w:val="20"/>
              </w:rPr>
              <w:t>36.26</w:t>
            </w:r>
          </w:p>
        </w:tc>
        <w:tc>
          <w:tcPr>
            <w:tcW w:w="810" w:type="dxa"/>
            <w:tcBorders>
              <w:top w:val="single" w:sz="6" w:space="0" w:color="000000"/>
              <w:left w:val="single" w:sz="6" w:space="0" w:color="000000"/>
              <w:bottom w:val="single" w:sz="6" w:space="0" w:color="000000"/>
              <w:right w:val="single" w:sz="6" w:space="0" w:color="000000"/>
            </w:tcBorders>
          </w:tcPr>
          <w:p w14:paraId="45271951" w14:textId="77777777" w:rsidR="00000000" w:rsidRDefault="00000000">
            <w:pPr>
              <w:keepNext/>
              <w:rPr>
                <w:sz w:val="20"/>
              </w:rPr>
            </w:pPr>
            <w:r>
              <w:rPr>
                <w:sz w:val="20"/>
              </w:rPr>
              <w:t>36.33</w:t>
            </w:r>
          </w:p>
        </w:tc>
        <w:tc>
          <w:tcPr>
            <w:tcW w:w="630" w:type="dxa"/>
            <w:tcBorders>
              <w:top w:val="single" w:sz="6" w:space="0" w:color="000000"/>
              <w:left w:val="single" w:sz="6" w:space="0" w:color="000000"/>
              <w:bottom w:val="single" w:sz="6" w:space="0" w:color="000000"/>
              <w:right w:val="single" w:sz="6" w:space="0" w:color="000000"/>
            </w:tcBorders>
          </w:tcPr>
          <w:p w14:paraId="080324DA" w14:textId="77777777" w:rsidR="00000000" w:rsidRDefault="00000000">
            <w:pPr>
              <w:keepNext/>
              <w:rPr>
                <w:sz w:val="20"/>
              </w:rPr>
            </w:pPr>
            <w:r>
              <w:rPr>
                <w:sz w:val="20"/>
              </w:rPr>
              <w:t>+.21</w:t>
            </w:r>
          </w:p>
        </w:tc>
      </w:tr>
      <w:tr w:rsidR="00000000" w14:paraId="0B6CEFAA" w14:textId="77777777">
        <w:tblPrEx>
          <w:tblCellMar>
            <w:top w:w="0" w:type="dxa"/>
            <w:bottom w:w="0" w:type="dxa"/>
          </w:tblCellMar>
        </w:tblPrEx>
        <w:trPr>
          <w:trHeight w:val="240"/>
        </w:trPr>
        <w:tc>
          <w:tcPr>
            <w:tcW w:w="2088" w:type="dxa"/>
            <w:tcBorders>
              <w:top w:val="single" w:sz="6" w:space="0" w:color="000000"/>
              <w:left w:val="single" w:sz="6" w:space="0" w:color="000000"/>
              <w:bottom w:val="single" w:sz="6" w:space="0" w:color="000000"/>
              <w:right w:val="single" w:sz="6" w:space="0" w:color="000000"/>
            </w:tcBorders>
          </w:tcPr>
          <w:p w14:paraId="2DACAD26" w14:textId="77777777" w:rsidR="00000000" w:rsidRDefault="00000000">
            <w:pPr>
              <w:keepNext/>
              <w:rPr>
                <w:sz w:val="20"/>
              </w:rPr>
            </w:pPr>
            <w:r>
              <w:rPr>
                <w:sz w:val="20"/>
              </w:rPr>
              <w:t>Kellog Co.</w:t>
            </w:r>
          </w:p>
        </w:tc>
        <w:tc>
          <w:tcPr>
            <w:tcW w:w="810" w:type="dxa"/>
            <w:tcBorders>
              <w:top w:val="single" w:sz="6" w:space="0" w:color="000000"/>
              <w:left w:val="single" w:sz="6" w:space="0" w:color="000000"/>
              <w:bottom w:val="single" w:sz="6" w:space="0" w:color="000000"/>
              <w:right w:val="single" w:sz="6" w:space="0" w:color="000000"/>
            </w:tcBorders>
          </w:tcPr>
          <w:p w14:paraId="547B694A" w14:textId="77777777" w:rsidR="00000000" w:rsidRDefault="00000000">
            <w:pPr>
              <w:keepNext/>
              <w:rPr>
                <w:sz w:val="20"/>
              </w:rPr>
            </w:pPr>
            <w:r>
              <w:rPr>
                <w:sz w:val="20"/>
              </w:rPr>
              <w:t>K</w:t>
            </w:r>
          </w:p>
        </w:tc>
        <w:tc>
          <w:tcPr>
            <w:tcW w:w="810" w:type="dxa"/>
            <w:tcBorders>
              <w:top w:val="single" w:sz="6" w:space="0" w:color="000000"/>
              <w:left w:val="single" w:sz="6" w:space="0" w:color="000000"/>
              <w:bottom w:val="single" w:sz="6" w:space="0" w:color="000000"/>
              <w:right w:val="single" w:sz="6" w:space="0" w:color="000000"/>
            </w:tcBorders>
          </w:tcPr>
          <w:p w14:paraId="1D831799" w14:textId="77777777" w:rsidR="00000000" w:rsidRDefault="00000000">
            <w:pPr>
              <w:keepNext/>
              <w:rPr>
                <w:sz w:val="20"/>
              </w:rPr>
            </w:pPr>
            <w:r>
              <w:rPr>
                <w:sz w:val="20"/>
              </w:rPr>
              <w:t>2.22</w:t>
            </w:r>
          </w:p>
        </w:tc>
        <w:tc>
          <w:tcPr>
            <w:tcW w:w="810" w:type="dxa"/>
            <w:tcBorders>
              <w:top w:val="single" w:sz="6" w:space="0" w:color="000000"/>
              <w:left w:val="single" w:sz="6" w:space="0" w:color="000000"/>
              <w:bottom w:val="single" w:sz="6" w:space="0" w:color="000000"/>
              <w:right w:val="single" w:sz="6" w:space="0" w:color="000000"/>
            </w:tcBorders>
          </w:tcPr>
          <w:p w14:paraId="492D08A5" w14:textId="77777777" w:rsidR="00000000" w:rsidRDefault="00000000">
            <w:pPr>
              <w:keepNext/>
              <w:rPr>
                <w:sz w:val="20"/>
              </w:rPr>
            </w:pPr>
            <w:r>
              <w:rPr>
                <w:sz w:val="20"/>
              </w:rPr>
              <w:t>20.50</w:t>
            </w:r>
          </w:p>
        </w:tc>
        <w:tc>
          <w:tcPr>
            <w:tcW w:w="1170" w:type="dxa"/>
            <w:tcBorders>
              <w:top w:val="single" w:sz="6" w:space="0" w:color="000000"/>
              <w:left w:val="single" w:sz="6" w:space="0" w:color="000000"/>
              <w:bottom w:val="single" w:sz="6" w:space="0" w:color="000000"/>
              <w:right w:val="single" w:sz="6" w:space="0" w:color="000000"/>
            </w:tcBorders>
          </w:tcPr>
          <w:p w14:paraId="5FB18765" w14:textId="77777777" w:rsidR="00000000" w:rsidRDefault="00000000">
            <w:pPr>
              <w:keepNext/>
              <w:rPr>
                <w:sz w:val="20"/>
              </w:rPr>
            </w:pPr>
            <w:r>
              <w:rPr>
                <w:sz w:val="20"/>
              </w:rPr>
              <w:t>1,990,600</w:t>
            </w:r>
          </w:p>
        </w:tc>
        <w:tc>
          <w:tcPr>
            <w:tcW w:w="810" w:type="dxa"/>
            <w:tcBorders>
              <w:top w:val="single" w:sz="6" w:space="0" w:color="000000"/>
              <w:left w:val="single" w:sz="6" w:space="0" w:color="000000"/>
              <w:bottom w:val="single" w:sz="6" w:space="0" w:color="000000"/>
              <w:right w:val="single" w:sz="6" w:space="0" w:color="000000"/>
            </w:tcBorders>
          </w:tcPr>
          <w:p w14:paraId="38A40549" w14:textId="77777777" w:rsidR="00000000" w:rsidRDefault="00000000">
            <w:pPr>
              <w:keepNext/>
              <w:rPr>
                <w:sz w:val="20"/>
              </w:rPr>
            </w:pPr>
            <w:r>
              <w:rPr>
                <w:sz w:val="20"/>
              </w:rPr>
              <w:t>45.72</w:t>
            </w:r>
          </w:p>
        </w:tc>
        <w:tc>
          <w:tcPr>
            <w:tcW w:w="720" w:type="dxa"/>
            <w:tcBorders>
              <w:top w:val="single" w:sz="6" w:space="0" w:color="000000"/>
              <w:left w:val="single" w:sz="6" w:space="0" w:color="000000"/>
              <w:bottom w:val="single" w:sz="6" w:space="0" w:color="000000"/>
              <w:right w:val="single" w:sz="6" w:space="0" w:color="000000"/>
            </w:tcBorders>
          </w:tcPr>
          <w:p w14:paraId="076B81F6" w14:textId="77777777" w:rsidR="00000000" w:rsidRDefault="00000000">
            <w:pPr>
              <w:keepNext/>
              <w:rPr>
                <w:sz w:val="20"/>
              </w:rPr>
            </w:pPr>
            <w:r>
              <w:rPr>
                <w:sz w:val="20"/>
              </w:rPr>
              <w:t>45.20</w:t>
            </w:r>
          </w:p>
        </w:tc>
        <w:tc>
          <w:tcPr>
            <w:tcW w:w="810" w:type="dxa"/>
            <w:tcBorders>
              <w:top w:val="single" w:sz="6" w:space="0" w:color="000000"/>
              <w:left w:val="single" w:sz="6" w:space="0" w:color="000000"/>
              <w:bottom w:val="single" w:sz="6" w:space="0" w:color="000000"/>
              <w:right w:val="single" w:sz="6" w:space="0" w:color="000000"/>
            </w:tcBorders>
          </w:tcPr>
          <w:p w14:paraId="426575EF" w14:textId="77777777" w:rsidR="00000000" w:rsidRDefault="00000000">
            <w:pPr>
              <w:keepNext/>
              <w:rPr>
                <w:sz w:val="20"/>
              </w:rPr>
            </w:pPr>
            <w:r>
              <w:rPr>
                <w:sz w:val="20"/>
              </w:rPr>
              <w:t>45.50</w:t>
            </w:r>
          </w:p>
        </w:tc>
        <w:tc>
          <w:tcPr>
            <w:tcW w:w="630" w:type="dxa"/>
            <w:tcBorders>
              <w:top w:val="single" w:sz="6" w:space="0" w:color="000000"/>
              <w:left w:val="single" w:sz="6" w:space="0" w:color="000000"/>
              <w:bottom w:val="single" w:sz="6" w:space="0" w:color="000000"/>
              <w:right w:val="single" w:sz="6" w:space="0" w:color="000000"/>
            </w:tcBorders>
          </w:tcPr>
          <w:p w14:paraId="496A3B2C" w14:textId="77777777" w:rsidR="00000000" w:rsidRDefault="00000000">
            <w:pPr>
              <w:keepNext/>
              <w:rPr>
                <w:sz w:val="20"/>
              </w:rPr>
            </w:pPr>
            <w:r>
              <w:rPr>
                <w:sz w:val="20"/>
              </w:rPr>
              <w:t>+.24</w:t>
            </w:r>
          </w:p>
        </w:tc>
      </w:tr>
    </w:tbl>
    <w:p w14:paraId="6D32F6B7" w14:textId="77777777" w:rsidR="00000000" w:rsidRDefault="00000000">
      <w:pPr>
        <w:pStyle w:val="MyNL1"/>
      </w:pPr>
    </w:p>
    <w:p w14:paraId="572FBFE4" w14:textId="77777777" w:rsidR="00000000" w:rsidRDefault="00000000">
      <w:pPr>
        <w:pStyle w:val="MyNL1"/>
      </w:pPr>
      <w:r>
        <w:tab/>
        <w:t>89.</w:t>
      </w:r>
      <w:r>
        <w:tab/>
      </w:r>
      <w:r>
        <w:rPr>
          <w:b/>
        </w:rPr>
        <w:t xml:space="preserve">Refer to Table 18-2. </w:t>
      </w:r>
      <w:r>
        <w:t>Which company had the highest dollar dividend?</w:t>
      </w:r>
    </w:p>
    <w:p w14:paraId="5DE17FF1" w14:textId="77777777" w:rsidR="00000000" w:rsidRDefault="00000000">
      <w:pPr>
        <w:pStyle w:val="NLa"/>
      </w:pPr>
      <w:r>
        <w:t>a.</w:t>
      </w:r>
      <w:r>
        <w:tab/>
        <w:t>Boeing Co.</w:t>
      </w:r>
    </w:p>
    <w:p w14:paraId="2EF632E5" w14:textId="77777777" w:rsidR="00000000" w:rsidRDefault="00000000">
      <w:pPr>
        <w:pStyle w:val="NLa"/>
      </w:pPr>
      <w:r>
        <w:t>b.</w:t>
      </w:r>
      <w:r>
        <w:tab/>
        <w:t>Eli Lilly and Co.</w:t>
      </w:r>
    </w:p>
    <w:p w14:paraId="360B35B6" w14:textId="77777777" w:rsidR="00000000" w:rsidRDefault="00000000">
      <w:pPr>
        <w:pStyle w:val="NLa"/>
      </w:pPr>
      <w:r>
        <w:t>c.</w:t>
      </w:r>
      <w:r>
        <w:tab/>
        <w:t>H. J. Heinz and Co.</w:t>
      </w:r>
    </w:p>
    <w:p w14:paraId="67185BA2" w14:textId="77777777" w:rsidR="00000000" w:rsidRDefault="00000000">
      <w:pPr>
        <w:pStyle w:val="NLa"/>
      </w:pPr>
      <w:r>
        <w:t>d.</w:t>
      </w:r>
      <w:r>
        <w:tab/>
        <w:t xml:space="preserve">Kellog Co. </w:t>
      </w:r>
    </w:p>
    <w:p w14:paraId="2C8051DC" w14:textId="77777777" w:rsidR="00000000" w:rsidRDefault="00000000">
      <w:pPr>
        <w:pStyle w:val="ANS1"/>
      </w:pPr>
      <w:r>
        <w:t>ANS: B</w:t>
      </w:r>
      <w:r>
        <w:tab/>
        <w:t>PTS: 1</w:t>
      </w:r>
      <w:r>
        <w:tab/>
        <w:t>DIF: 2</w:t>
      </w:r>
      <w:r>
        <w:tab/>
        <w:t>REF: 18-1</w:t>
      </w:r>
    </w:p>
    <w:p w14:paraId="51D13000" w14:textId="77777777" w:rsidR="00000000" w:rsidRDefault="00000000">
      <w:pPr>
        <w:pStyle w:val="TOP"/>
      </w:pPr>
      <w:r>
        <w:t>TOP: Stock tables | Dividend yield</w:t>
      </w:r>
      <w:r>
        <w:tab/>
      </w:r>
      <w:r>
        <w:tab/>
        <w:t>MSC: Analytical</w:t>
      </w:r>
    </w:p>
    <w:p w14:paraId="612B49FD" w14:textId="77777777" w:rsidR="00000000" w:rsidRDefault="00000000">
      <w:pPr>
        <w:pStyle w:val="MyNL1"/>
      </w:pPr>
      <w:r>
        <w:tab/>
        <w:t>90.</w:t>
      </w:r>
      <w:r>
        <w:tab/>
      </w:r>
      <w:r>
        <w:rPr>
          <w:b/>
        </w:rPr>
        <w:t xml:space="preserve">Refer to Table 18-2. </w:t>
      </w:r>
      <w:r>
        <w:t>Which company had the lowest dollar dividend?</w:t>
      </w:r>
    </w:p>
    <w:p w14:paraId="54C24E85" w14:textId="77777777" w:rsidR="00000000" w:rsidRDefault="00000000">
      <w:pPr>
        <w:pStyle w:val="NLa"/>
      </w:pPr>
      <w:r>
        <w:t>a.</w:t>
      </w:r>
      <w:r>
        <w:tab/>
        <w:t>Boeing Co.</w:t>
      </w:r>
    </w:p>
    <w:p w14:paraId="3D4B1577" w14:textId="77777777" w:rsidR="00000000" w:rsidRDefault="00000000">
      <w:pPr>
        <w:pStyle w:val="NLa"/>
      </w:pPr>
      <w:r>
        <w:t>b.</w:t>
      </w:r>
      <w:r>
        <w:tab/>
        <w:t>Eli Lilly and Co.</w:t>
      </w:r>
    </w:p>
    <w:p w14:paraId="04834535" w14:textId="77777777" w:rsidR="00000000" w:rsidRDefault="00000000">
      <w:pPr>
        <w:pStyle w:val="NLa"/>
      </w:pPr>
      <w:r>
        <w:t>c.</w:t>
      </w:r>
      <w:r>
        <w:tab/>
        <w:t>H. J. Heinz and Co.</w:t>
      </w:r>
    </w:p>
    <w:p w14:paraId="3B02C6F7" w14:textId="77777777" w:rsidR="00000000" w:rsidRDefault="00000000">
      <w:pPr>
        <w:pStyle w:val="NLa"/>
      </w:pPr>
      <w:r>
        <w:t>d.</w:t>
      </w:r>
      <w:r>
        <w:tab/>
        <w:t xml:space="preserve">Kellog Co. </w:t>
      </w:r>
    </w:p>
    <w:p w14:paraId="7497BADC" w14:textId="77777777" w:rsidR="00000000" w:rsidRDefault="00000000">
      <w:pPr>
        <w:pStyle w:val="ANS1"/>
      </w:pPr>
      <w:r>
        <w:t>ANS: A</w:t>
      </w:r>
      <w:r>
        <w:tab/>
        <w:t>PTS: 1</w:t>
      </w:r>
      <w:r>
        <w:tab/>
        <w:t>DIF: 2</w:t>
      </w:r>
      <w:r>
        <w:tab/>
        <w:t>REF: 18-1</w:t>
      </w:r>
    </w:p>
    <w:p w14:paraId="7BE86E8C" w14:textId="77777777" w:rsidR="00000000" w:rsidRDefault="00000000">
      <w:pPr>
        <w:pStyle w:val="TOP"/>
      </w:pPr>
      <w:r>
        <w:t>TOP: Stock tables | Dividend yield</w:t>
      </w:r>
      <w:r>
        <w:tab/>
      </w:r>
      <w:r>
        <w:tab/>
        <w:t>MSC: Analytical</w:t>
      </w:r>
    </w:p>
    <w:p w14:paraId="1EE5EEF7" w14:textId="77777777" w:rsidR="00000000" w:rsidRDefault="00000000">
      <w:pPr>
        <w:pStyle w:val="MyNL1"/>
      </w:pPr>
      <w:r>
        <w:tab/>
        <w:t>91.</w:t>
      </w:r>
      <w:r>
        <w:tab/>
      </w:r>
      <w:r>
        <w:rPr>
          <w:b/>
        </w:rPr>
        <w:t xml:space="preserve">Refer to Table 18-2. </w:t>
      </w:r>
      <w:r>
        <w:t>Which company had the highest earnings per share?</w:t>
      </w:r>
    </w:p>
    <w:p w14:paraId="760D482D" w14:textId="77777777" w:rsidR="00000000" w:rsidRDefault="00000000">
      <w:pPr>
        <w:pStyle w:val="NLa"/>
      </w:pPr>
      <w:r>
        <w:t>a.</w:t>
      </w:r>
      <w:r>
        <w:tab/>
        <w:t>Boeing Co.</w:t>
      </w:r>
    </w:p>
    <w:p w14:paraId="7696ED5E" w14:textId="77777777" w:rsidR="00000000" w:rsidRDefault="00000000">
      <w:pPr>
        <w:pStyle w:val="NLa"/>
      </w:pPr>
      <w:r>
        <w:t>b.</w:t>
      </w:r>
      <w:r>
        <w:tab/>
        <w:t>Eli Lilly and Co.</w:t>
      </w:r>
    </w:p>
    <w:p w14:paraId="171D1547" w14:textId="77777777" w:rsidR="00000000" w:rsidRDefault="00000000">
      <w:pPr>
        <w:pStyle w:val="NLa"/>
      </w:pPr>
      <w:r>
        <w:t>c.</w:t>
      </w:r>
      <w:r>
        <w:tab/>
        <w:t>H. J. Heinz and Co.</w:t>
      </w:r>
    </w:p>
    <w:p w14:paraId="51C60E72" w14:textId="77777777" w:rsidR="00000000" w:rsidRDefault="00000000">
      <w:pPr>
        <w:pStyle w:val="NLa"/>
      </w:pPr>
      <w:r>
        <w:t>d.</w:t>
      </w:r>
      <w:r>
        <w:tab/>
        <w:t xml:space="preserve">Kellog Co. </w:t>
      </w:r>
    </w:p>
    <w:p w14:paraId="36251A75" w14:textId="77777777" w:rsidR="00000000" w:rsidRDefault="00000000">
      <w:pPr>
        <w:pStyle w:val="ANS1"/>
      </w:pPr>
      <w:r>
        <w:t>ANS: C</w:t>
      </w:r>
      <w:r>
        <w:tab/>
        <w:t>PTS: 1</w:t>
      </w:r>
      <w:r>
        <w:tab/>
        <w:t>DIF: 3</w:t>
      </w:r>
      <w:r>
        <w:tab/>
        <w:t>REF: 18-1</w:t>
      </w:r>
    </w:p>
    <w:p w14:paraId="4874DBB0" w14:textId="77777777" w:rsidR="00000000" w:rsidRDefault="00000000">
      <w:pPr>
        <w:pStyle w:val="TOP"/>
      </w:pPr>
      <w:r>
        <w:t>TOP: Stock tables | PE ratio</w:t>
      </w:r>
      <w:r>
        <w:tab/>
        <w:t>MSC: Analytical</w:t>
      </w:r>
    </w:p>
    <w:p w14:paraId="461CB8F7" w14:textId="77777777" w:rsidR="00000000" w:rsidRDefault="00000000">
      <w:pPr>
        <w:pStyle w:val="MyNL1"/>
      </w:pPr>
      <w:r>
        <w:tab/>
        <w:t>92.</w:t>
      </w:r>
      <w:r>
        <w:tab/>
      </w:r>
      <w:r>
        <w:rPr>
          <w:b/>
        </w:rPr>
        <w:t xml:space="preserve">Refer to Table 18-2. </w:t>
      </w:r>
      <w:r>
        <w:t>Which company had the lowest earnings per share?</w:t>
      </w:r>
    </w:p>
    <w:p w14:paraId="56F0C740" w14:textId="77777777" w:rsidR="00000000" w:rsidRDefault="00000000">
      <w:pPr>
        <w:pStyle w:val="NLa"/>
      </w:pPr>
      <w:r>
        <w:t>a.</w:t>
      </w:r>
      <w:r>
        <w:tab/>
        <w:t>Boeing Co.</w:t>
      </w:r>
    </w:p>
    <w:p w14:paraId="6E18D530" w14:textId="77777777" w:rsidR="00000000" w:rsidRDefault="00000000">
      <w:pPr>
        <w:pStyle w:val="NLa"/>
      </w:pPr>
      <w:r>
        <w:t>b.</w:t>
      </w:r>
      <w:r>
        <w:tab/>
        <w:t>Eli Lilly and Co.</w:t>
      </w:r>
    </w:p>
    <w:p w14:paraId="49B784B4" w14:textId="77777777" w:rsidR="00000000" w:rsidRDefault="00000000">
      <w:pPr>
        <w:pStyle w:val="NLa"/>
      </w:pPr>
      <w:r>
        <w:t>c.</w:t>
      </w:r>
      <w:r>
        <w:tab/>
        <w:t>H. J. Heinz and Co.</w:t>
      </w:r>
    </w:p>
    <w:p w14:paraId="206AC762" w14:textId="77777777" w:rsidR="00000000" w:rsidRDefault="00000000">
      <w:pPr>
        <w:pStyle w:val="NLa"/>
      </w:pPr>
      <w:r>
        <w:t>d.</w:t>
      </w:r>
      <w:r>
        <w:tab/>
        <w:t>Kellog Co.</w:t>
      </w:r>
    </w:p>
    <w:p w14:paraId="3B6FB3D9" w14:textId="77777777" w:rsidR="00000000" w:rsidRDefault="00000000">
      <w:pPr>
        <w:pStyle w:val="ANS1"/>
      </w:pPr>
      <w:r>
        <w:t>ANS: B</w:t>
      </w:r>
      <w:r>
        <w:tab/>
        <w:t>PTS: 1</w:t>
      </w:r>
      <w:r>
        <w:tab/>
        <w:t>DIF: 3</w:t>
      </w:r>
      <w:r>
        <w:tab/>
        <w:t>REF: 18-1</w:t>
      </w:r>
    </w:p>
    <w:p w14:paraId="47535CFB" w14:textId="77777777" w:rsidR="00000000" w:rsidRDefault="00000000">
      <w:pPr>
        <w:pStyle w:val="TOP"/>
      </w:pPr>
      <w:r>
        <w:t>TOP: Stock tables | PE ratio</w:t>
      </w:r>
      <w:r>
        <w:tab/>
        <w:t>MSC: Applicative</w:t>
      </w:r>
    </w:p>
    <w:p w14:paraId="6422D828" w14:textId="77777777" w:rsidR="00000000" w:rsidRDefault="00000000">
      <w:pPr>
        <w:pStyle w:val="MyNL1"/>
      </w:pPr>
      <w:r>
        <w:tab/>
        <w:t>93.</w:t>
      </w:r>
      <w:r>
        <w:tab/>
      </w:r>
      <w:r>
        <w:rPr>
          <w:b/>
        </w:rPr>
        <w:t xml:space="preserve">Refer to Table 18-2. </w:t>
      </w:r>
      <w:r>
        <w:t>Which company had the PE ratio closest to what is histor</w:t>
      </w:r>
      <w:r>
        <w:t>i</w:t>
      </w:r>
      <w:r>
        <w:t>cally typical?</w:t>
      </w:r>
    </w:p>
    <w:p w14:paraId="27CB619B" w14:textId="77777777" w:rsidR="00000000" w:rsidRDefault="00000000">
      <w:pPr>
        <w:pStyle w:val="NLa"/>
      </w:pPr>
      <w:r>
        <w:t>a.</w:t>
      </w:r>
      <w:r>
        <w:tab/>
        <w:t>Boeing Co.</w:t>
      </w:r>
    </w:p>
    <w:p w14:paraId="406C4070" w14:textId="77777777" w:rsidR="00000000" w:rsidRDefault="00000000">
      <w:pPr>
        <w:pStyle w:val="NLa"/>
      </w:pPr>
      <w:r>
        <w:t>b.</w:t>
      </w:r>
      <w:r>
        <w:tab/>
        <w:t>Eli Lilly and Co.</w:t>
      </w:r>
    </w:p>
    <w:p w14:paraId="13F0ED52" w14:textId="77777777" w:rsidR="00000000" w:rsidRDefault="00000000">
      <w:pPr>
        <w:pStyle w:val="NLa"/>
      </w:pPr>
      <w:r>
        <w:t>c.</w:t>
      </w:r>
      <w:r>
        <w:tab/>
        <w:t>H. J. Heinz and Co.</w:t>
      </w:r>
    </w:p>
    <w:p w14:paraId="1CCD1418" w14:textId="77777777" w:rsidR="00000000" w:rsidRDefault="00000000">
      <w:pPr>
        <w:pStyle w:val="NLa"/>
      </w:pPr>
      <w:r>
        <w:t>d.</w:t>
      </w:r>
      <w:r>
        <w:tab/>
        <w:t>Kellog Co.</w:t>
      </w:r>
    </w:p>
    <w:p w14:paraId="0288A421" w14:textId="77777777" w:rsidR="00000000" w:rsidRDefault="00000000">
      <w:pPr>
        <w:pStyle w:val="ANS1"/>
      </w:pPr>
      <w:r>
        <w:t>ANS: C</w:t>
      </w:r>
      <w:r>
        <w:tab/>
        <w:t>PTS: 1</w:t>
      </w:r>
      <w:r>
        <w:tab/>
        <w:t>DIF: 2</w:t>
      </w:r>
      <w:r>
        <w:tab/>
        <w:t>REF: 18-1</w:t>
      </w:r>
    </w:p>
    <w:p w14:paraId="4F0D3D6F" w14:textId="77777777" w:rsidR="00000000" w:rsidRDefault="00000000">
      <w:pPr>
        <w:pStyle w:val="TOP"/>
      </w:pPr>
      <w:r>
        <w:t>TOP: Stock tables | PE ratio</w:t>
      </w:r>
      <w:r>
        <w:tab/>
        <w:t>MSC: Applicative</w:t>
      </w:r>
    </w:p>
    <w:p w14:paraId="49FAB50D" w14:textId="77777777" w:rsidR="00000000" w:rsidRDefault="00000000">
      <w:pPr>
        <w:pStyle w:val="MyNL1"/>
      </w:pPr>
      <w:r>
        <w:tab/>
        <w:t>94.</w:t>
      </w:r>
      <w:r>
        <w:tab/>
        <w:t>Financial intermediaries are</w:t>
      </w:r>
    </w:p>
    <w:p w14:paraId="32008984" w14:textId="77777777" w:rsidR="00000000" w:rsidRDefault="00000000">
      <w:pPr>
        <w:pStyle w:val="NLa"/>
      </w:pPr>
      <w:r>
        <w:t>a.</w:t>
      </w:r>
      <w:r>
        <w:tab/>
        <w:t>the same as financial markets.</w:t>
      </w:r>
    </w:p>
    <w:p w14:paraId="59A865F7" w14:textId="77777777" w:rsidR="00000000" w:rsidRDefault="00000000">
      <w:pPr>
        <w:pStyle w:val="NLa"/>
      </w:pPr>
      <w:r>
        <w:t>b.</w:t>
      </w:r>
      <w:r>
        <w:tab/>
        <w:t>individuals who make profits by buying a stock low and selling it high.</w:t>
      </w:r>
    </w:p>
    <w:p w14:paraId="2C5CACD8" w14:textId="77777777" w:rsidR="00000000" w:rsidRDefault="00000000">
      <w:pPr>
        <w:pStyle w:val="NLa"/>
      </w:pPr>
      <w:r>
        <w:t>c.</w:t>
      </w:r>
      <w:r>
        <w:tab/>
        <w:t>a more general name for financial assets such as stocks, bonds, and checking accounts.</w:t>
      </w:r>
    </w:p>
    <w:p w14:paraId="7A5F9476" w14:textId="77777777" w:rsidR="00000000" w:rsidRDefault="00000000">
      <w:pPr>
        <w:pStyle w:val="NLa"/>
      </w:pPr>
      <w:r>
        <w:t>d.</w:t>
      </w:r>
      <w:r>
        <w:tab/>
        <w:t>financial institutions through which savers can indirectly provide funds to borrowers.</w:t>
      </w:r>
    </w:p>
    <w:p w14:paraId="3FCF6356" w14:textId="77777777" w:rsidR="00000000" w:rsidRDefault="00000000">
      <w:pPr>
        <w:pStyle w:val="ANS1"/>
      </w:pPr>
      <w:r>
        <w:t>ANS: D</w:t>
      </w:r>
      <w:r>
        <w:tab/>
        <w:t>PTS: 1</w:t>
      </w:r>
      <w:r>
        <w:tab/>
        <w:t>DIF: 1</w:t>
      </w:r>
      <w:r>
        <w:tab/>
        <w:t>REF: 18-1</w:t>
      </w:r>
    </w:p>
    <w:p w14:paraId="1222A673" w14:textId="77777777" w:rsidR="00000000" w:rsidRDefault="00000000">
      <w:pPr>
        <w:pStyle w:val="TOP"/>
      </w:pPr>
      <w:r>
        <w:t>TOP: Financial intermediaries</w:t>
      </w:r>
      <w:r>
        <w:tab/>
        <w:t>MSC: Definitional</w:t>
      </w:r>
    </w:p>
    <w:p w14:paraId="565832D6" w14:textId="77777777" w:rsidR="00000000" w:rsidRDefault="00000000">
      <w:pPr>
        <w:pStyle w:val="MyNL1"/>
      </w:pPr>
      <w:r>
        <w:tab/>
        <w:t>95.</w:t>
      </w:r>
      <w:r>
        <w:tab/>
        <w:t>Which of the following is correct?</w:t>
      </w:r>
    </w:p>
    <w:p w14:paraId="10A32A44" w14:textId="77777777" w:rsidR="00000000" w:rsidRDefault="00000000">
      <w:pPr>
        <w:pStyle w:val="NLa"/>
      </w:pPr>
      <w:r>
        <w:t>a.</w:t>
      </w:r>
      <w:r>
        <w:tab/>
        <w:t>Stocks, bonds, and deposits are all similar in that each provides a common medium of exchange.</w:t>
      </w:r>
    </w:p>
    <w:p w14:paraId="5E99231B" w14:textId="77777777" w:rsidR="00000000" w:rsidRDefault="00000000">
      <w:pPr>
        <w:pStyle w:val="NLa"/>
      </w:pPr>
      <w:r>
        <w:t>b.</w:t>
      </w:r>
      <w:r>
        <w:tab/>
        <w:t>Most buyers of stocks and bonds prefer those issued by large and familiar companies.</w:t>
      </w:r>
    </w:p>
    <w:p w14:paraId="33E4A9B0" w14:textId="77777777" w:rsidR="00000000" w:rsidRDefault="00000000">
      <w:pPr>
        <w:pStyle w:val="NLa"/>
      </w:pPr>
      <w:r>
        <w:t>c.</w:t>
      </w:r>
      <w:r>
        <w:tab/>
        <w:t>Banks charge borrowers a slightly lower interest rate than they pay to depositors.</w:t>
      </w:r>
    </w:p>
    <w:p w14:paraId="664E8779" w14:textId="77777777" w:rsidR="00000000" w:rsidRDefault="00000000">
      <w:pPr>
        <w:pStyle w:val="NLa"/>
      </w:pPr>
      <w:r>
        <w:t>d.</w:t>
      </w:r>
      <w:r>
        <w:tab/>
        <w:t>None of the above is correct.</w:t>
      </w:r>
    </w:p>
    <w:p w14:paraId="6DB0122F" w14:textId="77777777" w:rsidR="00000000" w:rsidRDefault="00000000">
      <w:pPr>
        <w:pStyle w:val="ANS1"/>
      </w:pPr>
      <w:r>
        <w:t>ANS: B</w:t>
      </w:r>
      <w:r>
        <w:tab/>
        <w:t>PTS: 1</w:t>
      </w:r>
      <w:r>
        <w:tab/>
        <w:t>DIF: 1</w:t>
      </w:r>
      <w:r>
        <w:tab/>
        <w:t>REF: 18-1</w:t>
      </w:r>
    </w:p>
    <w:p w14:paraId="16B67E20" w14:textId="77777777" w:rsidR="00000000" w:rsidRDefault="00000000">
      <w:pPr>
        <w:pStyle w:val="TOP"/>
      </w:pPr>
      <w:r>
        <w:t>TOP: Banks</w:t>
      </w:r>
      <w:r>
        <w:tab/>
        <w:t>MSC: Definitional</w:t>
      </w:r>
    </w:p>
    <w:p w14:paraId="72115E93" w14:textId="77777777" w:rsidR="00000000" w:rsidRDefault="00000000">
      <w:pPr>
        <w:pStyle w:val="MyNL1"/>
      </w:pPr>
      <w:r>
        <w:tab/>
        <w:t>96.</w:t>
      </w:r>
      <w:r>
        <w:tab/>
        <w:t>Which of the following is a financial intermediary?</w:t>
      </w:r>
    </w:p>
    <w:p w14:paraId="1F661C26" w14:textId="77777777" w:rsidR="00000000" w:rsidRDefault="00000000">
      <w:pPr>
        <w:pStyle w:val="NLa"/>
      </w:pPr>
      <w:r>
        <w:t>a.</w:t>
      </w:r>
      <w:r>
        <w:tab/>
        <w:t>a mutual fund</w:t>
      </w:r>
    </w:p>
    <w:p w14:paraId="2B52A344" w14:textId="77777777" w:rsidR="00000000" w:rsidRDefault="00000000">
      <w:pPr>
        <w:pStyle w:val="NLa"/>
      </w:pPr>
      <w:r>
        <w:t>b.</w:t>
      </w:r>
      <w:r>
        <w:tab/>
        <w:t>the stock market</w:t>
      </w:r>
    </w:p>
    <w:p w14:paraId="1C4E29CB" w14:textId="77777777" w:rsidR="00000000" w:rsidRDefault="00000000">
      <w:pPr>
        <w:pStyle w:val="NLa"/>
      </w:pPr>
      <w:r>
        <w:t>c.</w:t>
      </w:r>
      <w:r>
        <w:tab/>
        <w:t>a U.S. government bond</w:t>
      </w:r>
    </w:p>
    <w:p w14:paraId="7DA60C29" w14:textId="77777777" w:rsidR="00000000" w:rsidRDefault="00000000">
      <w:pPr>
        <w:pStyle w:val="NLa"/>
      </w:pPr>
      <w:r>
        <w:t>d.</w:t>
      </w:r>
      <w:r>
        <w:tab/>
        <w:t>None of the above is correct.</w:t>
      </w:r>
    </w:p>
    <w:p w14:paraId="662D82AB" w14:textId="77777777" w:rsidR="00000000" w:rsidRDefault="00000000">
      <w:pPr>
        <w:pStyle w:val="ANS1"/>
      </w:pPr>
      <w:r>
        <w:t>ANS: A</w:t>
      </w:r>
      <w:r>
        <w:tab/>
        <w:t>PTS: 1</w:t>
      </w:r>
      <w:r>
        <w:tab/>
        <w:t>DIF: 1</w:t>
      </w:r>
      <w:r>
        <w:tab/>
        <w:t>REF: 18-1</w:t>
      </w:r>
    </w:p>
    <w:p w14:paraId="7AFACB09" w14:textId="77777777" w:rsidR="00000000" w:rsidRDefault="00000000">
      <w:pPr>
        <w:pStyle w:val="TOP"/>
      </w:pPr>
      <w:r>
        <w:t>TOP: Financial intermediaries</w:t>
      </w:r>
      <w:r>
        <w:tab/>
        <w:t>MSC: Definitional</w:t>
      </w:r>
    </w:p>
    <w:p w14:paraId="024C0E36" w14:textId="77777777" w:rsidR="00000000" w:rsidRDefault="00000000">
      <w:pPr>
        <w:pStyle w:val="MyNL1"/>
      </w:pPr>
      <w:r>
        <w:tab/>
        <w:t>97.</w:t>
      </w:r>
      <w:r>
        <w:tab/>
        <w:t>Which of the following are financial intermediaries?</w:t>
      </w:r>
    </w:p>
    <w:p w14:paraId="3AC9DD7F" w14:textId="77777777" w:rsidR="00000000" w:rsidRDefault="00000000">
      <w:pPr>
        <w:pStyle w:val="NLa"/>
      </w:pPr>
      <w:r>
        <w:t>a.</w:t>
      </w:r>
      <w:r>
        <w:tab/>
        <w:t>both banks and mutual funds</w:t>
      </w:r>
    </w:p>
    <w:p w14:paraId="6D432D99" w14:textId="77777777" w:rsidR="00000000" w:rsidRDefault="00000000">
      <w:pPr>
        <w:pStyle w:val="NLa"/>
      </w:pPr>
      <w:r>
        <w:t>b.</w:t>
      </w:r>
      <w:r>
        <w:tab/>
        <w:t>banks but not mutual funds</w:t>
      </w:r>
    </w:p>
    <w:p w14:paraId="45393CF8" w14:textId="77777777" w:rsidR="00000000" w:rsidRDefault="00000000">
      <w:pPr>
        <w:pStyle w:val="NLa"/>
      </w:pPr>
      <w:r>
        <w:t>c.</w:t>
      </w:r>
      <w:r>
        <w:tab/>
        <w:t>mutual funds but not banks</w:t>
      </w:r>
    </w:p>
    <w:p w14:paraId="3FE4CFA2" w14:textId="77777777" w:rsidR="00000000" w:rsidRDefault="00000000">
      <w:pPr>
        <w:pStyle w:val="NLa"/>
      </w:pPr>
      <w:r>
        <w:t>d.</w:t>
      </w:r>
      <w:r>
        <w:tab/>
        <w:t>neither banks or mutual funds</w:t>
      </w:r>
    </w:p>
    <w:p w14:paraId="47FE5603" w14:textId="77777777" w:rsidR="00000000" w:rsidRDefault="00000000">
      <w:pPr>
        <w:pStyle w:val="ANS1"/>
      </w:pPr>
      <w:r>
        <w:t>ANS: A</w:t>
      </w:r>
      <w:r>
        <w:tab/>
        <w:t>PTS: 1</w:t>
      </w:r>
      <w:r>
        <w:tab/>
        <w:t>DIF: 1</w:t>
      </w:r>
      <w:r>
        <w:tab/>
        <w:t>REF: 18-1</w:t>
      </w:r>
    </w:p>
    <w:p w14:paraId="03369AF8" w14:textId="77777777" w:rsidR="00000000" w:rsidRDefault="00000000">
      <w:pPr>
        <w:pStyle w:val="TOP"/>
      </w:pPr>
      <w:r>
        <w:t>TOP: Financial intermediaries</w:t>
      </w:r>
      <w:r>
        <w:tab/>
        <w:t>MSC: Definitional</w:t>
      </w:r>
    </w:p>
    <w:p w14:paraId="60E3C275" w14:textId="77777777" w:rsidR="00000000" w:rsidRDefault="00000000">
      <w:pPr>
        <w:pStyle w:val="MyNL1"/>
      </w:pPr>
      <w:r>
        <w:tab/>
        <w:t>98.</w:t>
      </w:r>
      <w:r>
        <w:tab/>
        <w:t>Which of the following is correct?</w:t>
      </w:r>
    </w:p>
    <w:p w14:paraId="1CA7DC59" w14:textId="77777777" w:rsidR="00000000" w:rsidRDefault="00000000">
      <w:pPr>
        <w:pStyle w:val="NLa"/>
      </w:pPr>
      <w:r>
        <w:t>a.</w:t>
      </w:r>
      <w:r>
        <w:tab/>
        <w:t>A large, well-known corporation like Proctor and Gamble would generally use financial intermediation to finance expansion of its factories.</w:t>
      </w:r>
    </w:p>
    <w:p w14:paraId="6EBD04A4" w14:textId="77777777" w:rsidR="00000000" w:rsidRDefault="00000000">
      <w:pPr>
        <w:pStyle w:val="NLa"/>
      </w:pPr>
      <w:r>
        <w:t>b.</w:t>
      </w:r>
      <w:r>
        <w:tab/>
        <w:t>On average, indexed funds outperform managed funds.</w:t>
      </w:r>
    </w:p>
    <w:p w14:paraId="6467FE43" w14:textId="77777777" w:rsidR="00000000" w:rsidRDefault="00000000">
      <w:pPr>
        <w:pStyle w:val="NLa"/>
      </w:pPr>
      <w:r>
        <w:t>c.</w:t>
      </w:r>
      <w:r>
        <w:tab/>
        <w:t>Unlike corporate bonds and stocks, checking accounts are a store of value.</w:t>
      </w:r>
    </w:p>
    <w:p w14:paraId="049245C2" w14:textId="77777777" w:rsidR="00000000" w:rsidRDefault="00000000">
      <w:pPr>
        <w:pStyle w:val="NLa"/>
      </w:pPr>
      <w:r>
        <w:t>d.</w:t>
      </w:r>
      <w:r>
        <w:tab/>
        <w:t>Financial intermediaries are institutions through which savers can directly provide funds to bo</w:t>
      </w:r>
      <w:r>
        <w:t>r</w:t>
      </w:r>
      <w:r>
        <w:t>rowers.</w:t>
      </w:r>
    </w:p>
    <w:p w14:paraId="7A8AC8CA" w14:textId="77777777" w:rsidR="00000000" w:rsidRDefault="00000000">
      <w:pPr>
        <w:pStyle w:val="ANS1"/>
      </w:pPr>
      <w:r>
        <w:t>ANS: B</w:t>
      </w:r>
      <w:r>
        <w:tab/>
        <w:t>PTS: 1</w:t>
      </w:r>
      <w:r>
        <w:tab/>
        <w:t>DIF: 1</w:t>
      </w:r>
      <w:r>
        <w:tab/>
        <w:t>REF: 18-1</w:t>
      </w:r>
    </w:p>
    <w:p w14:paraId="3945D8C1" w14:textId="77777777" w:rsidR="00000000" w:rsidRDefault="00000000">
      <w:pPr>
        <w:pStyle w:val="TOP"/>
      </w:pPr>
      <w:r>
        <w:t>TOP: Financial intermediaries</w:t>
      </w:r>
      <w:r>
        <w:tab/>
        <w:t>MSC: Interpretive</w:t>
      </w:r>
    </w:p>
    <w:p w14:paraId="47994931" w14:textId="77777777" w:rsidR="00000000" w:rsidRDefault="00000000">
      <w:pPr>
        <w:pStyle w:val="MyNL1"/>
      </w:pPr>
      <w:r>
        <w:tab/>
        <w:t>99.</w:t>
      </w:r>
      <w:r>
        <w:tab/>
        <w:t>Which of the following is both a store of value and a common medium of e</w:t>
      </w:r>
      <w:r>
        <w:t>x</w:t>
      </w:r>
      <w:r>
        <w:t>change?</w:t>
      </w:r>
    </w:p>
    <w:p w14:paraId="5E99B7E9" w14:textId="77777777" w:rsidR="00000000" w:rsidRDefault="00000000">
      <w:pPr>
        <w:pStyle w:val="NLa"/>
      </w:pPr>
      <w:r>
        <w:t>a.</w:t>
      </w:r>
      <w:r>
        <w:tab/>
        <w:t>corporate bonds</w:t>
      </w:r>
    </w:p>
    <w:p w14:paraId="4A31610D" w14:textId="77777777" w:rsidR="00000000" w:rsidRDefault="00000000">
      <w:pPr>
        <w:pStyle w:val="NLa"/>
      </w:pPr>
      <w:r>
        <w:t>b.</w:t>
      </w:r>
      <w:r>
        <w:tab/>
        <w:t>mutual funds</w:t>
      </w:r>
    </w:p>
    <w:p w14:paraId="63650FC7" w14:textId="77777777" w:rsidR="00000000" w:rsidRDefault="00000000">
      <w:pPr>
        <w:pStyle w:val="NLa"/>
      </w:pPr>
      <w:r>
        <w:t>c.</w:t>
      </w:r>
      <w:r>
        <w:tab/>
        <w:t>checking account balances</w:t>
      </w:r>
    </w:p>
    <w:p w14:paraId="371B4040" w14:textId="77777777" w:rsidR="00000000" w:rsidRDefault="00000000">
      <w:pPr>
        <w:pStyle w:val="NLa"/>
      </w:pPr>
      <w:r>
        <w:t>d.</w:t>
      </w:r>
      <w:r>
        <w:tab/>
        <w:t>All of the above are correct.</w:t>
      </w:r>
    </w:p>
    <w:p w14:paraId="2B7CB3DD" w14:textId="77777777" w:rsidR="00000000" w:rsidRDefault="00000000">
      <w:pPr>
        <w:pStyle w:val="ANS1"/>
      </w:pPr>
      <w:r>
        <w:t>ANS: C</w:t>
      </w:r>
      <w:r>
        <w:tab/>
        <w:t>PTS: 1</w:t>
      </w:r>
      <w:r>
        <w:tab/>
        <w:t>DIF: 1</w:t>
      </w:r>
      <w:r>
        <w:tab/>
        <w:t>REF: 18-1</w:t>
      </w:r>
    </w:p>
    <w:p w14:paraId="6A0CEC3D" w14:textId="77777777" w:rsidR="00000000" w:rsidRDefault="00000000">
      <w:pPr>
        <w:pStyle w:val="TOP"/>
      </w:pPr>
      <w:r>
        <w:t>TOP: Store of value | Medium of exchange</w:t>
      </w:r>
      <w:r>
        <w:tab/>
        <w:t>MSC: Interpretive</w:t>
      </w:r>
    </w:p>
    <w:p w14:paraId="0CCFE0E4" w14:textId="77777777" w:rsidR="00000000" w:rsidRDefault="00000000">
      <w:pPr>
        <w:pStyle w:val="MyNL1"/>
      </w:pPr>
      <w:r>
        <w:tab/>
        <w:t>100.</w:t>
      </w:r>
      <w:r>
        <w:tab/>
        <w:t xml:space="preserve">A checking deposit functions as </w:t>
      </w:r>
    </w:p>
    <w:p w14:paraId="1DF3408E" w14:textId="77777777" w:rsidR="00000000" w:rsidRDefault="00000000">
      <w:pPr>
        <w:pStyle w:val="NLa"/>
      </w:pPr>
      <w:r>
        <w:t>a.</w:t>
      </w:r>
      <w:r>
        <w:tab/>
        <w:t>a medium of exchange and a store of value.</w:t>
      </w:r>
    </w:p>
    <w:p w14:paraId="18004421" w14:textId="77777777" w:rsidR="00000000" w:rsidRDefault="00000000">
      <w:pPr>
        <w:pStyle w:val="NLa"/>
      </w:pPr>
      <w:r>
        <w:t>b.</w:t>
      </w:r>
      <w:r>
        <w:tab/>
        <w:t>a medium of exchange, but not a store of value.</w:t>
      </w:r>
    </w:p>
    <w:p w14:paraId="5D4276D6" w14:textId="77777777" w:rsidR="00000000" w:rsidRDefault="00000000">
      <w:pPr>
        <w:pStyle w:val="NLa"/>
      </w:pPr>
      <w:r>
        <w:t>c.</w:t>
      </w:r>
      <w:r>
        <w:tab/>
        <w:t>a store of value, but not a medium of exchange.</w:t>
      </w:r>
    </w:p>
    <w:p w14:paraId="59D5C935" w14:textId="77777777" w:rsidR="00000000" w:rsidRDefault="00000000">
      <w:pPr>
        <w:pStyle w:val="NLa"/>
      </w:pPr>
      <w:r>
        <w:t>d.</w:t>
      </w:r>
      <w:r>
        <w:tab/>
        <w:t>neither a medium of exchange nor a store of value.</w:t>
      </w:r>
    </w:p>
    <w:p w14:paraId="7994CB72" w14:textId="77777777" w:rsidR="00000000" w:rsidRDefault="00000000">
      <w:pPr>
        <w:pStyle w:val="ANS1"/>
      </w:pPr>
      <w:r>
        <w:t>ANS: A</w:t>
      </w:r>
      <w:r>
        <w:tab/>
        <w:t>PTS: 1</w:t>
      </w:r>
      <w:r>
        <w:tab/>
        <w:t>DIF: 1</w:t>
      </w:r>
      <w:r>
        <w:tab/>
        <w:t>REF: 18-1</w:t>
      </w:r>
    </w:p>
    <w:p w14:paraId="5C4DC268" w14:textId="77777777" w:rsidR="00000000" w:rsidRDefault="00000000">
      <w:pPr>
        <w:pStyle w:val="TOP"/>
      </w:pPr>
      <w:r>
        <w:t>TOP: Store of value | Medium of exchange</w:t>
      </w:r>
      <w:r>
        <w:tab/>
        <w:t>MSC: Interpretive</w:t>
      </w:r>
    </w:p>
    <w:p w14:paraId="2E28027F" w14:textId="77777777" w:rsidR="00000000" w:rsidRDefault="00000000">
      <w:pPr>
        <w:pStyle w:val="MyNL1"/>
      </w:pPr>
      <w:r>
        <w:tab/>
        <w:t>101.</w:t>
      </w:r>
      <w:r>
        <w:tab/>
        <w:t>A U.S. Treasury bond is a</w:t>
      </w:r>
    </w:p>
    <w:p w14:paraId="4FF49F7F" w14:textId="77777777" w:rsidR="00000000" w:rsidRDefault="00000000">
      <w:pPr>
        <w:pStyle w:val="NLa"/>
      </w:pPr>
      <w:r>
        <w:t>a.</w:t>
      </w:r>
      <w:r>
        <w:tab/>
        <w:t>store of value and common medium of exchange.</w:t>
      </w:r>
    </w:p>
    <w:p w14:paraId="7697B169" w14:textId="77777777" w:rsidR="00000000" w:rsidRDefault="00000000">
      <w:pPr>
        <w:pStyle w:val="NLa"/>
      </w:pPr>
      <w:r>
        <w:t>b.</w:t>
      </w:r>
      <w:r>
        <w:tab/>
        <w:t>store of value, but not a common medium of exchange.</w:t>
      </w:r>
    </w:p>
    <w:p w14:paraId="347E0706" w14:textId="77777777" w:rsidR="00000000" w:rsidRDefault="00000000">
      <w:pPr>
        <w:pStyle w:val="NLa"/>
      </w:pPr>
      <w:r>
        <w:t>c.</w:t>
      </w:r>
      <w:r>
        <w:tab/>
        <w:t>a common medium of exchange, but not a store of value.</w:t>
      </w:r>
    </w:p>
    <w:p w14:paraId="61E05103" w14:textId="77777777" w:rsidR="00000000" w:rsidRDefault="00000000">
      <w:pPr>
        <w:pStyle w:val="NLa"/>
      </w:pPr>
      <w:r>
        <w:t>d.</w:t>
      </w:r>
      <w:r>
        <w:tab/>
        <w:t>neither a store of value nor a common medium of exchange.</w:t>
      </w:r>
    </w:p>
    <w:p w14:paraId="7590C624" w14:textId="77777777" w:rsidR="00000000" w:rsidRDefault="00000000">
      <w:pPr>
        <w:pStyle w:val="ANS1"/>
      </w:pPr>
      <w:r>
        <w:t>ANS: B</w:t>
      </w:r>
      <w:r>
        <w:tab/>
        <w:t>PTS: 1</w:t>
      </w:r>
      <w:r>
        <w:tab/>
        <w:t>DIF: 1</w:t>
      </w:r>
      <w:r>
        <w:tab/>
        <w:t>REF: 18-1</w:t>
      </w:r>
    </w:p>
    <w:p w14:paraId="4E0E3C0D" w14:textId="77777777" w:rsidR="00000000" w:rsidRDefault="00000000">
      <w:pPr>
        <w:pStyle w:val="TOP"/>
      </w:pPr>
      <w:r>
        <w:t>TOP: Store of value | Medium of exchange</w:t>
      </w:r>
      <w:r>
        <w:tab/>
        <w:t>MSC: Definitional</w:t>
      </w:r>
    </w:p>
    <w:p w14:paraId="1322AAFF" w14:textId="77777777" w:rsidR="00000000" w:rsidRDefault="00000000">
      <w:pPr>
        <w:pStyle w:val="MyNL1"/>
      </w:pPr>
      <w:r>
        <w:tab/>
        <w:t>102.</w:t>
      </w:r>
      <w:r>
        <w:tab/>
        <w:t>A mutual fund</w:t>
      </w:r>
    </w:p>
    <w:p w14:paraId="3406BE2C" w14:textId="77777777" w:rsidR="00000000" w:rsidRDefault="00000000">
      <w:pPr>
        <w:pStyle w:val="NLa"/>
      </w:pPr>
      <w:r>
        <w:t>a.</w:t>
      </w:r>
      <w:r>
        <w:tab/>
        <w:t>is a financial market where small firms mutually agree to sell stocks and bonds to raise funds.</w:t>
      </w:r>
    </w:p>
    <w:p w14:paraId="01BA670B" w14:textId="77777777" w:rsidR="00000000" w:rsidRDefault="00000000">
      <w:pPr>
        <w:pStyle w:val="NLa"/>
      </w:pPr>
      <w:r>
        <w:t>b.</w:t>
      </w:r>
      <w:r>
        <w:tab/>
        <w:t>is funds set aside by local governments to lend to small firms who want to invest in projects that are mutually beneficial to the firm and community.</w:t>
      </w:r>
    </w:p>
    <w:p w14:paraId="670FC84B" w14:textId="77777777" w:rsidR="00000000" w:rsidRDefault="00000000">
      <w:pPr>
        <w:pStyle w:val="NLa"/>
      </w:pPr>
      <w:r>
        <w:t>c.</w:t>
      </w:r>
      <w:r>
        <w:tab/>
        <w:t>sells stocks and bonds on behalf of small and less known firms who would otherwise have to pay high interest to obtain credit.</w:t>
      </w:r>
    </w:p>
    <w:p w14:paraId="6383C109" w14:textId="77777777" w:rsidR="00000000" w:rsidRDefault="00000000">
      <w:pPr>
        <w:pStyle w:val="NLa"/>
      </w:pPr>
      <w:r>
        <w:t>d.</w:t>
      </w:r>
      <w:r>
        <w:tab/>
        <w:t>is an institution that sells shares to the public and uses the proceeds to buy a selection of various types of stocks, bonds, or both stocks and bonds.</w:t>
      </w:r>
    </w:p>
    <w:p w14:paraId="5091544E" w14:textId="77777777" w:rsidR="00000000" w:rsidRDefault="00000000">
      <w:pPr>
        <w:pStyle w:val="ANS1"/>
      </w:pPr>
      <w:r>
        <w:t>ANS: D</w:t>
      </w:r>
      <w:r>
        <w:tab/>
        <w:t>PTS: 1</w:t>
      </w:r>
      <w:r>
        <w:tab/>
        <w:t>DIF: 1</w:t>
      </w:r>
      <w:r>
        <w:tab/>
        <w:t>REF: 18-1</w:t>
      </w:r>
    </w:p>
    <w:p w14:paraId="725C0C99" w14:textId="77777777" w:rsidR="00000000" w:rsidRDefault="00000000">
      <w:pPr>
        <w:pStyle w:val="TOP"/>
      </w:pPr>
      <w:r>
        <w:t>TOP: Mutual funds</w:t>
      </w:r>
      <w:r>
        <w:tab/>
        <w:t>MSC: Definitional</w:t>
      </w:r>
    </w:p>
    <w:p w14:paraId="505C48BC" w14:textId="77777777" w:rsidR="00000000" w:rsidRDefault="00000000">
      <w:pPr>
        <w:pStyle w:val="MyNL1"/>
      </w:pPr>
      <w:r>
        <w:tab/>
        <w:t>103.</w:t>
      </w:r>
      <w:r>
        <w:tab/>
        <w:t>It is claimed that mutual funds have two advantages. The first is that mutual funds allow people with small amounts of money to diversify. The second is that mutual funds provide the skills of professional money managers who buy stocks they believe will be the most profitable and thereby increase the return that mutual fund depositors earn on their savings.</w:t>
      </w:r>
    </w:p>
    <w:p w14:paraId="7F5F3793" w14:textId="77777777" w:rsidR="00000000" w:rsidRDefault="00000000">
      <w:pPr>
        <w:pStyle w:val="NLa"/>
      </w:pPr>
      <w:r>
        <w:t>a.</w:t>
      </w:r>
      <w:r>
        <w:tab/>
        <w:t>Economists strongly agree with both claims.</w:t>
      </w:r>
    </w:p>
    <w:p w14:paraId="02E3F618" w14:textId="77777777" w:rsidR="00000000" w:rsidRDefault="00000000">
      <w:pPr>
        <w:pStyle w:val="NLa"/>
      </w:pPr>
      <w:r>
        <w:t>b.</w:t>
      </w:r>
      <w:r>
        <w:tab/>
        <w:t>Economists are skeptical of both claims.</w:t>
      </w:r>
    </w:p>
    <w:p w14:paraId="7E64BB93" w14:textId="77777777" w:rsidR="00000000" w:rsidRDefault="00000000">
      <w:pPr>
        <w:pStyle w:val="NLa"/>
      </w:pPr>
      <w:r>
        <w:t>c.</w:t>
      </w:r>
      <w:r>
        <w:tab/>
        <w:t>Economists are skeptical of the first claim, but strongly agree with the second.</w:t>
      </w:r>
    </w:p>
    <w:p w14:paraId="797CF3D5" w14:textId="77777777" w:rsidR="00000000" w:rsidRDefault="00000000">
      <w:pPr>
        <w:pStyle w:val="NLa"/>
      </w:pPr>
      <w:r>
        <w:t>d.</w:t>
      </w:r>
      <w:r>
        <w:tab/>
        <w:t>Economists strongly agree with the first claim, but are skeptical of the second.</w:t>
      </w:r>
    </w:p>
    <w:p w14:paraId="49A325D8" w14:textId="77777777" w:rsidR="00000000" w:rsidRDefault="00000000">
      <w:pPr>
        <w:pStyle w:val="ANS1"/>
      </w:pPr>
      <w:r>
        <w:t>ANS: D</w:t>
      </w:r>
      <w:r>
        <w:tab/>
        <w:t>PTS: 1</w:t>
      </w:r>
      <w:r>
        <w:tab/>
        <w:t>DIF: 1</w:t>
      </w:r>
      <w:r>
        <w:tab/>
        <w:t>REF: 18-1</w:t>
      </w:r>
    </w:p>
    <w:p w14:paraId="12EFA5DD" w14:textId="77777777" w:rsidR="00000000" w:rsidRDefault="00000000">
      <w:pPr>
        <w:pStyle w:val="TOP"/>
      </w:pPr>
      <w:r>
        <w:t>TOP: Mutual funds</w:t>
      </w:r>
      <w:r>
        <w:tab/>
        <w:t>MSC: Interpretive</w:t>
      </w:r>
    </w:p>
    <w:p w14:paraId="0EBAD353" w14:textId="77777777" w:rsidR="00000000" w:rsidRDefault="00000000">
      <w:pPr>
        <w:pStyle w:val="MyNL1"/>
      </w:pPr>
      <w:r>
        <w:tab/>
        <w:t>104.</w:t>
      </w:r>
      <w:r>
        <w:tab/>
        <w:t>The primary advantage of mutual funds is that they</w:t>
      </w:r>
    </w:p>
    <w:p w14:paraId="3049C7EF" w14:textId="77777777" w:rsidR="00000000" w:rsidRDefault="00000000">
      <w:pPr>
        <w:pStyle w:val="NLa"/>
      </w:pPr>
      <w:r>
        <w:t>a.</w:t>
      </w:r>
      <w:r>
        <w:tab/>
        <w:t>always make a return that "beats the market."</w:t>
      </w:r>
    </w:p>
    <w:p w14:paraId="1987D8D2" w14:textId="77777777" w:rsidR="00000000" w:rsidRDefault="00000000">
      <w:pPr>
        <w:pStyle w:val="NLa"/>
      </w:pPr>
      <w:r>
        <w:t>b.</w:t>
      </w:r>
      <w:r>
        <w:tab/>
        <w:t>allow people with small amounts of money to diversify.</w:t>
      </w:r>
    </w:p>
    <w:p w14:paraId="0B959E39" w14:textId="77777777" w:rsidR="00000000" w:rsidRDefault="00000000">
      <w:pPr>
        <w:pStyle w:val="NLa"/>
      </w:pPr>
      <w:r>
        <w:t>c.</w:t>
      </w:r>
      <w:r>
        <w:tab/>
        <w:t>provide customers with a medium of exchange.</w:t>
      </w:r>
    </w:p>
    <w:p w14:paraId="05E3B173" w14:textId="77777777" w:rsidR="00000000" w:rsidRDefault="00000000">
      <w:pPr>
        <w:pStyle w:val="NLa"/>
      </w:pPr>
      <w:r>
        <w:t>d.</w:t>
      </w:r>
      <w:r>
        <w:tab/>
        <w:t>All of the above are correct.</w:t>
      </w:r>
    </w:p>
    <w:p w14:paraId="0B1B39DC" w14:textId="77777777" w:rsidR="00000000" w:rsidRDefault="00000000">
      <w:pPr>
        <w:pStyle w:val="ANS1"/>
      </w:pPr>
      <w:r>
        <w:t>ANS: B</w:t>
      </w:r>
      <w:r>
        <w:tab/>
        <w:t>PTS: 1</w:t>
      </w:r>
      <w:r>
        <w:tab/>
        <w:t>DIF: 1</w:t>
      </w:r>
      <w:r>
        <w:tab/>
        <w:t>REF: 18-1</w:t>
      </w:r>
    </w:p>
    <w:p w14:paraId="2E875F6D" w14:textId="77777777" w:rsidR="00000000" w:rsidRDefault="00000000">
      <w:pPr>
        <w:pStyle w:val="TOP"/>
      </w:pPr>
      <w:r>
        <w:t>TOP: Mutual funds</w:t>
      </w:r>
      <w:r>
        <w:tab/>
        <w:t>MSC: Definitional</w:t>
      </w:r>
    </w:p>
    <w:p w14:paraId="1A649C69" w14:textId="77777777" w:rsidR="00000000" w:rsidRDefault="00000000">
      <w:pPr>
        <w:pStyle w:val="MyNL1"/>
      </w:pPr>
      <w:r>
        <w:tab/>
        <w:t>105.</w:t>
      </w:r>
      <w:r>
        <w:tab/>
        <w:t>As a money management fee, mutual funds usually charge their customers</w:t>
      </w:r>
    </w:p>
    <w:p w14:paraId="20D12A62" w14:textId="77777777" w:rsidR="00000000" w:rsidRDefault="00000000">
      <w:pPr>
        <w:pStyle w:val="NLa"/>
      </w:pPr>
      <w:r>
        <w:t>a.</w:t>
      </w:r>
      <w:r>
        <w:tab/>
        <w:t>between 0.5 and 2.0 percent of assets each year.</w:t>
      </w:r>
    </w:p>
    <w:p w14:paraId="1353BAF6" w14:textId="77777777" w:rsidR="00000000" w:rsidRDefault="00000000">
      <w:pPr>
        <w:pStyle w:val="NLa"/>
      </w:pPr>
      <w:r>
        <w:t>b.</w:t>
      </w:r>
      <w:r>
        <w:tab/>
        <w:t>between 1.5 and 3.0 percent of assets each year.</w:t>
      </w:r>
    </w:p>
    <w:p w14:paraId="0E381C2D" w14:textId="77777777" w:rsidR="00000000" w:rsidRDefault="00000000">
      <w:pPr>
        <w:pStyle w:val="NLa"/>
      </w:pPr>
      <w:r>
        <w:t>c.</w:t>
      </w:r>
      <w:r>
        <w:tab/>
        <w:t>nothing, because they receive commissions from the firms whose stock they buy.</w:t>
      </w:r>
    </w:p>
    <w:p w14:paraId="199DB5A7" w14:textId="77777777" w:rsidR="00000000" w:rsidRDefault="00000000">
      <w:pPr>
        <w:pStyle w:val="NLa"/>
      </w:pPr>
      <w:r>
        <w:t>d.</w:t>
      </w:r>
      <w:r>
        <w:tab/>
        <w:t>a flat fee of about $50.</w:t>
      </w:r>
    </w:p>
    <w:p w14:paraId="524E9033" w14:textId="77777777" w:rsidR="00000000" w:rsidRDefault="00000000">
      <w:pPr>
        <w:pStyle w:val="ANS1"/>
      </w:pPr>
      <w:r>
        <w:t>ANS: A</w:t>
      </w:r>
      <w:r>
        <w:tab/>
        <w:t>PTS: 1</w:t>
      </w:r>
      <w:r>
        <w:tab/>
        <w:t>DIF: 1</w:t>
      </w:r>
      <w:r>
        <w:tab/>
        <w:t>REF: 18-1</w:t>
      </w:r>
    </w:p>
    <w:p w14:paraId="2AFEC7C6" w14:textId="77777777" w:rsidR="00000000" w:rsidRDefault="00000000">
      <w:pPr>
        <w:pStyle w:val="TOP"/>
      </w:pPr>
      <w:r>
        <w:t>TOP: Mutual fund fees</w:t>
      </w:r>
      <w:r>
        <w:tab/>
        <w:t>MSC: Definitional</w:t>
      </w:r>
    </w:p>
    <w:p w14:paraId="0B42C934" w14:textId="77777777" w:rsidR="00000000" w:rsidRDefault="00000000">
      <w:pPr>
        <w:pStyle w:val="MyNL1"/>
      </w:pPr>
      <w:r>
        <w:tab/>
        <w:t>106.</w:t>
      </w:r>
      <w:r>
        <w:tab/>
        <w:t>It is claimed that a secondary advantage of mutual funds is that</w:t>
      </w:r>
    </w:p>
    <w:p w14:paraId="1C2D944D" w14:textId="77777777" w:rsidR="00000000" w:rsidRDefault="00000000">
      <w:pPr>
        <w:pStyle w:val="NLa"/>
      </w:pPr>
      <w:r>
        <w:t>a.</w:t>
      </w:r>
      <w:r>
        <w:tab/>
        <w:t>an investor can avoid investment charges and fees.</w:t>
      </w:r>
    </w:p>
    <w:p w14:paraId="1B9F2198" w14:textId="77777777" w:rsidR="00000000" w:rsidRDefault="00000000">
      <w:pPr>
        <w:pStyle w:val="NLa"/>
      </w:pPr>
      <w:r>
        <w:t>b.</w:t>
      </w:r>
      <w:r>
        <w:tab/>
        <w:t>they give ordinary people access to loanable funds for investing.</w:t>
      </w:r>
    </w:p>
    <w:p w14:paraId="42D892F8" w14:textId="77777777" w:rsidR="00000000" w:rsidRDefault="00000000">
      <w:pPr>
        <w:pStyle w:val="NLa"/>
      </w:pPr>
      <w:r>
        <w:t>c.</w:t>
      </w:r>
      <w:r>
        <w:tab/>
        <w:t>they usually outperform stock market indexes.</w:t>
      </w:r>
    </w:p>
    <w:p w14:paraId="098B0A44" w14:textId="77777777" w:rsidR="00000000" w:rsidRDefault="00000000">
      <w:pPr>
        <w:pStyle w:val="NLa"/>
      </w:pPr>
      <w:r>
        <w:t>d.</w:t>
      </w:r>
      <w:r>
        <w:tab/>
        <w:t>they give ordinary people access to the skills of professional money managers.</w:t>
      </w:r>
    </w:p>
    <w:p w14:paraId="361581D5" w14:textId="77777777" w:rsidR="00000000" w:rsidRDefault="00000000">
      <w:pPr>
        <w:pStyle w:val="ANS1"/>
      </w:pPr>
      <w:r>
        <w:t>ANS: D</w:t>
      </w:r>
      <w:r>
        <w:tab/>
        <w:t>PTS: 1</w:t>
      </w:r>
      <w:r>
        <w:tab/>
        <w:t>DIF: 1</w:t>
      </w:r>
      <w:r>
        <w:tab/>
        <w:t>REF: 18-1</w:t>
      </w:r>
    </w:p>
    <w:p w14:paraId="7222ABE2" w14:textId="77777777" w:rsidR="00000000" w:rsidRDefault="00000000">
      <w:pPr>
        <w:pStyle w:val="TOP"/>
      </w:pPr>
      <w:r>
        <w:t>TOP: Mutual funds</w:t>
      </w:r>
      <w:r>
        <w:tab/>
        <w:t>MSC: Definitional</w:t>
      </w:r>
    </w:p>
    <w:p w14:paraId="3728DF55" w14:textId="77777777" w:rsidR="00000000" w:rsidRDefault="00000000">
      <w:pPr>
        <w:pStyle w:val="MyNL1"/>
      </w:pPr>
      <w:r>
        <w:tab/>
        <w:t>107.</w:t>
      </w:r>
      <w:r>
        <w:tab/>
        <w:t>Index funds</w:t>
      </w:r>
    </w:p>
    <w:p w14:paraId="360C9ED0" w14:textId="77777777" w:rsidR="00000000" w:rsidRDefault="00000000">
      <w:pPr>
        <w:pStyle w:val="NLa"/>
      </w:pPr>
      <w:r>
        <w:t>a.</w:t>
      </w:r>
      <w:r>
        <w:tab/>
        <w:t>typically have a higher rate of return and higher costs than managed mutual funds.</w:t>
      </w:r>
    </w:p>
    <w:p w14:paraId="1D3570B9" w14:textId="77777777" w:rsidR="00000000" w:rsidRDefault="00000000">
      <w:pPr>
        <w:pStyle w:val="NLa"/>
      </w:pPr>
      <w:r>
        <w:t>b.</w:t>
      </w:r>
      <w:r>
        <w:tab/>
        <w:t>typically have a higher rate of return and lower costs than managed mutual funds.</w:t>
      </w:r>
    </w:p>
    <w:p w14:paraId="263236E9" w14:textId="77777777" w:rsidR="00000000" w:rsidRDefault="00000000">
      <w:pPr>
        <w:pStyle w:val="NLa"/>
      </w:pPr>
      <w:r>
        <w:t>c.</w:t>
      </w:r>
      <w:r>
        <w:tab/>
        <w:t>typically have a lower rate of return and higher costs than managed mutual funds.</w:t>
      </w:r>
    </w:p>
    <w:p w14:paraId="6F7149FB" w14:textId="77777777" w:rsidR="00000000" w:rsidRDefault="00000000">
      <w:pPr>
        <w:pStyle w:val="NLa"/>
      </w:pPr>
      <w:r>
        <w:t>d.</w:t>
      </w:r>
      <w:r>
        <w:tab/>
        <w:t>typically have a lower rate of return and lower costs than managed mutual funds.</w:t>
      </w:r>
    </w:p>
    <w:p w14:paraId="68300B02" w14:textId="77777777" w:rsidR="00000000" w:rsidRDefault="00000000">
      <w:pPr>
        <w:pStyle w:val="ANS1"/>
      </w:pPr>
      <w:r>
        <w:t>ANS: B</w:t>
      </w:r>
      <w:r>
        <w:tab/>
        <w:t>PTS: 1</w:t>
      </w:r>
      <w:r>
        <w:tab/>
        <w:t>DIF: 1</w:t>
      </w:r>
      <w:r>
        <w:tab/>
        <w:t>REF: 18-1</w:t>
      </w:r>
    </w:p>
    <w:p w14:paraId="16232A10" w14:textId="77777777" w:rsidR="00000000" w:rsidRDefault="00000000">
      <w:pPr>
        <w:pStyle w:val="TOP"/>
      </w:pPr>
      <w:r>
        <w:t>TOP: Mutual funds | Index funds</w:t>
      </w:r>
      <w:r>
        <w:tab/>
        <w:t>MSC: Definitional</w:t>
      </w:r>
    </w:p>
    <w:p w14:paraId="5E117596" w14:textId="77777777" w:rsidR="00000000" w:rsidRDefault="00000000">
      <w:pPr>
        <w:pStyle w:val="MyNL1"/>
      </w:pPr>
      <w:r>
        <w:tab/>
        <w:t>108.</w:t>
      </w:r>
      <w:r>
        <w:tab/>
        <w:t>Index funds</w:t>
      </w:r>
    </w:p>
    <w:p w14:paraId="5ED8EA29" w14:textId="77777777" w:rsidR="00000000" w:rsidRDefault="00000000">
      <w:pPr>
        <w:pStyle w:val="NLa"/>
      </w:pPr>
      <w:r>
        <w:t>a.</w:t>
      </w:r>
      <w:r>
        <w:tab/>
        <w:t>buy all the stocks in a given stock index.</w:t>
      </w:r>
    </w:p>
    <w:p w14:paraId="429C0B99" w14:textId="77777777" w:rsidR="00000000" w:rsidRDefault="00000000">
      <w:pPr>
        <w:pStyle w:val="NLa"/>
      </w:pPr>
      <w:r>
        <w:t>b.</w:t>
      </w:r>
      <w:r>
        <w:tab/>
        <w:t>promise to beat the market by a certain percentage known as an index.</w:t>
      </w:r>
    </w:p>
    <w:p w14:paraId="7775CB37" w14:textId="77777777" w:rsidR="00000000" w:rsidRDefault="00000000">
      <w:pPr>
        <w:pStyle w:val="NLa"/>
      </w:pPr>
      <w:r>
        <w:t>c.</w:t>
      </w:r>
      <w:r>
        <w:tab/>
        <w:t>provide a return that is adjusted for changes in the consumer price index.</w:t>
      </w:r>
    </w:p>
    <w:p w14:paraId="7D01E6A0" w14:textId="77777777" w:rsidR="00000000" w:rsidRDefault="00000000">
      <w:pPr>
        <w:pStyle w:val="NLa"/>
      </w:pPr>
      <w:r>
        <w:t>d.</w:t>
      </w:r>
      <w:r>
        <w:tab/>
        <w:t>buy industries within a particular category of the North American Industry Classification Sy</w:t>
      </w:r>
      <w:r>
        <w:t>s</w:t>
      </w:r>
      <w:r>
        <w:t>tem.</w:t>
      </w:r>
    </w:p>
    <w:p w14:paraId="4CF98CD3" w14:textId="77777777" w:rsidR="00000000" w:rsidRDefault="00000000">
      <w:pPr>
        <w:pStyle w:val="ANS1"/>
      </w:pPr>
      <w:r>
        <w:t>ANS: A</w:t>
      </w:r>
      <w:r>
        <w:tab/>
        <w:t>PTS: 1</w:t>
      </w:r>
      <w:r>
        <w:tab/>
        <w:t>DIF: 1</w:t>
      </w:r>
      <w:r>
        <w:tab/>
        <w:t>REF: 18-1</w:t>
      </w:r>
    </w:p>
    <w:p w14:paraId="1C9C4881" w14:textId="77777777" w:rsidR="00000000" w:rsidRDefault="00000000">
      <w:pPr>
        <w:pStyle w:val="TOP"/>
      </w:pPr>
      <w:r>
        <w:t>TOP: Mutual funds | Index funds</w:t>
      </w:r>
      <w:r>
        <w:tab/>
        <w:t>MSC: Definitional</w:t>
      </w:r>
    </w:p>
    <w:p w14:paraId="32964C23" w14:textId="77777777" w:rsidR="00000000" w:rsidRDefault="00000000">
      <w:pPr>
        <w:pStyle w:val="MyNL1"/>
      </w:pPr>
      <w:r>
        <w:tab/>
        <w:t>109.</w:t>
      </w:r>
      <w:r>
        <w:tab/>
        <w:t xml:space="preserve">Managed funds </w:t>
      </w:r>
    </w:p>
    <w:p w14:paraId="4AF3BB4C" w14:textId="77777777" w:rsidR="00000000" w:rsidRDefault="00000000">
      <w:pPr>
        <w:pStyle w:val="NLa"/>
      </w:pPr>
      <w:r>
        <w:t>a.</w:t>
      </w:r>
      <w:r>
        <w:tab/>
        <w:t>typically have a higher rate of return and higher costs than index funds.</w:t>
      </w:r>
    </w:p>
    <w:p w14:paraId="0365319F" w14:textId="77777777" w:rsidR="00000000" w:rsidRDefault="00000000">
      <w:pPr>
        <w:pStyle w:val="NLa"/>
      </w:pPr>
      <w:r>
        <w:t>b.</w:t>
      </w:r>
      <w:r>
        <w:tab/>
        <w:t>typically have a higher rate of return and lower costs than index funds.</w:t>
      </w:r>
    </w:p>
    <w:p w14:paraId="5C2D6086" w14:textId="77777777" w:rsidR="00000000" w:rsidRDefault="00000000">
      <w:pPr>
        <w:pStyle w:val="NLa"/>
      </w:pPr>
      <w:r>
        <w:t>c.</w:t>
      </w:r>
      <w:r>
        <w:tab/>
        <w:t>typically have a lower rate of return and higher costs than index funds.</w:t>
      </w:r>
    </w:p>
    <w:p w14:paraId="53DCE49F" w14:textId="77777777" w:rsidR="00000000" w:rsidRDefault="00000000">
      <w:pPr>
        <w:pStyle w:val="NLa"/>
      </w:pPr>
      <w:r>
        <w:t>d.</w:t>
      </w:r>
      <w:r>
        <w:tab/>
        <w:t>typically have a lower rate of return and lower costs than index funds.</w:t>
      </w:r>
    </w:p>
    <w:p w14:paraId="5C3B8FD6" w14:textId="77777777" w:rsidR="00000000" w:rsidRDefault="00000000">
      <w:pPr>
        <w:pStyle w:val="ANS1"/>
      </w:pPr>
      <w:r>
        <w:t>ANS: C</w:t>
      </w:r>
      <w:r>
        <w:tab/>
        <w:t>PTS: 1</w:t>
      </w:r>
      <w:r>
        <w:tab/>
        <w:t>DIF: 1</w:t>
      </w:r>
      <w:r>
        <w:tab/>
        <w:t>REF: 18-1</w:t>
      </w:r>
    </w:p>
    <w:p w14:paraId="7409EA0B" w14:textId="77777777" w:rsidR="00000000" w:rsidRDefault="00000000">
      <w:pPr>
        <w:pStyle w:val="TOP"/>
      </w:pPr>
      <w:r>
        <w:t>TOP: Mutual funds | Index funds</w:t>
      </w:r>
      <w:r>
        <w:tab/>
        <w:t>MSC: Definitional</w:t>
      </w:r>
    </w:p>
    <w:p w14:paraId="3B649804" w14:textId="77777777" w:rsidR="00000000" w:rsidRDefault="00000000">
      <w:pPr>
        <w:pStyle w:val="MyNL1"/>
      </w:pPr>
      <w:r>
        <w:tab/>
        <w:t>110.</w:t>
      </w:r>
      <w:r>
        <w:tab/>
        <w:t>The identity that shows that GDP is both total income and total expenditure is re</w:t>
      </w:r>
      <w:r>
        <w:t>p</w:t>
      </w:r>
      <w:r>
        <w:t>resented by</w:t>
      </w:r>
    </w:p>
    <w:p w14:paraId="1D289A36" w14:textId="77777777" w:rsidR="00000000" w:rsidRDefault="00000000">
      <w:pPr>
        <w:pStyle w:val="NLa"/>
      </w:pPr>
      <w:r>
        <w:t>a.</w:t>
      </w:r>
      <w:r>
        <w:tab/>
      </w:r>
      <w:r>
        <w:rPr>
          <w:i/>
        </w:rPr>
        <w:t>GDP</w:t>
      </w:r>
      <w:r>
        <w:t xml:space="preserve"> = </w:t>
      </w:r>
      <w:r>
        <w:rPr>
          <w:i/>
        </w:rPr>
        <w:t>Y</w:t>
      </w:r>
      <w:r>
        <w:t>.</w:t>
      </w:r>
    </w:p>
    <w:p w14:paraId="39B0CB68" w14:textId="77777777" w:rsidR="00000000" w:rsidRDefault="00000000">
      <w:pPr>
        <w:pStyle w:val="NLa"/>
      </w:pPr>
      <w:r>
        <w:t>b.</w:t>
      </w:r>
      <w:r>
        <w:tab/>
      </w:r>
      <w:r>
        <w:rPr>
          <w:i/>
        </w:rPr>
        <w:t>Y</w:t>
      </w:r>
      <w:r>
        <w:t xml:space="preserve"> = </w:t>
      </w:r>
      <w:r>
        <w:rPr>
          <w:i/>
        </w:rPr>
        <w:t>DI</w:t>
      </w:r>
      <w:r>
        <w:t xml:space="preserve"> + T + </w:t>
      </w:r>
      <w:r>
        <w:rPr>
          <w:i/>
        </w:rPr>
        <w:t>NX</w:t>
      </w:r>
      <w:r>
        <w:t>.</w:t>
      </w:r>
    </w:p>
    <w:p w14:paraId="4E781AB0" w14:textId="77777777" w:rsidR="00000000" w:rsidRDefault="00000000">
      <w:pPr>
        <w:pStyle w:val="NLa"/>
      </w:pPr>
      <w:r>
        <w:t>c.</w:t>
      </w:r>
      <w:r>
        <w:tab/>
      </w:r>
      <w:r>
        <w:rPr>
          <w:i/>
        </w:rPr>
        <w:t>GDP</w:t>
      </w:r>
      <w:r>
        <w:t xml:space="preserve"> = </w:t>
      </w:r>
      <w:r>
        <w:rPr>
          <w:i/>
        </w:rPr>
        <w:t>GNP</w:t>
      </w:r>
      <w:r>
        <w:t xml:space="preserve"> - </w:t>
      </w:r>
      <w:r>
        <w:rPr>
          <w:i/>
        </w:rPr>
        <w:t>NX</w:t>
      </w:r>
      <w:r>
        <w:t>.</w:t>
      </w:r>
    </w:p>
    <w:p w14:paraId="70A4BDD5" w14:textId="77777777" w:rsidR="00000000" w:rsidRDefault="00000000">
      <w:pPr>
        <w:pStyle w:val="NLa"/>
      </w:pPr>
      <w:r>
        <w:t>d.</w:t>
      </w:r>
      <w:r>
        <w:tab/>
      </w:r>
      <w:r>
        <w:rPr>
          <w:i/>
        </w:rPr>
        <w:t>Y</w:t>
      </w:r>
      <w:r>
        <w:t xml:space="preserve"> = </w:t>
      </w:r>
      <w:r>
        <w:rPr>
          <w:i/>
        </w:rPr>
        <w:t>C</w:t>
      </w:r>
      <w:r>
        <w:t xml:space="preserve"> + </w:t>
      </w:r>
      <w:r>
        <w:rPr>
          <w:i/>
        </w:rPr>
        <w:t>I</w:t>
      </w:r>
      <w:r>
        <w:t xml:space="preserve"> + </w:t>
      </w:r>
      <w:r>
        <w:rPr>
          <w:i/>
        </w:rPr>
        <w:t>G</w:t>
      </w:r>
      <w:r>
        <w:t xml:space="preserve"> + </w:t>
      </w:r>
      <w:r>
        <w:rPr>
          <w:i/>
        </w:rPr>
        <w:t>NX</w:t>
      </w:r>
      <w:r>
        <w:t>.</w:t>
      </w:r>
    </w:p>
    <w:p w14:paraId="7B1383CB" w14:textId="77777777" w:rsidR="00000000" w:rsidRDefault="00000000">
      <w:pPr>
        <w:pStyle w:val="ANS1"/>
      </w:pPr>
      <w:r>
        <w:t>ANS: D</w:t>
      </w:r>
      <w:r>
        <w:tab/>
        <w:t>PTS: 1</w:t>
      </w:r>
      <w:r>
        <w:tab/>
        <w:t>DIF: 1</w:t>
      </w:r>
      <w:r>
        <w:tab/>
        <w:t>REF: 18-2</w:t>
      </w:r>
    </w:p>
    <w:p w14:paraId="36B406D8" w14:textId="77777777" w:rsidR="00000000" w:rsidRDefault="00000000">
      <w:pPr>
        <w:pStyle w:val="TOP"/>
      </w:pPr>
      <w:r>
        <w:t>TOP: GDP</w:t>
      </w:r>
      <w:r>
        <w:tab/>
        <w:t>MSC: Definitional</w:t>
      </w:r>
    </w:p>
    <w:p w14:paraId="33776F4D" w14:textId="77777777" w:rsidR="00000000" w:rsidRDefault="00000000">
      <w:pPr>
        <w:pStyle w:val="MyNL1"/>
      </w:pPr>
      <w:r>
        <w:tab/>
        <w:t>111.</w:t>
      </w:r>
      <w:r>
        <w:tab/>
        <w:t>Which of the following correctly includes the four expenditure categories of GDP?</w:t>
      </w:r>
    </w:p>
    <w:p w14:paraId="07F5A6DB" w14:textId="77777777" w:rsidR="00000000" w:rsidRDefault="00000000">
      <w:pPr>
        <w:pStyle w:val="NLa"/>
      </w:pPr>
      <w:r>
        <w:t>a.</w:t>
      </w:r>
      <w:r>
        <w:tab/>
        <w:t>consumption, government purchases, investment, net-exports</w:t>
      </w:r>
    </w:p>
    <w:p w14:paraId="760ED6C7" w14:textId="77777777" w:rsidR="00000000" w:rsidRDefault="00000000">
      <w:pPr>
        <w:pStyle w:val="NLa"/>
      </w:pPr>
      <w:r>
        <w:t>b.</w:t>
      </w:r>
      <w:r>
        <w:tab/>
        <w:t>consumption, investment, depreciation, net-exports</w:t>
      </w:r>
    </w:p>
    <w:p w14:paraId="32528B7A" w14:textId="77777777" w:rsidR="00000000" w:rsidRDefault="00000000">
      <w:pPr>
        <w:pStyle w:val="NLa"/>
      </w:pPr>
      <w:r>
        <w:t>c.</w:t>
      </w:r>
      <w:r>
        <w:tab/>
        <w:t>consumption, saving, investment, depreciation,</w:t>
      </w:r>
    </w:p>
    <w:p w14:paraId="23BD927A" w14:textId="77777777" w:rsidR="00000000" w:rsidRDefault="00000000">
      <w:pPr>
        <w:pStyle w:val="NLa"/>
      </w:pPr>
      <w:r>
        <w:t>d.</w:t>
      </w:r>
      <w:r>
        <w:tab/>
        <w:t>consumption, government purchases, investment, savings</w:t>
      </w:r>
    </w:p>
    <w:p w14:paraId="3AA90CEA" w14:textId="77777777" w:rsidR="00000000" w:rsidRDefault="00000000">
      <w:pPr>
        <w:pStyle w:val="ANS1"/>
      </w:pPr>
      <w:r>
        <w:t>ANS: A</w:t>
      </w:r>
      <w:r>
        <w:tab/>
        <w:t>PTS: 1</w:t>
      </w:r>
      <w:r>
        <w:tab/>
        <w:t>DIF: 1</w:t>
      </w:r>
      <w:r>
        <w:tab/>
        <w:t>REF: 18-2</w:t>
      </w:r>
    </w:p>
    <w:p w14:paraId="02614880" w14:textId="77777777" w:rsidR="00000000" w:rsidRDefault="00000000">
      <w:pPr>
        <w:pStyle w:val="TOP"/>
      </w:pPr>
      <w:r>
        <w:t>TOP: GDP</w:t>
      </w:r>
      <w:r>
        <w:tab/>
        <w:t>MSC: Definitional</w:t>
      </w:r>
    </w:p>
    <w:p w14:paraId="692701A8" w14:textId="77777777" w:rsidR="00000000" w:rsidRDefault="00000000">
      <w:pPr>
        <w:pStyle w:val="MyNL1"/>
      </w:pPr>
      <w:r>
        <w:tab/>
        <w:t>112.</w:t>
      </w:r>
      <w:r>
        <w:tab/>
      </w:r>
      <w:r>
        <w:rPr>
          <w:i/>
        </w:rPr>
        <w:t>Y</w:t>
      </w:r>
      <w:r>
        <w:t xml:space="preserve"> = </w:t>
      </w:r>
      <w:r>
        <w:rPr>
          <w:i/>
        </w:rPr>
        <w:t>C</w:t>
      </w:r>
      <w:r>
        <w:t xml:space="preserve"> + </w:t>
      </w:r>
      <w:r>
        <w:rPr>
          <w:i/>
        </w:rPr>
        <w:t>I</w:t>
      </w:r>
      <w:r>
        <w:t xml:space="preserve"> + </w:t>
      </w:r>
      <w:r>
        <w:rPr>
          <w:i/>
        </w:rPr>
        <w:t>G</w:t>
      </w:r>
      <w:r>
        <w:t xml:space="preserve"> + </w:t>
      </w:r>
      <w:r>
        <w:rPr>
          <w:i/>
        </w:rPr>
        <w:t>NX</w:t>
      </w:r>
      <w:r>
        <w:t xml:space="preserve"> is an identity because</w:t>
      </w:r>
    </w:p>
    <w:p w14:paraId="18777BDA" w14:textId="77777777" w:rsidR="00000000" w:rsidRDefault="00000000">
      <w:pPr>
        <w:pStyle w:val="NLa"/>
      </w:pPr>
      <w:r>
        <w:t>a.</w:t>
      </w:r>
      <w:r>
        <w:tab/>
        <w:t>each symbol identifies a variable.</w:t>
      </w:r>
    </w:p>
    <w:p w14:paraId="3AD7214E" w14:textId="77777777" w:rsidR="00000000" w:rsidRDefault="00000000">
      <w:pPr>
        <w:pStyle w:val="NLa"/>
      </w:pPr>
      <w:r>
        <w:t>b.</w:t>
      </w:r>
      <w:r>
        <w:tab/>
        <w:t>the right-hand and left-hand sides are equal.</w:t>
      </w:r>
    </w:p>
    <w:p w14:paraId="6A256F45" w14:textId="77777777" w:rsidR="00000000" w:rsidRDefault="00000000">
      <w:pPr>
        <w:pStyle w:val="NLa"/>
      </w:pPr>
      <w:r>
        <w:t>c.</w:t>
      </w:r>
      <w:r>
        <w:tab/>
        <w:t>the equality holds due to the way the variables are defined.</w:t>
      </w:r>
    </w:p>
    <w:p w14:paraId="392AA446" w14:textId="77777777" w:rsidR="00000000" w:rsidRDefault="00000000">
      <w:pPr>
        <w:pStyle w:val="NLa"/>
      </w:pPr>
      <w:r>
        <w:t>d.</w:t>
      </w:r>
      <w:r>
        <w:tab/>
        <w:t>None of the above is correct.</w:t>
      </w:r>
    </w:p>
    <w:p w14:paraId="33ECF516" w14:textId="77777777" w:rsidR="00000000" w:rsidRDefault="00000000">
      <w:pPr>
        <w:pStyle w:val="ANS1"/>
      </w:pPr>
      <w:r>
        <w:t>ANS: C</w:t>
      </w:r>
      <w:r>
        <w:tab/>
        <w:t>PTS: 1</w:t>
      </w:r>
      <w:r>
        <w:tab/>
        <w:t>DIF: 1</w:t>
      </w:r>
      <w:r>
        <w:tab/>
        <w:t>REF: 18-2</w:t>
      </w:r>
    </w:p>
    <w:p w14:paraId="248316CC" w14:textId="77777777" w:rsidR="00000000" w:rsidRDefault="00000000">
      <w:pPr>
        <w:pStyle w:val="TOP"/>
      </w:pPr>
      <w:r>
        <w:t>TOP: Identities | GDP</w:t>
      </w:r>
      <w:r>
        <w:tab/>
        <w:t>MSC: Definitional</w:t>
      </w:r>
    </w:p>
    <w:p w14:paraId="540E66BA" w14:textId="77777777" w:rsidR="00000000" w:rsidRDefault="00000000">
      <w:pPr>
        <w:pStyle w:val="MyNL1"/>
      </w:pPr>
      <w:r>
        <w:tab/>
        <w:t>113.</w:t>
      </w:r>
      <w:r>
        <w:tab/>
        <w:t>A closed economy does not</w:t>
      </w:r>
    </w:p>
    <w:p w14:paraId="4787C683" w14:textId="77777777" w:rsidR="00000000" w:rsidRDefault="00000000">
      <w:pPr>
        <w:pStyle w:val="NLa"/>
      </w:pPr>
      <w:r>
        <w:t>a.</w:t>
      </w:r>
      <w:r>
        <w:tab/>
        <w:t>trade with other economies.</w:t>
      </w:r>
    </w:p>
    <w:p w14:paraId="3ED75A5E" w14:textId="77777777" w:rsidR="00000000" w:rsidRDefault="00000000">
      <w:pPr>
        <w:pStyle w:val="NLa"/>
      </w:pPr>
      <w:r>
        <w:t>b.</w:t>
      </w:r>
      <w:r>
        <w:tab/>
        <w:t>have free markets.</w:t>
      </w:r>
    </w:p>
    <w:p w14:paraId="66B2ACA0" w14:textId="77777777" w:rsidR="00000000" w:rsidRDefault="00000000">
      <w:pPr>
        <w:pStyle w:val="NLa"/>
      </w:pPr>
      <w:r>
        <w:t>c.</w:t>
      </w:r>
      <w:r>
        <w:tab/>
        <w:t>allow financial intermediation.</w:t>
      </w:r>
    </w:p>
    <w:p w14:paraId="6F956637" w14:textId="77777777" w:rsidR="00000000" w:rsidRDefault="00000000">
      <w:pPr>
        <w:pStyle w:val="NLa"/>
      </w:pPr>
      <w:r>
        <w:t>d.</w:t>
      </w:r>
      <w:r>
        <w:tab/>
        <w:t>All of the above are correct.</w:t>
      </w:r>
    </w:p>
    <w:p w14:paraId="517F41FE" w14:textId="77777777" w:rsidR="00000000" w:rsidRDefault="00000000">
      <w:pPr>
        <w:pStyle w:val="ANS1"/>
      </w:pPr>
      <w:r>
        <w:t>ANS: A</w:t>
      </w:r>
      <w:r>
        <w:tab/>
        <w:t>PTS: 1</w:t>
      </w:r>
      <w:r>
        <w:tab/>
        <w:t>DIF: 1</w:t>
      </w:r>
      <w:r>
        <w:tab/>
        <w:t>REF: 18-2</w:t>
      </w:r>
    </w:p>
    <w:p w14:paraId="1A138A69" w14:textId="77777777" w:rsidR="00000000" w:rsidRDefault="00000000">
      <w:pPr>
        <w:pStyle w:val="TOP"/>
      </w:pPr>
      <w:r>
        <w:t>TOP: Closed economy</w:t>
      </w:r>
      <w:r>
        <w:tab/>
        <w:t>MSC: Definitional</w:t>
      </w:r>
    </w:p>
    <w:p w14:paraId="7AB1AF83" w14:textId="77777777" w:rsidR="00000000" w:rsidRDefault="00000000">
      <w:pPr>
        <w:pStyle w:val="MyNL1"/>
      </w:pPr>
      <w:r>
        <w:tab/>
        <w:t>114.</w:t>
      </w:r>
      <w:r>
        <w:tab/>
        <w:t>Which of the following equations will always represent GDP in an open eco</w:t>
      </w:r>
      <w:r>
        <w:t>n</w:t>
      </w:r>
      <w:r>
        <w:t>omy?</w:t>
      </w:r>
    </w:p>
    <w:p w14:paraId="0DA73ED6" w14:textId="77777777" w:rsidR="00000000" w:rsidRDefault="00000000">
      <w:pPr>
        <w:pStyle w:val="NLa"/>
      </w:pPr>
      <w:r>
        <w:t>a.</w:t>
      </w:r>
      <w:r>
        <w:tab/>
      </w:r>
      <w:r>
        <w:rPr>
          <w:i/>
        </w:rPr>
        <w:t>S</w:t>
      </w:r>
      <w:r>
        <w:t xml:space="preserve"> = </w:t>
      </w:r>
      <w:r>
        <w:rPr>
          <w:i/>
        </w:rPr>
        <w:t>I</w:t>
      </w:r>
      <w:r>
        <w:t xml:space="preserve"> - </w:t>
      </w:r>
      <w:r>
        <w:rPr>
          <w:i/>
        </w:rPr>
        <w:t>G</w:t>
      </w:r>
    </w:p>
    <w:p w14:paraId="64225029" w14:textId="77777777" w:rsidR="00000000" w:rsidRDefault="00000000">
      <w:pPr>
        <w:pStyle w:val="NLa"/>
      </w:pPr>
      <w:r>
        <w:t>b.</w:t>
      </w:r>
      <w:r>
        <w:tab/>
      </w:r>
      <w:r>
        <w:rPr>
          <w:i/>
        </w:rPr>
        <w:t>I</w:t>
      </w:r>
      <w:r>
        <w:t xml:space="preserve"> = </w:t>
      </w:r>
      <w:r>
        <w:rPr>
          <w:i/>
        </w:rPr>
        <w:t>Y</w:t>
      </w:r>
      <w:r>
        <w:t xml:space="preserve"> - </w:t>
      </w:r>
      <w:r>
        <w:rPr>
          <w:i/>
        </w:rPr>
        <w:t>C</w:t>
      </w:r>
      <w:r>
        <w:t xml:space="preserve"> + </w:t>
      </w:r>
      <w:r>
        <w:rPr>
          <w:i/>
        </w:rPr>
        <w:t>G</w:t>
      </w:r>
    </w:p>
    <w:p w14:paraId="136A2C7C" w14:textId="77777777" w:rsidR="00000000" w:rsidRDefault="00000000">
      <w:pPr>
        <w:pStyle w:val="NLa"/>
      </w:pPr>
      <w:r>
        <w:t>c.</w:t>
      </w:r>
      <w:r>
        <w:tab/>
      </w:r>
      <w:r>
        <w:rPr>
          <w:i/>
        </w:rPr>
        <w:t>Y</w:t>
      </w:r>
      <w:r>
        <w:t xml:space="preserve"> = </w:t>
      </w:r>
      <w:r>
        <w:rPr>
          <w:i/>
        </w:rPr>
        <w:t>C</w:t>
      </w:r>
      <w:r>
        <w:t xml:space="preserve"> + </w:t>
      </w:r>
      <w:r>
        <w:rPr>
          <w:i/>
        </w:rPr>
        <w:t>I</w:t>
      </w:r>
      <w:r>
        <w:t xml:space="preserve"> + </w:t>
      </w:r>
      <w:r>
        <w:rPr>
          <w:i/>
        </w:rPr>
        <w:t>G</w:t>
      </w:r>
    </w:p>
    <w:p w14:paraId="6B3940A0" w14:textId="77777777" w:rsidR="00000000" w:rsidRDefault="00000000">
      <w:pPr>
        <w:pStyle w:val="NLa"/>
      </w:pPr>
      <w:r>
        <w:t>d.</w:t>
      </w:r>
      <w:r>
        <w:tab/>
      </w:r>
      <w:r>
        <w:rPr>
          <w:i/>
        </w:rPr>
        <w:t>Y</w:t>
      </w:r>
      <w:r>
        <w:t xml:space="preserve"> = </w:t>
      </w:r>
      <w:r>
        <w:rPr>
          <w:i/>
        </w:rPr>
        <w:t>C</w:t>
      </w:r>
      <w:r>
        <w:t xml:space="preserve"> + </w:t>
      </w:r>
      <w:r>
        <w:rPr>
          <w:i/>
        </w:rPr>
        <w:t>I</w:t>
      </w:r>
      <w:r>
        <w:t xml:space="preserve"> + </w:t>
      </w:r>
      <w:r>
        <w:rPr>
          <w:i/>
        </w:rPr>
        <w:t>G</w:t>
      </w:r>
      <w:r>
        <w:t xml:space="preserve"> + </w:t>
      </w:r>
      <w:r>
        <w:rPr>
          <w:i/>
        </w:rPr>
        <w:t>NX</w:t>
      </w:r>
    </w:p>
    <w:p w14:paraId="0E712114" w14:textId="77777777" w:rsidR="00000000" w:rsidRDefault="00000000">
      <w:pPr>
        <w:pStyle w:val="ANS1"/>
      </w:pPr>
      <w:r>
        <w:t>ANS: D</w:t>
      </w:r>
      <w:r>
        <w:tab/>
        <w:t>PTS: 1</w:t>
      </w:r>
      <w:r>
        <w:tab/>
        <w:t>DIF: 1</w:t>
      </w:r>
      <w:r>
        <w:tab/>
        <w:t>REF: 18-2</w:t>
      </w:r>
    </w:p>
    <w:p w14:paraId="250EC5EC" w14:textId="77777777" w:rsidR="00000000" w:rsidRDefault="00000000">
      <w:pPr>
        <w:pStyle w:val="TOP"/>
      </w:pPr>
      <w:r>
        <w:t>TOP: GDP</w:t>
      </w:r>
      <w:r>
        <w:tab/>
        <w:t>MSC: Interpretive</w:t>
      </w:r>
    </w:p>
    <w:p w14:paraId="42CBB76A" w14:textId="77777777" w:rsidR="00000000" w:rsidRDefault="00000000">
      <w:pPr>
        <w:pStyle w:val="MyNL1"/>
      </w:pPr>
      <w:r>
        <w:tab/>
        <w:t>115.</w:t>
      </w:r>
      <w:r>
        <w:tab/>
        <w:t>Which of the following equations most simply represents GDP in a closed eco</w:t>
      </w:r>
      <w:r>
        <w:t>n</w:t>
      </w:r>
      <w:r>
        <w:t>omy?</w:t>
      </w:r>
    </w:p>
    <w:p w14:paraId="1C483EB1" w14:textId="77777777" w:rsidR="00000000" w:rsidRDefault="00000000">
      <w:pPr>
        <w:pStyle w:val="NLa"/>
      </w:pPr>
      <w:r>
        <w:t>a.</w:t>
      </w:r>
      <w:r>
        <w:tab/>
      </w:r>
      <w:r>
        <w:rPr>
          <w:i/>
        </w:rPr>
        <w:t>Y</w:t>
      </w:r>
      <w:r>
        <w:t xml:space="preserve"> = </w:t>
      </w:r>
      <w:r>
        <w:rPr>
          <w:i/>
        </w:rPr>
        <w:t>C</w:t>
      </w:r>
      <w:r>
        <w:t xml:space="preserve"> + </w:t>
      </w:r>
      <w:r>
        <w:rPr>
          <w:i/>
        </w:rPr>
        <w:t>I</w:t>
      </w:r>
      <w:r>
        <w:t xml:space="preserve"> + </w:t>
      </w:r>
      <w:r>
        <w:rPr>
          <w:i/>
        </w:rPr>
        <w:t>G</w:t>
      </w:r>
      <w:r>
        <w:t xml:space="preserve"> + </w:t>
      </w:r>
      <w:r>
        <w:rPr>
          <w:i/>
        </w:rPr>
        <w:t>NX</w:t>
      </w:r>
    </w:p>
    <w:p w14:paraId="1A99D655" w14:textId="77777777" w:rsidR="00000000" w:rsidRDefault="00000000">
      <w:pPr>
        <w:pStyle w:val="NLa"/>
      </w:pPr>
      <w:r>
        <w:t>b.</w:t>
      </w:r>
      <w:r>
        <w:tab/>
      </w:r>
      <w:r>
        <w:rPr>
          <w:i/>
        </w:rPr>
        <w:t>S</w:t>
      </w:r>
      <w:r>
        <w:t xml:space="preserve"> = </w:t>
      </w:r>
      <w:r>
        <w:rPr>
          <w:i/>
        </w:rPr>
        <w:t>I</w:t>
      </w:r>
      <w:r>
        <w:t xml:space="preserve"> - </w:t>
      </w:r>
      <w:r>
        <w:rPr>
          <w:i/>
        </w:rPr>
        <w:t>G</w:t>
      </w:r>
    </w:p>
    <w:p w14:paraId="1AC0400A" w14:textId="77777777" w:rsidR="00000000" w:rsidRDefault="00000000">
      <w:pPr>
        <w:pStyle w:val="NLa"/>
      </w:pPr>
      <w:r>
        <w:t>c.</w:t>
      </w:r>
      <w:r>
        <w:tab/>
      </w:r>
      <w:r>
        <w:rPr>
          <w:i/>
        </w:rPr>
        <w:t>I</w:t>
      </w:r>
      <w:r>
        <w:t xml:space="preserve"> = </w:t>
      </w:r>
      <w:r>
        <w:rPr>
          <w:i/>
        </w:rPr>
        <w:t>Y</w:t>
      </w:r>
      <w:r>
        <w:t xml:space="preserve"> - </w:t>
      </w:r>
      <w:r>
        <w:rPr>
          <w:i/>
        </w:rPr>
        <w:t>C</w:t>
      </w:r>
      <w:r>
        <w:t xml:space="preserve"> + </w:t>
      </w:r>
      <w:r>
        <w:rPr>
          <w:i/>
        </w:rPr>
        <w:t>G</w:t>
      </w:r>
    </w:p>
    <w:p w14:paraId="5C658C35" w14:textId="77777777" w:rsidR="00000000" w:rsidRDefault="00000000">
      <w:pPr>
        <w:pStyle w:val="NLa"/>
      </w:pPr>
      <w:r>
        <w:t>d.</w:t>
      </w:r>
      <w:r>
        <w:tab/>
      </w:r>
      <w:r>
        <w:rPr>
          <w:i/>
        </w:rPr>
        <w:t>Y</w:t>
      </w:r>
      <w:r>
        <w:t xml:space="preserve"> = </w:t>
      </w:r>
      <w:r>
        <w:rPr>
          <w:i/>
        </w:rPr>
        <w:t>C</w:t>
      </w:r>
      <w:r>
        <w:t xml:space="preserve"> + </w:t>
      </w:r>
      <w:r>
        <w:rPr>
          <w:i/>
        </w:rPr>
        <w:t>I</w:t>
      </w:r>
      <w:r>
        <w:t xml:space="preserve"> + </w:t>
      </w:r>
      <w:r>
        <w:rPr>
          <w:i/>
        </w:rPr>
        <w:t>G</w:t>
      </w:r>
    </w:p>
    <w:p w14:paraId="3EC0BF85" w14:textId="77777777" w:rsidR="00000000" w:rsidRDefault="00000000">
      <w:pPr>
        <w:pStyle w:val="ANS1"/>
      </w:pPr>
      <w:r>
        <w:t>ANS: D</w:t>
      </w:r>
      <w:r>
        <w:tab/>
        <w:t>PTS: 1</w:t>
      </w:r>
      <w:r>
        <w:tab/>
        <w:t>DIF: 1</w:t>
      </w:r>
      <w:r>
        <w:tab/>
        <w:t>REF: 18-2</w:t>
      </w:r>
    </w:p>
    <w:p w14:paraId="03802B3C" w14:textId="77777777" w:rsidR="00000000" w:rsidRDefault="00000000">
      <w:pPr>
        <w:pStyle w:val="TOP"/>
      </w:pPr>
      <w:r>
        <w:t>TOP: GDP</w:t>
      </w:r>
      <w:r>
        <w:tab/>
        <w:t>MSC: Interpretive</w:t>
      </w:r>
    </w:p>
    <w:p w14:paraId="67074F12" w14:textId="77777777" w:rsidR="00000000" w:rsidRDefault="00000000">
      <w:pPr>
        <w:pStyle w:val="MyNL1"/>
      </w:pPr>
      <w:r>
        <w:tab/>
        <w:t>116.</w:t>
      </w:r>
      <w:r>
        <w:tab/>
        <w:t>Which of the following equations represents national saving in a closed eco</w:t>
      </w:r>
      <w:r>
        <w:t>n</w:t>
      </w:r>
      <w:r>
        <w:t>omy?</w:t>
      </w:r>
    </w:p>
    <w:p w14:paraId="1E71612C" w14:textId="77777777" w:rsidR="00000000" w:rsidRDefault="00000000">
      <w:pPr>
        <w:pStyle w:val="NLa"/>
      </w:pPr>
      <w:r>
        <w:t>a.</w:t>
      </w:r>
      <w:r>
        <w:tab/>
      </w:r>
      <w:r>
        <w:rPr>
          <w:i/>
        </w:rPr>
        <w:t>Y</w:t>
      </w:r>
      <w:r>
        <w:t xml:space="preserve"> - </w:t>
      </w:r>
      <w:r>
        <w:rPr>
          <w:i/>
        </w:rPr>
        <w:t>I</w:t>
      </w:r>
      <w:r>
        <w:t xml:space="preserve"> - </w:t>
      </w:r>
      <w:r>
        <w:rPr>
          <w:i/>
        </w:rPr>
        <w:t>G</w:t>
      </w:r>
      <w:r>
        <w:t xml:space="preserve"> - </w:t>
      </w:r>
      <w:r>
        <w:rPr>
          <w:i/>
        </w:rPr>
        <w:t>NX</w:t>
      </w:r>
    </w:p>
    <w:p w14:paraId="7EA9A395" w14:textId="77777777" w:rsidR="00000000" w:rsidRDefault="00000000">
      <w:pPr>
        <w:pStyle w:val="NLa"/>
      </w:pPr>
      <w:r>
        <w:t>b.</w:t>
      </w:r>
      <w:r>
        <w:tab/>
      </w:r>
      <w:r>
        <w:rPr>
          <w:i/>
        </w:rPr>
        <w:t>Y</w:t>
      </w:r>
      <w:r>
        <w:t xml:space="preserve"> - </w:t>
      </w:r>
      <w:r>
        <w:rPr>
          <w:i/>
        </w:rPr>
        <w:t>C</w:t>
      </w:r>
      <w:r>
        <w:t xml:space="preserve"> - </w:t>
      </w:r>
      <w:r>
        <w:rPr>
          <w:i/>
        </w:rPr>
        <w:t>G</w:t>
      </w:r>
    </w:p>
    <w:p w14:paraId="4CF579B9" w14:textId="77777777" w:rsidR="00000000" w:rsidRDefault="00000000">
      <w:pPr>
        <w:pStyle w:val="NLa"/>
      </w:pPr>
      <w:r>
        <w:t>c.</w:t>
      </w:r>
      <w:r>
        <w:tab/>
      </w:r>
      <w:r>
        <w:rPr>
          <w:i/>
        </w:rPr>
        <w:t>Y</w:t>
      </w:r>
      <w:r>
        <w:t xml:space="preserve"> - </w:t>
      </w:r>
      <w:r>
        <w:rPr>
          <w:i/>
        </w:rPr>
        <w:t>I</w:t>
      </w:r>
      <w:r>
        <w:t xml:space="preserve"> - </w:t>
      </w:r>
      <w:r>
        <w:rPr>
          <w:i/>
        </w:rPr>
        <w:t>C</w:t>
      </w:r>
    </w:p>
    <w:p w14:paraId="004B8BF2" w14:textId="77777777" w:rsidR="00000000" w:rsidRDefault="00000000">
      <w:pPr>
        <w:pStyle w:val="NLa"/>
      </w:pPr>
      <w:r>
        <w:t>d.</w:t>
      </w:r>
      <w:r>
        <w:tab/>
      </w:r>
      <w:r>
        <w:rPr>
          <w:i/>
        </w:rPr>
        <w:t>G</w:t>
      </w:r>
      <w:r>
        <w:t xml:space="preserve"> + </w:t>
      </w:r>
      <w:r>
        <w:rPr>
          <w:i/>
        </w:rPr>
        <w:t>C</w:t>
      </w:r>
      <w:r>
        <w:t xml:space="preserve"> - </w:t>
      </w:r>
      <w:r>
        <w:rPr>
          <w:i/>
        </w:rPr>
        <w:t>Y</w:t>
      </w:r>
    </w:p>
    <w:p w14:paraId="6D447F4E" w14:textId="77777777" w:rsidR="00000000" w:rsidRDefault="00000000">
      <w:pPr>
        <w:pStyle w:val="ANS1"/>
      </w:pPr>
      <w:r>
        <w:t>ANS: B</w:t>
      </w:r>
      <w:r>
        <w:tab/>
        <w:t>PTS: 1</w:t>
      </w:r>
      <w:r>
        <w:tab/>
        <w:t>DIF: 1</w:t>
      </w:r>
      <w:r>
        <w:tab/>
        <w:t>REF: 18-2</w:t>
      </w:r>
    </w:p>
    <w:p w14:paraId="77D4BC9C" w14:textId="77777777" w:rsidR="00000000" w:rsidRDefault="00000000">
      <w:pPr>
        <w:pStyle w:val="TOP"/>
      </w:pPr>
      <w:r>
        <w:t>TOP: National saving</w:t>
      </w:r>
      <w:r>
        <w:tab/>
        <w:t>MSC: Interpretive</w:t>
      </w:r>
    </w:p>
    <w:p w14:paraId="37549CD7" w14:textId="77777777" w:rsidR="00000000" w:rsidRDefault="00000000">
      <w:pPr>
        <w:pStyle w:val="MyNL1"/>
      </w:pPr>
      <w:r>
        <w:tab/>
        <w:t>117.</w:t>
      </w:r>
      <w:r>
        <w:tab/>
        <w:t>In a closed economy, national saving equals</w:t>
      </w:r>
    </w:p>
    <w:p w14:paraId="4411BACC" w14:textId="77777777" w:rsidR="00000000" w:rsidRDefault="00000000">
      <w:pPr>
        <w:pStyle w:val="NLa"/>
      </w:pPr>
      <w:r>
        <w:t>a.</w:t>
      </w:r>
      <w:r>
        <w:tab/>
        <w:t>investment.</w:t>
      </w:r>
    </w:p>
    <w:p w14:paraId="77380404" w14:textId="77777777" w:rsidR="00000000" w:rsidRDefault="00000000">
      <w:pPr>
        <w:pStyle w:val="NLa"/>
      </w:pPr>
      <w:r>
        <w:t>b.</w:t>
      </w:r>
      <w:r>
        <w:tab/>
        <w:t>income minus the sum of consumption and government purchases.</w:t>
      </w:r>
    </w:p>
    <w:p w14:paraId="3AFEFA79" w14:textId="77777777" w:rsidR="00000000" w:rsidRDefault="00000000">
      <w:pPr>
        <w:pStyle w:val="NLa"/>
      </w:pPr>
      <w:r>
        <w:t>c.</w:t>
      </w:r>
      <w:r>
        <w:tab/>
        <w:t>private saving plus public saving.</w:t>
      </w:r>
    </w:p>
    <w:p w14:paraId="62DBD8E2" w14:textId="77777777" w:rsidR="00000000" w:rsidRDefault="00000000">
      <w:pPr>
        <w:pStyle w:val="NLa"/>
      </w:pPr>
      <w:r>
        <w:t>d.</w:t>
      </w:r>
      <w:r>
        <w:tab/>
        <w:t>All of the above are correct.</w:t>
      </w:r>
    </w:p>
    <w:p w14:paraId="271C49A5" w14:textId="77777777" w:rsidR="00000000" w:rsidRDefault="00000000">
      <w:pPr>
        <w:pStyle w:val="ANS1"/>
      </w:pPr>
      <w:r>
        <w:t>ANS: D</w:t>
      </w:r>
      <w:r>
        <w:tab/>
        <w:t>PTS: 1</w:t>
      </w:r>
      <w:r>
        <w:tab/>
        <w:t>DIF: 2</w:t>
      </w:r>
      <w:r>
        <w:tab/>
        <w:t>REF: 18-2</w:t>
      </w:r>
    </w:p>
    <w:p w14:paraId="0341F5DE" w14:textId="77777777" w:rsidR="00000000" w:rsidRDefault="00000000">
      <w:pPr>
        <w:pStyle w:val="TOP"/>
      </w:pPr>
      <w:r>
        <w:t>TOP: National saving</w:t>
      </w:r>
      <w:r>
        <w:tab/>
        <w:t>MSC: Interpretive</w:t>
      </w:r>
    </w:p>
    <w:p w14:paraId="1481FE99" w14:textId="77777777" w:rsidR="00000000" w:rsidRDefault="00000000">
      <w:pPr>
        <w:pStyle w:val="MyNL1"/>
      </w:pPr>
      <w:r>
        <w:tab/>
        <w:t>118.</w:t>
      </w:r>
      <w:r>
        <w:tab/>
        <w:t>In a closed economy, national saving is</w:t>
      </w:r>
    </w:p>
    <w:p w14:paraId="5A10E8DB" w14:textId="77777777" w:rsidR="00000000" w:rsidRDefault="00000000">
      <w:pPr>
        <w:pStyle w:val="NLa"/>
      </w:pPr>
      <w:r>
        <w:t>a.</w:t>
      </w:r>
      <w:r>
        <w:tab/>
        <w:t>usually greater than investment.</w:t>
      </w:r>
    </w:p>
    <w:p w14:paraId="55C21005" w14:textId="77777777" w:rsidR="00000000" w:rsidRDefault="00000000">
      <w:pPr>
        <w:pStyle w:val="NLa"/>
      </w:pPr>
      <w:r>
        <w:t>b.</w:t>
      </w:r>
      <w:r>
        <w:tab/>
        <w:t>equal to investment.</w:t>
      </w:r>
    </w:p>
    <w:p w14:paraId="10ED7054" w14:textId="77777777" w:rsidR="00000000" w:rsidRDefault="00000000">
      <w:pPr>
        <w:pStyle w:val="NLa"/>
      </w:pPr>
      <w:r>
        <w:t>c.</w:t>
      </w:r>
      <w:r>
        <w:tab/>
        <w:t>usually less than investment because of the leakage of taxes.</w:t>
      </w:r>
    </w:p>
    <w:p w14:paraId="7FFAF831" w14:textId="77777777" w:rsidR="00000000" w:rsidRDefault="00000000">
      <w:pPr>
        <w:pStyle w:val="NLa"/>
      </w:pPr>
      <w:r>
        <w:t>d.</w:t>
      </w:r>
      <w:r>
        <w:tab/>
        <w:t>always less than investment.</w:t>
      </w:r>
    </w:p>
    <w:p w14:paraId="5A105A0C" w14:textId="77777777" w:rsidR="00000000" w:rsidRDefault="00000000">
      <w:pPr>
        <w:pStyle w:val="ANS1"/>
      </w:pPr>
      <w:r>
        <w:t>ANS: B</w:t>
      </w:r>
      <w:r>
        <w:tab/>
        <w:t>PTS: 1</w:t>
      </w:r>
      <w:r>
        <w:tab/>
        <w:t>DIF: 1</w:t>
      </w:r>
      <w:r>
        <w:tab/>
        <w:t>REF: 18-2</w:t>
      </w:r>
    </w:p>
    <w:p w14:paraId="405B6E14" w14:textId="77777777" w:rsidR="00000000" w:rsidRDefault="00000000">
      <w:pPr>
        <w:pStyle w:val="TOP"/>
      </w:pPr>
      <w:r>
        <w:t>TOP: National saving</w:t>
      </w:r>
      <w:r>
        <w:tab/>
        <w:t>MSC: Definitional</w:t>
      </w:r>
    </w:p>
    <w:p w14:paraId="0E9AC870" w14:textId="77777777" w:rsidR="00000000" w:rsidRDefault="00000000">
      <w:pPr>
        <w:pStyle w:val="MyNL1"/>
      </w:pPr>
      <w:r>
        <w:tab/>
        <w:t>119.</w:t>
      </w:r>
      <w:r>
        <w:tab/>
        <w:t>In a small closed economy investment is $20 billion and private saving is $22 billion. What is public saving and national saving?</w:t>
      </w:r>
    </w:p>
    <w:p w14:paraId="63083BFD" w14:textId="77777777" w:rsidR="00000000" w:rsidRDefault="00000000">
      <w:pPr>
        <w:pStyle w:val="NLa"/>
      </w:pPr>
      <w:r>
        <w:t>a.</w:t>
      </w:r>
      <w:r>
        <w:tab/>
        <w:t>$24 billion and $2 billion</w:t>
      </w:r>
    </w:p>
    <w:p w14:paraId="4DF247CE" w14:textId="77777777" w:rsidR="00000000" w:rsidRDefault="00000000">
      <w:pPr>
        <w:pStyle w:val="NLa"/>
      </w:pPr>
      <w:r>
        <w:t>b.</w:t>
      </w:r>
      <w:r>
        <w:tab/>
        <w:t>$20 billion and -$2 billion</w:t>
      </w:r>
    </w:p>
    <w:p w14:paraId="62B97D14" w14:textId="77777777" w:rsidR="00000000" w:rsidRDefault="00000000">
      <w:pPr>
        <w:pStyle w:val="NLa"/>
      </w:pPr>
      <w:r>
        <w:t>c.</w:t>
      </w:r>
      <w:r>
        <w:tab/>
        <w:t>$2 billion and $24 billion</w:t>
      </w:r>
    </w:p>
    <w:p w14:paraId="010060E8" w14:textId="77777777" w:rsidR="00000000" w:rsidRDefault="00000000">
      <w:pPr>
        <w:pStyle w:val="NLa"/>
      </w:pPr>
      <w:r>
        <w:t>d.</w:t>
      </w:r>
      <w:r>
        <w:tab/>
        <w:t>-$2 billion and $20 billion</w:t>
      </w:r>
    </w:p>
    <w:p w14:paraId="06924255" w14:textId="77777777" w:rsidR="00000000" w:rsidRDefault="00000000">
      <w:pPr>
        <w:pStyle w:val="ANS1"/>
      </w:pPr>
      <w:r>
        <w:t>ANS: D</w:t>
      </w:r>
      <w:r>
        <w:tab/>
        <w:t>PTS: 1</w:t>
      </w:r>
      <w:r>
        <w:tab/>
        <w:t>DIF: 1</w:t>
      </w:r>
      <w:r>
        <w:tab/>
        <w:t>REF: 18-2</w:t>
      </w:r>
    </w:p>
    <w:p w14:paraId="34076423" w14:textId="77777777" w:rsidR="00000000" w:rsidRDefault="00000000">
      <w:pPr>
        <w:pStyle w:val="TOP"/>
      </w:pPr>
      <w:r>
        <w:t>TOP: National saving | Public saving</w:t>
      </w:r>
      <w:r>
        <w:tab/>
        <w:t>MSC: Definitional</w:t>
      </w:r>
    </w:p>
    <w:p w14:paraId="1A996CF7" w14:textId="77777777" w:rsidR="00000000" w:rsidRDefault="00000000">
      <w:pPr>
        <w:pStyle w:val="MyNL1"/>
      </w:pPr>
      <w:r>
        <w:tab/>
        <w:t>120.</w:t>
      </w:r>
      <w:r>
        <w:tab/>
        <w:t>Suppose a closed economy had public saving of $3 trillion and private saving of $2 trillion. What is national saving and investment in this country?</w:t>
      </w:r>
    </w:p>
    <w:p w14:paraId="0AF5F68B" w14:textId="77777777" w:rsidR="00000000" w:rsidRDefault="00000000">
      <w:pPr>
        <w:pStyle w:val="NLa"/>
      </w:pPr>
      <w:r>
        <w:t>a.</w:t>
      </w:r>
      <w:r>
        <w:tab/>
        <w:t>$5 trillion, $5 trillion</w:t>
      </w:r>
    </w:p>
    <w:p w14:paraId="18FFF42C" w14:textId="77777777" w:rsidR="00000000" w:rsidRDefault="00000000">
      <w:pPr>
        <w:pStyle w:val="NLa"/>
      </w:pPr>
      <w:r>
        <w:t>b.</w:t>
      </w:r>
      <w:r>
        <w:tab/>
        <w:t>$5 trillion, $2 trillion</w:t>
      </w:r>
    </w:p>
    <w:p w14:paraId="2E470A9F" w14:textId="77777777" w:rsidR="00000000" w:rsidRDefault="00000000">
      <w:pPr>
        <w:pStyle w:val="NLa"/>
      </w:pPr>
      <w:r>
        <w:t>c.</w:t>
      </w:r>
      <w:r>
        <w:tab/>
        <w:t>$1 trillion, $5 trillion</w:t>
      </w:r>
    </w:p>
    <w:p w14:paraId="766F54A8" w14:textId="77777777" w:rsidR="00000000" w:rsidRDefault="00000000">
      <w:pPr>
        <w:pStyle w:val="NLa"/>
      </w:pPr>
      <w:r>
        <w:t>d.</w:t>
      </w:r>
      <w:r>
        <w:tab/>
        <w:t>$1 trillion, $2 trillion</w:t>
      </w:r>
    </w:p>
    <w:p w14:paraId="280F9FE4" w14:textId="77777777" w:rsidR="00000000" w:rsidRDefault="00000000">
      <w:pPr>
        <w:pStyle w:val="ANS1"/>
      </w:pPr>
      <w:r>
        <w:t>ANS: A</w:t>
      </w:r>
      <w:r>
        <w:tab/>
        <w:t>PTS: 1</w:t>
      </w:r>
      <w:r>
        <w:tab/>
        <w:t>DIF: 1</w:t>
      </w:r>
      <w:r>
        <w:tab/>
        <w:t>REF: 18-2</w:t>
      </w:r>
    </w:p>
    <w:p w14:paraId="7A75AA71" w14:textId="77777777" w:rsidR="00000000" w:rsidRDefault="00000000">
      <w:pPr>
        <w:pStyle w:val="TOP"/>
      </w:pPr>
      <w:r>
        <w:t>TOP: National saving</w:t>
      </w:r>
      <w:r>
        <w:tab/>
        <w:t>MSC: Definitional</w:t>
      </w:r>
    </w:p>
    <w:p w14:paraId="0F18AF3C" w14:textId="77777777" w:rsidR="00000000" w:rsidRDefault="00000000">
      <w:pPr>
        <w:pStyle w:val="MyNL1"/>
      </w:pPr>
      <w:r>
        <w:tab/>
        <w:t>121.</w:t>
      </w:r>
      <w:r>
        <w:tab/>
        <w:t>In a closed economy, what remains after paying for consumption and government pu</w:t>
      </w:r>
      <w:r>
        <w:t>r</w:t>
      </w:r>
      <w:r>
        <w:t>chases is</w:t>
      </w:r>
    </w:p>
    <w:p w14:paraId="41073FC7" w14:textId="77777777" w:rsidR="00000000" w:rsidRDefault="00000000">
      <w:pPr>
        <w:pStyle w:val="NLa"/>
      </w:pPr>
      <w:r>
        <w:t>a.</w:t>
      </w:r>
      <w:r>
        <w:tab/>
        <w:t>national disposable income.</w:t>
      </w:r>
    </w:p>
    <w:p w14:paraId="4E268ADC" w14:textId="77777777" w:rsidR="00000000" w:rsidRDefault="00000000">
      <w:pPr>
        <w:pStyle w:val="NLa"/>
      </w:pPr>
      <w:r>
        <w:t>b.</w:t>
      </w:r>
      <w:r>
        <w:tab/>
        <w:t>national saving.</w:t>
      </w:r>
    </w:p>
    <w:p w14:paraId="37AA0465" w14:textId="77777777" w:rsidR="00000000" w:rsidRDefault="00000000">
      <w:pPr>
        <w:pStyle w:val="NLa"/>
      </w:pPr>
      <w:r>
        <w:t>c.</w:t>
      </w:r>
      <w:r>
        <w:tab/>
        <w:t>public saving.</w:t>
      </w:r>
    </w:p>
    <w:p w14:paraId="107774CE" w14:textId="77777777" w:rsidR="00000000" w:rsidRDefault="00000000">
      <w:pPr>
        <w:pStyle w:val="NLa"/>
      </w:pPr>
      <w:r>
        <w:t>d.</w:t>
      </w:r>
      <w:r>
        <w:tab/>
        <w:t>private saving.</w:t>
      </w:r>
    </w:p>
    <w:p w14:paraId="51C8BBB5" w14:textId="77777777" w:rsidR="00000000" w:rsidRDefault="00000000">
      <w:pPr>
        <w:pStyle w:val="ANS1"/>
      </w:pPr>
      <w:r>
        <w:t>ANS: B</w:t>
      </w:r>
      <w:r>
        <w:tab/>
        <w:t>PTS: 1</w:t>
      </w:r>
      <w:r>
        <w:tab/>
        <w:t>DIF: 1</w:t>
      </w:r>
      <w:r>
        <w:tab/>
        <w:t>REF: 18-2</w:t>
      </w:r>
    </w:p>
    <w:p w14:paraId="1CD5E36D" w14:textId="77777777" w:rsidR="00000000" w:rsidRDefault="00000000">
      <w:pPr>
        <w:pStyle w:val="TOP"/>
      </w:pPr>
      <w:r>
        <w:t>TOP: National saving</w:t>
      </w:r>
      <w:r>
        <w:tab/>
        <w:t>MSC: Definitional</w:t>
      </w:r>
    </w:p>
    <w:p w14:paraId="548289D0" w14:textId="77777777" w:rsidR="00000000" w:rsidRDefault="00000000">
      <w:pPr>
        <w:pStyle w:val="MyNL1"/>
      </w:pPr>
      <w:r>
        <w:tab/>
        <w:t>122.</w:t>
      </w:r>
      <w:r>
        <w:tab/>
        <w:t>In a closed economy, what does (</w:t>
      </w:r>
      <w:r>
        <w:rPr>
          <w:i/>
        </w:rPr>
        <w:t>T</w:t>
      </w:r>
      <w:r>
        <w:t xml:space="preserve"> - </w:t>
      </w:r>
      <w:r>
        <w:rPr>
          <w:i/>
        </w:rPr>
        <w:t>G</w:t>
      </w:r>
      <w:r>
        <w:t>) represent?</w:t>
      </w:r>
    </w:p>
    <w:p w14:paraId="2EEDD9C3" w14:textId="77777777" w:rsidR="00000000" w:rsidRDefault="00000000">
      <w:pPr>
        <w:pStyle w:val="NLa"/>
      </w:pPr>
      <w:r>
        <w:t>a.</w:t>
      </w:r>
      <w:r>
        <w:tab/>
        <w:t>national saving</w:t>
      </w:r>
    </w:p>
    <w:p w14:paraId="75C7E893" w14:textId="77777777" w:rsidR="00000000" w:rsidRDefault="00000000">
      <w:pPr>
        <w:pStyle w:val="NLa"/>
      </w:pPr>
      <w:r>
        <w:t>b.</w:t>
      </w:r>
      <w:r>
        <w:tab/>
        <w:t>investment</w:t>
      </w:r>
    </w:p>
    <w:p w14:paraId="11324E56" w14:textId="77777777" w:rsidR="00000000" w:rsidRDefault="00000000">
      <w:pPr>
        <w:pStyle w:val="NLa"/>
      </w:pPr>
      <w:r>
        <w:t>c.</w:t>
      </w:r>
      <w:r>
        <w:tab/>
        <w:t>private saving</w:t>
      </w:r>
    </w:p>
    <w:p w14:paraId="51F3E154" w14:textId="77777777" w:rsidR="00000000" w:rsidRDefault="00000000">
      <w:pPr>
        <w:pStyle w:val="NLa"/>
      </w:pPr>
      <w:r>
        <w:t>d.</w:t>
      </w:r>
      <w:r>
        <w:tab/>
        <w:t>public saving</w:t>
      </w:r>
    </w:p>
    <w:p w14:paraId="1418342D" w14:textId="77777777" w:rsidR="00000000" w:rsidRDefault="00000000">
      <w:pPr>
        <w:pStyle w:val="ANS1"/>
      </w:pPr>
      <w:r>
        <w:t>ANS: D</w:t>
      </w:r>
      <w:r>
        <w:tab/>
        <w:t>PTS: 1</w:t>
      </w:r>
      <w:r>
        <w:tab/>
        <w:t>DIF: 1</w:t>
      </w:r>
      <w:r>
        <w:tab/>
        <w:t>REF: 18-2</w:t>
      </w:r>
    </w:p>
    <w:p w14:paraId="7F9661F5" w14:textId="77777777" w:rsidR="00000000" w:rsidRDefault="00000000">
      <w:pPr>
        <w:pStyle w:val="TOP"/>
      </w:pPr>
      <w:r>
        <w:t>TOP: Public saving</w:t>
      </w:r>
      <w:r>
        <w:tab/>
        <w:t>MSC: Definitional</w:t>
      </w:r>
    </w:p>
    <w:p w14:paraId="4738FC60" w14:textId="77777777" w:rsidR="00000000" w:rsidRDefault="00000000">
      <w:pPr>
        <w:pStyle w:val="MyNL1"/>
      </w:pPr>
      <w:r>
        <w:tab/>
        <w:t>123.</w:t>
      </w:r>
      <w:r>
        <w:tab/>
        <w:t>In a closed economy, what does (</w:t>
      </w:r>
      <w:r>
        <w:rPr>
          <w:i/>
        </w:rPr>
        <w:t>Y</w:t>
      </w:r>
      <w:r>
        <w:t xml:space="preserve"> - </w:t>
      </w:r>
      <w:r>
        <w:rPr>
          <w:i/>
        </w:rPr>
        <w:t>T</w:t>
      </w:r>
      <w:r>
        <w:t xml:space="preserve"> - </w:t>
      </w:r>
      <w:r>
        <w:rPr>
          <w:i/>
        </w:rPr>
        <w:t>C</w:t>
      </w:r>
      <w:r>
        <w:t>) represent?</w:t>
      </w:r>
    </w:p>
    <w:p w14:paraId="7036B8D4" w14:textId="77777777" w:rsidR="00000000" w:rsidRDefault="00000000">
      <w:pPr>
        <w:pStyle w:val="NLa"/>
      </w:pPr>
      <w:r>
        <w:t>a.</w:t>
      </w:r>
      <w:r>
        <w:tab/>
        <w:t>national saving</w:t>
      </w:r>
    </w:p>
    <w:p w14:paraId="7E5D8191" w14:textId="77777777" w:rsidR="00000000" w:rsidRDefault="00000000">
      <w:pPr>
        <w:pStyle w:val="NLa"/>
      </w:pPr>
      <w:r>
        <w:t>b.</w:t>
      </w:r>
      <w:r>
        <w:tab/>
        <w:t>government tax revenue</w:t>
      </w:r>
    </w:p>
    <w:p w14:paraId="64408EE3" w14:textId="77777777" w:rsidR="00000000" w:rsidRDefault="00000000">
      <w:pPr>
        <w:pStyle w:val="NLa"/>
      </w:pPr>
      <w:r>
        <w:t>c.</w:t>
      </w:r>
      <w:r>
        <w:tab/>
        <w:t>public saving</w:t>
      </w:r>
    </w:p>
    <w:p w14:paraId="1BB67402" w14:textId="77777777" w:rsidR="00000000" w:rsidRDefault="00000000">
      <w:pPr>
        <w:pStyle w:val="NLa"/>
      </w:pPr>
      <w:r>
        <w:t>d.</w:t>
      </w:r>
      <w:r>
        <w:tab/>
        <w:t>private saving</w:t>
      </w:r>
    </w:p>
    <w:p w14:paraId="418D2686" w14:textId="77777777" w:rsidR="00000000" w:rsidRDefault="00000000">
      <w:pPr>
        <w:pStyle w:val="ANS1"/>
      </w:pPr>
      <w:r>
        <w:t>ANS: D</w:t>
      </w:r>
      <w:r>
        <w:tab/>
        <w:t>PTS: 1</w:t>
      </w:r>
      <w:r>
        <w:tab/>
        <w:t>DIF: 1</w:t>
      </w:r>
      <w:r>
        <w:tab/>
        <w:t>REF: 18-2</w:t>
      </w:r>
    </w:p>
    <w:p w14:paraId="5F0BCC8D" w14:textId="77777777" w:rsidR="00000000" w:rsidRDefault="00000000">
      <w:pPr>
        <w:pStyle w:val="TOP"/>
      </w:pPr>
      <w:r>
        <w:t>TOP: Private saving</w:t>
      </w:r>
      <w:r>
        <w:tab/>
        <w:t>MSC: Definitional</w:t>
      </w:r>
    </w:p>
    <w:p w14:paraId="62B33050" w14:textId="77777777" w:rsidR="00000000" w:rsidRDefault="00000000">
      <w:pPr>
        <w:pStyle w:val="MyNL1"/>
      </w:pPr>
      <w:r>
        <w:tab/>
        <w:t>124.</w:t>
      </w:r>
      <w:r>
        <w:tab/>
        <w:t>Consider T-G and Y-T-C.</w:t>
      </w:r>
    </w:p>
    <w:p w14:paraId="0F5146E8" w14:textId="77777777" w:rsidR="00000000" w:rsidRDefault="00000000">
      <w:pPr>
        <w:pStyle w:val="NLa"/>
      </w:pPr>
      <w:r>
        <w:t>a.</w:t>
      </w:r>
      <w:r>
        <w:tab/>
        <w:t>Each one of these is equal to national saving.</w:t>
      </w:r>
    </w:p>
    <w:p w14:paraId="3C19DD97" w14:textId="77777777" w:rsidR="00000000" w:rsidRDefault="00000000">
      <w:pPr>
        <w:pStyle w:val="NLa"/>
      </w:pPr>
      <w:r>
        <w:t>b.</w:t>
      </w:r>
      <w:r>
        <w:tab/>
        <w:t>Each one of these is equal to public saving.</w:t>
      </w:r>
    </w:p>
    <w:p w14:paraId="4756C33F" w14:textId="77777777" w:rsidR="00000000" w:rsidRDefault="00000000">
      <w:pPr>
        <w:pStyle w:val="NLa"/>
      </w:pPr>
      <w:r>
        <w:t>c.</w:t>
      </w:r>
      <w:r>
        <w:tab/>
        <w:t>The first of these is private saving, the second one is public saving.</w:t>
      </w:r>
    </w:p>
    <w:p w14:paraId="668D161C" w14:textId="77777777" w:rsidR="00000000" w:rsidRDefault="00000000">
      <w:pPr>
        <w:pStyle w:val="NLa"/>
      </w:pPr>
      <w:r>
        <w:t>d.</w:t>
      </w:r>
      <w:r>
        <w:tab/>
        <w:t>The first of these is public saving, the second one is private saving.</w:t>
      </w:r>
    </w:p>
    <w:p w14:paraId="4D96224A" w14:textId="77777777" w:rsidR="00000000" w:rsidRDefault="00000000">
      <w:pPr>
        <w:pStyle w:val="ANS1"/>
      </w:pPr>
      <w:r>
        <w:t>ANS: D</w:t>
      </w:r>
      <w:r>
        <w:tab/>
        <w:t>PTS: 1</w:t>
      </w:r>
      <w:r>
        <w:tab/>
        <w:t>DIF: 1</w:t>
      </w:r>
      <w:r>
        <w:tab/>
        <w:t>REF: 18-2</w:t>
      </w:r>
    </w:p>
    <w:p w14:paraId="13AE3CDD" w14:textId="77777777" w:rsidR="00000000" w:rsidRDefault="00000000">
      <w:pPr>
        <w:pStyle w:val="TOP"/>
      </w:pPr>
      <w:r>
        <w:t>TOP: Public saving | Private saving</w:t>
      </w:r>
      <w:r>
        <w:tab/>
      </w:r>
      <w:r>
        <w:tab/>
        <w:t>MSC: Definitional</w:t>
      </w:r>
    </w:p>
    <w:p w14:paraId="1E61A4CE" w14:textId="77777777" w:rsidR="00000000" w:rsidRDefault="00000000">
      <w:pPr>
        <w:pStyle w:val="MyNL1"/>
      </w:pPr>
      <w:r>
        <w:tab/>
        <w:t>125.</w:t>
      </w:r>
      <w:r>
        <w:tab/>
        <w:t xml:space="preserve">According to the definitions of private and public saving, if Y, C, and G remained the same, an increase in taxes would </w:t>
      </w:r>
    </w:p>
    <w:p w14:paraId="22FC475B" w14:textId="77777777" w:rsidR="00000000" w:rsidRDefault="00000000">
      <w:pPr>
        <w:pStyle w:val="NLa"/>
      </w:pPr>
      <w:r>
        <w:t>a.</w:t>
      </w:r>
      <w:r>
        <w:tab/>
        <w:t>raise both private and public saving.</w:t>
      </w:r>
    </w:p>
    <w:p w14:paraId="434A43B4" w14:textId="77777777" w:rsidR="00000000" w:rsidRDefault="00000000">
      <w:pPr>
        <w:pStyle w:val="NLa"/>
      </w:pPr>
      <w:r>
        <w:t>b.</w:t>
      </w:r>
      <w:r>
        <w:tab/>
        <w:t>raise private saving and lower public saving.</w:t>
      </w:r>
    </w:p>
    <w:p w14:paraId="13141B79" w14:textId="77777777" w:rsidR="00000000" w:rsidRDefault="00000000">
      <w:pPr>
        <w:pStyle w:val="NLa"/>
      </w:pPr>
      <w:r>
        <w:t>c.</w:t>
      </w:r>
      <w:r>
        <w:tab/>
        <w:t>lower private saving and raise public saving.</w:t>
      </w:r>
    </w:p>
    <w:p w14:paraId="056EA496" w14:textId="77777777" w:rsidR="00000000" w:rsidRDefault="00000000">
      <w:pPr>
        <w:pStyle w:val="NLa"/>
      </w:pPr>
      <w:r>
        <w:t>d.</w:t>
      </w:r>
      <w:r>
        <w:tab/>
        <w:t>lower private and public saving.</w:t>
      </w:r>
    </w:p>
    <w:p w14:paraId="00ACC7BE" w14:textId="77777777" w:rsidR="00000000" w:rsidRDefault="00000000">
      <w:pPr>
        <w:pStyle w:val="ANS1"/>
      </w:pPr>
      <w:r>
        <w:t>ANS: C</w:t>
      </w:r>
      <w:r>
        <w:tab/>
        <w:t>PTS: 1</w:t>
      </w:r>
      <w:r>
        <w:tab/>
        <w:t>DIF: 2</w:t>
      </w:r>
      <w:r>
        <w:tab/>
        <w:t>REF: 18-2</w:t>
      </w:r>
    </w:p>
    <w:p w14:paraId="7F776ECE" w14:textId="77777777" w:rsidR="00000000" w:rsidRDefault="00000000">
      <w:pPr>
        <w:pStyle w:val="TOP"/>
      </w:pPr>
      <w:r>
        <w:t>TOP: Private saving | Public saving</w:t>
      </w:r>
      <w:r>
        <w:tab/>
      </w:r>
      <w:r>
        <w:tab/>
        <w:t>MSC: Interpretive</w:t>
      </w:r>
    </w:p>
    <w:p w14:paraId="23E2CA2D" w14:textId="77777777" w:rsidR="00000000" w:rsidRDefault="00000000">
      <w:pPr>
        <w:pStyle w:val="MyNL1"/>
      </w:pPr>
      <w:r>
        <w:tab/>
        <w:t>126.</w:t>
      </w:r>
      <w:r>
        <w:tab/>
        <w:t xml:space="preserve">According to the definitions of national saving and private saving, if Y, C, and G remained the same, an increase in taxes would </w:t>
      </w:r>
    </w:p>
    <w:p w14:paraId="4E72F098" w14:textId="77777777" w:rsidR="00000000" w:rsidRDefault="00000000">
      <w:pPr>
        <w:pStyle w:val="NLa"/>
      </w:pPr>
      <w:r>
        <w:t>a.</w:t>
      </w:r>
      <w:r>
        <w:tab/>
        <w:t>raise national saving and private saving.</w:t>
      </w:r>
    </w:p>
    <w:p w14:paraId="2A84E5AA" w14:textId="77777777" w:rsidR="00000000" w:rsidRDefault="00000000">
      <w:pPr>
        <w:pStyle w:val="NLa"/>
      </w:pPr>
      <w:r>
        <w:t>b.</w:t>
      </w:r>
      <w:r>
        <w:tab/>
        <w:t>raise national saving and reduce private saving.</w:t>
      </w:r>
    </w:p>
    <w:p w14:paraId="476B7A8E" w14:textId="77777777" w:rsidR="00000000" w:rsidRDefault="00000000">
      <w:pPr>
        <w:pStyle w:val="NLa"/>
      </w:pPr>
      <w:r>
        <w:t>c.</w:t>
      </w:r>
      <w:r>
        <w:tab/>
        <w:t>leave national saving and private saving unchanged.</w:t>
      </w:r>
    </w:p>
    <w:p w14:paraId="01498496" w14:textId="77777777" w:rsidR="00000000" w:rsidRDefault="00000000">
      <w:pPr>
        <w:pStyle w:val="NLa"/>
      </w:pPr>
      <w:r>
        <w:t>d.</w:t>
      </w:r>
      <w:r>
        <w:tab/>
        <w:t>leave national saving unchanged and reduce private saving.</w:t>
      </w:r>
    </w:p>
    <w:p w14:paraId="7C7030A7" w14:textId="77777777" w:rsidR="00000000" w:rsidRDefault="00000000">
      <w:pPr>
        <w:pStyle w:val="ANS1"/>
      </w:pPr>
      <w:r>
        <w:t>ANS: D</w:t>
      </w:r>
      <w:r>
        <w:tab/>
        <w:t>PTS: 1</w:t>
      </w:r>
      <w:r>
        <w:tab/>
        <w:t>DIF: 2</w:t>
      </w:r>
      <w:r>
        <w:tab/>
        <w:t>REF: 18-2</w:t>
      </w:r>
    </w:p>
    <w:p w14:paraId="77075F6A" w14:textId="77777777" w:rsidR="00000000" w:rsidRDefault="00000000">
      <w:pPr>
        <w:pStyle w:val="TOP"/>
      </w:pPr>
      <w:r>
        <w:t>TOP: National saving | Private saving</w:t>
      </w:r>
      <w:r>
        <w:tab/>
        <w:t>MSC: Interpretive</w:t>
      </w:r>
    </w:p>
    <w:p w14:paraId="70E46EB3" w14:textId="77777777" w:rsidR="00000000" w:rsidRDefault="00000000">
      <w:pPr>
        <w:pStyle w:val="MyNL1"/>
      </w:pPr>
      <w:r>
        <w:tab/>
        <w:t>127.</w:t>
      </w:r>
      <w:r>
        <w:tab/>
        <w:t xml:space="preserve">According to the definitions of national saving and public saving, if Y, C, and G remained the same, an increase in taxes would </w:t>
      </w:r>
    </w:p>
    <w:p w14:paraId="0677B959" w14:textId="77777777" w:rsidR="00000000" w:rsidRDefault="00000000">
      <w:pPr>
        <w:pStyle w:val="NLa"/>
      </w:pPr>
      <w:r>
        <w:t>a.</w:t>
      </w:r>
      <w:r>
        <w:tab/>
        <w:t>raise national saving and public saving.</w:t>
      </w:r>
    </w:p>
    <w:p w14:paraId="3A0E4999" w14:textId="77777777" w:rsidR="00000000" w:rsidRDefault="00000000">
      <w:pPr>
        <w:pStyle w:val="NLa"/>
      </w:pPr>
      <w:r>
        <w:t>b.</w:t>
      </w:r>
      <w:r>
        <w:tab/>
        <w:t>raise national saving and raise public saving.</w:t>
      </w:r>
    </w:p>
    <w:p w14:paraId="512A4A3F" w14:textId="77777777" w:rsidR="00000000" w:rsidRDefault="00000000">
      <w:pPr>
        <w:pStyle w:val="NLa"/>
      </w:pPr>
      <w:r>
        <w:t>c.</w:t>
      </w:r>
      <w:r>
        <w:tab/>
        <w:t>leave national saving and public saving unchanged.</w:t>
      </w:r>
    </w:p>
    <w:p w14:paraId="5E6F40A8" w14:textId="77777777" w:rsidR="00000000" w:rsidRDefault="00000000">
      <w:pPr>
        <w:pStyle w:val="NLa"/>
      </w:pPr>
      <w:r>
        <w:t>d.</w:t>
      </w:r>
      <w:r>
        <w:tab/>
        <w:t>leave national saving unchanged and raise public saving.</w:t>
      </w:r>
    </w:p>
    <w:p w14:paraId="6D104AD7" w14:textId="77777777" w:rsidR="00000000" w:rsidRDefault="00000000">
      <w:pPr>
        <w:pStyle w:val="ANS1"/>
      </w:pPr>
      <w:r>
        <w:t>ANS: D</w:t>
      </w:r>
      <w:r>
        <w:tab/>
        <w:t>PTS: 1</w:t>
      </w:r>
      <w:r>
        <w:tab/>
        <w:t>DIF: 2</w:t>
      </w:r>
      <w:r>
        <w:tab/>
        <w:t>REF: 18-2</w:t>
      </w:r>
    </w:p>
    <w:p w14:paraId="251403D5" w14:textId="77777777" w:rsidR="00000000" w:rsidRDefault="00000000">
      <w:pPr>
        <w:pStyle w:val="TOP"/>
      </w:pPr>
      <w:r>
        <w:t>TOP: National saving | Public saving</w:t>
      </w:r>
      <w:r>
        <w:tab/>
        <w:t>MSC: Interpretive</w:t>
      </w:r>
    </w:p>
    <w:p w14:paraId="0BE3C13F" w14:textId="77777777" w:rsidR="00000000" w:rsidRDefault="00000000">
      <w:pPr>
        <w:pStyle w:val="MyNL1"/>
      </w:pPr>
      <w:r>
        <w:tab/>
        <w:t>128.</w:t>
      </w:r>
      <w:r>
        <w:tab/>
        <w:t>Suppose that in a closed economy GDP is equal to 11,000, Taxes are equal to 1,500, Consumption equals 7,500, and Government purchases equal 2,000. What is national sa</w:t>
      </w:r>
      <w:r>
        <w:t>v</w:t>
      </w:r>
      <w:r>
        <w:t>ing?</w:t>
      </w:r>
    </w:p>
    <w:p w14:paraId="3B795093" w14:textId="77777777" w:rsidR="00000000" w:rsidRDefault="00000000">
      <w:pPr>
        <w:pStyle w:val="NLa"/>
      </w:pPr>
      <w:r>
        <w:t>a.</w:t>
      </w:r>
      <w:r>
        <w:tab/>
        <w:t>–500</w:t>
      </w:r>
    </w:p>
    <w:p w14:paraId="3814E434" w14:textId="77777777" w:rsidR="00000000" w:rsidRDefault="00000000">
      <w:pPr>
        <w:pStyle w:val="NLa"/>
      </w:pPr>
      <w:r>
        <w:t>b.</w:t>
      </w:r>
      <w:r>
        <w:tab/>
        <w:t>0</w:t>
      </w:r>
    </w:p>
    <w:p w14:paraId="14837FB3" w14:textId="77777777" w:rsidR="00000000" w:rsidRDefault="00000000">
      <w:pPr>
        <w:pStyle w:val="NLa"/>
      </w:pPr>
      <w:r>
        <w:t>c.</w:t>
      </w:r>
      <w:r>
        <w:tab/>
        <w:t>1500</w:t>
      </w:r>
    </w:p>
    <w:p w14:paraId="13C6C395" w14:textId="77777777" w:rsidR="00000000" w:rsidRDefault="00000000">
      <w:pPr>
        <w:pStyle w:val="NLa"/>
      </w:pPr>
      <w:r>
        <w:t>d.</w:t>
      </w:r>
      <w:r>
        <w:tab/>
        <w:t>None of the above is correct.</w:t>
      </w:r>
    </w:p>
    <w:p w14:paraId="4B49DE88" w14:textId="77777777" w:rsidR="00000000" w:rsidRDefault="00000000">
      <w:pPr>
        <w:pStyle w:val="ANS1"/>
      </w:pPr>
      <w:r>
        <w:t>ANS: C</w:t>
      </w:r>
      <w:r>
        <w:tab/>
        <w:t>PTS: 1</w:t>
      </w:r>
      <w:r>
        <w:tab/>
        <w:t>DIF: 2</w:t>
      </w:r>
      <w:r>
        <w:tab/>
        <w:t>REF: 18-2</w:t>
      </w:r>
    </w:p>
    <w:p w14:paraId="6BEAD21B" w14:textId="77777777" w:rsidR="00000000" w:rsidRDefault="00000000">
      <w:pPr>
        <w:pStyle w:val="TOP"/>
      </w:pPr>
      <w:r>
        <w:t>TOP: National saving</w:t>
      </w:r>
      <w:r>
        <w:tab/>
        <w:t>MSC: Applicative</w:t>
      </w:r>
    </w:p>
    <w:p w14:paraId="2A8B59AF" w14:textId="77777777" w:rsidR="00000000" w:rsidRDefault="00000000">
      <w:pPr>
        <w:pStyle w:val="MyNL1"/>
      </w:pPr>
      <w:r>
        <w:tab/>
        <w:t>129.</w:t>
      </w:r>
      <w:r>
        <w:tab/>
        <w:t>Suppose that in a closed economy GDP is equal to 11,000, Taxes are equal to 2,500, Consumption equals 7,000, and Government purchases equal 3,000. What are private sa</w:t>
      </w:r>
      <w:r>
        <w:t>v</w:t>
      </w:r>
      <w:r>
        <w:t>ing and public saving?</w:t>
      </w:r>
    </w:p>
    <w:p w14:paraId="3EFC5C6D" w14:textId="77777777" w:rsidR="00000000" w:rsidRDefault="00000000">
      <w:pPr>
        <w:pStyle w:val="NLa"/>
      </w:pPr>
      <w:r>
        <w:t>a.</w:t>
      </w:r>
      <w:r>
        <w:tab/>
        <w:t>1500 and -500</w:t>
      </w:r>
    </w:p>
    <w:p w14:paraId="727290DE" w14:textId="77777777" w:rsidR="00000000" w:rsidRDefault="00000000">
      <w:pPr>
        <w:pStyle w:val="NLa"/>
      </w:pPr>
      <w:r>
        <w:t>b.</w:t>
      </w:r>
      <w:r>
        <w:tab/>
        <w:t>1500 and 500</w:t>
      </w:r>
    </w:p>
    <w:p w14:paraId="302C9B98" w14:textId="77777777" w:rsidR="00000000" w:rsidRDefault="00000000">
      <w:pPr>
        <w:pStyle w:val="NLa"/>
      </w:pPr>
      <w:r>
        <w:t>c.</w:t>
      </w:r>
      <w:r>
        <w:tab/>
        <w:t>1000 and -500</w:t>
      </w:r>
    </w:p>
    <w:p w14:paraId="3A59F54E" w14:textId="77777777" w:rsidR="00000000" w:rsidRDefault="00000000">
      <w:pPr>
        <w:pStyle w:val="NLa"/>
      </w:pPr>
      <w:r>
        <w:t>d.</w:t>
      </w:r>
      <w:r>
        <w:tab/>
        <w:t>1000 and 500</w:t>
      </w:r>
    </w:p>
    <w:p w14:paraId="28247812" w14:textId="77777777" w:rsidR="00000000" w:rsidRDefault="00000000">
      <w:pPr>
        <w:pStyle w:val="ANS1"/>
      </w:pPr>
      <w:r>
        <w:t>ANS: A</w:t>
      </w:r>
      <w:r>
        <w:tab/>
        <w:t>PTS: 1</w:t>
      </w:r>
      <w:r>
        <w:tab/>
        <w:t>DIF: 2</w:t>
      </w:r>
      <w:r>
        <w:tab/>
        <w:t>REF: 18-2</w:t>
      </w:r>
    </w:p>
    <w:p w14:paraId="1A1F1000" w14:textId="77777777" w:rsidR="00000000" w:rsidRDefault="00000000">
      <w:pPr>
        <w:pStyle w:val="TOP"/>
      </w:pPr>
      <w:r>
        <w:t>TOP: Public saving | Private saving | National saving</w:t>
      </w:r>
      <w:r>
        <w:tab/>
      </w:r>
      <w:r>
        <w:tab/>
        <w:t>MSC: Applicative</w:t>
      </w:r>
    </w:p>
    <w:p w14:paraId="34B59216" w14:textId="77777777" w:rsidR="00000000" w:rsidRDefault="00000000">
      <w:pPr>
        <w:pStyle w:val="MyNL1"/>
      </w:pPr>
      <w:r>
        <w:tab/>
        <w:t>130.</w:t>
      </w:r>
      <w:r>
        <w:tab/>
        <w:t>Suppose that in a closed economy GDP is equal to 11,000, taxes are equal to 2,500 Consumption equals 7,500 and Government purchases equal 2,000. What are private sa</w:t>
      </w:r>
      <w:r>
        <w:t>v</w:t>
      </w:r>
      <w:r>
        <w:t>ing, public saving, and national saving?</w:t>
      </w:r>
    </w:p>
    <w:p w14:paraId="34B237C6" w14:textId="77777777" w:rsidR="00000000" w:rsidRDefault="00000000">
      <w:pPr>
        <w:pStyle w:val="NLa"/>
      </w:pPr>
      <w:r>
        <w:t>a.</w:t>
      </w:r>
      <w:r>
        <w:tab/>
        <w:t>1500, 1000, 500</w:t>
      </w:r>
    </w:p>
    <w:p w14:paraId="34128258" w14:textId="77777777" w:rsidR="00000000" w:rsidRDefault="00000000">
      <w:pPr>
        <w:pStyle w:val="NLa"/>
      </w:pPr>
      <w:r>
        <w:t>b.</w:t>
      </w:r>
      <w:r>
        <w:tab/>
        <w:t>1000, 500, 1500</w:t>
      </w:r>
    </w:p>
    <w:p w14:paraId="451F3486" w14:textId="77777777" w:rsidR="00000000" w:rsidRDefault="00000000">
      <w:pPr>
        <w:pStyle w:val="NLa"/>
      </w:pPr>
      <w:r>
        <w:t>c.</w:t>
      </w:r>
      <w:r>
        <w:tab/>
        <w:t>500, 1500, 1000</w:t>
      </w:r>
    </w:p>
    <w:p w14:paraId="592EC841" w14:textId="77777777" w:rsidR="00000000" w:rsidRDefault="00000000">
      <w:pPr>
        <w:pStyle w:val="NLa"/>
      </w:pPr>
      <w:r>
        <w:t>d.</w:t>
      </w:r>
      <w:r>
        <w:tab/>
        <w:t>None of the above is correct.</w:t>
      </w:r>
    </w:p>
    <w:p w14:paraId="72C53BB4" w14:textId="77777777" w:rsidR="00000000" w:rsidRDefault="00000000">
      <w:pPr>
        <w:pStyle w:val="ANS1"/>
      </w:pPr>
      <w:r>
        <w:t>ANS: B</w:t>
      </w:r>
      <w:r>
        <w:tab/>
        <w:t>PTS: 1</w:t>
      </w:r>
      <w:r>
        <w:tab/>
        <w:t>DIF: 3</w:t>
      </w:r>
      <w:r>
        <w:tab/>
        <w:t>REF: 18-2</w:t>
      </w:r>
    </w:p>
    <w:p w14:paraId="13905D48" w14:textId="77777777" w:rsidR="00000000" w:rsidRDefault="00000000">
      <w:pPr>
        <w:pStyle w:val="TOP"/>
      </w:pPr>
      <w:r>
        <w:t>TOP: Private saving | Public saving | National saving</w:t>
      </w:r>
      <w:r>
        <w:tab/>
      </w:r>
      <w:r>
        <w:tab/>
        <w:t>MSC: Applicative</w:t>
      </w:r>
    </w:p>
    <w:p w14:paraId="2457546C" w14:textId="77777777" w:rsidR="00000000" w:rsidRDefault="00000000">
      <w:pPr>
        <w:pStyle w:val="MyNL1"/>
      </w:pPr>
      <w:r>
        <w:tab/>
        <w:t>131.</w:t>
      </w:r>
      <w:r>
        <w:tab/>
        <w:t>Suppose that in a closed economy GDP is 11,000, consumption is 7,500, and taxes are 2,000. What value of Government purchases would make national savings equal to 1000 and at that value would the government have a deficit or surplus?</w:t>
      </w:r>
    </w:p>
    <w:p w14:paraId="454E6EBA" w14:textId="77777777" w:rsidR="00000000" w:rsidRDefault="00000000">
      <w:pPr>
        <w:pStyle w:val="NLa"/>
      </w:pPr>
      <w:r>
        <w:t>a.</w:t>
      </w:r>
      <w:r>
        <w:tab/>
        <w:t>2,500, deficit</w:t>
      </w:r>
    </w:p>
    <w:p w14:paraId="6CFAB7F3" w14:textId="77777777" w:rsidR="00000000" w:rsidRDefault="00000000">
      <w:pPr>
        <w:pStyle w:val="NLa"/>
      </w:pPr>
      <w:r>
        <w:t>b.</w:t>
      </w:r>
      <w:r>
        <w:tab/>
        <w:t>2,500, surplus</w:t>
      </w:r>
    </w:p>
    <w:p w14:paraId="696FD212" w14:textId="77777777" w:rsidR="00000000" w:rsidRDefault="00000000">
      <w:pPr>
        <w:pStyle w:val="NLa"/>
      </w:pPr>
      <w:r>
        <w:t>c.</w:t>
      </w:r>
      <w:r>
        <w:tab/>
        <w:t>1,000, deficit</w:t>
      </w:r>
    </w:p>
    <w:p w14:paraId="01DAF2DB" w14:textId="77777777" w:rsidR="00000000" w:rsidRDefault="00000000">
      <w:pPr>
        <w:pStyle w:val="NLa"/>
      </w:pPr>
      <w:r>
        <w:t>d.</w:t>
      </w:r>
      <w:r>
        <w:tab/>
        <w:t>1,000, surplus</w:t>
      </w:r>
    </w:p>
    <w:p w14:paraId="47A367C4" w14:textId="77777777" w:rsidR="00000000" w:rsidRDefault="00000000">
      <w:pPr>
        <w:pStyle w:val="ANS1"/>
      </w:pPr>
      <w:r>
        <w:t>ANS: A</w:t>
      </w:r>
      <w:r>
        <w:tab/>
        <w:t>PTS: 1</w:t>
      </w:r>
      <w:r>
        <w:tab/>
        <w:t>DIF: 2</w:t>
      </w:r>
      <w:r>
        <w:tab/>
        <w:t>REF: 18-2</w:t>
      </w:r>
    </w:p>
    <w:p w14:paraId="62D0AA7D" w14:textId="77777777" w:rsidR="00000000" w:rsidRDefault="00000000">
      <w:pPr>
        <w:pStyle w:val="TOP"/>
      </w:pPr>
      <w:r>
        <w:t>TOP: National saving | Budget deficit</w:t>
      </w:r>
      <w:r>
        <w:tab/>
        <w:t>MSC: Applicative</w:t>
      </w:r>
    </w:p>
    <w:p w14:paraId="7A29578C" w14:textId="77777777" w:rsidR="00000000" w:rsidRDefault="00000000">
      <w:pPr>
        <w:pStyle w:val="MyNL1"/>
      </w:pPr>
      <w:r>
        <w:tab/>
        <w:t>132.</w:t>
      </w:r>
      <w:r>
        <w:tab/>
        <w:t>Suppose the economy is closed and that national saving is $2 trillion, that consumption is $7 trillion, and that government purchases are $1 trillion. What is GDP?</w:t>
      </w:r>
    </w:p>
    <w:p w14:paraId="1F108368" w14:textId="77777777" w:rsidR="00000000" w:rsidRDefault="00000000">
      <w:pPr>
        <w:pStyle w:val="NLa"/>
      </w:pPr>
      <w:r>
        <w:t>a.</w:t>
      </w:r>
      <w:r>
        <w:tab/>
        <w:t>$8 trillion</w:t>
      </w:r>
    </w:p>
    <w:p w14:paraId="578DF5D6" w14:textId="77777777" w:rsidR="00000000" w:rsidRDefault="00000000">
      <w:pPr>
        <w:pStyle w:val="NLa"/>
      </w:pPr>
      <w:r>
        <w:t>b.</w:t>
      </w:r>
      <w:r>
        <w:tab/>
        <w:t>$9 trillion</w:t>
      </w:r>
    </w:p>
    <w:p w14:paraId="7C1CF066" w14:textId="77777777" w:rsidR="00000000" w:rsidRDefault="00000000">
      <w:pPr>
        <w:pStyle w:val="NLa"/>
      </w:pPr>
      <w:r>
        <w:t>c.</w:t>
      </w:r>
      <w:r>
        <w:tab/>
        <w:t>$10 trillion</w:t>
      </w:r>
    </w:p>
    <w:p w14:paraId="7D3F7B34" w14:textId="77777777" w:rsidR="00000000" w:rsidRDefault="00000000">
      <w:pPr>
        <w:pStyle w:val="NLa"/>
      </w:pPr>
      <w:r>
        <w:t>d.</w:t>
      </w:r>
      <w:r>
        <w:tab/>
        <w:t xml:space="preserve">$11 trillion </w:t>
      </w:r>
    </w:p>
    <w:p w14:paraId="0766675D" w14:textId="77777777" w:rsidR="00000000" w:rsidRDefault="00000000">
      <w:pPr>
        <w:pStyle w:val="ANS1"/>
      </w:pPr>
      <w:r>
        <w:t>ANS: C</w:t>
      </w:r>
      <w:r>
        <w:tab/>
        <w:t>PTS: 1</w:t>
      </w:r>
      <w:r>
        <w:tab/>
        <w:t>DIF: 1</w:t>
      </w:r>
      <w:r>
        <w:tab/>
        <w:t>REF: 18-2</w:t>
      </w:r>
    </w:p>
    <w:p w14:paraId="7E981CCB" w14:textId="77777777" w:rsidR="00000000" w:rsidRDefault="00000000">
      <w:pPr>
        <w:pStyle w:val="TOP"/>
      </w:pPr>
      <w:r>
        <w:t>TOP: National saving</w:t>
      </w:r>
      <w:r>
        <w:tab/>
        <w:t>MSC: Applicative</w:t>
      </w:r>
    </w:p>
    <w:p w14:paraId="2C9598ED" w14:textId="77777777" w:rsidR="00000000" w:rsidRDefault="00000000">
      <w:pPr>
        <w:pStyle w:val="MyNL1"/>
      </w:pPr>
      <w:r>
        <w:tab/>
        <w:t>133.</w:t>
      </w:r>
      <w:r>
        <w:tab/>
        <w:t>Suppose the economy is closed and consumption is 6,500 taxes are 1,500 and government purchases are 2,000. If national savings are 1,000 and the economy is closed then, what is GDP?</w:t>
      </w:r>
    </w:p>
    <w:p w14:paraId="02187546" w14:textId="77777777" w:rsidR="00000000" w:rsidRDefault="00000000">
      <w:pPr>
        <w:pStyle w:val="NLa"/>
      </w:pPr>
      <w:r>
        <w:t>a.</w:t>
      </w:r>
      <w:r>
        <w:tab/>
        <w:t>9,500</w:t>
      </w:r>
    </w:p>
    <w:p w14:paraId="7F57A23E" w14:textId="77777777" w:rsidR="00000000" w:rsidRDefault="00000000">
      <w:pPr>
        <w:pStyle w:val="NLa"/>
      </w:pPr>
      <w:r>
        <w:t>b.</w:t>
      </w:r>
      <w:r>
        <w:tab/>
        <w:t>10,000</w:t>
      </w:r>
    </w:p>
    <w:p w14:paraId="5FF81DFC" w14:textId="77777777" w:rsidR="00000000" w:rsidRDefault="00000000">
      <w:pPr>
        <w:pStyle w:val="NLa"/>
      </w:pPr>
      <w:r>
        <w:t>c.</w:t>
      </w:r>
      <w:r>
        <w:tab/>
        <w:t>10,500</w:t>
      </w:r>
    </w:p>
    <w:p w14:paraId="4CA327E2" w14:textId="77777777" w:rsidR="00000000" w:rsidRDefault="00000000">
      <w:pPr>
        <w:pStyle w:val="NLa"/>
      </w:pPr>
      <w:r>
        <w:t>d.</w:t>
      </w:r>
      <w:r>
        <w:tab/>
        <w:t>None of the above is correct.</w:t>
      </w:r>
    </w:p>
    <w:p w14:paraId="2A3DF30D" w14:textId="77777777" w:rsidR="00000000" w:rsidRDefault="00000000">
      <w:pPr>
        <w:pStyle w:val="ANS1"/>
      </w:pPr>
      <w:r>
        <w:t>ANS: A</w:t>
      </w:r>
      <w:r>
        <w:tab/>
        <w:t>PTS: 1</w:t>
      </w:r>
      <w:r>
        <w:tab/>
        <w:t>DIF: 2</w:t>
      </w:r>
      <w:r>
        <w:tab/>
        <w:t>REF: 18-2</w:t>
      </w:r>
    </w:p>
    <w:p w14:paraId="25A20D6B" w14:textId="77777777" w:rsidR="00000000" w:rsidRDefault="00000000">
      <w:pPr>
        <w:pStyle w:val="TOP"/>
      </w:pPr>
      <w:r>
        <w:t>TOP: GDP</w:t>
      </w:r>
      <w:r>
        <w:tab/>
        <w:t>MSC: Applicative</w:t>
      </w:r>
    </w:p>
    <w:p w14:paraId="54E99797" w14:textId="77777777" w:rsidR="00000000" w:rsidRDefault="00000000">
      <w:pPr>
        <w:pStyle w:val="MyNL1"/>
      </w:pPr>
      <w:r>
        <w:tab/>
        <w:t>134.</w:t>
      </w:r>
      <w:r>
        <w:tab/>
        <w:t>Suppose that in a closed economy GDP is $11 trillion, consumption is $7 trillion, taxes are $2 trillion and the government runs a deficit of $1 trillion. What are private saving and national sa</w:t>
      </w:r>
      <w:r>
        <w:t>v</w:t>
      </w:r>
      <w:r>
        <w:t>ing?</w:t>
      </w:r>
    </w:p>
    <w:p w14:paraId="20694DE7" w14:textId="77777777" w:rsidR="00000000" w:rsidRDefault="00000000">
      <w:pPr>
        <w:pStyle w:val="NLa"/>
      </w:pPr>
      <w:r>
        <w:t>a.</w:t>
      </w:r>
      <w:r>
        <w:tab/>
        <w:t>$4 trillion and $1 trillion</w:t>
      </w:r>
    </w:p>
    <w:p w14:paraId="02DE6CCA" w14:textId="77777777" w:rsidR="00000000" w:rsidRDefault="00000000">
      <w:pPr>
        <w:pStyle w:val="NLa"/>
      </w:pPr>
      <w:r>
        <w:t>b.</w:t>
      </w:r>
      <w:r>
        <w:tab/>
        <w:t>$4 trillion and -$1 trillion</w:t>
      </w:r>
    </w:p>
    <w:p w14:paraId="2A003B01" w14:textId="77777777" w:rsidR="00000000" w:rsidRDefault="00000000">
      <w:pPr>
        <w:pStyle w:val="NLa"/>
      </w:pPr>
      <w:r>
        <w:t>c.</w:t>
      </w:r>
      <w:r>
        <w:tab/>
        <w:t>$2 trillion and $1 trillion</w:t>
      </w:r>
    </w:p>
    <w:p w14:paraId="65E462FD" w14:textId="77777777" w:rsidR="00000000" w:rsidRDefault="00000000">
      <w:pPr>
        <w:pStyle w:val="NLa"/>
      </w:pPr>
      <w:r>
        <w:t>d.</w:t>
      </w:r>
      <w:r>
        <w:tab/>
        <w:t>$2 trillion and -$1 trillion</w:t>
      </w:r>
    </w:p>
    <w:p w14:paraId="05B67BA6" w14:textId="77777777" w:rsidR="00000000" w:rsidRDefault="00000000">
      <w:pPr>
        <w:pStyle w:val="ANS1"/>
      </w:pPr>
      <w:r>
        <w:t>ANS: C</w:t>
      </w:r>
      <w:r>
        <w:tab/>
        <w:t>PTS: 1</w:t>
      </w:r>
      <w:r>
        <w:tab/>
        <w:t>DIF: 3</w:t>
      </w:r>
      <w:r>
        <w:tab/>
        <w:t>REF: 18-2</w:t>
      </w:r>
    </w:p>
    <w:p w14:paraId="44B24CD2" w14:textId="77777777" w:rsidR="00000000" w:rsidRDefault="00000000">
      <w:pPr>
        <w:pStyle w:val="TOP"/>
      </w:pPr>
      <w:r>
        <w:t>TOP: Private saving | National saving</w:t>
      </w:r>
      <w:r>
        <w:tab/>
        <w:t>MSC: Applicative</w:t>
      </w:r>
    </w:p>
    <w:p w14:paraId="0739F301" w14:textId="77777777" w:rsidR="00000000" w:rsidRDefault="00000000">
      <w:pPr>
        <w:pStyle w:val="MyNL1"/>
      </w:pPr>
      <w:r>
        <w:tab/>
        <w:t>135.</w:t>
      </w:r>
      <w:r>
        <w:tab/>
        <w:t>Suppose that in a closed economy GDP is $11 trillion, consumption is $7 trillion, taxes are $3 trillion and the government runs a surplus of $1 trillion. What are private saving and national sa</w:t>
      </w:r>
      <w:r>
        <w:t>v</w:t>
      </w:r>
      <w:r>
        <w:t>ing?</w:t>
      </w:r>
    </w:p>
    <w:p w14:paraId="552C1141" w14:textId="77777777" w:rsidR="00000000" w:rsidRDefault="00000000">
      <w:pPr>
        <w:pStyle w:val="NLa"/>
      </w:pPr>
      <w:r>
        <w:t>a.</w:t>
      </w:r>
      <w:r>
        <w:tab/>
        <w:t>$4 trillion and $1 trillion</w:t>
      </w:r>
    </w:p>
    <w:p w14:paraId="169EC4AE" w14:textId="77777777" w:rsidR="00000000" w:rsidRDefault="00000000">
      <w:pPr>
        <w:pStyle w:val="NLa"/>
      </w:pPr>
      <w:r>
        <w:t>b.</w:t>
      </w:r>
      <w:r>
        <w:tab/>
        <w:t>$4 trillion and $5 trillion</w:t>
      </w:r>
    </w:p>
    <w:p w14:paraId="63EC076C" w14:textId="77777777" w:rsidR="00000000" w:rsidRDefault="00000000">
      <w:pPr>
        <w:pStyle w:val="NLa"/>
      </w:pPr>
      <w:r>
        <w:t>c.</w:t>
      </w:r>
      <w:r>
        <w:tab/>
        <w:t>$1 trillion and $2 trillion</w:t>
      </w:r>
    </w:p>
    <w:p w14:paraId="70E5AD9F" w14:textId="77777777" w:rsidR="00000000" w:rsidRDefault="00000000">
      <w:pPr>
        <w:pStyle w:val="NLa"/>
      </w:pPr>
      <w:r>
        <w:t>d.</w:t>
      </w:r>
      <w:r>
        <w:tab/>
        <w:t>$1 trillion and $1 trillion</w:t>
      </w:r>
    </w:p>
    <w:p w14:paraId="3642A27A" w14:textId="77777777" w:rsidR="00000000" w:rsidRDefault="00000000">
      <w:pPr>
        <w:pStyle w:val="ANS1"/>
      </w:pPr>
      <w:r>
        <w:t>ANS: C</w:t>
      </w:r>
      <w:r>
        <w:tab/>
        <w:t>PTS: 1</w:t>
      </w:r>
      <w:r>
        <w:tab/>
        <w:t>DIF: 3</w:t>
      </w:r>
      <w:r>
        <w:tab/>
        <w:t>REF: 18-2</w:t>
      </w:r>
    </w:p>
    <w:p w14:paraId="355FE395" w14:textId="77777777" w:rsidR="00000000" w:rsidRDefault="00000000">
      <w:pPr>
        <w:pStyle w:val="TOP"/>
      </w:pPr>
      <w:r>
        <w:t>TOP: Private saving | National saving</w:t>
      </w:r>
      <w:r>
        <w:tab/>
        <w:t>MSC: Applicative</w:t>
      </w:r>
    </w:p>
    <w:p w14:paraId="3AAAACFC" w14:textId="77777777" w:rsidR="00000000" w:rsidRDefault="00000000">
      <w:pPr>
        <w:pStyle w:val="MyNL1"/>
      </w:pPr>
      <w:r>
        <w:tab/>
        <w:t>136.</w:t>
      </w:r>
      <w:r>
        <w:tab/>
        <w:t>If in a closed economy Y = $11 trillion, which of the following combinations would be consistent with national saving of $2.5 trillion?</w:t>
      </w:r>
    </w:p>
    <w:p w14:paraId="40BB21EE" w14:textId="77777777" w:rsidR="00000000" w:rsidRDefault="00000000">
      <w:pPr>
        <w:pStyle w:val="NLa"/>
      </w:pPr>
      <w:r>
        <w:t>a.</w:t>
      </w:r>
      <w:r>
        <w:tab/>
        <w:t>C = $8 trillion, G = $.5 trillion</w:t>
      </w:r>
    </w:p>
    <w:p w14:paraId="66116DE4" w14:textId="77777777" w:rsidR="00000000" w:rsidRDefault="00000000">
      <w:pPr>
        <w:pStyle w:val="NLa"/>
      </w:pPr>
      <w:r>
        <w:t>b.</w:t>
      </w:r>
      <w:r>
        <w:tab/>
        <w:t>C = $6.5 trillion, G = $3 trillion</w:t>
      </w:r>
    </w:p>
    <w:p w14:paraId="45B1BA24" w14:textId="77777777" w:rsidR="00000000" w:rsidRDefault="00000000">
      <w:pPr>
        <w:pStyle w:val="NLa"/>
      </w:pPr>
      <w:r>
        <w:t>c.</w:t>
      </w:r>
      <w:r>
        <w:tab/>
        <w:t>C = $8.5 trillion, G = $2 trillion</w:t>
      </w:r>
    </w:p>
    <w:p w14:paraId="4E3EC9A6" w14:textId="77777777" w:rsidR="00000000" w:rsidRDefault="00000000">
      <w:pPr>
        <w:pStyle w:val="NLa"/>
      </w:pPr>
      <w:r>
        <w:t>d.</w:t>
      </w:r>
      <w:r>
        <w:tab/>
        <w:t>C = $9 trillion, G = $.5 trillion</w:t>
      </w:r>
    </w:p>
    <w:p w14:paraId="59CAC596" w14:textId="77777777" w:rsidR="00000000" w:rsidRDefault="00000000">
      <w:pPr>
        <w:pStyle w:val="ANS1"/>
      </w:pPr>
      <w:r>
        <w:t>ANS: A</w:t>
      </w:r>
      <w:r>
        <w:tab/>
        <w:t>PTS: 1</w:t>
      </w:r>
      <w:r>
        <w:tab/>
        <w:t>DIF: 1</w:t>
      </w:r>
      <w:r>
        <w:tab/>
        <w:t>REF: 18-2</w:t>
      </w:r>
    </w:p>
    <w:p w14:paraId="530AF4FE" w14:textId="77777777" w:rsidR="00000000" w:rsidRDefault="00000000">
      <w:pPr>
        <w:pStyle w:val="TOP"/>
      </w:pPr>
      <w:r>
        <w:t>TOP: National saving</w:t>
      </w:r>
      <w:r>
        <w:tab/>
        <w:t>MSC: Definitional</w:t>
      </w:r>
    </w:p>
    <w:p w14:paraId="66658485" w14:textId="77777777" w:rsidR="00000000" w:rsidRDefault="00000000">
      <w:pPr>
        <w:pStyle w:val="MyNL1"/>
      </w:pPr>
      <w:r>
        <w:tab/>
        <w:t>137.</w:t>
      </w:r>
      <w:r>
        <w:tab/>
        <w:t>In the small closed economy of San Lucretia, the currency is the denar. Statistics for last year show that private saving was 60 billion denars, taxes were 70 billion denars, government purchases of goods and services were 80 billion denars, there were no transfer payments by the government, and GDP was 400 billion denars. What were consumption and investment in San Lucretia?</w:t>
      </w:r>
    </w:p>
    <w:p w14:paraId="5F99D0C2" w14:textId="77777777" w:rsidR="00000000" w:rsidRDefault="00000000">
      <w:pPr>
        <w:pStyle w:val="NLa"/>
      </w:pPr>
      <w:r>
        <w:t>a.</w:t>
      </w:r>
      <w:r>
        <w:tab/>
        <w:t>270 billion denars, 50 billion denars</w:t>
      </w:r>
    </w:p>
    <w:p w14:paraId="2AEA98A4" w14:textId="77777777" w:rsidR="00000000" w:rsidRDefault="00000000">
      <w:pPr>
        <w:pStyle w:val="NLa"/>
      </w:pPr>
      <w:r>
        <w:t>b.</w:t>
      </w:r>
      <w:r>
        <w:tab/>
        <w:t>260 billion denars, 60 billion denars</w:t>
      </w:r>
    </w:p>
    <w:p w14:paraId="04EE9037" w14:textId="77777777" w:rsidR="00000000" w:rsidRDefault="00000000">
      <w:pPr>
        <w:pStyle w:val="NLa"/>
      </w:pPr>
      <w:r>
        <w:t>c.</w:t>
      </w:r>
      <w:r>
        <w:tab/>
        <w:t>250 billion denars, 70 billion denars</w:t>
      </w:r>
    </w:p>
    <w:p w14:paraId="4F1F5024" w14:textId="77777777" w:rsidR="00000000" w:rsidRDefault="00000000">
      <w:pPr>
        <w:pStyle w:val="NLa"/>
      </w:pPr>
      <w:r>
        <w:t>d.</w:t>
      </w:r>
      <w:r>
        <w:tab/>
        <w:t>None of the above is correct.</w:t>
      </w:r>
    </w:p>
    <w:p w14:paraId="7F525DD3" w14:textId="77777777" w:rsidR="00000000" w:rsidRDefault="00000000">
      <w:pPr>
        <w:pStyle w:val="ANS1"/>
      </w:pPr>
      <w:r>
        <w:t>ANS: A</w:t>
      </w:r>
      <w:r>
        <w:tab/>
        <w:t>PTS: 1</w:t>
      </w:r>
      <w:r>
        <w:tab/>
        <w:t>DIF: 2</w:t>
      </w:r>
      <w:r>
        <w:tab/>
        <w:t>REF: 18-2</w:t>
      </w:r>
    </w:p>
    <w:p w14:paraId="15E6654F" w14:textId="77777777" w:rsidR="00000000" w:rsidRDefault="00000000">
      <w:pPr>
        <w:pStyle w:val="TOP"/>
      </w:pPr>
      <w:r>
        <w:t>TOP: Private saving | Public saving | National saving</w:t>
      </w:r>
      <w:r>
        <w:tab/>
      </w:r>
      <w:r>
        <w:tab/>
        <w:t>MSC: Analytical</w:t>
      </w:r>
    </w:p>
    <w:p w14:paraId="42C952B4" w14:textId="77777777" w:rsidR="00000000" w:rsidRDefault="00000000">
      <w:pPr>
        <w:pStyle w:val="MyNL1"/>
      </w:pPr>
      <w:r>
        <w:tab/>
        <w:t>138.</w:t>
      </w:r>
      <w:r>
        <w:tab/>
        <w:t>The country of Meditor uses the merit as its currency. Recent national income statistics showed that it had GDP of $700 million merits, no government transfer payments, taxes of $210 million merits, a budget surplus of $60 billion merits, and investment of $100 billion merits. What were its consumption and government expenditures on goods and services?</w:t>
      </w:r>
    </w:p>
    <w:p w14:paraId="40769669" w14:textId="77777777" w:rsidR="00000000" w:rsidRDefault="00000000">
      <w:pPr>
        <w:pStyle w:val="NLa"/>
      </w:pPr>
      <w:r>
        <w:t>a.</w:t>
      </w:r>
      <w:r>
        <w:tab/>
        <w:t>450 million merits and $150 million merits</w:t>
      </w:r>
    </w:p>
    <w:p w14:paraId="20751DE0" w14:textId="77777777" w:rsidR="00000000" w:rsidRDefault="00000000">
      <w:pPr>
        <w:pStyle w:val="NLa"/>
      </w:pPr>
      <w:r>
        <w:t>b.</w:t>
      </w:r>
      <w:r>
        <w:tab/>
        <w:t>410 million merits and $150 million merits</w:t>
      </w:r>
    </w:p>
    <w:p w14:paraId="4807EB26" w14:textId="77777777" w:rsidR="00000000" w:rsidRDefault="00000000">
      <w:pPr>
        <w:pStyle w:val="NLa"/>
      </w:pPr>
      <w:r>
        <w:t>c.</w:t>
      </w:r>
      <w:r>
        <w:tab/>
        <w:t>330 million merits and $270 million merits</w:t>
      </w:r>
    </w:p>
    <w:p w14:paraId="72D4E34C" w14:textId="77777777" w:rsidR="00000000" w:rsidRDefault="00000000">
      <w:pPr>
        <w:pStyle w:val="NLa"/>
      </w:pPr>
      <w:r>
        <w:t>d.</w:t>
      </w:r>
      <w:r>
        <w:tab/>
        <w:t>290 million merits and $270 million merits</w:t>
      </w:r>
    </w:p>
    <w:p w14:paraId="6C20DA49" w14:textId="77777777" w:rsidR="00000000" w:rsidRDefault="00000000">
      <w:pPr>
        <w:pStyle w:val="ANS1"/>
      </w:pPr>
      <w:r>
        <w:t>ANS: A</w:t>
      </w:r>
      <w:r>
        <w:tab/>
        <w:t>PTS: 1</w:t>
      </w:r>
      <w:r>
        <w:tab/>
        <w:t>DIF: 3</w:t>
      </w:r>
      <w:r>
        <w:tab/>
        <w:t>REF: 18-2</w:t>
      </w:r>
    </w:p>
    <w:p w14:paraId="43631024" w14:textId="77777777" w:rsidR="00000000" w:rsidRDefault="00000000">
      <w:pPr>
        <w:pStyle w:val="TOP"/>
      </w:pPr>
      <w:r>
        <w:t>TOP: Private saving | Public saving | National saving</w:t>
      </w:r>
      <w:r>
        <w:tab/>
      </w:r>
      <w:r>
        <w:tab/>
        <w:t>MSC: Analytical</w:t>
      </w:r>
    </w:p>
    <w:p w14:paraId="4A6F0507" w14:textId="77777777" w:rsidR="00000000" w:rsidRDefault="00000000">
      <w:pPr>
        <w:pStyle w:val="MyNL1"/>
      </w:pPr>
      <w:r>
        <w:tab/>
        <w:t>139.</w:t>
      </w:r>
      <w:r>
        <w:tab/>
        <w:t xml:space="preserve">Consider three different closed economies with the following national income statistics. Country A has taxes of $40 billion, transfers of $20 billion, and government expenditures on goods and services of $30 billion. County B has private savings of $60 billion, and investment expenditures of $50 billion. Country C has GDP of $300 billion, investment of $70, consumption of $180 billion, taxes of $60 billion and transfers of $20 billion. From this information we know that there is a $10 billion deficit for </w:t>
      </w:r>
    </w:p>
    <w:p w14:paraId="2020B01E" w14:textId="77777777" w:rsidR="00000000" w:rsidRDefault="00000000">
      <w:pPr>
        <w:pStyle w:val="NLa"/>
      </w:pPr>
      <w:r>
        <w:t>a.</w:t>
      </w:r>
      <w:r>
        <w:tab/>
        <w:t>only country A.</w:t>
      </w:r>
    </w:p>
    <w:p w14:paraId="211128D2" w14:textId="77777777" w:rsidR="00000000" w:rsidRDefault="00000000">
      <w:pPr>
        <w:pStyle w:val="NLa"/>
      </w:pPr>
      <w:r>
        <w:t>b.</w:t>
      </w:r>
      <w:r>
        <w:tab/>
        <w:t>only country B.</w:t>
      </w:r>
    </w:p>
    <w:p w14:paraId="2A57C36D" w14:textId="77777777" w:rsidR="00000000" w:rsidRDefault="00000000">
      <w:pPr>
        <w:pStyle w:val="NLa"/>
      </w:pPr>
      <w:r>
        <w:t>c.</w:t>
      </w:r>
      <w:r>
        <w:tab/>
        <w:t>only country C.</w:t>
      </w:r>
    </w:p>
    <w:p w14:paraId="03F0FCDA" w14:textId="77777777" w:rsidR="00000000" w:rsidRDefault="00000000">
      <w:pPr>
        <w:pStyle w:val="NLa"/>
      </w:pPr>
      <w:r>
        <w:t>d.</w:t>
      </w:r>
      <w:r>
        <w:tab/>
        <w:t>all three countries.</w:t>
      </w:r>
    </w:p>
    <w:p w14:paraId="4F20D8EA" w14:textId="77777777" w:rsidR="00000000" w:rsidRDefault="00000000">
      <w:pPr>
        <w:pStyle w:val="ANS1"/>
      </w:pPr>
      <w:r>
        <w:t>ANS: D</w:t>
      </w:r>
      <w:r>
        <w:tab/>
        <w:t>PTS: 1</w:t>
      </w:r>
      <w:r>
        <w:tab/>
        <w:t>DIF: 3</w:t>
      </w:r>
      <w:r>
        <w:tab/>
        <w:t>REF: 18-2</w:t>
      </w:r>
    </w:p>
    <w:p w14:paraId="3A2E58CF" w14:textId="77777777" w:rsidR="00000000" w:rsidRDefault="00000000">
      <w:pPr>
        <w:pStyle w:val="TOP"/>
      </w:pPr>
      <w:r>
        <w:t>TOP: Budget deficit</w:t>
      </w:r>
      <w:r>
        <w:tab/>
        <w:t>MSC: Analytical</w:t>
      </w:r>
    </w:p>
    <w:p w14:paraId="1F11C1D6" w14:textId="77777777" w:rsidR="00000000" w:rsidRDefault="00000000">
      <w:pPr>
        <w:pStyle w:val="MyNL1"/>
      </w:pPr>
      <w:r>
        <w:tab/>
        <w:t>140.</w:t>
      </w:r>
      <w:r>
        <w:tab/>
        <w:t>In examining the national income accounts of the closed economy of Nepotocracy you see that in this year it had taxes of $100 billion, transfers of $40 billion, and government purchases of goods and services of $80 billion. You also notice that last year it had private saving of $50 billion and investment of $70 billion. In which year did Nepotcracy have a budget deficit of $20 billion?</w:t>
      </w:r>
    </w:p>
    <w:p w14:paraId="0745F0E8" w14:textId="77777777" w:rsidR="00000000" w:rsidRDefault="00000000">
      <w:pPr>
        <w:pStyle w:val="NLa"/>
      </w:pPr>
      <w:r>
        <w:t>a.</w:t>
      </w:r>
      <w:r>
        <w:tab/>
        <w:t>this year and last year</w:t>
      </w:r>
    </w:p>
    <w:p w14:paraId="2137B6AC" w14:textId="77777777" w:rsidR="00000000" w:rsidRDefault="00000000">
      <w:pPr>
        <w:pStyle w:val="NLa"/>
      </w:pPr>
      <w:r>
        <w:t>b.</w:t>
      </w:r>
      <w:r>
        <w:tab/>
        <w:t>this year but not last year</w:t>
      </w:r>
    </w:p>
    <w:p w14:paraId="71679569" w14:textId="77777777" w:rsidR="00000000" w:rsidRDefault="00000000">
      <w:pPr>
        <w:pStyle w:val="NLa"/>
      </w:pPr>
      <w:r>
        <w:t>c.</w:t>
      </w:r>
      <w:r>
        <w:tab/>
        <w:t>last year but not this year</w:t>
      </w:r>
    </w:p>
    <w:p w14:paraId="2DDBCE70" w14:textId="77777777" w:rsidR="00000000" w:rsidRDefault="00000000">
      <w:pPr>
        <w:pStyle w:val="NLa"/>
      </w:pPr>
      <w:r>
        <w:t>d.</w:t>
      </w:r>
      <w:r>
        <w:tab/>
        <w:t>neither this year nor last year</w:t>
      </w:r>
    </w:p>
    <w:p w14:paraId="648B6ABD" w14:textId="77777777" w:rsidR="00000000" w:rsidRDefault="00000000">
      <w:pPr>
        <w:pStyle w:val="ANS1"/>
      </w:pPr>
      <w:r>
        <w:t>ANS: B</w:t>
      </w:r>
      <w:r>
        <w:tab/>
        <w:t>PTS: 1</w:t>
      </w:r>
      <w:r>
        <w:tab/>
        <w:t>DIF: 3</w:t>
      </w:r>
      <w:r>
        <w:tab/>
        <w:t>REF: 18-2</w:t>
      </w:r>
    </w:p>
    <w:p w14:paraId="538ABC83" w14:textId="77777777" w:rsidR="00000000" w:rsidRDefault="00000000">
      <w:pPr>
        <w:pStyle w:val="TOP"/>
      </w:pPr>
      <w:r>
        <w:t>TOP: Private saving | Public saving | National saving</w:t>
      </w:r>
      <w:r>
        <w:tab/>
      </w:r>
      <w:r>
        <w:tab/>
        <w:t>MSC: Applicative</w:t>
      </w:r>
    </w:p>
    <w:p w14:paraId="0C6EBDFE" w14:textId="77777777" w:rsidR="00000000" w:rsidRDefault="00000000">
      <w:pPr>
        <w:pStyle w:val="MyNL1"/>
      </w:pPr>
      <w:r>
        <w:tab/>
        <w:t>141.</w:t>
      </w:r>
      <w:r>
        <w:tab/>
        <w:t>You have some estimates of national accounts numbers for a closed economy for the coming year. Under one set of expectations, government expenditures will be $30 billion, transfer payments will be $10 billion, and taxes will be $45 billion. Under another set of expectations, GDP will be $200 billion, taxes will be $50 billion, transfer payments will be $20 billion, consumption will be $120 million, and investment will be $40 billion. Based on these numbers in the first case there should be a</w:t>
      </w:r>
    </w:p>
    <w:p w14:paraId="0F7B68EE" w14:textId="77777777" w:rsidR="00000000" w:rsidRDefault="00000000">
      <w:pPr>
        <w:pStyle w:val="NLa"/>
      </w:pPr>
      <w:r>
        <w:t>a.</w:t>
      </w:r>
      <w:r>
        <w:tab/>
        <w:t>$15 billion surplus, and in the second case a $10 billion surplus.</w:t>
      </w:r>
    </w:p>
    <w:p w14:paraId="0C753A05" w14:textId="77777777" w:rsidR="00000000" w:rsidRDefault="00000000">
      <w:pPr>
        <w:pStyle w:val="NLa"/>
      </w:pPr>
      <w:r>
        <w:t>b.</w:t>
      </w:r>
      <w:r>
        <w:tab/>
        <w:t>$15 billion surplus, and in the second case a $10 billion deficit.</w:t>
      </w:r>
    </w:p>
    <w:p w14:paraId="083F9734" w14:textId="77777777" w:rsidR="00000000" w:rsidRDefault="00000000">
      <w:pPr>
        <w:pStyle w:val="NLa"/>
      </w:pPr>
      <w:r>
        <w:t>c.</w:t>
      </w:r>
      <w:r>
        <w:tab/>
        <w:t>$5 billion surplus, and in the second case a $10 billion surplus.</w:t>
      </w:r>
    </w:p>
    <w:p w14:paraId="0A986103" w14:textId="77777777" w:rsidR="00000000" w:rsidRDefault="00000000">
      <w:pPr>
        <w:pStyle w:val="NLa"/>
      </w:pPr>
      <w:r>
        <w:t>d.</w:t>
      </w:r>
      <w:r>
        <w:tab/>
        <w:t>$5 billion surplus, and in the second case a $10 billion deficit.</w:t>
      </w:r>
    </w:p>
    <w:p w14:paraId="12CE6FA2" w14:textId="77777777" w:rsidR="00000000" w:rsidRDefault="00000000">
      <w:pPr>
        <w:pStyle w:val="ANS1"/>
      </w:pPr>
      <w:r>
        <w:t>ANS: D</w:t>
      </w:r>
      <w:r>
        <w:tab/>
        <w:t>PTS: 1</w:t>
      </w:r>
      <w:r>
        <w:tab/>
        <w:t>DIF: 3</w:t>
      </w:r>
      <w:r>
        <w:tab/>
        <w:t>REF: 18-2</w:t>
      </w:r>
    </w:p>
    <w:p w14:paraId="149D4E87" w14:textId="77777777" w:rsidR="00000000" w:rsidRDefault="00000000">
      <w:pPr>
        <w:pStyle w:val="TOP"/>
      </w:pPr>
      <w:r>
        <w:t>TOP: Private saving | Public saving | National saving</w:t>
      </w:r>
      <w:r>
        <w:tab/>
      </w:r>
      <w:r>
        <w:tab/>
        <w:t>MSC: Analytical</w:t>
      </w:r>
    </w:p>
    <w:p w14:paraId="71DA5F1E" w14:textId="77777777" w:rsidR="00000000" w:rsidRDefault="00000000">
      <w:pPr>
        <w:pStyle w:val="MyNL1"/>
      </w:pPr>
      <w:r>
        <w:tab/>
        <w:t>142.</w:t>
      </w:r>
      <w:r>
        <w:tab/>
        <w:t>The country of Aquolina does not trade with any other country. Its GDP is $20 billion. Its government purchases $3 billion worth of goods and services each year, collects $3 billion in taxes, and provides $2 billion in transfer payments to households. Private saving in Aquolina is $4 billion. What is investment in Aquolina?</w:t>
      </w:r>
    </w:p>
    <w:p w14:paraId="617FE613" w14:textId="77777777" w:rsidR="00000000" w:rsidRDefault="00000000">
      <w:pPr>
        <w:pStyle w:val="NLa"/>
      </w:pPr>
      <w:r>
        <w:t>a.</w:t>
      </w:r>
      <w:r>
        <w:tab/>
        <w:t>$4 billion</w:t>
      </w:r>
    </w:p>
    <w:p w14:paraId="02AA6190" w14:textId="77777777" w:rsidR="00000000" w:rsidRDefault="00000000">
      <w:pPr>
        <w:pStyle w:val="NLa"/>
      </w:pPr>
      <w:r>
        <w:t>b.</w:t>
      </w:r>
      <w:r>
        <w:tab/>
        <w:t>$3 billion</w:t>
      </w:r>
    </w:p>
    <w:p w14:paraId="5D6D920D" w14:textId="77777777" w:rsidR="00000000" w:rsidRDefault="00000000">
      <w:pPr>
        <w:pStyle w:val="NLa"/>
      </w:pPr>
      <w:r>
        <w:t>c.</w:t>
      </w:r>
      <w:r>
        <w:tab/>
        <w:t>$2 billion</w:t>
      </w:r>
    </w:p>
    <w:p w14:paraId="4F88D42A" w14:textId="77777777" w:rsidR="00000000" w:rsidRDefault="00000000">
      <w:pPr>
        <w:pStyle w:val="NLa"/>
      </w:pPr>
      <w:r>
        <w:t>d.</w:t>
      </w:r>
      <w:r>
        <w:tab/>
        <w:t>There is not enough information to answer the question.</w:t>
      </w:r>
    </w:p>
    <w:p w14:paraId="4F403F20" w14:textId="77777777" w:rsidR="00000000" w:rsidRDefault="00000000">
      <w:pPr>
        <w:pStyle w:val="ANS1"/>
      </w:pPr>
      <w:r>
        <w:t>ANS: C</w:t>
      </w:r>
      <w:r>
        <w:tab/>
        <w:t>PTS: 1</w:t>
      </w:r>
      <w:r>
        <w:tab/>
        <w:t>DIF: 3</w:t>
      </w:r>
      <w:r>
        <w:tab/>
        <w:t>REF: 18-2</w:t>
      </w:r>
    </w:p>
    <w:p w14:paraId="6EC28FBB" w14:textId="77777777" w:rsidR="00000000" w:rsidRDefault="00000000">
      <w:pPr>
        <w:pStyle w:val="TOP"/>
      </w:pPr>
      <w:r>
        <w:t>TOP: Private saving | Public saving | National saving</w:t>
      </w:r>
      <w:r>
        <w:tab/>
      </w:r>
      <w:r>
        <w:tab/>
        <w:t>MSC: Analytical</w:t>
      </w:r>
    </w:p>
    <w:p w14:paraId="3910E25C" w14:textId="77777777" w:rsidR="00000000" w:rsidRDefault="00000000">
      <w:pPr>
        <w:pStyle w:val="MyNL1"/>
      </w:pPr>
      <w:r>
        <w:tab/>
        <w:t>143.</w:t>
      </w:r>
      <w:r>
        <w:tab/>
        <w:t>The country of Hykenia does not trade with any other country. Its GDP is $20 billion. Its government collects $4 billion in taxes and pays out $3 billion to households in the form of transfer payments. Consumption equals $15 billion and investment equals $2 billion. What is public saving in Hykenia, and what is the value of the goods and services purchased by the go</w:t>
      </w:r>
      <w:r>
        <w:t>v</w:t>
      </w:r>
      <w:r>
        <w:t>ernment of Hykenia?</w:t>
      </w:r>
    </w:p>
    <w:p w14:paraId="57C8ACC7" w14:textId="77777777" w:rsidR="00000000" w:rsidRDefault="00000000">
      <w:pPr>
        <w:pStyle w:val="NLa"/>
      </w:pPr>
      <w:r>
        <w:t>a.</w:t>
      </w:r>
      <w:r>
        <w:tab/>
        <w:t>-$2 billion and $3 billion</w:t>
      </w:r>
    </w:p>
    <w:p w14:paraId="48992177" w14:textId="77777777" w:rsidR="00000000" w:rsidRDefault="00000000">
      <w:pPr>
        <w:pStyle w:val="NLa"/>
      </w:pPr>
      <w:r>
        <w:t>b.</w:t>
      </w:r>
      <w:r>
        <w:tab/>
        <w:t>$1 billion and $3 billion</w:t>
      </w:r>
    </w:p>
    <w:p w14:paraId="35A59D89" w14:textId="77777777" w:rsidR="00000000" w:rsidRDefault="00000000">
      <w:pPr>
        <w:pStyle w:val="NLa"/>
      </w:pPr>
      <w:r>
        <w:t>c.</w:t>
      </w:r>
      <w:r>
        <w:tab/>
        <w:t>-$1 billion and $4 billion</w:t>
      </w:r>
    </w:p>
    <w:p w14:paraId="2D99594D" w14:textId="77777777" w:rsidR="00000000" w:rsidRDefault="00000000">
      <w:pPr>
        <w:pStyle w:val="NLa"/>
      </w:pPr>
      <w:r>
        <w:t>d.</w:t>
      </w:r>
      <w:r>
        <w:tab/>
        <w:t>There is not enough information to answer the question.</w:t>
      </w:r>
    </w:p>
    <w:p w14:paraId="6F03B237" w14:textId="77777777" w:rsidR="00000000" w:rsidRDefault="00000000">
      <w:pPr>
        <w:pStyle w:val="ANS1"/>
      </w:pPr>
      <w:r>
        <w:t>ANS: A</w:t>
      </w:r>
      <w:r>
        <w:tab/>
        <w:t>PTS: 1</w:t>
      </w:r>
      <w:r>
        <w:tab/>
        <w:t>DIF: 3</w:t>
      </w:r>
      <w:r>
        <w:tab/>
        <w:t>REF: 18-2</w:t>
      </w:r>
    </w:p>
    <w:p w14:paraId="7BD8E09D" w14:textId="77777777" w:rsidR="00000000" w:rsidRDefault="00000000">
      <w:pPr>
        <w:pStyle w:val="TOP"/>
      </w:pPr>
      <w:r>
        <w:t>TOP: Private saving | Public saving | National saving</w:t>
      </w:r>
      <w:r>
        <w:tab/>
      </w:r>
      <w:r>
        <w:tab/>
        <w:t>MSC: Analytical</w:t>
      </w:r>
    </w:p>
    <w:p w14:paraId="4A2DD1F5" w14:textId="77777777" w:rsidR="00000000" w:rsidRDefault="00000000">
      <w:pPr>
        <w:pStyle w:val="MyNL1"/>
      </w:pPr>
      <w:r>
        <w:tab/>
        <w:t>144.</w:t>
      </w:r>
      <w:r>
        <w:tab/>
        <w:t>The country of Nemedia does not trade with any other country. Its GDP is $30 billion. Its government purchases $5 billion worth of goods and services each year, collects $7 billion in taxes, and provides $3 billion in transfer payments to households. Private saving in Nemedia is $5 billion. What is consumption and investment in Nemedia?</w:t>
      </w:r>
    </w:p>
    <w:p w14:paraId="5ADC85A2" w14:textId="77777777" w:rsidR="00000000" w:rsidRDefault="00000000">
      <w:pPr>
        <w:pStyle w:val="NLa"/>
      </w:pPr>
      <w:r>
        <w:t>a.</w:t>
      </w:r>
      <w:r>
        <w:tab/>
        <w:t>$18 billion and $5 billion</w:t>
      </w:r>
    </w:p>
    <w:p w14:paraId="58FF8BB1" w14:textId="77777777" w:rsidR="00000000" w:rsidRDefault="00000000">
      <w:pPr>
        <w:pStyle w:val="NLa"/>
      </w:pPr>
      <w:r>
        <w:t>b.</w:t>
      </w:r>
      <w:r>
        <w:tab/>
        <w:t>$21 billion and $4 billion</w:t>
      </w:r>
    </w:p>
    <w:p w14:paraId="5E9ED818" w14:textId="77777777" w:rsidR="00000000" w:rsidRDefault="00000000">
      <w:pPr>
        <w:pStyle w:val="NLa"/>
      </w:pPr>
      <w:r>
        <w:t>c.</w:t>
      </w:r>
      <w:r>
        <w:tab/>
        <w:t>$13 billion and $7 billion</w:t>
      </w:r>
    </w:p>
    <w:p w14:paraId="0ED505E9" w14:textId="77777777" w:rsidR="00000000" w:rsidRDefault="00000000">
      <w:pPr>
        <w:pStyle w:val="NLa"/>
      </w:pPr>
      <w:r>
        <w:t>d.</w:t>
      </w:r>
      <w:r>
        <w:tab/>
        <w:t>There is not enough information to answer the question.</w:t>
      </w:r>
    </w:p>
    <w:p w14:paraId="1D50726B" w14:textId="77777777" w:rsidR="00000000" w:rsidRDefault="00000000">
      <w:pPr>
        <w:pStyle w:val="ANS1"/>
      </w:pPr>
      <w:r>
        <w:t>ANS: B</w:t>
      </w:r>
      <w:r>
        <w:tab/>
        <w:t>PTS: 1</w:t>
      </w:r>
      <w:r>
        <w:tab/>
        <w:t>DIF: 3</w:t>
      </w:r>
      <w:r>
        <w:tab/>
        <w:t>REF: 18-2</w:t>
      </w:r>
    </w:p>
    <w:p w14:paraId="3242443F" w14:textId="77777777" w:rsidR="00000000" w:rsidRDefault="00000000">
      <w:pPr>
        <w:pStyle w:val="TOP"/>
      </w:pPr>
      <w:r>
        <w:t>TOP: Private saving | Public saving | National saving</w:t>
      </w:r>
      <w:r>
        <w:tab/>
      </w:r>
      <w:r>
        <w:tab/>
        <w:t>MSC: Analytical</w:t>
      </w:r>
    </w:p>
    <w:p w14:paraId="3340E267" w14:textId="77777777" w:rsidR="00000000" w:rsidRDefault="00000000">
      <w:pPr>
        <w:pStyle w:val="MyNL1"/>
      </w:pPr>
      <w:r>
        <w:tab/>
        <w:t>145.</w:t>
      </w:r>
      <w:r>
        <w:tab/>
        <w:t>In a closed economy, private saving is</w:t>
      </w:r>
    </w:p>
    <w:p w14:paraId="5B3A6820" w14:textId="77777777" w:rsidR="00000000" w:rsidRDefault="00000000">
      <w:pPr>
        <w:pStyle w:val="NLa"/>
      </w:pPr>
      <w:r>
        <w:t>a.</w:t>
      </w:r>
      <w:r>
        <w:tab/>
        <w:t>the amount of income that households have left after paying for their taxes and consum</w:t>
      </w:r>
      <w:r>
        <w:t>p</w:t>
      </w:r>
      <w:r>
        <w:t>tion.</w:t>
      </w:r>
    </w:p>
    <w:p w14:paraId="6AB9843D" w14:textId="77777777" w:rsidR="00000000" w:rsidRDefault="00000000">
      <w:pPr>
        <w:pStyle w:val="NLa"/>
      </w:pPr>
      <w:r>
        <w:t>b.</w:t>
      </w:r>
      <w:r>
        <w:tab/>
        <w:t>the amount of income that businesses have left after paying for the factors of produ</w:t>
      </w:r>
      <w:r>
        <w:t>c</w:t>
      </w:r>
      <w:r>
        <w:t>tion.</w:t>
      </w:r>
    </w:p>
    <w:p w14:paraId="6A131896" w14:textId="77777777" w:rsidR="00000000" w:rsidRDefault="00000000">
      <w:pPr>
        <w:pStyle w:val="NLa"/>
      </w:pPr>
      <w:r>
        <w:t>c.</w:t>
      </w:r>
      <w:r>
        <w:tab/>
        <w:t>the amount of tax revenue that the government has left after paying for its spending.</w:t>
      </w:r>
    </w:p>
    <w:p w14:paraId="79A31911" w14:textId="77777777" w:rsidR="00000000" w:rsidRDefault="00000000">
      <w:pPr>
        <w:pStyle w:val="NLa"/>
      </w:pPr>
      <w:r>
        <w:t>d.</w:t>
      </w:r>
      <w:r>
        <w:tab/>
        <w:t>always equal to investment.</w:t>
      </w:r>
    </w:p>
    <w:p w14:paraId="01059492" w14:textId="77777777" w:rsidR="00000000" w:rsidRDefault="00000000">
      <w:pPr>
        <w:pStyle w:val="ANS1"/>
      </w:pPr>
      <w:r>
        <w:t>ANS: A</w:t>
      </w:r>
      <w:r>
        <w:tab/>
        <w:t>PTS: 1</w:t>
      </w:r>
      <w:r>
        <w:tab/>
        <w:t>DIF: 1</w:t>
      </w:r>
      <w:r>
        <w:tab/>
        <w:t>REF: 18-2</w:t>
      </w:r>
    </w:p>
    <w:p w14:paraId="4E214E06" w14:textId="77777777" w:rsidR="00000000" w:rsidRDefault="00000000">
      <w:pPr>
        <w:pStyle w:val="TOP"/>
      </w:pPr>
      <w:r>
        <w:t>TOP: Private saving</w:t>
      </w:r>
      <w:r>
        <w:tab/>
        <w:t>MSC: Interpretive</w:t>
      </w:r>
    </w:p>
    <w:p w14:paraId="6EBB23BB" w14:textId="77777777" w:rsidR="00000000" w:rsidRDefault="00000000">
      <w:pPr>
        <w:pStyle w:val="MyNL1"/>
      </w:pPr>
      <w:r>
        <w:tab/>
        <w:t>146.</w:t>
      </w:r>
      <w:r>
        <w:tab/>
        <w:t>In a closed economy, public saving is the</w:t>
      </w:r>
    </w:p>
    <w:p w14:paraId="1C56A34A" w14:textId="77777777" w:rsidR="00000000" w:rsidRDefault="00000000">
      <w:pPr>
        <w:pStyle w:val="NLa"/>
      </w:pPr>
      <w:r>
        <w:t>a.</w:t>
      </w:r>
      <w:r>
        <w:tab/>
        <w:t>amount of income that households have left after paying for taxes and consumption.</w:t>
      </w:r>
    </w:p>
    <w:p w14:paraId="42C30627" w14:textId="77777777" w:rsidR="00000000" w:rsidRDefault="00000000">
      <w:pPr>
        <w:pStyle w:val="NLa"/>
      </w:pPr>
      <w:r>
        <w:t>b.</w:t>
      </w:r>
      <w:r>
        <w:tab/>
        <w:t>amount of income that businesses have left after paying for the factors of production.</w:t>
      </w:r>
    </w:p>
    <w:p w14:paraId="4ECFEFD1" w14:textId="77777777" w:rsidR="00000000" w:rsidRDefault="00000000">
      <w:pPr>
        <w:pStyle w:val="NLa"/>
      </w:pPr>
      <w:r>
        <w:t>c.</w:t>
      </w:r>
      <w:r>
        <w:tab/>
        <w:t>amount of tax revenue that the government has left after paying for its spending.</w:t>
      </w:r>
    </w:p>
    <w:p w14:paraId="1A30031D" w14:textId="77777777" w:rsidR="00000000" w:rsidRDefault="00000000">
      <w:pPr>
        <w:pStyle w:val="NLa"/>
      </w:pPr>
      <w:r>
        <w:t>d.</w:t>
      </w:r>
      <w:r>
        <w:tab/>
        <w:t>sum of A, B, and C.</w:t>
      </w:r>
    </w:p>
    <w:p w14:paraId="3EF42F60" w14:textId="77777777" w:rsidR="00000000" w:rsidRDefault="00000000">
      <w:pPr>
        <w:pStyle w:val="ANS1"/>
      </w:pPr>
      <w:r>
        <w:t>ANS: C</w:t>
      </w:r>
      <w:r>
        <w:tab/>
        <w:t>PTS: 1</w:t>
      </w:r>
      <w:r>
        <w:tab/>
        <w:t>DIF: 1</w:t>
      </w:r>
      <w:r>
        <w:tab/>
        <w:t>REF: 18-2</w:t>
      </w:r>
    </w:p>
    <w:p w14:paraId="38CA466C" w14:textId="77777777" w:rsidR="00000000" w:rsidRDefault="00000000">
      <w:pPr>
        <w:pStyle w:val="TOP"/>
      </w:pPr>
      <w:r>
        <w:t>TOP: Public saving</w:t>
      </w:r>
      <w:r>
        <w:tab/>
        <w:t>MSC: Definitional</w:t>
      </w:r>
    </w:p>
    <w:p w14:paraId="42FC8130" w14:textId="77777777" w:rsidR="00000000" w:rsidRDefault="00000000">
      <w:pPr>
        <w:pStyle w:val="MyNL1"/>
      </w:pPr>
      <w:r>
        <w:tab/>
        <w:t>147.</w:t>
      </w:r>
      <w:r>
        <w:tab/>
        <w:t>Which of the following is not always correct in a closed economy?</w:t>
      </w:r>
    </w:p>
    <w:p w14:paraId="6BF4F41D" w14:textId="77777777" w:rsidR="00000000" w:rsidRDefault="00000000">
      <w:pPr>
        <w:pStyle w:val="NLa"/>
      </w:pPr>
      <w:r>
        <w:t>a.</w:t>
      </w:r>
      <w:r>
        <w:tab/>
        <w:t>National saving equals private saving plus public saving.</w:t>
      </w:r>
    </w:p>
    <w:p w14:paraId="2F45E908" w14:textId="77777777" w:rsidR="00000000" w:rsidRDefault="00000000">
      <w:pPr>
        <w:pStyle w:val="NLa"/>
      </w:pPr>
      <w:r>
        <w:t>b.</w:t>
      </w:r>
      <w:r>
        <w:tab/>
        <w:t>Net exports equal zero.</w:t>
      </w:r>
    </w:p>
    <w:p w14:paraId="2809B259" w14:textId="77777777" w:rsidR="00000000" w:rsidRDefault="00000000">
      <w:pPr>
        <w:pStyle w:val="NLa"/>
      </w:pPr>
      <w:r>
        <w:t>c.</w:t>
      </w:r>
      <w:r>
        <w:tab/>
        <w:t>Real GDP measures both income and expenditures.</w:t>
      </w:r>
    </w:p>
    <w:p w14:paraId="170BBD07" w14:textId="77777777" w:rsidR="00000000" w:rsidRDefault="00000000">
      <w:pPr>
        <w:pStyle w:val="NLa"/>
      </w:pPr>
      <w:r>
        <w:t>d.</w:t>
      </w:r>
      <w:r>
        <w:tab/>
        <w:t>Private saving equals investment.</w:t>
      </w:r>
    </w:p>
    <w:p w14:paraId="385F6DF7" w14:textId="77777777" w:rsidR="00000000" w:rsidRDefault="00000000">
      <w:pPr>
        <w:pStyle w:val="ANS1"/>
      </w:pPr>
      <w:r>
        <w:t>ANS: D</w:t>
      </w:r>
      <w:r>
        <w:tab/>
        <w:t>PTS: 1</w:t>
      </w:r>
      <w:r>
        <w:tab/>
        <w:t>DIF: 1</w:t>
      </w:r>
      <w:r>
        <w:tab/>
        <w:t>REF: 18-2</w:t>
      </w:r>
    </w:p>
    <w:p w14:paraId="400A6DF4" w14:textId="77777777" w:rsidR="00000000" w:rsidRDefault="00000000">
      <w:pPr>
        <w:pStyle w:val="TOP"/>
      </w:pPr>
      <w:r>
        <w:t>TOP: Closed economy</w:t>
      </w:r>
      <w:r>
        <w:tab/>
        <w:t>MSC: Definitional</w:t>
      </w:r>
    </w:p>
    <w:p w14:paraId="6B28FF95" w14:textId="77777777" w:rsidR="00000000" w:rsidRDefault="00000000">
      <w:pPr>
        <w:pStyle w:val="MyNL1"/>
      </w:pPr>
      <w:r>
        <w:tab/>
        <w:t>148.</w:t>
      </w:r>
      <w:r>
        <w:tab/>
        <w:t>If the tax revenue of the federal government exceeds spending, then the government ne</w:t>
      </w:r>
      <w:r>
        <w:t>c</w:t>
      </w:r>
      <w:r>
        <w:t xml:space="preserve">essarily </w:t>
      </w:r>
    </w:p>
    <w:p w14:paraId="1EE1DE15" w14:textId="77777777" w:rsidR="00000000" w:rsidRDefault="00000000">
      <w:pPr>
        <w:pStyle w:val="NLa"/>
      </w:pPr>
      <w:r>
        <w:t>a.</w:t>
      </w:r>
      <w:r>
        <w:tab/>
        <w:t>runs a budget deficit.</w:t>
      </w:r>
    </w:p>
    <w:p w14:paraId="5A119548" w14:textId="77777777" w:rsidR="00000000" w:rsidRDefault="00000000">
      <w:pPr>
        <w:pStyle w:val="NLa"/>
      </w:pPr>
      <w:r>
        <w:t>b.</w:t>
      </w:r>
      <w:r>
        <w:tab/>
        <w:t>runs a budget surplus.</w:t>
      </w:r>
    </w:p>
    <w:p w14:paraId="6F98DA33" w14:textId="77777777" w:rsidR="00000000" w:rsidRDefault="00000000">
      <w:pPr>
        <w:pStyle w:val="NLa"/>
      </w:pPr>
      <w:r>
        <w:t>c.</w:t>
      </w:r>
      <w:r>
        <w:tab/>
        <w:t>runs a national debt.</w:t>
      </w:r>
    </w:p>
    <w:p w14:paraId="55F7B7B5" w14:textId="77777777" w:rsidR="00000000" w:rsidRDefault="00000000">
      <w:pPr>
        <w:pStyle w:val="NLa"/>
      </w:pPr>
      <w:r>
        <w:t>d.</w:t>
      </w:r>
      <w:r>
        <w:tab/>
        <w:t>will increase taxes.</w:t>
      </w:r>
    </w:p>
    <w:p w14:paraId="1B4F8B39" w14:textId="77777777" w:rsidR="00000000" w:rsidRDefault="00000000">
      <w:pPr>
        <w:pStyle w:val="ANS1"/>
      </w:pPr>
      <w:r>
        <w:t>ANS: B</w:t>
      </w:r>
      <w:r>
        <w:tab/>
        <w:t>PTS: 1</w:t>
      </w:r>
      <w:r>
        <w:tab/>
        <w:t>DIF: 1</w:t>
      </w:r>
      <w:r>
        <w:tab/>
        <w:t>REF: 18-2</w:t>
      </w:r>
    </w:p>
    <w:p w14:paraId="559CD5D5" w14:textId="77777777" w:rsidR="00000000" w:rsidRDefault="00000000">
      <w:pPr>
        <w:pStyle w:val="TOP"/>
      </w:pPr>
      <w:r>
        <w:t>TOP: Budget deficit</w:t>
      </w:r>
      <w:r>
        <w:tab/>
        <w:t>MSC: Interpretive</w:t>
      </w:r>
    </w:p>
    <w:p w14:paraId="7CC43B32" w14:textId="77777777" w:rsidR="00000000" w:rsidRDefault="00000000">
      <w:pPr>
        <w:pStyle w:val="MyNL1"/>
      </w:pPr>
      <w:r>
        <w:tab/>
        <w:t>149.</w:t>
      </w:r>
      <w:r>
        <w:tab/>
        <w:t>A budget surplus is created if</w:t>
      </w:r>
    </w:p>
    <w:p w14:paraId="0F1FDFCF" w14:textId="77777777" w:rsidR="00000000" w:rsidRDefault="00000000">
      <w:pPr>
        <w:pStyle w:val="NLa"/>
      </w:pPr>
      <w:r>
        <w:t>a.</w:t>
      </w:r>
      <w:r>
        <w:tab/>
        <w:t>the government sells more bonds than it buys back.</w:t>
      </w:r>
    </w:p>
    <w:p w14:paraId="54D9B861" w14:textId="77777777" w:rsidR="00000000" w:rsidRDefault="00000000">
      <w:pPr>
        <w:pStyle w:val="NLa"/>
      </w:pPr>
      <w:r>
        <w:t>b.</w:t>
      </w:r>
      <w:r>
        <w:tab/>
        <w:t>the government spends more than it receives in tax revenue.</w:t>
      </w:r>
    </w:p>
    <w:p w14:paraId="3F833336" w14:textId="77777777" w:rsidR="00000000" w:rsidRDefault="00000000">
      <w:pPr>
        <w:pStyle w:val="NLa"/>
      </w:pPr>
      <w:r>
        <w:t>c.</w:t>
      </w:r>
      <w:r>
        <w:tab/>
        <w:t>private saving is greater than zero.</w:t>
      </w:r>
    </w:p>
    <w:p w14:paraId="27506D85" w14:textId="77777777" w:rsidR="00000000" w:rsidRDefault="00000000">
      <w:pPr>
        <w:pStyle w:val="NLa"/>
      </w:pPr>
      <w:r>
        <w:t>d.</w:t>
      </w:r>
      <w:r>
        <w:tab/>
        <w:t>None of the above is correct.</w:t>
      </w:r>
    </w:p>
    <w:p w14:paraId="5386450E" w14:textId="77777777" w:rsidR="00000000" w:rsidRDefault="00000000">
      <w:pPr>
        <w:pStyle w:val="ANS1"/>
      </w:pPr>
      <w:r>
        <w:t>ANS: D</w:t>
      </w:r>
      <w:r>
        <w:tab/>
        <w:t>PTS: 1</w:t>
      </w:r>
      <w:r>
        <w:tab/>
        <w:t>DIF: 1</w:t>
      </w:r>
      <w:r>
        <w:tab/>
        <w:t>REF: 18-2</w:t>
      </w:r>
    </w:p>
    <w:p w14:paraId="61141DB3" w14:textId="77777777" w:rsidR="00000000" w:rsidRDefault="00000000">
      <w:pPr>
        <w:pStyle w:val="TOP"/>
      </w:pPr>
      <w:r>
        <w:t>TOP: Budget surplus</w:t>
      </w:r>
      <w:r>
        <w:tab/>
        <w:t>MSC: Definitional</w:t>
      </w:r>
    </w:p>
    <w:p w14:paraId="5BC44048" w14:textId="77777777" w:rsidR="00000000" w:rsidRDefault="00000000">
      <w:pPr>
        <w:pStyle w:val="MyNL1"/>
      </w:pPr>
      <w:r>
        <w:tab/>
        <w:t>150.</w:t>
      </w:r>
      <w:r>
        <w:tab/>
        <w:t>In the language of macroeconomics, investment refers to</w:t>
      </w:r>
    </w:p>
    <w:p w14:paraId="12E2E559" w14:textId="77777777" w:rsidR="00000000" w:rsidRDefault="00000000">
      <w:pPr>
        <w:pStyle w:val="NLa"/>
      </w:pPr>
      <w:r>
        <w:t>a.</w:t>
      </w:r>
      <w:r>
        <w:tab/>
        <w:t>saving.</w:t>
      </w:r>
    </w:p>
    <w:p w14:paraId="25853CFC" w14:textId="77777777" w:rsidR="00000000" w:rsidRDefault="00000000">
      <w:pPr>
        <w:pStyle w:val="NLa"/>
      </w:pPr>
      <w:r>
        <w:t>b.</w:t>
      </w:r>
      <w:r>
        <w:tab/>
        <w:t>the purchase of new capital.</w:t>
      </w:r>
    </w:p>
    <w:p w14:paraId="03814520" w14:textId="77777777" w:rsidR="00000000" w:rsidRDefault="00000000">
      <w:pPr>
        <w:pStyle w:val="NLa"/>
      </w:pPr>
      <w:r>
        <w:t>c.</w:t>
      </w:r>
      <w:r>
        <w:tab/>
        <w:t>the purchase of stocks, bonds, or mutual funds.</w:t>
      </w:r>
    </w:p>
    <w:p w14:paraId="11458B3C" w14:textId="77777777" w:rsidR="00000000" w:rsidRDefault="00000000">
      <w:pPr>
        <w:pStyle w:val="NLa"/>
      </w:pPr>
      <w:r>
        <w:t>d.</w:t>
      </w:r>
      <w:r>
        <w:tab/>
        <w:t>All of the above are correct.</w:t>
      </w:r>
    </w:p>
    <w:p w14:paraId="33FB2F86" w14:textId="77777777" w:rsidR="00000000" w:rsidRDefault="00000000">
      <w:pPr>
        <w:pStyle w:val="ANS1"/>
      </w:pPr>
      <w:r>
        <w:t>ANS: B</w:t>
      </w:r>
      <w:r>
        <w:tab/>
        <w:t>PTS: 1</w:t>
      </w:r>
      <w:r>
        <w:tab/>
        <w:t>DIF: 1</w:t>
      </w:r>
      <w:r>
        <w:tab/>
        <w:t>REF: 18-2</w:t>
      </w:r>
    </w:p>
    <w:p w14:paraId="465B0065" w14:textId="77777777" w:rsidR="00000000" w:rsidRDefault="00000000">
      <w:pPr>
        <w:pStyle w:val="TOP"/>
      </w:pPr>
      <w:r>
        <w:t>TOP: Investment</w:t>
      </w:r>
      <w:r>
        <w:tab/>
      </w:r>
      <w:r>
        <w:tab/>
        <w:t>MSC: Definitional</w:t>
      </w:r>
    </w:p>
    <w:p w14:paraId="2C2AFEEE" w14:textId="77777777" w:rsidR="00000000" w:rsidRDefault="00000000">
      <w:pPr>
        <w:pStyle w:val="MyNL1"/>
      </w:pPr>
      <w:r>
        <w:tab/>
        <w:t>151.</w:t>
      </w:r>
      <w:r>
        <w:tab/>
        <w:t>Larry buys stock in A to Z Express Company. Curly Corporation builds a new factory. Whose transaction would be investment in the language of macroeconomics?</w:t>
      </w:r>
    </w:p>
    <w:p w14:paraId="0882BAF2" w14:textId="77777777" w:rsidR="00000000" w:rsidRDefault="00000000">
      <w:pPr>
        <w:pStyle w:val="NLa"/>
      </w:pPr>
      <w:r>
        <w:t>a.</w:t>
      </w:r>
      <w:r>
        <w:tab/>
        <w:t>only Larry’s</w:t>
      </w:r>
    </w:p>
    <w:p w14:paraId="1A4A7829" w14:textId="77777777" w:rsidR="00000000" w:rsidRDefault="00000000">
      <w:pPr>
        <w:pStyle w:val="NLa"/>
      </w:pPr>
      <w:r>
        <w:t>b.</w:t>
      </w:r>
      <w:r>
        <w:tab/>
        <w:t>only Curly Corporation’s</w:t>
      </w:r>
    </w:p>
    <w:p w14:paraId="35F070BF" w14:textId="77777777" w:rsidR="00000000" w:rsidRDefault="00000000">
      <w:pPr>
        <w:pStyle w:val="NLa"/>
      </w:pPr>
      <w:r>
        <w:t>c.</w:t>
      </w:r>
      <w:r>
        <w:tab/>
        <w:t>Larry’s and Curly Corporation’s</w:t>
      </w:r>
    </w:p>
    <w:p w14:paraId="64221D89" w14:textId="77777777" w:rsidR="00000000" w:rsidRDefault="00000000">
      <w:pPr>
        <w:pStyle w:val="NLa"/>
      </w:pPr>
      <w:r>
        <w:t>d.</w:t>
      </w:r>
      <w:r>
        <w:tab/>
        <w:t>Neither Larry’s nor Curly Corporation’s</w:t>
      </w:r>
    </w:p>
    <w:p w14:paraId="0BD3FBEC" w14:textId="77777777" w:rsidR="00000000" w:rsidRDefault="00000000">
      <w:pPr>
        <w:pStyle w:val="ANS1"/>
      </w:pPr>
      <w:r>
        <w:t>ANS: B</w:t>
      </w:r>
      <w:r>
        <w:tab/>
        <w:t>PTS: 1</w:t>
      </w:r>
      <w:r>
        <w:tab/>
        <w:t>DIF: 1</w:t>
      </w:r>
      <w:r>
        <w:tab/>
        <w:t>REF: 18-2</w:t>
      </w:r>
    </w:p>
    <w:p w14:paraId="5E743678" w14:textId="77777777" w:rsidR="00000000" w:rsidRDefault="00000000">
      <w:pPr>
        <w:pStyle w:val="TOP"/>
      </w:pPr>
      <w:r>
        <w:t>TOP: Investment</w:t>
      </w:r>
      <w:r>
        <w:tab/>
      </w:r>
      <w:r>
        <w:tab/>
        <w:t>MSC: Interpretive</w:t>
      </w:r>
    </w:p>
    <w:p w14:paraId="2B5A7A1A" w14:textId="77777777" w:rsidR="00000000" w:rsidRDefault="00000000">
      <w:pPr>
        <w:pStyle w:val="MyNL1"/>
      </w:pPr>
      <w:r>
        <w:tab/>
        <w:t>152.</w:t>
      </w:r>
      <w:r>
        <w:tab/>
        <w:t>Which of the following would be included as investment in the GDP accounts?</w:t>
      </w:r>
    </w:p>
    <w:p w14:paraId="490B0F7C" w14:textId="77777777" w:rsidR="00000000" w:rsidRDefault="00000000">
      <w:pPr>
        <w:pStyle w:val="NLa"/>
      </w:pPr>
      <w:r>
        <w:t>a.</w:t>
      </w:r>
      <w:r>
        <w:tab/>
        <w:t>the government buys goods from another country</w:t>
      </w:r>
    </w:p>
    <w:p w14:paraId="485DF24C" w14:textId="77777777" w:rsidR="00000000" w:rsidRDefault="00000000">
      <w:pPr>
        <w:pStyle w:val="NLa"/>
      </w:pPr>
      <w:r>
        <w:t>b.</w:t>
      </w:r>
      <w:r>
        <w:tab/>
        <w:t>someone buys stock in an American company</w:t>
      </w:r>
    </w:p>
    <w:p w14:paraId="572516D0" w14:textId="77777777" w:rsidR="00000000" w:rsidRDefault="00000000">
      <w:pPr>
        <w:pStyle w:val="NLa"/>
      </w:pPr>
      <w:r>
        <w:t>c.</w:t>
      </w:r>
      <w:r>
        <w:tab/>
        <w:t>a firm increases its capital stock</w:t>
      </w:r>
    </w:p>
    <w:p w14:paraId="44E91529" w14:textId="77777777" w:rsidR="00000000" w:rsidRDefault="00000000">
      <w:pPr>
        <w:pStyle w:val="NLa"/>
      </w:pPr>
      <w:r>
        <w:t>d.</w:t>
      </w:r>
      <w:r>
        <w:tab/>
        <w:t>All of the above are correct.</w:t>
      </w:r>
    </w:p>
    <w:p w14:paraId="3CDD9971" w14:textId="77777777" w:rsidR="00000000" w:rsidRDefault="00000000">
      <w:pPr>
        <w:pStyle w:val="ANS1"/>
      </w:pPr>
      <w:r>
        <w:t>ANS: C</w:t>
      </w:r>
      <w:r>
        <w:tab/>
        <w:t>PTS: 1</w:t>
      </w:r>
      <w:r>
        <w:tab/>
        <w:t>DIF: 2</w:t>
      </w:r>
      <w:r>
        <w:tab/>
        <w:t>REF: 18-2</w:t>
      </w:r>
    </w:p>
    <w:p w14:paraId="1C544BD6" w14:textId="77777777" w:rsidR="00000000" w:rsidRDefault="00000000">
      <w:pPr>
        <w:pStyle w:val="TOP"/>
      </w:pPr>
      <w:r>
        <w:t>TOP: Investment</w:t>
      </w:r>
      <w:r>
        <w:tab/>
      </w:r>
      <w:r>
        <w:tab/>
        <w:t>MSC: Definitional</w:t>
      </w:r>
    </w:p>
    <w:p w14:paraId="68EE04AA" w14:textId="77777777" w:rsidR="00000000" w:rsidRDefault="00000000">
      <w:pPr>
        <w:pStyle w:val="MyNL1"/>
      </w:pPr>
      <w:r>
        <w:tab/>
        <w:t>153.</w:t>
      </w:r>
      <w:r>
        <w:tab/>
        <w:t>Which of the following would a macroeconomist consider as investment?</w:t>
      </w:r>
    </w:p>
    <w:p w14:paraId="0E35E93E" w14:textId="77777777" w:rsidR="00000000" w:rsidRDefault="00000000">
      <w:pPr>
        <w:pStyle w:val="NLa"/>
      </w:pPr>
      <w:r>
        <w:t>a.</w:t>
      </w:r>
      <w:r>
        <w:tab/>
        <w:t>Ernest purchases a bond issued by Star-Kist.</w:t>
      </w:r>
    </w:p>
    <w:p w14:paraId="4541B030" w14:textId="77777777" w:rsidR="00000000" w:rsidRDefault="00000000">
      <w:pPr>
        <w:pStyle w:val="NLa"/>
      </w:pPr>
      <w:r>
        <w:t>b.</w:t>
      </w:r>
      <w:r>
        <w:tab/>
        <w:t>Jerry purchases stock issued by IBM.</w:t>
      </w:r>
    </w:p>
    <w:p w14:paraId="0410F1EA" w14:textId="77777777" w:rsidR="00000000" w:rsidRDefault="00000000">
      <w:pPr>
        <w:pStyle w:val="NLa"/>
      </w:pPr>
      <w:r>
        <w:t>c.</w:t>
      </w:r>
      <w:r>
        <w:tab/>
        <w:t>Alice builds a new restaurant.</w:t>
      </w:r>
    </w:p>
    <w:p w14:paraId="191D54A2" w14:textId="77777777" w:rsidR="00000000" w:rsidRDefault="00000000">
      <w:pPr>
        <w:pStyle w:val="NLa"/>
      </w:pPr>
      <w:r>
        <w:t>d.</w:t>
      </w:r>
      <w:r>
        <w:tab/>
        <w:t>All of the above are correct.</w:t>
      </w:r>
    </w:p>
    <w:p w14:paraId="15448E4A" w14:textId="77777777" w:rsidR="00000000" w:rsidRDefault="00000000">
      <w:pPr>
        <w:pStyle w:val="ANS1"/>
      </w:pPr>
      <w:r>
        <w:t>ANS: C</w:t>
      </w:r>
      <w:r>
        <w:tab/>
        <w:t>PTS: 1</w:t>
      </w:r>
      <w:r>
        <w:tab/>
        <w:t>DIF: 1</w:t>
      </w:r>
      <w:r>
        <w:tab/>
        <w:t>REF: 18-2</w:t>
      </w:r>
    </w:p>
    <w:p w14:paraId="021372A5" w14:textId="77777777" w:rsidR="00000000" w:rsidRDefault="00000000">
      <w:pPr>
        <w:pStyle w:val="TOP"/>
      </w:pPr>
      <w:r>
        <w:t>TOP: Investment</w:t>
      </w:r>
      <w:r>
        <w:tab/>
      </w:r>
      <w:r>
        <w:tab/>
        <w:t>MSC: Interpretive</w:t>
      </w:r>
    </w:p>
    <w:p w14:paraId="3F21DB8A" w14:textId="77777777" w:rsidR="00000000" w:rsidRDefault="00000000">
      <w:pPr>
        <w:pStyle w:val="MyNL1"/>
      </w:pPr>
      <w:r>
        <w:tab/>
        <w:t>154.</w:t>
      </w:r>
      <w:r>
        <w:tab/>
        <w:t>Tom buys a bond issued by Budweiser, which uses the funds to buy new machi</w:t>
      </w:r>
      <w:r>
        <w:t>n</w:t>
      </w:r>
      <w:r>
        <w:t>ery for one of its breweries.</w:t>
      </w:r>
    </w:p>
    <w:p w14:paraId="10F00E70" w14:textId="77777777" w:rsidR="00000000" w:rsidRDefault="00000000">
      <w:pPr>
        <w:pStyle w:val="NLa"/>
      </w:pPr>
      <w:r>
        <w:t>a.</w:t>
      </w:r>
      <w:r>
        <w:tab/>
        <w:t>Tom and Budweiser are both investing.</w:t>
      </w:r>
    </w:p>
    <w:p w14:paraId="646685E0" w14:textId="77777777" w:rsidR="00000000" w:rsidRDefault="00000000">
      <w:pPr>
        <w:pStyle w:val="NLa"/>
      </w:pPr>
      <w:r>
        <w:t>b.</w:t>
      </w:r>
      <w:r>
        <w:tab/>
        <w:t>Tom and Budweiser are both saving.</w:t>
      </w:r>
    </w:p>
    <w:p w14:paraId="4C2ABC24" w14:textId="77777777" w:rsidR="00000000" w:rsidRDefault="00000000">
      <w:pPr>
        <w:pStyle w:val="NLa"/>
      </w:pPr>
      <w:r>
        <w:t>c.</w:t>
      </w:r>
      <w:r>
        <w:tab/>
        <w:t>Tom is investing; Budweiser is saving.</w:t>
      </w:r>
    </w:p>
    <w:p w14:paraId="1E807BC9" w14:textId="77777777" w:rsidR="00000000" w:rsidRDefault="00000000">
      <w:pPr>
        <w:pStyle w:val="NLa"/>
      </w:pPr>
      <w:r>
        <w:t>d.</w:t>
      </w:r>
      <w:r>
        <w:tab/>
        <w:t>Tom is saving; Budweiser is investing.</w:t>
      </w:r>
    </w:p>
    <w:p w14:paraId="4219852B" w14:textId="77777777" w:rsidR="00000000" w:rsidRDefault="00000000">
      <w:pPr>
        <w:pStyle w:val="ANS1"/>
      </w:pPr>
      <w:r>
        <w:t>ANS: D</w:t>
      </w:r>
      <w:r>
        <w:tab/>
        <w:t>PTS: 1</w:t>
      </w:r>
      <w:r>
        <w:tab/>
        <w:t>DIF: 2</w:t>
      </w:r>
      <w:r>
        <w:tab/>
        <w:t>REF: 18-2</w:t>
      </w:r>
    </w:p>
    <w:p w14:paraId="68169078" w14:textId="77777777" w:rsidR="00000000" w:rsidRDefault="00000000">
      <w:pPr>
        <w:pStyle w:val="TOP"/>
      </w:pPr>
      <w:r>
        <w:t>TOP: Investment</w:t>
      </w:r>
      <w:r>
        <w:tab/>
      </w:r>
      <w:r>
        <w:tab/>
        <w:t>MSC: Interpretive</w:t>
      </w:r>
    </w:p>
    <w:p w14:paraId="44B1413B" w14:textId="77777777" w:rsidR="00000000" w:rsidRDefault="00000000">
      <w:pPr>
        <w:pStyle w:val="MyNL1"/>
      </w:pPr>
      <w:r>
        <w:tab/>
        <w:t>155.</w:t>
      </w:r>
      <w:r>
        <w:tab/>
        <w:t>The source of the supply of loanable funds</w:t>
      </w:r>
    </w:p>
    <w:p w14:paraId="5F205504" w14:textId="77777777" w:rsidR="00000000" w:rsidRDefault="00000000">
      <w:pPr>
        <w:pStyle w:val="NLa"/>
      </w:pPr>
      <w:r>
        <w:t>a.</w:t>
      </w:r>
      <w:r>
        <w:tab/>
        <w:t>is saving and the source of demand for loanable funds is investment.</w:t>
      </w:r>
    </w:p>
    <w:p w14:paraId="766A5976" w14:textId="77777777" w:rsidR="00000000" w:rsidRDefault="00000000">
      <w:pPr>
        <w:pStyle w:val="NLa"/>
      </w:pPr>
      <w:r>
        <w:t>b.</w:t>
      </w:r>
      <w:r>
        <w:tab/>
        <w:t>is investment and the source of demand for loanable funds is saving.</w:t>
      </w:r>
    </w:p>
    <w:p w14:paraId="68F6E9FE" w14:textId="77777777" w:rsidR="00000000" w:rsidRDefault="00000000">
      <w:pPr>
        <w:pStyle w:val="NLa"/>
      </w:pPr>
      <w:r>
        <w:t>c.</w:t>
      </w:r>
      <w:r>
        <w:tab/>
        <w:t>and the demand for loanable funds is saving.</w:t>
      </w:r>
    </w:p>
    <w:p w14:paraId="637BA54A" w14:textId="77777777" w:rsidR="00000000" w:rsidRDefault="00000000">
      <w:pPr>
        <w:pStyle w:val="NLa"/>
      </w:pPr>
      <w:r>
        <w:t>d.</w:t>
      </w:r>
      <w:r>
        <w:tab/>
        <w:t>and the demand for loanable funds is investment.</w:t>
      </w:r>
    </w:p>
    <w:p w14:paraId="1980F6EE" w14:textId="77777777" w:rsidR="00000000" w:rsidRDefault="00000000">
      <w:pPr>
        <w:pStyle w:val="ANS1"/>
      </w:pPr>
      <w:r>
        <w:t>ANS: A</w:t>
      </w:r>
      <w:r>
        <w:tab/>
        <w:t>PTS: 1</w:t>
      </w:r>
      <w:r>
        <w:tab/>
        <w:t>DIF: 1</w:t>
      </w:r>
      <w:r>
        <w:tab/>
        <w:t>REF: 18-3</w:t>
      </w:r>
    </w:p>
    <w:p w14:paraId="038DC349" w14:textId="77777777" w:rsidR="00000000" w:rsidRDefault="00000000">
      <w:pPr>
        <w:pStyle w:val="TOP"/>
      </w:pPr>
      <w:r>
        <w:t>TOP: Supply of loanable funds</w:t>
      </w:r>
      <w:r>
        <w:tab/>
        <w:t>MSC: Definitional</w:t>
      </w:r>
    </w:p>
    <w:p w14:paraId="70896B2F" w14:textId="77777777" w:rsidR="00000000" w:rsidRDefault="00000000">
      <w:pPr>
        <w:pStyle w:val="MyNL1"/>
      </w:pPr>
      <w:r>
        <w:tab/>
        <w:t>156.</w:t>
      </w:r>
      <w:r>
        <w:tab/>
        <w:t>Supposing equilibrium in the loanable funds market exists use the following numbers to determine the quantity of funds supplied in the loanable funds market.</w:t>
      </w:r>
    </w:p>
    <w:tbl>
      <w:tblPr>
        <w:tblW w:w="0" w:type="auto"/>
        <w:tblInd w:w="690" w:type="dxa"/>
        <w:tblLayout w:type="fixed"/>
        <w:tblCellMar>
          <w:left w:w="90" w:type="dxa"/>
          <w:right w:w="90" w:type="dxa"/>
        </w:tblCellMar>
        <w:tblLook w:val="0000" w:firstRow="0" w:lastRow="0" w:firstColumn="0" w:lastColumn="0" w:noHBand="0" w:noVBand="0"/>
      </w:tblPr>
      <w:tblGrid>
        <w:gridCol w:w="3540"/>
        <w:gridCol w:w="4230"/>
      </w:tblGrid>
      <w:tr w:rsidR="00000000" w14:paraId="0D3D9FAC" w14:textId="77777777">
        <w:tblPrEx>
          <w:tblCellMar>
            <w:top w:w="0" w:type="dxa"/>
            <w:bottom w:w="0" w:type="dxa"/>
          </w:tblCellMar>
        </w:tblPrEx>
        <w:tc>
          <w:tcPr>
            <w:tcW w:w="3540" w:type="dxa"/>
            <w:tcBorders>
              <w:top w:val="single" w:sz="6" w:space="0" w:color="000000"/>
              <w:left w:val="single" w:sz="6" w:space="0" w:color="000000"/>
              <w:bottom w:val="single" w:sz="6" w:space="0" w:color="000000"/>
              <w:right w:val="single" w:sz="6" w:space="0" w:color="000000"/>
            </w:tcBorders>
          </w:tcPr>
          <w:p w14:paraId="62E1D598" w14:textId="77777777" w:rsidR="00000000" w:rsidRDefault="00000000">
            <w:pPr>
              <w:rPr>
                <w:sz w:val="20"/>
              </w:rPr>
            </w:pPr>
            <w:r>
              <w:rPr>
                <w:sz w:val="20"/>
              </w:rPr>
              <w:t>GDP</w:t>
            </w:r>
          </w:p>
        </w:tc>
        <w:tc>
          <w:tcPr>
            <w:tcW w:w="4230" w:type="dxa"/>
            <w:tcBorders>
              <w:top w:val="single" w:sz="6" w:space="0" w:color="000000"/>
              <w:left w:val="single" w:sz="6" w:space="0" w:color="000000"/>
              <w:bottom w:val="single" w:sz="6" w:space="0" w:color="000000"/>
              <w:right w:val="single" w:sz="6" w:space="0" w:color="000000"/>
            </w:tcBorders>
          </w:tcPr>
          <w:p w14:paraId="0CCC1B3D" w14:textId="77777777" w:rsidR="00000000" w:rsidRDefault="00000000">
            <w:pPr>
              <w:rPr>
                <w:sz w:val="20"/>
              </w:rPr>
            </w:pPr>
            <w:r>
              <w:rPr>
                <w:sz w:val="20"/>
              </w:rPr>
              <w:t>$8.7 trillion</w:t>
            </w:r>
          </w:p>
        </w:tc>
      </w:tr>
      <w:tr w:rsidR="00000000" w14:paraId="0C30B1EE" w14:textId="77777777">
        <w:tblPrEx>
          <w:tblCellMar>
            <w:top w:w="0" w:type="dxa"/>
            <w:bottom w:w="0" w:type="dxa"/>
          </w:tblCellMar>
        </w:tblPrEx>
        <w:trPr>
          <w:trHeight w:val="270"/>
        </w:trPr>
        <w:tc>
          <w:tcPr>
            <w:tcW w:w="3540" w:type="dxa"/>
            <w:tcBorders>
              <w:top w:val="single" w:sz="6" w:space="0" w:color="000000"/>
              <w:left w:val="single" w:sz="6" w:space="0" w:color="000000"/>
              <w:bottom w:val="single" w:sz="6" w:space="0" w:color="000000"/>
              <w:right w:val="single" w:sz="6" w:space="0" w:color="000000"/>
            </w:tcBorders>
          </w:tcPr>
          <w:p w14:paraId="102338EB" w14:textId="77777777" w:rsidR="00000000" w:rsidRDefault="00000000">
            <w:pPr>
              <w:rPr>
                <w:sz w:val="20"/>
              </w:rPr>
            </w:pPr>
            <w:r>
              <w:rPr>
                <w:sz w:val="20"/>
              </w:rPr>
              <w:t>Consumption Spending</w:t>
            </w:r>
          </w:p>
        </w:tc>
        <w:tc>
          <w:tcPr>
            <w:tcW w:w="4230" w:type="dxa"/>
            <w:tcBorders>
              <w:top w:val="single" w:sz="6" w:space="0" w:color="000000"/>
              <w:left w:val="single" w:sz="6" w:space="0" w:color="000000"/>
              <w:bottom w:val="single" w:sz="6" w:space="0" w:color="000000"/>
              <w:right w:val="single" w:sz="6" w:space="0" w:color="000000"/>
            </w:tcBorders>
          </w:tcPr>
          <w:p w14:paraId="324B4206" w14:textId="77777777" w:rsidR="00000000" w:rsidRDefault="00000000">
            <w:pPr>
              <w:rPr>
                <w:sz w:val="20"/>
              </w:rPr>
            </w:pPr>
            <w:r>
              <w:rPr>
                <w:sz w:val="20"/>
              </w:rPr>
              <w:t>$3.5 trillion</w:t>
            </w:r>
          </w:p>
        </w:tc>
      </w:tr>
      <w:tr w:rsidR="00000000" w14:paraId="4E61EFCC" w14:textId="77777777">
        <w:tblPrEx>
          <w:tblCellMar>
            <w:top w:w="0" w:type="dxa"/>
            <w:bottom w:w="0" w:type="dxa"/>
          </w:tblCellMar>
        </w:tblPrEx>
        <w:tc>
          <w:tcPr>
            <w:tcW w:w="3540" w:type="dxa"/>
            <w:tcBorders>
              <w:top w:val="single" w:sz="6" w:space="0" w:color="000000"/>
              <w:left w:val="single" w:sz="6" w:space="0" w:color="000000"/>
              <w:bottom w:val="single" w:sz="6" w:space="0" w:color="000000"/>
              <w:right w:val="single" w:sz="6" w:space="0" w:color="000000"/>
            </w:tcBorders>
          </w:tcPr>
          <w:p w14:paraId="4326B175" w14:textId="77777777" w:rsidR="00000000" w:rsidRDefault="00000000">
            <w:pPr>
              <w:rPr>
                <w:sz w:val="20"/>
              </w:rPr>
            </w:pPr>
            <w:r>
              <w:rPr>
                <w:sz w:val="20"/>
              </w:rPr>
              <w:t>Taxes Net of Transfers</w:t>
            </w:r>
          </w:p>
        </w:tc>
        <w:tc>
          <w:tcPr>
            <w:tcW w:w="4230" w:type="dxa"/>
            <w:tcBorders>
              <w:top w:val="single" w:sz="6" w:space="0" w:color="000000"/>
              <w:left w:val="single" w:sz="6" w:space="0" w:color="000000"/>
              <w:bottom w:val="single" w:sz="6" w:space="0" w:color="000000"/>
              <w:right w:val="single" w:sz="6" w:space="0" w:color="000000"/>
            </w:tcBorders>
          </w:tcPr>
          <w:p w14:paraId="3E729F9C" w14:textId="77777777" w:rsidR="00000000" w:rsidRDefault="00000000">
            <w:pPr>
              <w:rPr>
                <w:sz w:val="20"/>
              </w:rPr>
            </w:pPr>
            <w:r>
              <w:rPr>
                <w:sz w:val="20"/>
              </w:rPr>
              <w:t>$2.7 trillion</w:t>
            </w:r>
          </w:p>
        </w:tc>
      </w:tr>
      <w:tr w:rsidR="00000000" w14:paraId="2791320E" w14:textId="77777777">
        <w:tblPrEx>
          <w:tblCellMar>
            <w:top w:w="0" w:type="dxa"/>
            <w:bottom w:w="0" w:type="dxa"/>
          </w:tblCellMar>
        </w:tblPrEx>
        <w:tc>
          <w:tcPr>
            <w:tcW w:w="3540" w:type="dxa"/>
            <w:tcBorders>
              <w:top w:val="single" w:sz="6" w:space="0" w:color="000000"/>
              <w:left w:val="single" w:sz="6" w:space="0" w:color="000000"/>
              <w:bottom w:val="single" w:sz="6" w:space="0" w:color="000000"/>
              <w:right w:val="single" w:sz="6" w:space="0" w:color="000000"/>
            </w:tcBorders>
          </w:tcPr>
          <w:p w14:paraId="1E3953EE" w14:textId="77777777" w:rsidR="00000000" w:rsidRDefault="00000000">
            <w:pPr>
              <w:rPr>
                <w:sz w:val="20"/>
              </w:rPr>
            </w:pPr>
            <w:r>
              <w:rPr>
                <w:sz w:val="20"/>
              </w:rPr>
              <w:t>Government Purchases</w:t>
            </w:r>
          </w:p>
        </w:tc>
        <w:tc>
          <w:tcPr>
            <w:tcW w:w="4230" w:type="dxa"/>
            <w:tcBorders>
              <w:top w:val="single" w:sz="6" w:space="0" w:color="000000"/>
              <w:left w:val="single" w:sz="6" w:space="0" w:color="000000"/>
              <w:bottom w:val="single" w:sz="6" w:space="0" w:color="000000"/>
              <w:right w:val="single" w:sz="6" w:space="0" w:color="000000"/>
            </w:tcBorders>
          </w:tcPr>
          <w:p w14:paraId="18559DBE" w14:textId="77777777" w:rsidR="00000000" w:rsidRDefault="00000000">
            <w:pPr>
              <w:rPr>
                <w:sz w:val="20"/>
              </w:rPr>
            </w:pPr>
            <w:r>
              <w:rPr>
                <w:sz w:val="20"/>
              </w:rPr>
              <w:t>$3.0 trillion</w:t>
            </w:r>
          </w:p>
        </w:tc>
      </w:tr>
    </w:tbl>
    <w:p w14:paraId="083A0720" w14:textId="77777777" w:rsidR="00000000" w:rsidRDefault="00000000">
      <w:pPr>
        <w:pStyle w:val="NLa"/>
        <w:spacing w:before="120"/>
      </w:pPr>
      <w:r>
        <w:t>a.</w:t>
      </w:r>
      <w:r>
        <w:tab/>
        <w:t>$2.2 trillion</w:t>
      </w:r>
    </w:p>
    <w:p w14:paraId="35300768" w14:textId="77777777" w:rsidR="00000000" w:rsidRDefault="00000000">
      <w:pPr>
        <w:pStyle w:val="NLa"/>
      </w:pPr>
      <w:r>
        <w:t>b.</w:t>
      </w:r>
      <w:r>
        <w:tab/>
        <w:t>$2.5 trillion</w:t>
      </w:r>
    </w:p>
    <w:p w14:paraId="0E98DDC7" w14:textId="77777777" w:rsidR="00000000" w:rsidRDefault="00000000">
      <w:pPr>
        <w:pStyle w:val="NLa"/>
      </w:pPr>
      <w:r>
        <w:t>c.</w:t>
      </w:r>
      <w:r>
        <w:tab/>
        <w:t>$3.9 trillion</w:t>
      </w:r>
    </w:p>
    <w:p w14:paraId="1980C93A" w14:textId="77777777" w:rsidR="00000000" w:rsidRDefault="00000000">
      <w:pPr>
        <w:pStyle w:val="NLa"/>
      </w:pPr>
      <w:r>
        <w:t>d.</w:t>
      </w:r>
      <w:r>
        <w:tab/>
        <w:t>$5.2 trillion</w:t>
      </w:r>
    </w:p>
    <w:p w14:paraId="7CB476CE" w14:textId="77777777" w:rsidR="00000000" w:rsidRDefault="00000000">
      <w:pPr>
        <w:pStyle w:val="ANS1"/>
      </w:pPr>
      <w:r>
        <w:t>ANS: A</w:t>
      </w:r>
      <w:r>
        <w:tab/>
        <w:t>PTS: 1</w:t>
      </w:r>
      <w:r>
        <w:tab/>
        <w:t>DIF: 2</w:t>
      </w:r>
      <w:r>
        <w:tab/>
        <w:t>REF: 18-3</w:t>
      </w:r>
    </w:p>
    <w:p w14:paraId="323EBAA4" w14:textId="77777777" w:rsidR="00000000" w:rsidRDefault="00000000">
      <w:pPr>
        <w:pStyle w:val="TOP"/>
      </w:pPr>
      <w:r>
        <w:t>TOP: Supply of loanable funds | National saving</w:t>
      </w:r>
      <w:r>
        <w:tab/>
        <w:t>MSC: Applicative</w:t>
      </w:r>
    </w:p>
    <w:p w14:paraId="2B8AFE85" w14:textId="77777777" w:rsidR="00000000" w:rsidRDefault="00000000">
      <w:pPr>
        <w:pStyle w:val="MyNL1"/>
      </w:pPr>
      <w:r>
        <w:tab/>
        <w:t>157.</w:t>
      </w:r>
      <w:r>
        <w:tab/>
        <w:t>Suppose the market for loanable funds is in equilibrium. Given the numbers below, determine the quantity of funds demanded.</w:t>
      </w:r>
    </w:p>
    <w:tbl>
      <w:tblPr>
        <w:tblW w:w="0" w:type="auto"/>
        <w:tblInd w:w="690" w:type="dxa"/>
        <w:tblLayout w:type="fixed"/>
        <w:tblCellMar>
          <w:left w:w="90" w:type="dxa"/>
          <w:right w:w="90" w:type="dxa"/>
        </w:tblCellMar>
        <w:tblLook w:val="0000" w:firstRow="0" w:lastRow="0" w:firstColumn="0" w:lastColumn="0" w:noHBand="0" w:noVBand="0"/>
      </w:tblPr>
      <w:tblGrid>
        <w:gridCol w:w="3540"/>
        <w:gridCol w:w="4230"/>
      </w:tblGrid>
      <w:tr w:rsidR="00000000" w14:paraId="290D0E42" w14:textId="77777777">
        <w:tblPrEx>
          <w:tblCellMar>
            <w:top w:w="0" w:type="dxa"/>
            <w:bottom w:w="0" w:type="dxa"/>
          </w:tblCellMar>
        </w:tblPrEx>
        <w:tc>
          <w:tcPr>
            <w:tcW w:w="3540" w:type="dxa"/>
            <w:tcBorders>
              <w:top w:val="single" w:sz="6" w:space="0" w:color="000000"/>
              <w:left w:val="single" w:sz="6" w:space="0" w:color="000000"/>
              <w:bottom w:val="single" w:sz="6" w:space="0" w:color="000000"/>
              <w:right w:val="single" w:sz="6" w:space="0" w:color="000000"/>
            </w:tcBorders>
          </w:tcPr>
          <w:p w14:paraId="0E52FF19" w14:textId="77777777" w:rsidR="00000000" w:rsidRDefault="00000000">
            <w:pPr>
              <w:keepNext/>
              <w:rPr>
                <w:sz w:val="20"/>
              </w:rPr>
            </w:pPr>
            <w:r>
              <w:rPr>
                <w:sz w:val="20"/>
              </w:rPr>
              <w:t>GDP</w:t>
            </w:r>
          </w:p>
        </w:tc>
        <w:tc>
          <w:tcPr>
            <w:tcW w:w="4230" w:type="dxa"/>
            <w:tcBorders>
              <w:top w:val="single" w:sz="6" w:space="0" w:color="000000"/>
              <w:left w:val="single" w:sz="6" w:space="0" w:color="000000"/>
              <w:bottom w:val="single" w:sz="6" w:space="0" w:color="000000"/>
              <w:right w:val="single" w:sz="6" w:space="0" w:color="000000"/>
            </w:tcBorders>
          </w:tcPr>
          <w:p w14:paraId="21112033" w14:textId="77777777" w:rsidR="00000000" w:rsidRDefault="00000000">
            <w:pPr>
              <w:keepNext/>
              <w:rPr>
                <w:sz w:val="20"/>
              </w:rPr>
            </w:pPr>
            <w:r>
              <w:rPr>
                <w:sz w:val="20"/>
              </w:rPr>
              <w:t>$100 billion</w:t>
            </w:r>
          </w:p>
        </w:tc>
      </w:tr>
      <w:tr w:rsidR="00000000" w14:paraId="0D8AE7FF" w14:textId="77777777">
        <w:tblPrEx>
          <w:tblCellMar>
            <w:top w:w="0" w:type="dxa"/>
            <w:bottom w:w="0" w:type="dxa"/>
          </w:tblCellMar>
        </w:tblPrEx>
        <w:tc>
          <w:tcPr>
            <w:tcW w:w="3540" w:type="dxa"/>
            <w:tcBorders>
              <w:top w:val="single" w:sz="6" w:space="0" w:color="000000"/>
              <w:left w:val="single" w:sz="6" w:space="0" w:color="000000"/>
              <w:bottom w:val="single" w:sz="6" w:space="0" w:color="000000"/>
              <w:right w:val="single" w:sz="6" w:space="0" w:color="000000"/>
            </w:tcBorders>
          </w:tcPr>
          <w:p w14:paraId="74E8C99F" w14:textId="77777777" w:rsidR="00000000" w:rsidRDefault="00000000">
            <w:pPr>
              <w:keepNext/>
              <w:rPr>
                <w:sz w:val="20"/>
              </w:rPr>
            </w:pPr>
            <w:r>
              <w:rPr>
                <w:sz w:val="20"/>
              </w:rPr>
              <w:t>Consumption</w:t>
            </w:r>
          </w:p>
        </w:tc>
        <w:tc>
          <w:tcPr>
            <w:tcW w:w="4230" w:type="dxa"/>
            <w:tcBorders>
              <w:top w:val="single" w:sz="6" w:space="0" w:color="000000"/>
              <w:left w:val="single" w:sz="6" w:space="0" w:color="000000"/>
              <w:bottom w:val="single" w:sz="6" w:space="0" w:color="000000"/>
              <w:right w:val="single" w:sz="6" w:space="0" w:color="000000"/>
            </w:tcBorders>
          </w:tcPr>
          <w:p w14:paraId="218BDC30" w14:textId="77777777" w:rsidR="00000000" w:rsidRDefault="00000000">
            <w:pPr>
              <w:keepNext/>
              <w:rPr>
                <w:sz w:val="20"/>
              </w:rPr>
            </w:pPr>
            <w:r>
              <w:rPr>
                <w:sz w:val="20"/>
              </w:rPr>
              <w:t>$65 billion</w:t>
            </w:r>
          </w:p>
        </w:tc>
      </w:tr>
      <w:tr w:rsidR="00000000" w14:paraId="2DC89EA0" w14:textId="77777777">
        <w:tblPrEx>
          <w:tblCellMar>
            <w:top w:w="0" w:type="dxa"/>
            <w:bottom w:w="0" w:type="dxa"/>
          </w:tblCellMar>
        </w:tblPrEx>
        <w:tc>
          <w:tcPr>
            <w:tcW w:w="3540" w:type="dxa"/>
            <w:tcBorders>
              <w:top w:val="single" w:sz="6" w:space="0" w:color="000000"/>
              <w:left w:val="single" w:sz="6" w:space="0" w:color="000000"/>
              <w:bottom w:val="single" w:sz="6" w:space="0" w:color="000000"/>
              <w:right w:val="single" w:sz="6" w:space="0" w:color="000000"/>
            </w:tcBorders>
          </w:tcPr>
          <w:p w14:paraId="24F2CAD9" w14:textId="77777777" w:rsidR="00000000" w:rsidRDefault="00000000">
            <w:pPr>
              <w:keepNext/>
              <w:rPr>
                <w:sz w:val="20"/>
              </w:rPr>
            </w:pPr>
            <w:r>
              <w:rPr>
                <w:sz w:val="20"/>
              </w:rPr>
              <w:t>Taxes Net of Transfers</w:t>
            </w:r>
          </w:p>
        </w:tc>
        <w:tc>
          <w:tcPr>
            <w:tcW w:w="4230" w:type="dxa"/>
            <w:tcBorders>
              <w:top w:val="single" w:sz="6" w:space="0" w:color="000000"/>
              <w:left w:val="single" w:sz="6" w:space="0" w:color="000000"/>
              <w:bottom w:val="single" w:sz="6" w:space="0" w:color="000000"/>
              <w:right w:val="single" w:sz="6" w:space="0" w:color="000000"/>
            </w:tcBorders>
          </w:tcPr>
          <w:p w14:paraId="115CBCEE" w14:textId="77777777" w:rsidR="00000000" w:rsidRDefault="00000000">
            <w:pPr>
              <w:keepNext/>
              <w:rPr>
                <w:sz w:val="20"/>
              </w:rPr>
            </w:pPr>
            <w:r>
              <w:rPr>
                <w:sz w:val="20"/>
              </w:rPr>
              <w:t>$15 billion</w:t>
            </w:r>
          </w:p>
        </w:tc>
      </w:tr>
      <w:tr w:rsidR="00000000" w14:paraId="5EA8BEAB" w14:textId="77777777">
        <w:tblPrEx>
          <w:tblCellMar>
            <w:top w:w="0" w:type="dxa"/>
            <w:bottom w:w="0" w:type="dxa"/>
          </w:tblCellMar>
        </w:tblPrEx>
        <w:tc>
          <w:tcPr>
            <w:tcW w:w="3540" w:type="dxa"/>
            <w:tcBorders>
              <w:top w:val="single" w:sz="6" w:space="0" w:color="000000"/>
              <w:left w:val="single" w:sz="6" w:space="0" w:color="000000"/>
              <w:bottom w:val="single" w:sz="6" w:space="0" w:color="000000"/>
              <w:right w:val="single" w:sz="6" w:space="0" w:color="000000"/>
            </w:tcBorders>
          </w:tcPr>
          <w:p w14:paraId="047A2164" w14:textId="77777777" w:rsidR="00000000" w:rsidRDefault="00000000">
            <w:pPr>
              <w:keepNext/>
              <w:rPr>
                <w:sz w:val="20"/>
              </w:rPr>
            </w:pPr>
            <w:r>
              <w:rPr>
                <w:sz w:val="20"/>
              </w:rPr>
              <w:t>Government Spending</w:t>
            </w:r>
          </w:p>
        </w:tc>
        <w:tc>
          <w:tcPr>
            <w:tcW w:w="4230" w:type="dxa"/>
            <w:tcBorders>
              <w:top w:val="single" w:sz="6" w:space="0" w:color="000000"/>
              <w:left w:val="single" w:sz="6" w:space="0" w:color="000000"/>
              <w:bottom w:val="single" w:sz="6" w:space="0" w:color="000000"/>
              <w:right w:val="single" w:sz="6" w:space="0" w:color="000000"/>
            </w:tcBorders>
          </w:tcPr>
          <w:p w14:paraId="5C5FB4D2" w14:textId="77777777" w:rsidR="00000000" w:rsidRDefault="00000000">
            <w:pPr>
              <w:keepNext/>
              <w:rPr>
                <w:sz w:val="20"/>
              </w:rPr>
            </w:pPr>
            <w:r>
              <w:rPr>
                <w:sz w:val="20"/>
              </w:rPr>
              <w:t>$20 billion</w:t>
            </w:r>
          </w:p>
        </w:tc>
      </w:tr>
    </w:tbl>
    <w:p w14:paraId="0AA792EC" w14:textId="77777777" w:rsidR="00000000" w:rsidRDefault="00000000">
      <w:pPr>
        <w:pStyle w:val="NLa"/>
        <w:spacing w:before="120"/>
      </w:pPr>
      <w:r>
        <w:t>a.</w:t>
      </w:r>
      <w:r>
        <w:tab/>
        <w:t>$25 billion</w:t>
      </w:r>
    </w:p>
    <w:p w14:paraId="59BC1151" w14:textId="77777777" w:rsidR="00000000" w:rsidRDefault="00000000">
      <w:pPr>
        <w:pStyle w:val="NLa"/>
      </w:pPr>
      <w:r>
        <w:t>b.</w:t>
      </w:r>
      <w:r>
        <w:tab/>
        <w:t>$20 billion</w:t>
      </w:r>
    </w:p>
    <w:p w14:paraId="1EF1495D" w14:textId="77777777" w:rsidR="00000000" w:rsidRDefault="00000000">
      <w:pPr>
        <w:pStyle w:val="NLa"/>
      </w:pPr>
      <w:r>
        <w:t>c.</w:t>
      </w:r>
      <w:r>
        <w:tab/>
        <w:t>$15 billion</w:t>
      </w:r>
    </w:p>
    <w:p w14:paraId="29982EB5" w14:textId="77777777" w:rsidR="00000000" w:rsidRDefault="00000000">
      <w:pPr>
        <w:pStyle w:val="NLa"/>
      </w:pPr>
      <w:r>
        <w:t>d.</w:t>
      </w:r>
      <w:r>
        <w:tab/>
        <w:t>$10 billion</w:t>
      </w:r>
    </w:p>
    <w:p w14:paraId="4E4498E4" w14:textId="77777777" w:rsidR="00000000" w:rsidRDefault="00000000">
      <w:pPr>
        <w:pStyle w:val="ANS1"/>
      </w:pPr>
      <w:r>
        <w:t>ANS: C</w:t>
      </w:r>
      <w:r>
        <w:tab/>
        <w:t>PTS: 1</w:t>
      </w:r>
      <w:r>
        <w:tab/>
        <w:t>DIF: 2</w:t>
      </w:r>
      <w:r>
        <w:tab/>
        <w:t>REF: 18-3</w:t>
      </w:r>
    </w:p>
    <w:p w14:paraId="38AA3314" w14:textId="77777777" w:rsidR="00000000" w:rsidRDefault="00000000">
      <w:pPr>
        <w:pStyle w:val="TOP"/>
      </w:pPr>
      <w:r>
        <w:t>TOP: Demand for loanable funds | National saving</w:t>
      </w:r>
      <w:r>
        <w:tab/>
        <w:t>MSC: Applicative</w:t>
      </w:r>
    </w:p>
    <w:p w14:paraId="74764E58" w14:textId="77777777" w:rsidR="00000000" w:rsidRDefault="00000000">
      <w:pPr>
        <w:pStyle w:val="MyNL1"/>
      </w:pPr>
      <w:r>
        <w:tab/>
        <w:t>158.</w:t>
      </w:r>
      <w:r>
        <w:tab/>
        <w:t>The slope of the demand for loanable funds curve represents the</w:t>
      </w:r>
    </w:p>
    <w:p w14:paraId="79A87C21" w14:textId="77777777" w:rsidR="00000000" w:rsidRDefault="00000000">
      <w:pPr>
        <w:pStyle w:val="NLa"/>
      </w:pPr>
      <w:r>
        <w:t>a.</w:t>
      </w:r>
      <w:r>
        <w:tab/>
        <w:t>positive relation between the real interest rate and investment.</w:t>
      </w:r>
    </w:p>
    <w:p w14:paraId="4FAEE90F" w14:textId="77777777" w:rsidR="00000000" w:rsidRDefault="00000000">
      <w:pPr>
        <w:pStyle w:val="NLa"/>
      </w:pPr>
      <w:r>
        <w:t>b.</w:t>
      </w:r>
      <w:r>
        <w:tab/>
        <w:t>negative relation between the real interest rate and investment.</w:t>
      </w:r>
    </w:p>
    <w:p w14:paraId="042FD405" w14:textId="77777777" w:rsidR="00000000" w:rsidRDefault="00000000">
      <w:pPr>
        <w:pStyle w:val="NLa"/>
      </w:pPr>
      <w:r>
        <w:t>c.</w:t>
      </w:r>
      <w:r>
        <w:tab/>
        <w:t>positive relation between the real interest rate and saving.</w:t>
      </w:r>
    </w:p>
    <w:p w14:paraId="39E5890D" w14:textId="77777777" w:rsidR="00000000" w:rsidRDefault="00000000">
      <w:pPr>
        <w:pStyle w:val="NLa"/>
      </w:pPr>
      <w:r>
        <w:t>d.</w:t>
      </w:r>
      <w:r>
        <w:tab/>
        <w:t>negative relation between the real interest rate and saving.</w:t>
      </w:r>
    </w:p>
    <w:p w14:paraId="35C78B45" w14:textId="77777777" w:rsidR="00000000" w:rsidRDefault="00000000">
      <w:pPr>
        <w:pStyle w:val="ANS1"/>
      </w:pPr>
      <w:r>
        <w:t>ANS: B</w:t>
      </w:r>
      <w:r>
        <w:tab/>
        <w:t>PTS: 1</w:t>
      </w:r>
      <w:r>
        <w:tab/>
        <w:t>DIF: 1</w:t>
      </w:r>
      <w:r>
        <w:tab/>
        <w:t>REF: 18-3</w:t>
      </w:r>
    </w:p>
    <w:p w14:paraId="43369DD9" w14:textId="77777777" w:rsidR="00000000" w:rsidRDefault="00000000">
      <w:pPr>
        <w:pStyle w:val="TOP"/>
      </w:pPr>
      <w:r>
        <w:t>TOP: Demand for loanable funds</w:t>
      </w:r>
      <w:r>
        <w:tab/>
        <w:t>MSC: Definitional</w:t>
      </w:r>
    </w:p>
    <w:p w14:paraId="2152681F" w14:textId="77777777" w:rsidR="00000000" w:rsidRDefault="00000000">
      <w:pPr>
        <w:pStyle w:val="MyNL1"/>
      </w:pPr>
      <w:r>
        <w:tab/>
        <w:t>159.</w:t>
      </w:r>
      <w:r>
        <w:tab/>
        <w:t>The Eye of Horus incense company has $10 million in cash which it has accumulated from retained earnings. It was planning to use the money to build a new factory. Recently, the rate of interest has increased. The increase in the rate of interest should</w:t>
      </w:r>
    </w:p>
    <w:p w14:paraId="71714261" w14:textId="77777777" w:rsidR="00000000" w:rsidRDefault="00000000">
      <w:pPr>
        <w:pStyle w:val="NLa"/>
      </w:pPr>
      <w:r>
        <w:t>a.</w:t>
      </w:r>
      <w:r>
        <w:tab/>
        <w:t>not influence the decision to build the factory because The Eye of Horus doesn't have to borrow any money.</w:t>
      </w:r>
    </w:p>
    <w:p w14:paraId="210C6A44" w14:textId="77777777" w:rsidR="00000000" w:rsidRDefault="00000000">
      <w:pPr>
        <w:pStyle w:val="NLa"/>
      </w:pPr>
      <w:r>
        <w:t>b.</w:t>
      </w:r>
      <w:r>
        <w:tab/>
        <w:t>not influence the decision to build the factory because its stockholders are expecting a new fa</w:t>
      </w:r>
      <w:r>
        <w:t>c</w:t>
      </w:r>
      <w:r>
        <w:t>tory.</w:t>
      </w:r>
    </w:p>
    <w:p w14:paraId="74558340" w14:textId="77777777" w:rsidR="00000000" w:rsidRDefault="00000000">
      <w:pPr>
        <w:pStyle w:val="NLa"/>
      </w:pPr>
      <w:r>
        <w:t>c.</w:t>
      </w:r>
      <w:r>
        <w:tab/>
        <w:t>make it more likely that The Eye of Horus will build the factory because a higher interest rate will make the factory more valuable.</w:t>
      </w:r>
    </w:p>
    <w:p w14:paraId="0F991235" w14:textId="77777777" w:rsidR="00000000" w:rsidRDefault="00000000">
      <w:pPr>
        <w:pStyle w:val="NLa"/>
      </w:pPr>
      <w:r>
        <w:t>d.</w:t>
      </w:r>
      <w:r>
        <w:tab/>
        <w:t>make it less likely that The Eye of Horus will build the factory because the opportunity cost of the $10 million is now higher.</w:t>
      </w:r>
    </w:p>
    <w:p w14:paraId="7E5C3AB7" w14:textId="77777777" w:rsidR="00000000" w:rsidRDefault="00000000">
      <w:pPr>
        <w:pStyle w:val="ANS1"/>
      </w:pPr>
      <w:r>
        <w:t>ANS: D</w:t>
      </w:r>
      <w:r>
        <w:tab/>
        <w:t>PTS: 1</w:t>
      </w:r>
      <w:r>
        <w:tab/>
        <w:t>DIF: 3</w:t>
      </w:r>
      <w:r>
        <w:tab/>
        <w:t>REF: 18-3</w:t>
      </w:r>
    </w:p>
    <w:p w14:paraId="334578EA" w14:textId="77777777" w:rsidR="00000000" w:rsidRDefault="00000000">
      <w:pPr>
        <w:pStyle w:val="TOP"/>
      </w:pPr>
      <w:r>
        <w:t>TOP: Investment</w:t>
      </w:r>
      <w:r>
        <w:tab/>
      </w:r>
      <w:r>
        <w:tab/>
        <w:t>MSC: Interpretive</w:t>
      </w:r>
    </w:p>
    <w:p w14:paraId="0B3C7B5C" w14:textId="77777777" w:rsidR="00000000" w:rsidRDefault="00000000">
      <w:pPr>
        <w:pStyle w:val="MyNL1"/>
      </w:pPr>
      <w:r>
        <w:tab/>
        <w:t>160.</w:t>
      </w:r>
      <w:r>
        <w:tab/>
        <w:t>Other things the same, when the interest rate rises</w:t>
      </w:r>
    </w:p>
    <w:p w14:paraId="2A551D70" w14:textId="77777777" w:rsidR="00000000" w:rsidRDefault="00000000">
      <w:pPr>
        <w:pStyle w:val="NLa"/>
      </w:pPr>
      <w:r>
        <w:t>a.</w:t>
      </w:r>
      <w:r>
        <w:tab/>
        <w:t>people would want to lend more, making the supply of loanable funds increase.</w:t>
      </w:r>
    </w:p>
    <w:p w14:paraId="1E572130" w14:textId="77777777" w:rsidR="00000000" w:rsidRDefault="00000000">
      <w:pPr>
        <w:pStyle w:val="NLa"/>
      </w:pPr>
      <w:r>
        <w:t>b.</w:t>
      </w:r>
      <w:r>
        <w:tab/>
        <w:t>people would want to lend less, making the supply of loanable funds decrease.</w:t>
      </w:r>
    </w:p>
    <w:p w14:paraId="0FA0FD91" w14:textId="77777777" w:rsidR="00000000" w:rsidRDefault="00000000">
      <w:pPr>
        <w:pStyle w:val="NLa"/>
      </w:pPr>
      <w:r>
        <w:t>c.</w:t>
      </w:r>
      <w:r>
        <w:tab/>
        <w:t>people would want to lend more, making the quantity of loanable funds supplied i</w:t>
      </w:r>
      <w:r>
        <w:t>n</w:t>
      </w:r>
      <w:r>
        <w:t>crease.</w:t>
      </w:r>
    </w:p>
    <w:p w14:paraId="2E2C4FF6" w14:textId="77777777" w:rsidR="00000000" w:rsidRDefault="00000000">
      <w:pPr>
        <w:pStyle w:val="NLa"/>
      </w:pPr>
      <w:r>
        <w:t>d.</w:t>
      </w:r>
      <w:r>
        <w:tab/>
        <w:t>people would want to lend less, making the quantity of loanable funds supplied d</w:t>
      </w:r>
      <w:r>
        <w:t>e</w:t>
      </w:r>
      <w:r>
        <w:t>crease.</w:t>
      </w:r>
    </w:p>
    <w:p w14:paraId="75045141" w14:textId="77777777" w:rsidR="00000000" w:rsidRDefault="00000000">
      <w:pPr>
        <w:pStyle w:val="ANS1"/>
      </w:pPr>
      <w:r>
        <w:t>ANS: C</w:t>
      </w:r>
      <w:r>
        <w:tab/>
        <w:t>PTS: 1</w:t>
      </w:r>
      <w:r>
        <w:tab/>
        <w:t>DIF: 2</w:t>
      </w:r>
      <w:r>
        <w:tab/>
        <w:t>REF: 18-3</w:t>
      </w:r>
    </w:p>
    <w:p w14:paraId="41AE0FFE" w14:textId="77777777" w:rsidR="00000000" w:rsidRDefault="00000000">
      <w:pPr>
        <w:pStyle w:val="TOP"/>
      </w:pPr>
      <w:r>
        <w:t>TOP: Market for loanable funds</w:t>
      </w:r>
      <w:r>
        <w:tab/>
        <w:t>MSC: Interpretive</w:t>
      </w:r>
    </w:p>
    <w:p w14:paraId="4DA853F8" w14:textId="77777777" w:rsidR="00000000" w:rsidRDefault="00000000">
      <w:pPr>
        <w:pStyle w:val="MyNL1"/>
      </w:pPr>
      <w:r>
        <w:tab/>
        <w:t>161.</w:t>
      </w:r>
      <w:r>
        <w:tab/>
        <w:t>Fred is considering expanding his dress shop. If interest rates rise he is</w:t>
      </w:r>
    </w:p>
    <w:p w14:paraId="4DAA42FC" w14:textId="77777777" w:rsidR="00000000" w:rsidRDefault="00000000">
      <w:pPr>
        <w:pStyle w:val="NLa"/>
      </w:pPr>
      <w:r>
        <w:t>a.</w:t>
      </w:r>
      <w:r>
        <w:tab/>
        <w:t>less likely to expand. This illustrates why the supply of loanable funds slopes dow</w:t>
      </w:r>
      <w:r>
        <w:t>n</w:t>
      </w:r>
      <w:r>
        <w:t>ward.</w:t>
      </w:r>
    </w:p>
    <w:p w14:paraId="17D89AFC" w14:textId="77777777" w:rsidR="00000000" w:rsidRDefault="00000000">
      <w:pPr>
        <w:pStyle w:val="NLa"/>
      </w:pPr>
      <w:r>
        <w:t>b.</w:t>
      </w:r>
      <w:r>
        <w:tab/>
        <w:t>more likely to expand. This illustrates why the supply of loanable funds slopes upward.</w:t>
      </w:r>
    </w:p>
    <w:p w14:paraId="6BBE7C6D" w14:textId="77777777" w:rsidR="00000000" w:rsidRDefault="00000000">
      <w:pPr>
        <w:pStyle w:val="NLa"/>
      </w:pPr>
      <w:r>
        <w:t>c.</w:t>
      </w:r>
      <w:r>
        <w:tab/>
        <w:t>less likely to expand. This illustrates why the demand for loanable funds slopes dow</w:t>
      </w:r>
      <w:r>
        <w:t>n</w:t>
      </w:r>
      <w:r>
        <w:t>ward.</w:t>
      </w:r>
    </w:p>
    <w:p w14:paraId="05B85B5C" w14:textId="77777777" w:rsidR="00000000" w:rsidRDefault="00000000">
      <w:pPr>
        <w:pStyle w:val="NLa"/>
      </w:pPr>
      <w:r>
        <w:t>d.</w:t>
      </w:r>
      <w:r>
        <w:tab/>
        <w:t>more likely to expand. This illustrates why the demand for loanable funds slopes u</w:t>
      </w:r>
      <w:r>
        <w:t>p</w:t>
      </w:r>
      <w:r>
        <w:t>ward.</w:t>
      </w:r>
    </w:p>
    <w:p w14:paraId="0C959258" w14:textId="77777777" w:rsidR="00000000" w:rsidRDefault="00000000">
      <w:pPr>
        <w:pStyle w:val="ANS1"/>
      </w:pPr>
      <w:r>
        <w:t>ANS: C</w:t>
      </w:r>
      <w:r>
        <w:tab/>
        <w:t>PTS: 1</w:t>
      </w:r>
      <w:r>
        <w:tab/>
        <w:t>DIF: 2</w:t>
      </w:r>
      <w:r>
        <w:tab/>
        <w:t>REF: 18-3</w:t>
      </w:r>
    </w:p>
    <w:p w14:paraId="611BFD1A" w14:textId="77777777" w:rsidR="00000000" w:rsidRDefault="00000000">
      <w:pPr>
        <w:pStyle w:val="TOP"/>
      </w:pPr>
      <w:r>
        <w:t>TOP: Market for loanable funds</w:t>
      </w:r>
      <w:r>
        <w:tab/>
        <w:t>MSC: Interpretive</w:t>
      </w:r>
    </w:p>
    <w:p w14:paraId="09C9C50F" w14:textId="77777777" w:rsidR="00000000" w:rsidRDefault="00000000">
      <w:pPr>
        <w:pStyle w:val="MyNL1"/>
      </w:pPr>
      <w:r>
        <w:tab/>
        <w:t>162.</w:t>
      </w:r>
      <w:r>
        <w:tab/>
        <w:t>The slope of the supply of loanable funds curve represents the</w:t>
      </w:r>
    </w:p>
    <w:p w14:paraId="1C999888" w14:textId="77777777" w:rsidR="00000000" w:rsidRDefault="00000000">
      <w:pPr>
        <w:pStyle w:val="NLa"/>
      </w:pPr>
      <w:r>
        <w:t>a.</w:t>
      </w:r>
      <w:r>
        <w:tab/>
        <w:t>positive relation between the real interest rate and investment.</w:t>
      </w:r>
    </w:p>
    <w:p w14:paraId="4B7D6934" w14:textId="77777777" w:rsidR="00000000" w:rsidRDefault="00000000">
      <w:pPr>
        <w:pStyle w:val="NLa"/>
      </w:pPr>
      <w:r>
        <w:t>b.</w:t>
      </w:r>
      <w:r>
        <w:tab/>
        <w:t>positive relation between the real interest rate and saving.</w:t>
      </w:r>
    </w:p>
    <w:p w14:paraId="2539DAE4" w14:textId="77777777" w:rsidR="00000000" w:rsidRDefault="00000000">
      <w:pPr>
        <w:pStyle w:val="NLa"/>
      </w:pPr>
      <w:r>
        <w:t>c.</w:t>
      </w:r>
      <w:r>
        <w:tab/>
        <w:t>negative relation between the real interest rate and investment.</w:t>
      </w:r>
    </w:p>
    <w:p w14:paraId="378F1EFE" w14:textId="77777777" w:rsidR="00000000" w:rsidRDefault="00000000">
      <w:pPr>
        <w:pStyle w:val="NLa"/>
      </w:pPr>
      <w:r>
        <w:t>d.</w:t>
      </w:r>
      <w:r>
        <w:tab/>
        <w:t>negative relation between the real interest rate and saving.</w:t>
      </w:r>
    </w:p>
    <w:p w14:paraId="08A4B8AA" w14:textId="77777777" w:rsidR="00000000" w:rsidRDefault="00000000">
      <w:pPr>
        <w:pStyle w:val="ANS1"/>
      </w:pPr>
      <w:r>
        <w:t>ANS: B</w:t>
      </w:r>
      <w:r>
        <w:tab/>
        <w:t>PTS: 1</w:t>
      </w:r>
      <w:r>
        <w:tab/>
        <w:t>DIF: 1</w:t>
      </w:r>
      <w:r>
        <w:tab/>
        <w:t>REF: 18-3</w:t>
      </w:r>
    </w:p>
    <w:p w14:paraId="324D02B0" w14:textId="77777777" w:rsidR="00000000" w:rsidRDefault="00000000">
      <w:pPr>
        <w:pStyle w:val="TOP"/>
      </w:pPr>
      <w:r>
        <w:t>TOP: Supply of loanable funds</w:t>
      </w:r>
      <w:r>
        <w:tab/>
        <w:t>MSC: Definitional</w:t>
      </w:r>
    </w:p>
    <w:p w14:paraId="4F6CE4DD" w14:textId="77777777" w:rsidR="00000000" w:rsidRDefault="00000000">
      <w:pPr>
        <w:pStyle w:val="MyNL1"/>
      </w:pPr>
      <w:r>
        <w:tab/>
        <w:t>163.</w:t>
      </w:r>
      <w:r>
        <w:tab/>
        <w:t>Other things the same, a higher interest rate induces people to</w:t>
      </w:r>
    </w:p>
    <w:p w14:paraId="1F94E4B4" w14:textId="77777777" w:rsidR="00000000" w:rsidRDefault="00000000">
      <w:pPr>
        <w:pStyle w:val="NLa"/>
      </w:pPr>
      <w:r>
        <w:t>a.</w:t>
      </w:r>
      <w:r>
        <w:tab/>
        <w:t>save more, so the supply of loanable funds slopes upward.</w:t>
      </w:r>
    </w:p>
    <w:p w14:paraId="2E168EE1" w14:textId="77777777" w:rsidR="00000000" w:rsidRDefault="00000000">
      <w:pPr>
        <w:pStyle w:val="NLa"/>
      </w:pPr>
      <w:r>
        <w:t>b.</w:t>
      </w:r>
      <w:r>
        <w:tab/>
        <w:t>save less, so the supply of loanable funds slopes downward.</w:t>
      </w:r>
    </w:p>
    <w:p w14:paraId="32741E23" w14:textId="77777777" w:rsidR="00000000" w:rsidRDefault="00000000">
      <w:pPr>
        <w:pStyle w:val="NLa"/>
      </w:pPr>
      <w:r>
        <w:t>c.</w:t>
      </w:r>
      <w:r>
        <w:tab/>
        <w:t>invest more, so the supply of loanable funds slopes upward.</w:t>
      </w:r>
    </w:p>
    <w:p w14:paraId="2BB4FABC" w14:textId="77777777" w:rsidR="00000000" w:rsidRDefault="00000000">
      <w:pPr>
        <w:pStyle w:val="NLa"/>
      </w:pPr>
      <w:r>
        <w:t>d.</w:t>
      </w:r>
      <w:r>
        <w:tab/>
        <w:t>invest less, so the supply of loanable funds slopes downward.</w:t>
      </w:r>
    </w:p>
    <w:p w14:paraId="5903C5DA" w14:textId="77777777" w:rsidR="00000000" w:rsidRDefault="00000000">
      <w:pPr>
        <w:pStyle w:val="ANS1"/>
      </w:pPr>
      <w:r>
        <w:t>ANS: A</w:t>
      </w:r>
      <w:r>
        <w:tab/>
        <w:t>PTS: 1</w:t>
      </w:r>
      <w:r>
        <w:tab/>
        <w:t>DIF: 1</w:t>
      </w:r>
      <w:r>
        <w:tab/>
        <w:t>REF: 18-3</w:t>
      </w:r>
    </w:p>
    <w:p w14:paraId="00CA27F2" w14:textId="77777777" w:rsidR="00000000" w:rsidRDefault="00000000">
      <w:pPr>
        <w:pStyle w:val="TOP"/>
      </w:pPr>
      <w:r>
        <w:t>TOP: Supply of loanable funds</w:t>
      </w:r>
      <w:r>
        <w:tab/>
        <w:t>MSC: Definitional</w:t>
      </w:r>
    </w:p>
    <w:p w14:paraId="666B2A08" w14:textId="77777777" w:rsidR="00000000" w:rsidRDefault="00000000">
      <w:pPr>
        <w:pStyle w:val="MyNL1"/>
      </w:pPr>
      <w:r>
        <w:tab/>
        <w:t>164.</w:t>
      </w:r>
      <w:r>
        <w:tab/>
        <w:t>The supply of loanable funds slopes</w:t>
      </w:r>
    </w:p>
    <w:p w14:paraId="38385AD0" w14:textId="77777777" w:rsidR="00000000" w:rsidRDefault="00000000">
      <w:pPr>
        <w:pStyle w:val="NLa"/>
      </w:pPr>
      <w:r>
        <w:t>a.</w:t>
      </w:r>
      <w:r>
        <w:tab/>
        <w:t>upward because an increase in the interest rate induces people to save more.</w:t>
      </w:r>
    </w:p>
    <w:p w14:paraId="65009DB3" w14:textId="77777777" w:rsidR="00000000" w:rsidRDefault="00000000">
      <w:pPr>
        <w:pStyle w:val="NLa"/>
      </w:pPr>
      <w:r>
        <w:t>b.</w:t>
      </w:r>
      <w:r>
        <w:tab/>
        <w:t>downward because an increase in the interest rate induces people to save less.</w:t>
      </w:r>
    </w:p>
    <w:p w14:paraId="63AEC872" w14:textId="77777777" w:rsidR="00000000" w:rsidRDefault="00000000">
      <w:pPr>
        <w:pStyle w:val="NLa"/>
      </w:pPr>
      <w:r>
        <w:t>c.</w:t>
      </w:r>
      <w:r>
        <w:tab/>
        <w:t>downward because an increase in the interest rate induces people to invest less.</w:t>
      </w:r>
    </w:p>
    <w:p w14:paraId="434CB73F" w14:textId="77777777" w:rsidR="00000000" w:rsidRDefault="00000000">
      <w:pPr>
        <w:pStyle w:val="NLa"/>
      </w:pPr>
      <w:r>
        <w:t>d.</w:t>
      </w:r>
      <w:r>
        <w:tab/>
        <w:t>upward because an increase in the interest rate induces people to invest more.</w:t>
      </w:r>
    </w:p>
    <w:p w14:paraId="711ED30F" w14:textId="77777777" w:rsidR="00000000" w:rsidRDefault="00000000">
      <w:pPr>
        <w:pStyle w:val="ANS1"/>
      </w:pPr>
      <w:r>
        <w:t>ANS: A</w:t>
      </w:r>
      <w:r>
        <w:tab/>
        <w:t>PTS: 1</w:t>
      </w:r>
      <w:r>
        <w:tab/>
        <w:t>DIF: 1</w:t>
      </w:r>
      <w:r>
        <w:tab/>
        <w:t>REF: 18-3</w:t>
      </w:r>
    </w:p>
    <w:p w14:paraId="4693EB39" w14:textId="77777777" w:rsidR="00000000" w:rsidRDefault="00000000">
      <w:pPr>
        <w:pStyle w:val="TOP"/>
      </w:pPr>
      <w:r>
        <w:t>TOP: Supply of loanable funds</w:t>
      </w:r>
      <w:r>
        <w:tab/>
        <w:t>MSC: Definitional</w:t>
      </w:r>
    </w:p>
    <w:p w14:paraId="33B3BE74" w14:textId="77777777" w:rsidR="00000000" w:rsidRDefault="00000000">
      <w:pPr>
        <w:pStyle w:val="MyNL1"/>
      </w:pPr>
      <w:r>
        <w:tab/>
        <w:t>165.</w:t>
      </w:r>
      <w:r>
        <w:tab/>
        <w:t>Other things the same, an increase in the interest rate</w:t>
      </w:r>
    </w:p>
    <w:p w14:paraId="119E2C54" w14:textId="77777777" w:rsidR="00000000" w:rsidRDefault="00000000">
      <w:pPr>
        <w:pStyle w:val="NLa"/>
      </w:pPr>
      <w:r>
        <w:t>a.</w:t>
      </w:r>
      <w:r>
        <w:tab/>
        <w:t>would shift the demand for loanable funds to the right.</w:t>
      </w:r>
    </w:p>
    <w:p w14:paraId="7C17513A" w14:textId="77777777" w:rsidR="00000000" w:rsidRDefault="00000000">
      <w:pPr>
        <w:pStyle w:val="NLa"/>
      </w:pPr>
      <w:r>
        <w:t>b.</w:t>
      </w:r>
      <w:r>
        <w:tab/>
        <w:t>would shift the demand for loanable funds to the left.</w:t>
      </w:r>
    </w:p>
    <w:p w14:paraId="25941F8C" w14:textId="77777777" w:rsidR="00000000" w:rsidRDefault="00000000">
      <w:pPr>
        <w:pStyle w:val="NLa"/>
      </w:pPr>
      <w:r>
        <w:t>c.</w:t>
      </w:r>
      <w:r>
        <w:tab/>
        <w:t>would increase the quantity of loanable funds demanded.</w:t>
      </w:r>
    </w:p>
    <w:p w14:paraId="3E8B12E7" w14:textId="77777777" w:rsidR="00000000" w:rsidRDefault="00000000">
      <w:pPr>
        <w:pStyle w:val="NLa"/>
      </w:pPr>
      <w:r>
        <w:t>d.</w:t>
      </w:r>
      <w:r>
        <w:tab/>
        <w:t>would decrease the quantity of loanable funds demanded.</w:t>
      </w:r>
    </w:p>
    <w:p w14:paraId="786107F9" w14:textId="77777777" w:rsidR="00000000" w:rsidRDefault="00000000">
      <w:pPr>
        <w:pStyle w:val="ANS1"/>
      </w:pPr>
      <w:r>
        <w:t>ANS: D</w:t>
      </w:r>
      <w:r>
        <w:tab/>
        <w:t>PTS: 1</w:t>
      </w:r>
      <w:r>
        <w:tab/>
        <w:t>DIF: 2</w:t>
      </w:r>
      <w:r>
        <w:tab/>
        <w:t>REF: 18-3</w:t>
      </w:r>
    </w:p>
    <w:p w14:paraId="3D7BD66A" w14:textId="77777777" w:rsidR="00000000" w:rsidRDefault="00000000">
      <w:pPr>
        <w:pStyle w:val="TOP"/>
      </w:pPr>
      <w:r>
        <w:t>TOP: Market for loanable funds</w:t>
      </w:r>
      <w:r>
        <w:tab/>
        <w:t>MSC: Interpretive</w:t>
      </w:r>
    </w:p>
    <w:p w14:paraId="52DD7D31" w14:textId="77777777" w:rsidR="00000000" w:rsidRDefault="00000000">
      <w:pPr>
        <w:pStyle w:val="MyNL1"/>
      </w:pPr>
      <w:r>
        <w:tab/>
        <w:t>166.</w:t>
      </w:r>
      <w:r>
        <w:tab/>
        <w:t>If the quantity of loanable funds demanded exceeds the quantity of loanable funds su</w:t>
      </w:r>
      <w:r>
        <w:t>p</w:t>
      </w:r>
      <w:r>
        <w:t>plied,</w:t>
      </w:r>
    </w:p>
    <w:p w14:paraId="1618B518" w14:textId="77777777" w:rsidR="00000000" w:rsidRDefault="00000000">
      <w:pPr>
        <w:pStyle w:val="NLa"/>
      </w:pPr>
      <w:r>
        <w:t>a.</w:t>
      </w:r>
      <w:r>
        <w:tab/>
        <w:t>there is a surplus and the interest rate is above the equilibrium level.</w:t>
      </w:r>
    </w:p>
    <w:p w14:paraId="4CE80999" w14:textId="77777777" w:rsidR="00000000" w:rsidRDefault="00000000">
      <w:pPr>
        <w:pStyle w:val="NLa"/>
      </w:pPr>
      <w:r>
        <w:t>b.</w:t>
      </w:r>
      <w:r>
        <w:tab/>
        <w:t>there is a surplus and the interest rate is below the equilibrium level.</w:t>
      </w:r>
    </w:p>
    <w:p w14:paraId="7CC50F0A" w14:textId="77777777" w:rsidR="00000000" w:rsidRDefault="00000000">
      <w:pPr>
        <w:pStyle w:val="NLa"/>
      </w:pPr>
      <w:r>
        <w:t>c.</w:t>
      </w:r>
      <w:r>
        <w:tab/>
        <w:t>there is a shortage and the interest rate is above the equilibrium level.</w:t>
      </w:r>
    </w:p>
    <w:p w14:paraId="2EDEF862" w14:textId="77777777" w:rsidR="00000000" w:rsidRDefault="00000000">
      <w:pPr>
        <w:pStyle w:val="NLa"/>
      </w:pPr>
      <w:r>
        <w:t>d.</w:t>
      </w:r>
      <w:r>
        <w:tab/>
        <w:t>there is a shortage and the interest rate is below the equilibrium level.</w:t>
      </w:r>
    </w:p>
    <w:p w14:paraId="3AEB83EB" w14:textId="77777777" w:rsidR="00000000" w:rsidRDefault="00000000">
      <w:pPr>
        <w:pStyle w:val="ANS1"/>
      </w:pPr>
      <w:r>
        <w:t>ANS: D</w:t>
      </w:r>
      <w:r>
        <w:tab/>
        <w:t>PTS: 1</w:t>
      </w:r>
      <w:r>
        <w:tab/>
        <w:t>DIF: 2</w:t>
      </w:r>
      <w:r>
        <w:tab/>
        <w:t>REF: 18-3</w:t>
      </w:r>
    </w:p>
    <w:p w14:paraId="7830B0AD" w14:textId="77777777" w:rsidR="00000000" w:rsidRDefault="00000000">
      <w:pPr>
        <w:pStyle w:val="TOP"/>
      </w:pPr>
      <w:r>
        <w:t>TOP: Market for loanable funds equilibrium</w:t>
      </w:r>
      <w:r>
        <w:tab/>
        <w:t>MSC: Analytical</w:t>
      </w:r>
    </w:p>
    <w:p w14:paraId="7EF6C2AC" w14:textId="77777777" w:rsidR="00000000" w:rsidRDefault="00000000">
      <w:pPr>
        <w:pStyle w:val="MyNL1"/>
      </w:pPr>
      <w:r>
        <w:tab/>
        <w:t>167.</w:t>
      </w:r>
      <w:r>
        <w:tab/>
        <w:t>If the quantity of loanable funds supplied exceeds the quantity of loanable funds d</w:t>
      </w:r>
      <w:r>
        <w:t>e</w:t>
      </w:r>
      <w:r>
        <w:t>manded,</w:t>
      </w:r>
    </w:p>
    <w:p w14:paraId="5B973AFE" w14:textId="77777777" w:rsidR="00000000" w:rsidRDefault="00000000">
      <w:pPr>
        <w:pStyle w:val="NLa"/>
      </w:pPr>
      <w:r>
        <w:t>a.</w:t>
      </w:r>
      <w:r>
        <w:tab/>
        <w:t>there is a surplus and the interest rate is above the equilibrium level.</w:t>
      </w:r>
    </w:p>
    <w:p w14:paraId="53BEFB83" w14:textId="77777777" w:rsidR="00000000" w:rsidRDefault="00000000">
      <w:pPr>
        <w:pStyle w:val="NLa"/>
      </w:pPr>
      <w:r>
        <w:t>b.</w:t>
      </w:r>
      <w:r>
        <w:tab/>
        <w:t>there is a surplus and the interest rate is below the equilibrium level.</w:t>
      </w:r>
    </w:p>
    <w:p w14:paraId="60C3B73D" w14:textId="77777777" w:rsidR="00000000" w:rsidRDefault="00000000">
      <w:pPr>
        <w:pStyle w:val="NLa"/>
      </w:pPr>
      <w:r>
        <w:t>c.</w:t>
      </w:r>
      <w:r>
        <w:tab/>
        <w:t>there is a shortage and the interest rate is above the equilibrium level.</w:t>
      </w:r>
    </w:p>
    <w:p w14:paraId="4F599984" w14:textId="77777777" w:rsidR="00000000" w:rsidRDefault="00000000">
      <w:pPr>
        <w:pStyle w:val="NLa"/>
      </w:pPr>
      <w:r>
        <w:t>d.</w:t>
      </w:r>
      <w:r>
        <w:tab/>
        <w:t>there is a shortage and the interest rate is below the equilibrium level.</w:t>
      </w:r>
    </w:p>
    <w:p w14:paraId="3B634E8C" w14:textId="77777777" w:rsidR="00000000" w:rsidRDefault="00000000">
      <w:pPr>
        <w:pStyle w:val="ANS1"/>
      </w:pPr>
      <w:r>
        <w:t>ANS: A</w:t>
      </w:r>
      <w:r>
        <w:tab/>
        <w:t>PTS: 1</w:t>
      </w:r>
      <w:r>
        <w:tab/>
        <w:t>DIF: 2</w:t>
      </w:r>
      <w:r>
        <w:tab/>
        <w:t>REF: 18-3</w:t>
      </w:r>
    </w:p>
    <w:p w14:paraId="6BC9126B" w14:textId="77777777" w:rsidR="00000000" w:rsidRDefault="00000000">
      <w:pPr>
        <w:pStyle w:val="TOP"/>
      </w:pPr>
      <w:r>
        <w:t>TOP: Market for loanable funds equilibrium</w:t>
      </w:r>
      <w:r>
        <w:tab/>
        <w:t>MSC: Analytical</w:t>
      </w:r>
    </w:p>
    <w:p w14:paraId="1BD4909A" w14:textId="77777777" w:rsidR="00000000" w:rsidRDefault="00000000">
      <w:pPr>
        <w:pStyle w:val="MyNL1"/>
      </w:pPr>
      <w:r>
        <w:tab/>
        <w:t>168.</w:t>
      </w:r>
      <w:r>
        <w:tab/>
        <w:t>If there is a surplus of loanable funds</w:t>
      </w:r>
    </w:p>
    <w:p w14:paraId="44BC35FE" w14:textId="77777777" w:rsidR="00000000" w:rsidRDefault="00000000">
      <w:pPr>
        <w:pStyle w:val="NLa"/>
      </w:pPr>
      <w:r>
        <w:t>a.</w:t>
      </w:r>
      <w:r>
        <w:tab/>
        <w:t>the quantity of loanable funds demanded is greater than the quantity of loanable funds supplied and the interest rate is above equilibrium.</w:t>
      </w:r>
    </w:p>
    <w:p w14:paraId="03702725" w14:textId="77777777" w:rsidR="00000000" w:rsidRDefault="00000000">
      <w:pPr>
        <w:pStyle w:val="NLa"/>
      </w:pPr>
      <w:r>
        <w:t>b.</w:t>
      </w:r>
      <w:r>
        <w:tab/>
        <w:t>the quantity of loanable funds demanded is greater than the quantity of loanable funds supplied and the interest rate is below equilibrium.</w:t>
      </w:r>
    </w:p>
    <w:p w14:paraId="009A7011" w14:textId="77777777" w:rsidR="00000000" w:rsidRDefault="00000000">
      <w:pPr>
        <w:pStyle w:val="NLa"/>
      </w:pPr>
      <w:r>
        <w:t>c.</w:t>
      </w:r>
      <w:r>
        <w:tab/>
        <w:t>the quantity of loanable funds supplied is greater than the quantity of loanable funds demanded and the interest rate is above equilibrium.</w:t>
      </w:r>
    </w:p>
    <w:p w14:paraId="3FC9E370" w14:textId="77777777" w:rsidR="00000000" w:rsidRDefault="00000000">
      <w:pPr>
        <w:pStyle w:val="NLa"/>
      </w:pPr>
      <w:r>
        <w:t>d.</w:t>
      </w:r>
      <w:r>
        <w:tab/>
        <w:t>the quantity of loanable funds supplied is greater than the quantity of loanable funds demanded and the interest rate is below equilibrium.</w:t>
      </w:r>
    </w:p>
    <w:p w14:paraId="3F27206C" w14:textId="77777777" w:rsidR="00000000" w:rsidRDefault="00000000">
      <w:pPr>
        <w:pStyle w:val="ANS1"/>
      </w:pPr>
      <w:r>
        <w:t>ANS: C</w:t>
      </w:r>
      <w:r>
        <w:tab/>
        <w:t>PTS: 1</w:t>
      </w:r>
      <w:r>
        <w:tab/>
        <w:t>DIF: 2</w:t>
      </w:r>
      <w:r>
        <w:tab/>
        <w:t>REF: 18-3</w:t>
      </w:r>
    </w:p>
    <w:p w14:paraId="5B13A148" w14:textId="77777777" w:rsidR="00000000" w:rsidRDefault="00000000">
      <w:pPr>
        <w:pStyle w:val="TOP"/>
      </w:pPr>
      <w:r>
        <w:t>TOP: Market for loanable funds equilibrium</w:t>
      </w:r>
      <w:r>
        <w:tab/>
        <w:t>MSC: Analytical</w:t>
      </w:r>
    </w:p>
    <w:p w14:paraId="1B1F1D07" w14:textId="77777777" w:rsidR="00000000" w:rsidRDefault="00000000">
      <w:pPr>
        <w:pStyle w:val="MyNL1"/>
      </w:pPr>
      <w:r>
        <w:tab/>
        <w:t>169.</w:t>
      </w:r>
      <w:r>
        <w:tab/>
        <w:t>If there is a shortage of loanable funds, then</w:t>
      </w:r>
    </w:p>
    <w:p w14:paraId="13A94F2A" w14:textId="77777777" w:rsidR="00000000" w:rsidRDefault="00000000">
      <w:pPr>
        <w:pStyle w:val="NLa"/>
      </w:pPr>
      <w:r>
        <w:t>a.</w:t>
      </w:r>
      <w:r>
        <w:tab/>
        <w:t>the quantity of loanable funds demanded is greater than the quantity of loanable funds supplied and the interest rate is above equilibrium.</w:t>
      </w:r>
    </w:p>
    <w:p w14:paraId="614ECBE2" w14:textId="77777777" w:rsidR="00000000" w:rsidRDefault="00000000">
      <w:pPr>
        <w:pStyle w:val="NLa"/>
      </w:pPr>
      <w:r>
        <w:t>b.</w:t>
      </w:r>
      <w:r>
        <w:tab/>
        <w:t>the quantity of loanable funds demanded is greater than the quantity of loanable funds supplied and the interest rate is below equilibrium.</w:t>
      </w:r>
    </w:p>
    <w:p w14:paraId="26F07DD6" w14:textId="77777777" w:rsidR="00000000" w:rsidRDefault="00000000">
      <w:pPr>
        <w:pStyle w:val="NLa"/>
      </w:pPr>
      <w:r>
        <w:t>c.</w:t>
      </w:r>
      <w:r>
        <w:tab/>
        <w:t>the quantity of loanable funds supplied is greater than the quantity of loanable funds demanded and the interest rate is above equilibrium.</w:t>
      </w:r>
    </w:p>
    <w:p w14:paraId="73184152" w14:textId="77777777" w:rsidR="00000000" w:rsidRDefault="00000000">
      <w:pPr>
        <w:pStyle w:val="NLa"/>
      </w:pPr>
      <w:r>
        <w:t>d.</w:t>
      </w:r>
      <w:r>
        <w:tab/>
        <w:t>the quantity of loanable funds supplied is greater than the quantity of loanable funds demanded and the interest rate is below equilibrium.</w:t>
      </w:r>
    </w:p>
    <w:p w14:paraId="048EEB0B" w14:textId="77777777" w:rsidR="00000000" w:rsidRDefault="00000000">
      <w:pPr>
        <w:pStyle w:val="ANS1"/>
      </w:pPr>
      <w:r>
        <w:t>ANS: B</w:t>
      </w:r>
      <w:r>
        <w:tab/>
        <w:t>PTS: 1</w:t>
      </w:r>
      <w:r>
        <w:tab/>
        <w:t>DIF: 2</w:t>
      </w:r>
      <w:r>
        <w:tab/>
        <w:t>REF: 18-3</w:t>
      </w:r>
    </w:p>
    <w:p w14:paraId="79DBA909" w14:textId="77777777" w:rsidR="00000000" w:rsidRDefault="00000000">
      <w:pPr>
        <w:pStyle w:val="TOP"/>
      </w:pPr>
      <w:r>
        <w:t>TOP: Market for loanable funds equilibrium</w:t>
      </w:r>
      <w:r>
        <w:tab/>
        <w:t>MSC: Analytical</w:t>
      </w:r>
    </w:p>
    <w:p w14:paraId="7AF0A644" w14:textId="77777777" w:rsidR="00000000" w:rsidRDefault="00000000">
      <w:pPr>
        <w:pStyle w:val="MyNL1"/>
      </w:pPr>
      <w:r>
        <w:tab/>
        <w:t>170.</w:t>
      </w:r>
      <w:r>
        <w:tab/>
        <w:t>If there is a surplus of loanable funds, then</w:t>
      </w:r>
    </w:p>
    <w:p w14:paraId="7D278366" w14:textId="77777777" w:rsidR="00000000" w:rsidRDefault="00000000">
      <w:pPr>
        <w:pStyle w:val="NLa"/>
      </w:pPr>
      <w:r>
        <w:t>a.</w:t>
      </w:r>
      <w:r>
        <w:tab/>
        <w:t>the quantity demanded is greater than the quantity supplied and the interest rate will rise.</w:t>
      </w:r>
    </w:p>
    <w:p w14:paraId="6FE8D444" w14:textId="77777777" w:rsidR="00000000" w:rsidRDefault="00000000">
      <w:pPr>
        <w:pStyle w:val="NLa"/>
      </w:pPr>
      <w:r>
        <w:t>b.</w:t>
      </w:r>
      <w:r>
        <w:tab/>
        <w:t>the quantity demanded is greater than the quantity supplied and the interest rate will fall.</w:t>
      </w:r>
    </w:p>
    <w:p w14:paraId="52242A6A" w14:textId="77777777" w:rsidR="00000000" w:rsidRDefault="00000000">
      <w:pPr>
        <w:pStyle w:val="NLa"/>
      </w:pPr>
      <w:r>
        <w:t>c.</w:t>
      </w:r>
      <w:r>
        <w:tab/>
        <w:t>the quantity supplied is greater than the quantity demanded and the interest rate will rise.</w:t>
      </w:r>
    </w:p>
    <w:p w14:paraId="507C0C22" w14:textId="77777777" w:rsidR="00000000" w:rsidRDefault="00000000">
      <w:pPr>
        <w:pStyle w:val="NLa"/>
      </w:pPr>
      <w:r>
        <w:t>d.</w:t>
      </w:r>
      <w:r>
        <w:tab/>
        <w:t>the quantity supplied is greater than the quantity demanded and the interest rate will fall.</w:t>
      </w:r>
    </w:p>
    <w:p w14:paraId="41EA5635" w14:textId="77777777" w:rsidR="00000000" w:rsidRDefault="00000000">
      <w:pPr>
        <w:pStyle w:val="ANS1"/>
      </w:pPr>
      <w:r>
        <w:t>ANS: D</w:t>
      </w:r>
      <w:r>
        <w:tab/>
        <w:t>PTS: 1</w:t>
      </w:r>
      <w:r>
        <w:tab/>
        <w:t>DIF: 2</w:t>
      </w:r>
      <w:r>
        <w:tab/>
        <w:t>REF: 18-3</w:t>
      </w:r>
    </w:p>
    <w:p w14:paraId="55FA11A2" w14:textId="77777777" w:rsidR="00000000" w:rsidRDefault="00000000">
      <w:pPr>
        <w:pStyle w:val="TOP"/>
      </w:pPr>
      <w:r>
        <w:t>TOP: Market for loanable funds equilibrium</w:t>
      </w:r>
      <w:r>
        <w:tab/>
        <w:t>MSC: Analytical</w:t>
      </w:r>
    </w:p>
    <w:p w14:paraId="758360A5" w14:textId="77777777" w:rsidR="00000000" w:rsidRDefault="00000000">
      <w:pPr>
        <w:pStyle w:val="MyNL1"/>
      </w:pPr>
      <w:r>
        <w:tab/>
        <w:t>171.</w:t>
      </w:r>
      <w:r>
        <w:tab/>
        <w:t>If there is a shortage of loanable funds, then</w:t>
      </w:r>
    </w:p>
    <w:p w14:paraId="4C1F9041" w14:textId="77777777" w:rsidR="00000000" w:rsidRDefault="00000000">
      <w:pPr>
        <w:pStyle w:val="NLa"/>
      </w:pPr>
      <w:r>
        <w:t>a.</w:t>
      </w:r>
      <w:r>
        <w:tab/>
        <w:t>the quantity demanded is greater than the quantity supplied and the interest rate will rise.</w:t>
      </w:r>
    </w:p>
    <w:p w14:paraId="71EDE042" w14:textId="77777777" w:rsidR="00000000" w:rsidRDefault="00000000">
      <w:pPr>
        <w:pStyle w:val="NLa"/>
      </w:pPr>
      <w:r>
        <w:t>b.</w:t>
      </w:r>
      <w:r>
        <w:tab/>
        <w:t>the quantity demanded is greater than the quantity supplied and the interest rate will fall.</w:t>
      </w:r>
    </w:p>
    <w:p w14:paraId="4DC12B3A" w14:textId="77777777" w:rsidR="00000000" w:rsidRDefault="00000000">
      <w:pPr>
        <w:pStyle w:val="NLa"/>
      </w:pPr>
      <w:r>
        <w:t>c.</w:t>
      </w:r>
      <w:r>
        <w:tab/>
        <w:t>the quantity supplied is greater than the quantity demanded and the interest rate will rise.</w:t>
      </w:r>
    </w:p>
    <w:p w14:paraId="06A4359A" w14:textId="77777777" w:rsidR="00000000" w:rsidRDefault="00000000">
      <w:pPr>
        <w:pStyle w:val="NLa"/>
      </w:pPr>
      <w:r>
        <w:t>d.</w:t>
      </w:r>
      <w:r>
        <w:tab/>
        <w:t>the quantity supplied is greater than the quantity demanded and the interest rate will fall.</w:t>
      </w:r>
    </w:p>
    <w:p w14:paraId="64A90D24" w14:textId="77777777" w:rsidR="00000000" w:rsidRDefault="00000000">
      <w:pPr>
        <w:pStyle w:val="ANS1"/>
      </w:pPr>
      <w:r>
        <w:t>ANS: A</w:t>
      </w:r>
      <w:r>
        <w:tab/>
        <w:t>PTS: 1</w:t>
      </w:r>
      <w:r>
        <w:tab/>
        <w:t>DIF: 2</w:t>
      </w:r>
      <w:r>
        <w:tab/>
        <w:t>REF: 18-3</w:t>
      </w:r>
    </w:p>
    <w:p w14:paraId="446A00C2" w14:textId="77777777" w:rsidR="00000000" w:rsidRDefault="00000000">
      <w:pPr>
        <w:pStyle w:val="TOP"/>
      </w:pPr>
      <w:r>
        <w:t>TOP: Market for loanable funds equilibrium</w:t>
      </w:r>
      <w:r>
        <w:tab/>
        <w:t>MSC: Analytical</w:t>
      </w:r>
    </w:p>
    <w:p w14:paraId="31ABF4C9" w14:textId="77777777" w:rsidR="00000000" w:rsidRDefault="00000000">
      <w:pPr>
        <w:pStyle w:val="MyNL1"/>
      </w:pPr>
      <w:r>
        <w:tab/>
        <w:t>172.</w:t>
      </w:r>
      <w:r>
        <w:tab/>
        <w:t>If there is shortage of loanable funds, then</w:t>
      </w:r>
    </w:p>
    <w:p w14:paraId="2CDA827C" w14:textId="77777777" w:rsidR="00000000" w:rsidRDefault="00000000">
      <w:pPr>
        <w:pStyle w:val="NLa"/>
      </w:pPr>
      <w:r>
        <w:t>a.</w:t>
      </w:r>
      <w:r>
        <w:tab/>
        <w:t>the supply for loanable funds shifts right and the demand shifts left.</w:t>
      </w:r>
    </w:p>
    <w:p w14:paraId="55CCA31E" w14:textId="77777777" w:rsidR="00000000" w:rsidRDefault="00000000">
      <w:pPr>
        <w:pStyle w:val="NLa"/>
      </w:pPr>
      <w:r>
        <w:t>b.</w:t>
      </w:r>
      <w:r>
        <w:tab/>
        <w:t>the supply for loanable funds shifts left and the demand shifts right.</w:t>
      </w:r>
    </w:p>
    <w:p w14:paraId="269A8819" w14:textId="77777777" w:rsidR="00000000" w:rsidRDefault="00000000">
      <w:pPr>
        <w:pStyle w:val="NLa"/>
      </w:pPr>
      <w:r>
        <w:t>c.</w:t>
      </w:r>
      <w:r>
        <w:tab/>
        <w:t>neither curve shifts, but the quantity of loanable funds supplied increases and the quantity demanded decreases as the interest rate rises to equilibrium.</w:t>
      </w:r>
    </w:p>
    <w:p w14:paraId="1163E487" w14:textId="77777777" w:rsidR="00000000" w:rsidRDefault="00000000">
      <w:pPr>
        <w:pStyle w:val="NLa"/>
      </w:pPr>
      <w:r>
        <w:t>d.</w:t>
      </w:r>
      <w:r>
        <w:tab/>
        <w:t>neither curve shifts, but the quantity of loanable funds supplied decreases and the quantity demanded increases as the interest rate falls to equilibrium.</w:t>
      </w:r>
    </w:p>
    <w:p w14:paraId="4042C06C" w14:textId="77777777" w:rsidR="00000000" w:rsidRDefault="00000000">
      <w:pPr>
        <w:pStyle w:val="ANS1"/>
      </w:pPr>
      <w:r>
        <w:t>ANS: C</w:t>
      </w:r>
      <w:r>
        <w:tab/>
        <w:t>PTS: 1</w:t>
      </w:r>
      <w:r>
        <w:tab/>
        <w:t>DIF: 3</w:t>
      </w:r>
      <w:r>
        <w:tab/>
        <w:t>REF: 18-3</w:t>
      </w:r>
    </w:p>
    <w:p w14:paraId="5BDCBD9C" w14:textId="77777777" w:rsidR="00000000" w:rsidRDefault="00000000">
      <w:pPr>
        <w:pStyle w:val="TOP"/>
      </w:pPr>
      <w:r>
        <w:t>TOP: Market for loanable funds equilibrium</w:t>
      </w:r>
      <w:r>
        <w:tab/>
        <w:t>MSC: Analytical</w:t>
      </w:r>
    </w:p>
    <w:p w14:paraId="3E62E35D" w14:textId="77777777" w:rsidR="00000000" w:rsidRDefault="00000000">
      <w:pPr>
        <w:pStyle w:val="MyNL1"/>
      </w:pPr>
      <w:r>
        <w:tab/>
        <w:t>173.</w:t>
      </w:r>
      <w:r>
        <w:tab/>
        <w:t>If there is surplus of loanable funds, then</w:t>
      </w:r>
    </w:p>
    <w:p w14:paraId="72B92A84" w14:textId="77777777" w:rsidR="00000000" w:rsidRDefault="00000000">
      <w:pPr>
        <w:pStyle w:val="NLa"/>
      </w:pPr>
      <w:r>
        <w:t>a.</w:t>
      </w:r>
      <w:r>
        <w:tab/>
        <w:t>the supply for loanable funds shifts right and the demand shifts left.</w:t>
      </w:r>
    </w:p>
    <w:p w14:paraId="44A111F3" w14:textId="77777777" w:rsidR="00000000" w:rsidRDefault="00000000">
      <w:pPr>
        <w:pStyle w:val="NLa"/>
      </w:pPr>
      <w:r>
        <w:t>b.</w:t>
      </w:r>
      <w:r>
        <w:tab/>
        <w:t>the supply for loanable funds shifts left and the demand shifts right.</w:t>
      </w:r>
    </w:p>
    <w:p w14:paraId="723A64D3" w14:textId="77777777" w:rsidR="00000000" w:rsidRDefault="00000000">
      <w:pPr>
        <w:pStyle w:val="NLa"/>
      </w:pPr>
      <w:r>
        <w:t>c.</w:t>
      </w:r>
      <w:r>
        <w:tab/>
        <w:t>neither curve shifts, but the quantity of loanable funds supplied increases and the quantity demanded decreases as the interest rate rises to equilibrium.</w:t>
      </w:r>
    </w:p>
    <w:p w14:paraId="453AF2C8" w14:textId="77777777" w:rsidR="00000000" w:rsidRDefault="00000000">
      <w:pPr>
        <w:pStyle w:val="NLa"/>
      </w:pPr>
      <w:r>
        <w:t>d.</w:t>
      </w:r>
      <w:r>
        <w:tab/>
        <w:t>neither curve shifts, but the quantity of loanable funds supplied decreases and the quantity demanded increases as the interest rate falls to equilibrium.</w:t>
      </w:r>
    </w:p>
    <w:p w14:paraId="0180AD84" w14:textId="77777777" w:rsidR="00000000" w:rsidRDefault="00000000">
      <w:pPr>
        <w:pStyle w:val="ANS1"/>
      </w:pPr>
      <w:r>
        <w:t>ANS: D</w:t>
      </w:r>
      <w:r>
        <w:tab/>
        <w:t>PTS: 1</w:t>
      </w:r>
      <w:r>
        <w:tab/>
        <w:t>DIF: 3</w:t>
      </w:r>
      <w:r>
        <w:tab/>
        <w:t>REF: 18-3</w:t>
      </w:r>
    </w:p>
    <w:p w14:paraId="408D3FAD" w14:textId="77777777" w:rsidR="00000000" w:rsidRDefault="00000000">
      <w:pPr>
        <w:pStyle w:val="TOP"/>
      </w:pPr>
      <w:r>
        <w:t>TOP: Market for loanable funds equilibrium</w:t>
      </w:r>
      <w:r>
        <w:tab/>
        <w:t>MSC: Analytical</w:t>
      </w:r>
    </w:p>
    <w:p w14:paraId="05D09576" w14:textId="77777777" w:rsidR="00000000" w:rsidRDefault="00000000">
      <w:pPr>
        <w:pStyle w:val="MyNL1"/>
      </w:pPr>
      <w:r>
        <w:tab/>
        <w:t>174.</w:t>
      </w:r>
      <w:r>
        <w:tab/>
        <w:t>If the demand for loanable funds shifts right, the equilibrium interest rate</w:t>
      </w:r>
    </w:p>
    <w:p w14:paraId="2E0284FE" w14:textId="77777777" w:rsidR="00000000" w:rsidRDefault="00000000">
      <w:pPr>
        <w:pStyle w:val="NLa"/>
      </w:pPr>
      <w:r>
        <w:t>a.</w:t>
      </w:r>
      <w:r>
        <w:tab/>
        <w:t>and quantity of loanable funds rise.</w:t>
      </w:r>
    </w:p>
    <w:p w14:paraId="31B4D5CC" w14:textId="77777777" w:rsidR="00000000" w:rsidRDefault="00000000">
      <w:pPr>
        <w:pStyle w:val="NLa"/>
      </w:pPr>
      <w:r>
        <w:t>b.</w:t>
      </w:r>
      <w:r>
        <w:tab/>
        <w:t>and quantity of loanable funds fall.</w:t>
      </w:r>
    </w:p>
    <w:p w14:paraId="017ABE91" w14:textId="77777777" w:rsidR="00000000" w:rsidRDefault="00000000">
      <w:pPr>
        <w:pStyle w:val="NLa"/>
      </w:pPr>
      <w:r>
        <w:t>c.</w:t>
      </w:r>
      <w:r>
        <w:tab/>
        <w:t>rises and the quantity of loanable funds falls.</w:t>
      </w:r>
    </w:p>
    <w:p w14:paraId="5CED70C7" w14:textId="77777777" w:rsidR="00000000" w:rsidRDefault="00000000">
      <w:pPr>
        <w:pStyle w:val="NLa"/>
      </w:pPr>
      <w:r>
        <w:t>d.</w:t>
      </w:r>
      <w:r>
        <w:tab/>
        <w:t>falls and the quantity of loanable funds rises.</w:t>
      </w:r>
    </w:p>
    <w:p w14:paraId="1C0C73AA" w14:textId="77777777" w:rsidR="00000000" w:rsidRDefault="00000000">
      <w:pPr>
        <w:pStyle w:val="ANS1"/>
      </w:pPr>
      <w:r>
        <w:t>ANS: A</w:t>
      </w:r>
      <w:r>
        <w:tab/>
        <w:t>PTS: 1</w:t>
      </w:r>
      <w:r>
        <w:tab/>
        <w:t>DIF: 1</w:t>
      </w:r>
      <w:r>
        <w:tab/>
        <w:t>REF: 18-3</w:t>
      </w:r>
    </w:p>
    <w:p w14:paraId="24BDF8E2" w14:textId="77777777" w:rsidR="00000000" w:rsidRDefault="00000000">
      <w:pPr>
        <w:pStyle w:val="TOP"/>
      </w:pPr>
      <w:r>
        <w:t>TOP: Market for loanable funds equilibrium</w:t>
      </w:r>
      <w:r>
        <w:tab/>
        <w:t>MSC: Applicative</w:t>
      </w:r>
    </w:p>
    <w:p w14:paraId="2701AB74" w14:textId="77777777" w:rsidR="00000000" w:rsidRDefault="00000000">
      <w:pPr>
        <w:pStyle w:val="MyNL1"/>
      </w:pPr>
      <w:r>
        <w:tab/>
        <w:t>175.</w:t>
      </w:r>
      <w:r>
        <w:tab/>
        <w:t>If the demand for loanable funds shifts left, the equilibrium interest rate</w:t>
      </w:r>
    </w:p>
    <w:p w14:paraId="061B4135" w14:textId="77777777" w:rsidR="00000000" w:rsidRDefault="00000000">
      <w:pPr>
        <w:pStyle w:val="NLa"/>
      </w:pPr>
      <w:r>
        <w:t>a.</w:t>
      </w:r>
      <w:r>
        <w:tab/>
        <w:t>and quantity of loanable funds rise.</w:t>
      </w:r>
    </w:p>
    <w:p w14:paraId="5EA14D58" w14:textId="77777777" w:rsidR="00000000" w:rsidRDefault="00000000">
      <w:pPr>
        <w:pStyle w:val="NLa"/>
      </w:pPr>
      <w:r>
        <w:t>b.</w:t>
      </w:r>
      <w:r>
        <w:tab/>
        <w:t>and quantity of loanable funds fall.</w:t>
      </w:r>
    </w:p>
    <w:p w14:paraId="6D21008F" w14:textId="77777777" w:rsidR="00000000" w:rsidRDefault="00000000">
      <w:pPr>
        <w:pStyle w:val="NLa"/>
      </w:pPr>
      <w:r>
        <w:t>c.</w:t>
      </w:r>
      <w:r>
        <w:tab/>
        <w:t>rises and the quantity of loanable funds falls.</w:t>
      </w:r>
    </w:p>
    <w:p w14:paraId="261F54C1" w14:textId="77777777" w:rsidR="00000000" w:rsidRDefault="00000000">
      <w:pPr>
        <w:pStyle w:val="NLa"/>
      </w:pPr>
      <w:r>
        <w:t>d.</w:t>
      </w:r>
      <w:r>
        <w:tab/>
        <w:t>falls and the quantity of loanable funds rises.</w:t>
      </w:r>
    </w:p>
    <w:p w14:paraId="1B032BAF" w14:textId="77777777" w:rsidR="00000000" w:rsidRDefault="00000000">
      <w:pPr>
        <w:pStyle w:val="ANS1"/>
      </w:pPr>
      <w:r>
        <w:t>ANS: B</w:t>
      </w:r>
      <w:r>
        <w:tab/>
        <w:t>PTS: 1</w:t>
      </w:r>
      <w:r>
        <w:tab/>
        <w:t>DIF: 1</w:t>
      </w:r>
      <w:r>
        <w:tab/>
        <w:t>REF: 18-3</w:t>
      </w:r>
    </w:p>
    <w:p w14:paraId="63AF9B8F" w14:textId="77777777" w:rsidR="00000000" w:rsidRDefault="00000000">
      <w:pPr>
        <w:pStyle w:val="TOP"/>
      </w:pPr>
      <w:r>
        <w:t>TOP: Market for loanable funds equilibrium</w:t>
      </w:r>
      <w:r>
        <w:tab/>
        <w:t>MSC: Applicative</w:t>
      </w:r>
    </w:p>
    <w:p w14:paraId="62EFA59F" w14:textId="77777777" w:rsidR="00000000" w:rsidRDefault="00000000">
      <w:pPr>
        <w:pStyle w:val="MyNL1"/>
      </w:pPr>
      <w:r>
        <w:tab/>
        <w:t>176.</w:t>
      </w:r>
      <w:r>
        <w:tab/>
        <w:t>If the supply for loanable funds shifts left, the equilibrium interest rate</w:t>
      </w:r>
    </w:p>
    <w:p w14:paraId="1EB1BB73" w14:textId="77777777" w:rsidR="00000000" w:rsidRDefault="00000000">
      <w:pPr>
        <w:pStyle w:val="NLa"/>
      </w:pPr>
      <w:r>
        <w:t>a.</w:t>
      </w:r>
      <w:r>
        <w:tab/>
        <w:t>and quantity of loanable funds rise.</w:t>
      </w:r>
    </w:p>
    <w:p w14:paraId="2370F9D4" w14:textId="77777777" w:rsidR="00000000" w:rsidRDefault="00000000">
      <w:pPr>
        <w:pStyle w:val="NLa"/>
      </w:pPr>
      <w:r>
        <w:t>b.</w:t>
      </w:r>
      <w:r>
        <w:tab/>
        <w:t>and quantity of loanable funds fall.</w:t>
      </w:r>
    </w:p>
    <w:p w14:paraId="402D05B2" w14:textId="77777777" w:rsidR="00000000" w:rsidRDefault="00000000">
      <w:pPr>
        <w:pStyle w:val="NLa"/>
      </w:pPr>
      <w:r>
        <w:t>c.</w:t>
      </w:r>
      <w:r>
        <w:tab/>
        <w:t>rises and the quantity of loanable funds falls.</w:t>
      </w:r>
    </w:p>
    <w:p w14:paraId="1A4042AD" w14:textId="77777777" w:rsidR="00000000" w:rsidRDefault="00000000">
      <w:pPr>
        <w:pStyle w:val="NLa"/>
      </w:pPr>
      <w:r>
        <w:t>d.</w:t>
      </w:r>
      <w:r>
        <w:tab/>
        <w:t>falls and the quantity of loanable funds rises.</w:t>
      </w:r>
    </w:p>
    <w:p w14:paraId="2E4AA57D" w14:textId="77777777" w:rsidR="00000000" w:rsidRDefault="00000000">
      <w:pPr>
        <w:pStyle w:val="ANS1"/>
      </w:pPr>
      <w:r>
        <w:t>ANS: C</w:t>
      </w:r>
      <w:r>
        <w:tab/>
        <w:t>PTS: 1</w:t>
      </w:r>
      <w:r>
        <w:tab/>
        <w:t>DIF: 1</w:t>
      </w:r>
      <w:r>
        <w:tab/>
        <w:t>REF: 18-3</w:t>
      </w:r>
    </w:p>
    <w:p w14:paraId="00BB808F" w14:textId="77777777" w:rsidR="00000000" w:rsidRDefault="00000000">
      <w:pPr>
        <w:pStyle w:val="TOP"/>
      </w:pPr>
      <w:r>
        <w:t>TOP: Market for loanable funds equilibrium</w:t>
      </w:r>
      <w:r>
        <w:tab/>
        <w:t>MSC: Applicative</w:t>
      </w:r>
    </w:p>
    <w:p w14:paraId="343FA0C0" w14:textId="77777777" w:rsidR="00000000" w:rsidRDefault="00000000">
      <w:pPr>
        <w:pStyle w:val="MyNL1"/>
      </w:pPr>
      <w:r>
        <w:tab/>
        <w:t>177.</w:t>
      </w:r>
      <w:r>
        <w:tab/>
        <w:t>If the supply for loanable funds shifts right, the equilibrium interest rate</w:t>
      </w:r>
    </w:p>
    <w:p w14:paraId="0806C570" w14:textId="77777777" w:rsidR="00000000" w:rsidRDefault="00000000">
      <w:pPr>
        <w:pStyle w:val="NLa"/>
      </w:pPr>
      <w:r>
        <w:t>a.</w:t>
      </w:r>
      <w:r>
        <w:tab/>
        <w:t>and quantity of loanable funds rise.</w:t>
      </w:r>
    </w:p>
    <w:p w14:paraId="06D116F2" w14:textId="77777777" w:rsidR="00000000" w:rsidRDefault="00000000">
      <w:pPr>
        <w:pStyle w:val="NLa"/>
      </w:pPr>
      <w:r>
        <w:t>b.</w:t>
      </w:r>
      <w:r>
        <w:tab/>
        <w:t>and quantity of loanable funds fall.</w:t>
      </w:r>
    </w:p>
    <w:p w14:paraId="1E69F50E" w14:textId="77777777" w:rsidR="00000000" w:rsidRDefault="00000000">
      <w:pPr>
        <w:pStyle w:val="NLa"/>
      </w:pPr>
      <w:r>
        <w:t>c.</w:t>
      </w:r>
      <w:r>
        <w:tab/>
        <w:t>rises and the quantity of loanable funds falls.</w:t>
      </w:r>
    </w:p>
    <w:p w14:paraId="61EADF95" w14:textId="77777777" w:rsidR="00000000" w:rsidRDefault="00000000">
      <w:pPr>
        <w:pStyle w:val="NLa"/>
      </w:pPr>
      <w:r>
        <w:t>d.</w:t>
      </w:r>
      <w:r>
        <w:tab/>
        <w:t>falls and the quantity of loanable funds rises.</w:t>
      </w:r>
    </w:p>
    <w:p w14:paraId="0A902FE3" w14:textId="77777777" w:rsidR="00000000" w:rsidRDefault="00000000">
      <w:pPr>
        <w:pStyle w:val="ANS1"/>
      </w:pPr>
      <w:r>
        <w:t>ANS: D</w:t>
      </w:r>
      <w:r>
        <w:tab/>
        <w:t>PTS: 1</w:t>
      </w:r>
      <w:r>
        <w:tab/>
        <w:t>DIF: 1</w:t>
      </w:r>
      <w:r>
        <w:tab/>
        <w:t>REF: 18-3</w:t>
      </w:r>
    </w:p>
    <w:p w14:paraId="5889BDAD" w14:textId="77777777" w:rsidR="00000000" w:rsidRDefault="00000000">
      <w:pPr>
        <w:pStyle w:val="TOP"/>
      </w:pPr>
      <w:r>
        <w:t>TOP: Market for loanable funds equilibrium</w:t>
      </w:r>
      <w:r>
        <w:tab/>
        <w:t>MSC: Applicative</w:t>
      </w:r>
    </w:p>
    <w:p w14:paraId="373E881D" w14:textId="77777777" w:rsidR="00000000" w:rsidRDefault="00000000">
      <w:pPr>
        <w:pStyle w:val="MyNL1"/>
      </w:pPr>
      <w:r>
        <w:tab/>
        <w:t>178.</w:t>
      </w:r>
      <w:r>
        <w:tab/>
        <w:t>Which of the following could explain an increase in the interest rate and the equilibrium quantity of loanable funds?</w:t>
      </w:r>
    </w:p>
    <w:p w14:paraId="74F89A72" w14:textId="77777777" w:rsidR="00000000" w:rsidRDefault="00000000">
      <w:pPr>
        <w:pStyle w:val="NLa"/>
      </w:pPr>
      <w:r>
        <w:t>a.</w:t>
      </w:r>
      <w:r>
        <w:tab/>
        <w:t>The demand for loanable funds shifted right.</w:t>
      </w:r>
    </w:p>
    <w:p w14:paraId="004A066C" w14:textId="77777777" w:rsidR="00000000" w:rsidRDefault="00000000">
      <w:pPr>
        <w:pStyle w:val="NLa"/>
      </w:pPr>
      <w:r>
        <w:t>b.</w:t>
      </w:r>
      <w:r>
        <w:tab/>
        <w:t>The demand for loanable funds shifted left.</w:t>
      </w:r>
    </w:p>
    <w:p w14:paraId="32E50C37" w14:textId="77777777" w:rsidR="00000000" w:rsidRDefault="00000000">
      <w:pPr>
        <w:pStyle w:val="NLa"/>
      </w:pPr>
      <w:r>
        <w:t>c.</w:t>
      </w:r>
      <w:r>
        <w:tab/>
        <w:t>The supply of loanable funds shifted right.</w:t>
      </w:r>
    </w:p>
    <w:p w14:paraId="18126F8E" w14:textId="77777777" w:rsidR="00000000" w:rsidRDefault="00000000">
      <w:pPr>
        <w:pStyle w:val="NLa"/>
      </w:pPr>
      <w:r>
        <w:t>d.</w:t>
      </w:r>
      <w:r>
        <w:tab/>
        <w:t>The supply of loanable funds shifted left.</w:t>
      </w:r>
    </w:p>
    <w:p w14:paraId="164E46B9" w14:textId="77777777" w:rsidR="00000000" w:rsidRDefault="00000000">
      <w:pPr>
        <w:pStyle w:val="ANS1"/>
      </w:pPr>
      <w:r>
        <w:t>ANS: A</w:t>
      </w:r>
      <w:r>
        <w:tab/>
        <w:t>PTS: 1</w:t>
      </w:r>
      <w:r>
        <w:tab/>
        <w:t>DIF: 2</w:t>
      </w:r>
      <w:r>
        <w:tab/>
        <w:t>REF: 18-3</w:t>
      </w:r>
    </w:p>
    <w:p w14:paraId="53FBDA28" w14:textId="77777777" w:rsidR="00000000" w:rsidRDefault="00000000">
      <w:pPr>
        <w:pStyle w:val="TOP"/>
      </w:pPr>
      <w:r>
        <w:t>TOP: Market for loanable funds equilibrium</w:t>
      </w:r>
      <w:r>
        <w:tab/>
        <w:t>MSC: Analytical</w:t>
      </w:r>
    </w:p>
    <w:p w14:paraId="7FED1E26" w14:textId="77777777" w:rsidR="00000000" w:rsidRDefault="00000000">
      <w:pPr>
        <w:pStyle w:val="MyNL1"/>
      </w:pPr>
      <w:r>
        <w:tab/>
        <w:t>179.</w:t>
      </w:r>
      <w:r>
        <w:tab/>
        <w:t>Which of the following would necessarily create a surplus at the original interest rate in the loanable funds market?</w:t>
      </w:r>
    </w:p>
    <w:p w14:paraId="46AA8E0B" w14:textId="77777777" w:rsidR="00000000" w:rsidRDefault="00000000">
      <w:pPr>
        <w:pStyle w:val="NLa"/>
      </w:pPr>
      <w:r>
        <w:t>a.</w:t>
      </w:r>
      <w:r>
        <w:tab/>
        <w:t>an increase in the supply of or a decrease in the demand for loanable funds</w:t>
      </w:r>
    </w:p>
    <w:p w14:paraId="181807C0" w14:textId="77777777" w:rsidR="00000000" w:rsidRDefault="00000000">
      <w:pPr>
        <w:pStyle w:val="NLa"/>
      </w:pPr>
      <w:r>
        <w:t>b.</w:t>
      </w:r>
      <w:r>
        <w:tab/>
        <w:t>an increase in the supply of or an increase in the demand for loanable funds</w:t>
      </w:r>
    </w:p>
    <w:p w14:paraId="6CEE1CBA" w14:textId="77777777" w:rsidR="00000000" w:rsidRDefault="00000000">
      <w:pPr>
        <w:pStyle w:val="NLa"/>
      </w:pPr>
      <w:r>
        <w:t>c.</w:t>
      </w:r>
      <w:r>
        <w:tab/>
        <w:t>a decrease in the supply of or a decrease in the demand for loanable funds</w:t>
      </w:r>
    </w:p>
    <w:p w14:paraId="05D0EC75" w14:textId="77777777" w:rsidR="00000000" w:rsidRDefault="00000000">
      <w:pPr>
        <w:pStyle w:val="NLa"/>
      </w:pPr>
      <w:r>
        <w:t>d.</w:t>
      </w:r>
      <w:r>
        <w:tab/>
        <w:t>a decrease in the supply of or an increase in the demand for loanable funds</w:t>
      </w:r>
    </w:p>
    <w:p w14:paraId="3B0BF2BC" w14:textId="77777777" w:rsidR="00000000" w:rsidRDefault="00000000">
      <w:pPr>
        <w:pStyle w:val="ANS1"/>
      </w:pPr>
      <w:r>
        <w:t>ANS: A</w:t>
      </w:r>
      <w:r>
        <w:tab/>
        <w:t>PTS: 1</w:t>
      </w:r>
      <w:r>
        <w:tab/>
        <w:t>DIF: 2</w:t>
      </w:r>
      <w:r>
        <w:tab/>
        <w:t>REF: 18-3</w:t>
      </w:r>
    </w:p>
    <w:p w14:paraId="546BF2E8" w14:textId="77777777" w:rsidR="00000000" w:rsidRDefault="00000000">
      <w:pPr>
        <w:pStyle w:val="TOP"/>
      </w:pPr>
      <w:r>
        <w:t>TOP: Market for loanable funds</w:t>
      </w:r>
      <w:r>
        <w:tab/>
        <w:t>MSC: Analytical</w:t>
      </w:r>
    </w:p>
    <w:p w14:paraId="4C529B9A" w14:textId="77777777" w:rsidR="00000000" w:rsidRDefault="00000000">
      <w:pPr>
        <w:pStyle w:val="MyNL1"/>
      </w:pPr>
      <w:r>
        <w:tab/>
        <w:t>180.</w:t>
      </w:r>
      <w:r>
        <w:tab/>
        <w:t>Which of the following could explain a decrease in the interest rate and the equilibrium quantity of loanable funds?</w:t>
      </w:r>
    </w:p>
    <w:p w14:paraId="18283D50" w14:textId="77777777" w:rsidR="00000000" w:rsidRDefault="00000000">
      <w:pPr>
        <w:pStyle w:val="NLa"/>
      </w:pPr>
      <w:r>
        <w:t>a.</w:t>
      </w:r>
      <w:r>
        <w:tab/>
        <w:t>The demand for loanable funds shifted right.</w:t>
      </w:r>
    </w:p>
    <w:p w14:paraId="5AC4DBC9" w14:textId="77777777" w:rsidR="00000000" w:rsidRDefault="00000000">
      <w:pPr>
        <w:pStyle w:val="NLa"/>
      </w:pPr>
      <w:r>
        <w:t>b.</w:t>
      </w:r>
      <w:r>
        <w:tab/>
        <w:t>The demand for loanable funds shifted left.</w:t>
      </w:r>
    </w:p>
    <w:p w14:paraId="4D3090ED" w14:textId="77777777" w:rsidR="00000000" w:rsidRDefault="00000000">
      <w:pPr>
        <w:pStyle w:val="NLa"/>
      </w:pPr>
      <w:r>
        <w:t>c.</w:t>
      </w:r>
      <w:r>
        <w:tab/>
        <w:t>The supply of loanable funds shifted right.</w:t>
      </w:r>
    </w:p>
    <w:p w14:paraId="5B34A4F2" w14:textId="77777777" w:rsidR="00000000" w:rsidRDefault="00000000">
      <w:pPr>
        <w:pStyle w:val="NLa"/>
      </w:pPr>
      <w:r>
        <w:t>d.</w:t>
      </w:r>
      <w:r>
        <w:tab/>
        <w:t>The supply of loanable funds shifted left.</w:t>
      </w:r>
    </w:p>
    <w:p w14:paraId="0DA8B162" w14:textId="77777777" w:rsidR="00000000" w:rsidRDefault="00000000">
      <w:pPr>
        <w:pStyle w:val="ANS1"/>
      </w:pPr>
      <w:r>
        <w:t>ANS: B</w:t>
      </w:r>
      <w:r>
        <w:tab/>
        <w:t>PTS: 1</w:t>
      </w:r>
      <w:r>
        <w:tab/>
        <w:t>DIF: 2</w:t>
      </w:r>
      <w:r>
        <w:tab/>
        <w:t>REF: 18-3</w:t>
      </w:r>
    </w:p>
    <w:p w14:paraId="1BA9AB6F" w14:textId="77777777" w:rsidR="00000000" w:rsidRDefault="00000000">
      <w:pPr>
        <w:pStyle w:val="TOP"/>
      </w:pPr>
      <w:r>
        <w:t>TOP: Market for loanable funds equilibrium</w:t>
      </w:r>
      <w:r>
        <w:tab/>
        <w:t>MSC: Analytical</w:t>
      </w:r>
    </w:p>
    <w:p w14:paraId="572288F4" w14:textId="77777777" w:rsidR="00000000" w:rsidRDefault="00000000">
      <w:pPr>
        <w:pStyle w:val="MyNL1"/>
      </w:pPr>
      <w:r>
        <w:tab/>
        <w:t>181.</w:t>
      </w:r>
      <w:r>
        <w:tab/>
        <w:t>Which of the following could explain a decrease in the interest rate and an increase in the equilibrium quantity of loanable funds?</w:t>
      </w:r>
    </w:p>
    <w:p w14:paraId="62ECEB5B" w14:textId="77777777" w:rsidR="00000000" w:rsidRDefault="00000000">
      <w:pPr>
        <w:pStyle w:val="NLa"/>
      </w:pPr>
      <w:r>
        <w:t>a.</w:t>
      </w:r>
      <w:r>
        <w:tab/>
        <w:t>The demand for loanable funds shifted right.</w:t>
      </w:r>
    </w:p>
    <w:p w14:paraId="360DDF6C" w14:textId="77777777" w:rsidR="00000000" w:rsidRDefault="00000000">
      <w:pPr>
        <w:pStyle w:val="NLa"/>
      </w:pPr>
      <w:r>
        <w:t>b.</w:t>
      </w:r>
      <w:r>
        <w:tab/>
        <w:t>The demand for loanable funds shifted left.</w:t>
      </w:r>
    </w:p>
    <w:p w14:paraId="4D40F226" w14:textId="77777777" w:rsidR="00000000" w:rsidRDefault="00000000">
      <w:pPr>
        <w:pStyle w:val="NLa"/>
      </w:pPr>
      <w:r>
        <w:t>c.</w:t>
      </w:r>
      <w:r>
        <w:tab/>
        <w:t>The supply of loanable funds shifted right.</w:t>
      </w:r>
    </w:p>
    <w:p w14:paraId="4F967352" w14:textId="77777777" w:rsidR="00000000" w:rsidRDefault="00000000">
      <w:pPr>
        <w:pStyle w:val="NLa"/>
      </w:pPr>
      <w:r>
        <w:t>d.</w:t>
      </w:r>
      <w:r>
        <w:tab/>
        <w:t>The supply of loanable funds shifted left.</w:t>
      </w:r>
    </w:p>
    <w:p w14:paraId="59D2F09F" w14:textId="77777777" w:rsidR="00000000" w:rsidRDefault="00000000">
      <w:pPr>
        <w:pStyle w:val="ANS1"/>
      </w:pPr>
      <w:r>
        <w:t>ANS: C</w:t>
      </w:r>
      <w:r>
        <w:tab/>
        <w:t>PTS: 1</w:t>
      </w:r>
      <w:r>
        <w:tab/>
        <w:t>DIF: 1</w:t>
      </w:r>
      <w:r>
        <w:tab/>
        <w:t>REF: 18-3</w:t>
      </w:r>
    </w:p>
    <w:p w14:paraId="0C65E9D1" w14:textId="77777777" w:rsidR="00000000" w:rsidRDefault="00000000">
      <w:pPr>
        <w:pStyle w:val="TOP"/>
      </w:pPr>
      <w:r>
        <w:t>TOP: Market for loanable funds equilibrium</w:t>
      </w:r>
      <w:r>
        <w:tab/>
        <w:t>MSC: Analytical</w:t>
      </w:r>
    </w:p>
    <w:p w14:paraId="3CC7B98A" w14:textId="77777777" w:rsidR="00000000" w:rsidRDefault="00000000">
      <w:pPr>
        <w:pStyle w:val="MyNL1"/>
      </w:pPr>
      <w:r>
        <w:tab/>
        <w:t>182.</w:t>
      </w:r>
      <w:r>
        <w:tab/>
        <w:t>Which of the following could explain an increase in the interest rate and a decrease in the equilibrium quantity of loanable funds?</w:t>
      </w:r>
    </w:p>
    <w:p w14:paraId="5525A8F7" w14:textId="77777777" w:rsidR="00000000" w:rsidRDefault="00000000">
      <w:pPr>
        <w:pStyle w:val="NLa"/>
      </w:pPr>
      <w:r>
        <w:t>a.</w:t>
      </w:r>
      <w:r>
        <w:tab/>
        <w:t>The demand for loanable funds shifted right.</w:t>
      </w:r>
    </w:p>
    <w:p w14:paraId="20CFF0A9" w14:textId="77777777" w:rsidR="00000000" w:rsidRDefault="00000000">
      <w:pPr>
        <w:pStyle w:val="NLa"/>
      </w:pPr>
      <w:r>
        <w:t>b.</w:t>
      </w:r>
      <w:r>
        <w:tab/>
        <w:t>The demand for loanable funds shifted left.</w:t>
      </w:r>
    </w:p>
    <w:p w14:paraId="64505092" w14:textId="77777777" w:rsidR="00000000" w:rsidRDefault="00000000">
      <w:pPr>
        <w:pStyle w:val="NLa"/>
      </w:pPr>
      <w:r>
        <w:t>c.</w:t>
      </w:r>
      <w:r>
        <w:tab/>
        <w:t>The supply of loanable funds shifted right.</w:t>
      </w:r>
    </w:p>
    <w:p w14:paraId="782FCE52" w14:textId="77777777" w:rsidR="00000000" w:rsidRDefault="00000000">
      <w:pPr>
        <w:pStyle w:val="NLa"/>
      </w:pPr>
      <w:r>
        <w:t>d.</w:t>
      </w:r>
      <w:r>
        <w:tab/>
        <w:t>The supply of loanable funds shifted left.</w:t>
      </w:r>
    </w:p>
    <w:p w14:paraId="5D0B2576" w14:textId="77777777" w:rsidR="00000000" w:rsidRDefault="00000000">
      <w:pPr>
        <w:pStyle w:val="ANS1"/>
      </w:pPr>
      <w:r>
        <w:t>ANS: D</w:t>
      </w:r>
      <w:r>
        <w:tab/>
        <w:t>PTS: 1</w:t>
      </w:r>
      <w:r>
        <w:tab/>
        <w:t>DIF: 1</w:t>
      </w:r>
      <w:r>
        <w:tab/>
        <w:t>REF: 18-3</w:t>
      </w:r>
    </w:p>
    <w:p w14:paraId="0FA8FB82" w14:textId="77777777" w:rsidR="00000000" w:rsidRDefault="00000000">
      <w:pPr>
        <w:pStyle w:val="TOP"/>
      </w:pPr>
      <w:r>
        <w:t>TOP: Market for loanable funds equilibrium</w:t>
      </w:r>
      <w:r>
        <w:tab/>
        <w:t>MSC: Analytical</w:t>
      </w:r>
    </w:p>
    <w:p w14:paraId="60C56352" w14:textId="77777777" w:rsidR="00000000" w:rsidRDefault="00000000">
      <w:pPr>
        <w:pStyle w:val="MyNL1"/>
      </w:pPr>
      <w:r>
        <w:tab/>
        <w:t>183.</w:t>
      </w:r>
      <w:r>
        <w:tab/>
        <w:t>Which of the following would necessarily raise the interest rate?</w:t>
      </w:r>
    </w:p>
    <w:p w14:paraId="0F802A5E" w14:textId="77777777" w:rsidR="00000000" w:rsidRDefault="00000000">
      <w:pPr>
        <w:pStyle w:val="NLa"/>
      </w:pPr>
      <w:r>
        <w:t>a.</w:t>
      </w:r>
      <w:r>
        <w:tab/>
        <w:t>The demand for and the supply of loanable funds shift right.</w:t>
      </w:r>
    </w:p>
    <w:p w14:paraId="42E60900" w14:textId="77777777" w:rsidR="00000000" w:rsidRDefault="00000000">
      <w:pPr>
        <w:pStyle w:val="NLa"/>
      </w:pPr>
      <w:r>
        <w:t>b.</w:t>
      </w:r>
      <w:r>
        <w:tab/>
        <w:t>The demand for and the supply of loanable funds shift left.</w:t>
      </w:r>
    </w:p>
    <w:p w14:paraId="0DF42F54" w14:textId="77777777" w:rsidR="00000000" w:rsidRDefault="00000000">
      <w:pPr>
        <w:pStyle w:val="NLa"/>
      </w:pPr>
      <w:r>
        <w:t>c.</w:t>
      </w:r>
      <w:r>
        <w:tab/>
        <w:t>The demand for loanable funds shifts right and the supply of loanable funds shifts left.</w:t>
      </w:r>
    </w:p>
    <w:p w14:paraId="6BC85353" w14:textId="77777777" w:rsidR="00000000" w:rsidRDefault="00000000">
      <w:pPr>
        <w:pStyle w:val="NLa"/>
      </w:pPr>
      <w:r>
        <w:t>d.</w:t>
      </w:r>
      <w:r>
        <w:tab/>
        <w:t>The demand for loanable funds shifts left and the supply of loanable funds shifts right.</w:t>
      </w:r>
    </w:p>
    <w:p w14:paraId="7F317EA0" w14:textId="77777777" w:rsidR="00000000" w:rsidRDefault="00000000">
      <w:pPr>
        <w:pStyle w:val="ANS1"/>
      </w:pPr>
      <w:r>
        <w:t>ANS: C</w:t>
      </w:r>
      <w:r>
        <w:tab/>
        <w:t>PTS: 1</w:t>
      </w:r>
      <w:r>
        <w:tab/>
        <w:t>DIF: 2</w:t>
      </w:r>
      <w:r>
        <w:tab/>
        <w:t>REF: 18-3</w:t>
      </w:r>
    </w:p>
    <w:p w14:paraId="28D3BA7C" w14:textId="77777777" w:rsidR="00000000" w:rsidRDefault="00000000">
      <w:pPr>
        <w:pStyle w:val="TOP"/>
      </w:pPr>
      <w:r>
        <w:t>TOP: Market for loanable funds equilibrium</w:t>
      </w:r>
      <w:r>
        <w:tab/>
        <w:t>MSC: Analytical</w:t>
      </w:r>
    </w:p>
    <w:p w14:paraId="5DA5F259" w14:textId="77777777" w:rsidR="00000000" w:rsidRDefault="00000000">
      <w:pPr>
        <w:pStyle w:val="MyNL1"/>
      </w:pPr>
      <w:r>
        <w:tab/>
        <w:t>184.</w:t>
      </w:r>
      <w:r>
        <w:tab/>
        <w:t>In 2002 mortgage rates fell and mortgage lending increased. Which of the following could explain both of these changes?</w:t>
      </w:r>
    </w:p>
    <w:p w14:paraId="424F2F3A" w14:textId="77777777" w:rsidR="00000000" w:rsidRDefault="00000000">
      <w:pPr>
        <w:pStyle w:val="NLa"/>
      </w:pPr>
      <w:r>
        <w:t>a.</w:t>
      </w:r>
      <w:r>
        <w:tab/>
        <w:t>The demand for loanable funds shifted right.</w:t>
      </w:r>
    </w:p>
    <w:p w14:paraId="72D39750" w14:textId="77777777" w:rsidR="00000000" w:rsidRDefault="00000000">
      <w:pPr>
        <w:pStyle w:val="NLa"/>
      </w:pPr>
      <w:r>
        <w:t>b.</w:t>
      </w:r>
      <w:r>
        <w:tab/>
        <w:t>The demand for loanable funds shifted left.</w:t>
      </w:r>
    </w:p>
    <w:p w14:paraId="3A60D0B3" w14:textId="77777777" w:rsidR="00000000" w:rsidRDefault="00000000">
      <w:pPr>
        <w:pStyle w:val="NLa"/>
      </w:pPr>
      <w:r>
        <w:t>c.</w:t>
      </w:r>
      <w:r>
        <w:tab/>
        <w:t>The supply of loanable funds shifted right.</w:t>
      </w:r>
    </w:p>
    <w:p w14:paraId="2F332797" w14:textId="77777777" w:rsidR="00000000" w:rsidRDefault="00000000">
      <w:pPr>
        <w:pStyle w:val="NLa"/>
      </w:pPr>
      <w:r>
        <w:t>d.</w:t>
      </w:r>
      <w:r>
        <w:tab/>
        <w:t>The supply of loanable funds shifted left.</w:t>
      </w:r>
    </w:p>
    <w:p w14:paraId="5882870C" w14:textId="77777777" w:rsidR="00000000" w:rsidRDefault="00000000">
      <w:pPr>
        <w:pStyle w:val="ANS1"/>
      </w:pPr>
      <w:r>
        <w:t>ANS: C</w:t>
      </w:r>
      <w:r>
        <w:tab/>
        <w:t>PTS: 1</w:t>
      </w:r>
      <w:r>
        <w:tab/>
        <w:t>DIF: 2</w:t>
      </w:r>
      <w:r>
        <w:tab/>
        <w:t>REF: 18-3</w:t>
      </w:r>
    </w:p>
    <w:p w14:paraId="2283C43B" w14:textId="77777777" w:rsidR="00000000" w:rsidRDefault="00000000">
      <w:pPr>
        <w:pStyle w:val="TOP"/>
      </w:pPr>
      <w:r>
        <w:t>TOP: Market for loanable funds equilibrium</w:t>
      </w:r>
      <w:r>
        <w:tab/>
        <w:t>MSC: Applicative</w:t>
      </w:r>
    </w:p>
    <w:p w14:paraId="340BE25A" w14:textId="77777777" w:rsidR="00000000" w:rsidRDefault="00000000">
      <w:pPr>
        <w:pStyle w:val="MyNL1"/>
      </w:pPr>
      <w:r>
        <w:tab/>
        <w:t>185.</w:t>
      </w:r>
      <w:r>
        <w:tab/>
        <w:t>The nominal interest rate is the</w:t>
      </w:r>
    </w:p>
    <w:p w14:paraId="46F76525" w14:textId="77777777" w:rsidR="00000000" w:rsidRDefault="00000000">
      <w:pPr>
        <w:pStyle w:val="NLa"/>
      </w:pPr>
      <w:r>
        <w:t>a.</w:t>
      </w:r>
      <w:r>
        <w:tab/>
        <w:t>interest rate corrected for inflation.</w:t>
      </w:r>
    </w:p>
    <w:p w14:paraId="1BF01D1A" w14:textId="77777777" w:rsidR="00000000" w:rsidRDefault="00000000">
      <w:pPr>
        <w:pStyle w:val="NLa"/>
      </w:pPr>
      <w:r>
        <w:t>b.</w:t>
      </w:r>
      <w:r>
        <w:tab/>
        <w:t>interest rate as usually reported by banks.</w:t>
      </w:r>
    </w:p>
    <w:p w14:paraId="65992E0F" w14:textId="77777777" w:rsidR="00000000" w:rsidRDefault="00000000">
      <w:pPr>
        <w:pStyle w:val="NLa"/>
      </w:pPr>
      <w:r>
        <w:t>c.</w:t>
      </w:r>
      <w:r>
        <w:tab/>
        <w:t>real rate of return to the lender.</w:t>
      </w:r>
    </w:p>
    <w:p w14:paraId="4088D775" w14:textId="77777777" w:rsidR="00000000" w:rsidRDefault="00000000">
      <w:pPr>
        <w:pStyle w:val="NLa"/>
      </w:pPr>
      <w:r>
        <w:t>d.</w:t>
      </w:r>
      <w:r>
        <w:tab/>
        <w:t>real cost of borrowing to the borrower.</w:t>
      </w:r>
    </w:p>
    <w:p w14:paraId="5CBE6D75" w14:textId="77777777" w:rsidR="00000000" w:rsidRDefault="00000000">
      <w:pPr>
        <w:pStyle w:val="ANS1"/>
      </w:pPr>
      <w:r>
        <w:t>ANS: B</w:t>
      </w:r>
      <w:r>
        <w:tab/>
        <w:t>PTS: 1</w:t>
      </w:r>
      <w:r>
        <w:tab/>
        <w:t>DIF: 1</w:t>
      </w:r>
      <w:r>
        <w:tab/>
        <w:t>REF: 18-3</w:t>
      </w:r>
    </w:p>
    <w:p w14:paraId="107A0610" w14:textId="77777777" w:rsidR="00000000" w:rsidRDefault="00000000">
      <w:pPr>
        <w:pStyle w:val="TOP"/>
      </w:pPr>
      <w:r>
        <w:t>TOP: Nominal interest rate</w:t>
      </w:r>
      <w:r>
        <w:tab/>
        <w:t>MSC: Definitional</w:t>
      </w:r>
    </w:p>
    <w:p w14:paraId="34473E26" w14:textId="77777777" w:rsidR="00000000" w:rsidRDefault="00000000">
      <w:pPr>
        <w:pStyle w:val="MyNL1"/>
      </w:pPr>
      <w:r>
        <w:tab/>
        <w:t>186.</w:t>
      </w:r>
      <w:r>
        <w:tab/>
        <w:t>If the nominal interest rate is 5 percent and the rate of inflation is 2 percent, then the real interest rate is</w:t>
      </w:r>
    </w:p>
    <w:p w14:paraId="2C280355" w14:textId="77777777" w:rsidR="00000000" w:rsidRDefault="00000000">
      <w:pPr>
        <w:pStyle w:val="NLa"/>
      </w:pPr>
      <w:r>
        <w:t>a.</w:t>
      </w:r>
      <w:r>
        <w:tab/>
        <w:t>7 percent.</w:t>
      </w:r>
    </w:p>
    <w:p w14:paraId="1614B151" w14:textId="77777777" w:rsidR="00000000" w:rsidRDefault="00000000">
      <w:pPr>
        <w:pStyle w:val="NLa"/>
      </w:pPr>
      <w:r>
        <w:t>b.</w:t>
      </w:r>
      <w:r>
        <w:tab/>
        <w:t>3 percent.</w:t>
      </w:r>
    </w:p>
    <w:p w14:paraId="32E3374F" w14:textId="77777777" w:rsidR="00000000" w:rsidRDefault="00000000">
      <w:pPr>
        <w:pStyle w:val="NLa"/>
      </w:pPr>
      <w:r>
        <w:t>c.</w:t>
      </w:r>
      <w:r>
        <w:tab/>
        <w:t>2.5 percent.</w:t>
      </w:r>
    </w:p>
    <w:p w14:paraId="51CDA518" w14:textId="77777777" w:rsidR="00000000" w:rsidRDefault="00000000">
      <w:pPr>
        <w:pStyle w:val="NLa"/>
      </w:pPr>
      <w:r>
        <w:t>d.</w:t>
      </w:r>
      <w:r>
        <w:tab/>
        <w:t>.4 percent.</w:t>
      </w:r>
    </w:p>
    <w:p w14:paraId="594369ED" w14:textId="77777777" w:rsidR="00000000" w:rsidRDefault="00000000">
      <w:pPr>
        <w:pStyle w:val="ANS1"/>
      </w:pPr>
      <w:r>
        <w:t>ANS: B</w:t>
      </w:r>
      <w:r>
        <w:tab/>
        <w:t>PTS: 1</w:t>
      </w:r>
      <w:r>
        <w:tab/>
        <w:t>DIF: 1</w:t>
      </w:r>
      <w:r>
        <w:tab/>
        <w:t>REF: 18-3</w:t>
      </w:r>
    </w:p>
    <w:p w14:paraId="0A438BA2" w14:textId="77777777" w:rsidR="00000000" w:rsidRDefault="00000000">
      <w:pPr>
        <w:pStyle w:val="TOP"/>
      </w:pPr>
      <w:r>
        <w:t>TOP: Nominal and real interest rates</w:t>
      </w:r>
      <w:r>
        <w:tab/>
        <w:t>MSC: Definitional</w:t>
      </w:r>
    </w:p>
    <w:p w14:paraId="5C5073DB" w14:textId="77777777" w:rsidR="00000000" w:rsidRDefault="00000000">
      <w:pPr>
        <w:pStyle w:val="MyNL1"/>
      </w:pPr>
      <w:r>
        <w:tab/>
        <w:t>187.</w:t>
      </w:r>
      <w:r>
        <w:tab/>
        <w:t>If the inflation rate is 2 percent and the real interest rate is 3 percent, then the nominal interest rate is</w:t>
      </w:r>
    </w:p>
    <w:p w14:paraId="157986A2" w14:textId="77777777" w:rsidR="00000000" w:rsidRDefault="00000000">
      <w:pPr>
        <w:pStyle w:val="NLa"/>
      </w:pPr>
      <w:r>
        <w:t>a.</w:t>
      </w:r>
      <w:r>
        <w:tab/>
        <w:t>5 percent.</w:t>
      </w:r>
    </w:p>
    <w:p w14:paraId="722EA1CE" w14:textId="77777777" w:rsidR="00000000" w:rsidRDefault="00000000">
      <w:pPr>
        <w:pStyle w:val="NLa"/>
      </w:pPr>
      <w:r>
        <w:t>b.</w:t>
      </w:r>
      <w:r>
        <w:tab/>
        <w:t>1 percent.</w:t>
      </w:r>
    </w:p>
    <w:p w14:paraId="02025B71" w14:textId="77777777" w:rsidR="00000000" w:rsidRDefault="00000000">
      <w:pPr>
        <w:pStyle w:val="NLa"/>
      </w:pPr>
      <w:r>
        <w:t>c.</w:t>
      </w:r>
      <w:r>
        <w:tab/>
        <w:t>1.5 percent</w:t>
      </w:r>
    </w:p>
    <w:p w14:paraId="2F7ABE6A" w14:textId="77777777" w:rsidR="00000000" w:rsidRDefault="00000000">
      <w:pPr>
        <w:pStyle w:val="NLa"/>
      </w:pPr>
      <w:r>
        <w:t>d.</w:t>
      </w:r>
      <w:r>
        <w:tab/>
        <w:t>.67 percent.</w:t>
      </w:r>
    </w:p>
    <w:p w14:paraId="12E7C37A" w14:textId="77777777" w:rsidR="00000000" w:rsidRDefault="00000000">
      <w:pPr>
        <w:pStyle w:val="ANS1"/>
      </w:pPr>
      <w:r>
        <w:t>ANS: A</w:t>
      </w:r>
      <w:r>
        <w:tab/>
        <w:t>PTS: 1</w:t>
      </w:r>
      <w:r>
        <w:tab/>
        <w:t>DIF: 1</w:t>
      </w:r>
      <w:r>
        <w:tab/>
        <w:t>REF: 18-3</w:t>
      </w:r>
    </w:p>
    <w:p w14:paraId="6042D711" w14:textId="77777777" w:rsidR="00000000" w:rsidRDefault="00000000">
      <w:pPr>
        <w:pStyle w:val="TOP"/>
      </w:pPr>
      <w:r>
        <w:t>TOP: Nominal and real interest rates</w:t>
      </w:r>
      <w:r>
        <w:tab/>
        <w:t>MSC: Definitional</w:t>
      </w:r>
    </w:p>
    <w:p w14:paraId="7F418668" w14:textId="77777777" w:rsidR="00000000" w:rsidRDefault="00000000">
      <w:pPr>
        <w:pStyle w:val="MyNL1"/>
      </w:pPr>
      <w:r>
        <w:tab/>
        <w:t>188.</w:t>
      </w:r>
      <w:r>
        <w:tab/>
        <w:t>If the nominal interest rate is 10 percent and the inflation rate is 4 percent, then the real interest rate is</w:t>
      </w:r>
    </w:p>
    <w:p w14:paraId="0FCE3ED1" w14:textId="77777777" w:rsidR="00000000" w:rsidRDefault="00000000">
      <w:pPr>
        <w:pStyle w:val="NLa"/>
      </w:pPr>
      <w:r>
        <w:t>a.</w:t>
      </w:r>
      <w:r>
        <w:tab/>
        <w:t>14 percent.</w:t>
      </w:r>
    </w:p>
    <w:p w14:paraId="764C954A" w14:textId="77777777" w:rsidR="00000000" w:rsidRDefault="00000000">
      <w:pPr>
        <w:pStyle w:val="NLa"/>
      </w:pPr>
      <w:r>
        <w:t>b.</w:t>
      </w:r>
      <w:r>
        <w:tab/>
        <w:t>6 percent.</w:t>
      </w:r>
    </w:p>
    <w:p w14:paraId="73082F04" w14:textId="77777777" w:rsidR="00000000" w:rsidRDefault="00000000">
      <w:pPr>
        <w:pStyle w:val="NLa"/>
      </w:pPr>
      <w:r>
        <w:t>c.</w:t>
      </w:r>
      <w:r>
        <w:tab/>
        <w:t>2.5 percent.</w:t>
      </w:r>
    </w:p>
    <w:p w14:paraId="1C00A577" w14:textId="77777777" w:rsidR="00000000" w:rsidRDefault="00000000">
      <w:pPr>
        <w:pStyle w:val="NLa"/>
      </w:pPr>
      <w:r>
        <w:t>d.</w:t>
      </w:r>
      <w:r>
        <w:tab/>
        <w:t>.4 percent.</w:t>
      </w:r>
    </w:p>
    <w:p w14:paraId="5FD88731" w14:textId="77777777" w:rsidR="00000000" w:rsidRDefault="00000000">
      <w:pPr>
        <w:pStyle w:val="ANS1"/>
      </w:pPr>
      <w:r>
        <w:t>ANS: B</w:t>
      </w:r>
      <w:r>
        <w:tab/>
        <w:t>PTS: 1</w:t>
      </w:r>
      <w:r>
        <w:tab/>
        <w:t>DIF: 1</w:t>
      </w:r>
      <w:r>
        <w:tab/>
        <w:t>REF: 18-3</w:t>
      </w:r>
    </w:p>
    <w:p w14:paraId="10C74F26" w14:textId="77777777" w:rsidR="00000000" w:rsidRDefault="00000000">
      <w:pPr>
        <w:pStyle w:val="TOP"/>
      </w:pPr>
      <w:r>
        <w:t>TOP: Nominal and real interest rates</w:t>
      </w:r>
      <w:r>
        <w:tab/>
        <w:t>MSC: Definitional</w:t>
      </w:r>
    </w:p>
    <w:p w14:paraId="4934314E" w14:textId="77777777" w:rsidR="00000000" w:rsidRDefault="00000000">
      <w:pPr>
        <w:pStyle w:val="MyNL1"/>
      </w:pPr>
      <w:r>
        <w:tab/>
        <w:t>189.</w:t>
      </w:r>
      <w:r>
        <w:tab/>
        <w:t>The nominal interest rate is 6 percent and the real interest rate is 2 percent, what is the inflation rate?</w:t>
      </w:r>
    </w:p>
    <w:p w14:paraId="725468A1" w14:textId="77777777" w:rsidR="00000000" w:rsidRDefault="00000000">
      <w:pPr>
        <w:pStyle w:val="NLa"/>
      </w:pPr>
      <w:r>
        <w:t>a.</w:t>
      </w:r>
      <w:r>
        <w:tab/>
        <w:t>8 percent</w:t>
      </w:r>
    </w:p>
    <w:p w14:paraId="2B3EECE3" w14:textId="77777777" w:rsidR="00000000" w:rsidRDefault="00000000">
      <w:pPr>
        <w:pStyle w:val="NLa"/>
      </w:pPr>
      <w:r>
        <w:t>b.</w:t>
      </w:r>
      <w:r>
        <w:tab/>
        <w:t>4 percent</w:t>
      </w:r>
    </w:p>
    <w:p w14:paraId="281298CF" w14:textId="77777777" w:rsidR="00000000" w:rsidRDefault="00000000">
      <w:pPr>
        <w:pStyle w:val="NLa"/>
      </w:pPr>
      <w:r>
        <w:t>c.</w:t>
      </w:r>
      <w:r>
        <w:tab/>
        <w:t>3 percent</w:t>
      </w:r>
    </w:p>
    <w:p w14:paraId="6C7CF698" w14:textId="77777777" w:rsidR="00000000" w:rsidRDefault="00000000">
      <w:pPr>
        <w:pStyle w:val="NLa"/>
      </w:pPr>
      <w:r>
        <w:t>d.</w:t>
      </w:r>
      <w:r>
        <w:tab/>
        <w:t>None of the above is correct.</w:t>
      </w:r>
    </w:p>
    <w:p w14:paraId="110D044E" w14:textId="77777777" w:rsidR="00000000" w:rsidRDefault="00000000">
      <w:pPr>
        <w:pStyle w:val="ANS1"/>
      </w:pPr>
      <w:r>
        <w:t>ANS: B</w:t>
      </w:r>
      <w:r>
        <w:tab/>
        <w:t>PTS: 1</w:t>
      </w:r>
      <w:r>
        <w:tab/>
        <w:t>DIF: 1</w:t>
      </w:r>
      <w:r>
        <w:tab/>
        <w:t>REF: 18-3</w:t>
      </w:r>
    </w:p>
    <w:p w14:paraId="3B6AEB25" w14:textId="77777777" w:rsidR="00000000" w:rsidRDefault="00000000">
      <w:pPr>
        <w:pStyle w:val="TOP"/>
      </w:pPr>
      <w:r>
        <w:t>TOP: Nominal and real interest rates</w:t>
      </w:r>
      <w:r>
        <w:tab/>
        <w:t>MSC: Definitional</w:t>
      </w:r>
    </w:p>
    <w:p w14:paraId="0FCBB6DF" w14:textId="77777777" w:rsidR="00000000" w:rsidRDefault="00000000">
      <w:pPr>
        <w:pStyle w:val="MyNL1"/>
      </w:pPr>
      <w:r>
        <w:tab/>
        <w:t>190.</w:t>
      </w:r>
      <w:r>
        <w:tab/>
        <w:t>Suppose that the market for loanable funds is in equilibrium. What would happen in the market for loanable funds, other things the same, if the Congress and President increased the maximum contribution limits to 401(k) and 403(b) tax-deferred retirement accounts?</w:t>
      </w:r>
    </w:p>
    <w:p w14:paraId="153346FB" w14:textId="77777777" w:rsidR="00000000" w:rsidRDefault="00000000">
      <w:pPr>
        <w:pStyle w:val="NLa"/>
      </w:pPr>
      <w:r>
        <w:t>a.</w:t>
      </w:r>
      <w:r>
        <w:tab/>
        <w:t>the interest rate and quantity of loanable funds would increase</w:t>
      </w:r>
    </w:p>
    <w:p w14:paraId="6B36C6F9" w14:textId="77777777" w:rsidR="00000000" w:rsidRDefault="00000000">
      <w:pPr>
        <w:pStyle w:val="NLa"/>
      </w:pPr>
      <w:r>
        <w:t>b.</w:t>
      </w:r>
      <w:r>
        <w:tab/>
        <w:t>the interest rate and quantity of loanable funds would decrease.</w:t>
      </w:r>
    </w:p>
    <w:p w14:paraId="2F7C3CB6" w14:textId="77777777" w:rsidR="00000000" w:rsidRDefault="00000000">
      <w:pPr>
        <w:pStyle w:val="NLa"/>
      </w:pPr>
      <w:r>
        <w:t>c.</w:t>
      </w:r>
      <w:r>
        <w:tab/>
        <w:t>the interest rate would increase and the quantity of loanable funds would decrease.</w:t>
      </w:r>
    </w:p>
    <w:p w14:paraId="4C31EE81" w14:textId="77777777" w:rsidR="00000000" w:rsidRDefault="00000000">
      <w:pPr>
        <w:pStyle w:val="NLa"/>
      </w:pPr>
      <w:r>
        <w:t>d.</w:t>
      </w:r>
      <w:r>
        <w:tab/>
        <w:t>the interest rate would decrease and the quantity of loanable funds would increase.</w:t>
      </w:r>
    </w:p>
    <w:p w14:paraId="3297A348" w14:textId="77777777" w:rsidR="00000000" w:rsidRDefault="00000000">
      <w:pPr>
        <w:pStyle w:val="ANS1"/>
      </w:pPr>
      <w:r>
        <w:t>ANS: D</w:t>
      </w:r>
      <w:r>
        <w:tab/>
        <w:t>PTS: 1</w:t>
      </w:r>
      <w:r>
        <w:tab/>
        <w:t>DIF: 2</w:t>
      </w:r>
      <w:r>
        <w:tab/>
        <w:t>REF: 18-3</w:t>
      </w:r>
    </w:p>
    <w:p w14:paraId="7E5FC184" w14:textId="77777777" w:rsidR="00000000" w:rsidRDefault="00000000">
      <w:pPr>
        <w:pStyle w:val="TOP"/>
      </w:pPr>
      <w:r>
        <w:t>TOP: Saving incentives</w:t>
      </w:r>
      <w:r>
        <w:tab/>
        <w:t>MSC: Analytical</w:t>
      </w:r>
    </w:p>
    <w:p w14:paraId="3A8FE648" w14:textId="77777777" w:rsidR="00000000" w:rsidRDefault="00000000">
      <w:pPr>
        <w:pStyle w:val="MyNL1"/>
      </w:pPr>
      <w:r>
        <w:tab/>
        <w:t>191.</w:t>
      </w:r>
      <w:r>
        <w:tab/>
        <w:t>What would happen in the market for loanable funds if the government were to increase the tax on interest income?</w:t>
      </w:r>
    </w:p>
    <w:p w14:paraId="3D821F6A" w14:textId="77777777" w:rsidR="00000000" w:rsidRDefault="00000000">
      <w:pPr>
        <w:pStyle w:val="NLa"/>
      </w:pPr>
      <w:r>
        <w:t>a.</w:t>
      </w:r>
      <w:r>
        <w:tab/>
        <w:t>Interest rates would rise.</w:t>
      </w:r>
    </w:p>
    <w:p w14:paraId="43FBF562" w14:textId="77777777" w:rsidR="00000000" w:rsidRDefault="00000000">
      <w:pPr>
        <w:pStyle w:val="NLa"/>
      </w:pPr>
      <w:r>
        <w:t>b.</w:t>
      </w:r>
      <w:r>
        <w:tab/>
        <w:t>Interest rates would be unaffected.</w:t>
      </w:r>
    </w:p>
    <w:p w14:paraId="34017C35" w14:textId="77777777" w:rsidR="00000000" w:rsidRDefault="00000000">
      <w:pPr>
        <w:pStyle w:val="NLa"/>
      </w:pPr>
      <w:r>
        <w:t>c.</w:t>
      </w:r>
      <w:r>
        <w:tab/>
        <w:t>Interest rates would fall.</w:t>
      </w:r>
    </w:p>
    <w:p w14:paraId="3806BB4C" w14:textId="77777777" w:rsidR="00000000" w:rsidRDefault="00000000">
      <w:pPr>
        <w:pStyle w:val="NLa"/>
      </w:pPr>
      <w:r>
        <w:t>d.</w:t>
      </w:r>
      <w:r>
        <w:tab/>
        <w:t>The effect on the interest rate is uncertain.</w:t>
      </w:r>
    </w:p>
    <w:p w14:paraId="754C155E" w14:textId="77777777" w:rsidR="00000000" w:rsidRDefault="00000000">
      <w:pPr>
        <w:pStyle w:val="ANS1"/>
      </w:pPr>
      <w:r>
        <w:t>ANS: A</w:t>
      </w:r>
      <w:r>
        <w:tab/>
        <w:t>PTS: 1</w:t>
      </w:r>
      <w:r>
        <w:tab/>
        <w:t>DIF: 1</w:t>
      </w:r>
      <w:r>
        <w:tab/>
        <w:t>REF: 18-3</w:t>
      </w:r>
    </w:p>
    <w:p w14:paraId="02DCB149" w14:textId="77777777" w:rsidR="00000000" w:rsidRDefault="00000000">
      <w:pPr>
        <w:pStyle w:val="TOP"/>
      </w:pPr>
      <w:r>
        <w:t>TOP: Saving incentives</w:t>
      </w:r>
      <w:r>
        <w:tab/>
        <w:t>MSC: Applicative</w:t>
      </w:r>
    </w:p>
    <w:p w14:paraId="6789F3FE" w14:textId="77777777" w:rsidR="00000000" w:rsidRDefault="00000000">
      <w:pPr>
        <w:pStyle w:val="MyNL1"/>
      </w:pPr>
      <w:r>
        <w:tab/>
        <w:t>192.</w:t>
      </w:r>
      <w:r>
        <w:tab/>
        <w:t>What would happen in the market for loanable funds if the government were to decrease the tax rate on interest income?</w:t>
      </w:r>
    </w:p>
    <w:p w14:paraId="32623324" w14:textId="77777777" w:rsidR="00000000" w:rsidRDefault="00000000">
      <w:pPr>
        <w:pStyle w:val="NLa"/>
      </w:pPr>
      <w:r>
        <w:t>a.</w:t>
      </w:r>
      <w:r>
        <w:tab/>
        <w:t>There would be an increase in the amount of loanable funds borrowed.</w:t>
      </w:r>
    </w:p>
    <w:p w14:paraId="7C50AAB7" w14:textId="77777777" w:rsidR="00000000" w:rsidRDefault="00000000">
      <w:pPr>
        <w:pStyle w:val="NLa"/>
      </w:pPr>
      <w:r>
        <w:t>b.</w:t>
      </w:r>
      <w:r>
        <w:tab/>
        <w:t>There would be a reduction in the amount of loanable funds borrowed.</w:t>
      </w:r>
    </w:p>
    <w:p w14:paraId="3DB228FD" w14:textId="77777777" w:rsidR="00000000" w:rsidRDefault="00000000">
      <w:pPr>
        <w:pStyle w:val="NLa"/>
      </w:pPr>
      <w:r>
        <w:t>c.</w:t>
      </w:r>
      <w:r>
        <w:tab/>
        <w:t>There would be no change in the amount of loanable funds borrowed.</w:t>
      </w:r>
    </w:p>
    <w:p w14:paraId="76DB4B26" w14:textId="77777777" w:rsidR="00000000" w:rsidRDefault="00000000">
      <w:pPr>
        <w:pStyle w:val="NLa"/>
      </w:pPr>
      <w:r>
        <w:t>d.</w:t>
      </w:r>
      <w:r>
        <w:tab/>
        <w:t>The change in loanable funds is uncertain.</w:t>
      </w:r>
    </w:p>
    <w:p w14:paraId="55DED775" w14:textId="77777777" w:rsidR="00000000" w:rsidRDefault="00000000">
      <w:pPr>
        <w:pStyle w:val="ANS1"/>
      </w:pPr>
      <w:r>
        <w:t>ANS: A</w:t>
      </w:r>
      <w:r>
        <w:tab/>
        <w:t>PTS: 1</w:t>
      </w:r>
      <w:r>
        <w:tab/>
        <w:t>DIF: 1</w:t>
      </w:r>
      <w:r>
        <w:tab/>
        <w:t>REF: 18-3</w:t>
      </w:r>
    </w:p>
    <w:p w14:paraId="60FC77A6" w14:textId="77777777" w:rsidR="00000000" w:rsidRDefault="00000000">
      <w:pPr>
        <w:pStyle w:val="TOP"/>
      </w:pPr>
      <w:r>
        <w:t>TOP: Saving incentives</w:t>
      </w:r>
      <w:r>
        <w:tab/>
        <w:t>MSC: Analytical</w:t>
      </w:r>
    </w:p>
    <w:p w14:paraId="5086F478" w14:textId="77777777" w:rsidR="00000000" w:rsidRDefault="00000000">
      <w:pPr>
        <w:pStyle w:val="MyNL1"/>
      </w:pPr>
      <w:r>
        <w:tab/>
        <w:t>193.</w:t>
      </w:r>
      <w:r>
        <w:tab/>
        <w:t>If Congress reduced the tax rate on interest income, investment</w:t>
      </w:r>
    </w:p>
    <w:p w14:paraId="645D7F46" w14:textId="77777777" w:rsidR="00000000" w:rsidRDefault="00000000">
      <w:pPr>
        <w:pStyle w:val="NLa"/>
      </w:pPr>
      <w:r>
        <w:t>a.</w:t>
      </w:r>
      <w:r>
        <w:tab/>
        <w:t>would increase and saving would decrease.</w:t>
      </w:r>
    </w:p>
    <w:p w14:paraId="71E89EE8" w14:textId="77777777" w:rsidR="00000000" w:rsidRDefault="00000000">
      <w:pPr>
        <w:pStyle w:val="NLa"/>
      </w:pPr>
      <w:r>
        <w:t>b.</w:t>
      </w:r>
      <w:r>
        <w:tab/>
        <w:t>would decrease and saving would increase.</w:t>
      </w:r>
    </w:p>
    <w:p w14:paraId="04251B80" w14:textId="77777777" w:rsidR="00000000" w:rsidRDefault="00000000">
      <w:pPr>
        <w:pStyle w:val="NLa"/>
      </w:pPr>
      <w:r>
        <w:t>c.</w:t>
      </w:r>
      <w:r>
        <w:tab/>
        <w:t>and saving would increase.</w:t>
      </w:r>
    </w:p>
    <w:p w14:paraId="1E9CC2A9" w14:textId="77777777" w:rsidR="00000000" w:rsidRDefault="00000000">
      <w:pPr>
        <w:pStyle w:val="NLa"/>
      </w:pPr>
      <w:r>
        <w:t>d.</w:t>
      </w:r>
      <w:r>
        <w:tab/>
        <w:t>and saving would decrease.</w:t>
      </w:r>
    </w:p>
    <w:p w14:paraId="7EE499F8" w14:textId="77777777" w:rsidR="00000000" w:rsidRDefault="00000000">
      <w:pPr>
        <w:pStyle w:val="ANS1"/>
      </w:pPr>
      <w:r>
        <w:t>ANS: C</w:t>
      </w:r>
      <w:r>
        <w:tab/>
        <w:t>PTS: 1</w:t>
      </w:r>
      <w:r>
        <w:tab/>
        <w:t>DIF: 2</w:t>
      </w:r>
      <w:r>
        <w:tab/>
        <w:t>REF: 18-3</w:t>
      </w:r>
    </w:p>
    <w:p w14:paraId="22F3B15D" w14:textId="77777777" w:rsidR="00000000" w:rsidRDefault="00000000">
      <w:pPr>
        <w:pStyle w:val="TOP"/>
      </w:pPr>
      <w:r>
        <w:t>TOP: Saving incentives</w:t>
      </w:r>
      <w:r>
        <w:tab/>
        <w:t>MSC: Analytical</w:t>
      </w:r>
    </w:p>
    <w:p w14:paraId="79E7F068" w14:textId="77777777" w:rsidR="00000000" w:rsidRDefault="00000000">
      <w:pPr>
        <w:pStyle w:val="MyNL1"/>
      </w:pPr>
      <w:r>
        <w:tab/>
        <w:t>194.</w:t>
      </w:r>
      <w:r>
        <w:tab/>
        <w:t>If the government institutes policies that increase incentives to save, then in the loanable funds market</w:t>
      </w:r>
    </w:p>
    <w:p w14:paraId="51FECBC1" w14:textId="77777777" w:rsidR="00000000" w:rsidRDefault="00000000">
      <w:pPr>
        <w:pStyle w:val="NLa"/>
      </w:pPr>
      <w:r>
        <w:t>a.</w:t>
      </w:r>
      <w:r>
        <w:tab/>
        <w:t>the demand for loanable funds shifts right.</w:t>
      </w:r>
    </w:p>
    <w:p w14:paraId="36DB7C43" w14:textId="77777777" w:rsidR="00000000" w:rsidRDefault="00000000">
      <w:pPr>
        <w:pStyle w:val="NLa"/>
      </w:pPr>
      <w:r>
        <w:t>b.</w:t>
      </w:r>
      <w:r>
        <w:tab/>
        <w:t>the demand for loanable funds shifts left.</w:t>
      </w:r>
    </w:p>
    <w:p w14:paraId="1D3AE551" w14:textId="77777777" w:rsidR="00000000" w:rsidRDefault="00000000">
      <w:pPr>
        <w:pStyle w:val="NLa"/>
      </w:pPr>
      <w:r>
        <w:t>c.</w:t>
      </w:r>
      <w:r>
        <w:tab/>
        <w:t>the supply of loanable funds shifts right.</w:t>
      </w:r>
    </w:p>
    <w:p w14:paraId="777C1922" w14:textId="77777777" w:rsidR="00000000" w:rsidRDefault="00000000">
      <w:pPr>
        <w:pStyle w:val="NLa"/>
      </w:pPr>
      <w:r>
        <w:t>d.</w:t>
      </w:r>
      <w:r>
        <w:tab/>
        <w:t>the supply of loanable funds shifts left.</w:t>
      </w:r>
    </w:p>
    <w:p w14:paraId="6EDD1CD8" w14:textId="77777777" w:rsidR="00000000" w:rsidRDefault="00000000">
      <w:pPr>
        <w:pStyle w:val="ANS1"/>
      </w:pPr>
      <w:r>
        <w:t>ANS: C</w:t>
      </w:r>
      <w:r>
        <w:tab/>
        <w:t>PTS: 1</w:t>
      </w:r>
      <w:r>
        <w:tab/>
        <w:t>DIF: 1</w:t>
      </w:r>
      <w:r>
        <w:tab/>
        <w:t>REF: 18-3</w:t>
      </w:r>
    </w:p>
    <w:p w14:paraId="33A86F19" w14:textId="77777777" w:rsidR="00000000" w:rsidRDefault="00000000">
      <w:pPr>
        <w:pStyle w:val="TOP"/>
      </w:pPr>
      <w:r>
        <w:t>TOP: Saving incentives</w:t>
      </w:r>
      <w:r>
        <w:tab/>
        <w:t>MSC: Applicative</w:t>
      </w:r>
    </w:p>
    <w:p w14:paraId="5FBAE9D2" w14:textId="77777777" w:rsidR="00000000" w:rsidRDefault="00000000">
      <w:pPr>
        <w:pStyle w:val="MyNL1"/>
      </w:pPr>
      <w:r>
        <w:tab/>
        <w:t>195.</w:t>
      </w:r>
      <w:r>
        <w:tab/>
        <w:t xml:space="preserve">If a reform of the tax laws encourages greater saving, the result would be </w:t>
      </w:r>
    </w:p>
    <w:p w14:paraId="20A91208" w14:textId="77777777" w:rsidR="00000000" w:rsidRDefault="00000000">
      <w:pPr>
        <w:pStyle w:val="NLa"/>
      </w:pPr>
      <w:r>
        <w:t>a.</w:t>
      </w:r>
      <w:r>
        <w:tab/>
        <w:t>higher interest rates and greater investment.</w:t>
      </w:r>
    </w:p>
    <w:p w14:paraId="1125703C" w14:textId="77777777" w:rsidR="00000000" w:rsidRDefault="00000000">
      <w:pPr>
        <w:pStyle w:val="NLa"/>
      </w:pPr>
      <w:r>
        <w:t>b.</w:t>
      </w:r>
      <w:r>
        <w:tab/>
        <w:t>higher interest rates and less investment.</w:t>
      </w:r>
    </w:p>
    <w:p w14:paraId="644F7188" w14:textId="77777777" w:rsidR="00000000" w:rsidRDefault="00000000">
      <w:pPr>
        <w:pStyle w:val="NLa"/>
      </w:pPr>
      <w:r>
        <w:t>c.</w:t>
      </w:r>
      <w:r>
        <w:tab/>
        <w:t>lower interest rates and greater investment.</w:t>
      </w:r>
    </w:p>
    <w:p w14:paraId="56C35009" w14:textId="77777777" w:rsidR="00000000" w:rsidRDefault="00000000">
      <w:pPr>
        <w:pStyle w:val="NLa"/>
      </w:pPr>
      <w:r>
        <w:t>d.</w:t>
      </w:r>
      <w:r>
        <w:tab/>
        <w:t>lower interest rate and less investment.</w:t>
      </w:r>
    </w:p>
    <w:p w14:paraId="1DE25D1C" w14:textId="77777777" w:rsidR="00000000" w:rsidRDefault="00000000">
      <w:pPr>
        <w:pStyle w:val="ANS1"/>
      </w:pPr>
      <w:r>
        <w:t>ANS: C</w:t>
      </w:r>
      <w:r>
        <w:tab/>
        <w:t>PTS: 1</w:t>
      </w:r>
      <w:r>
        <w:tab/>
        <w:t>DIF: 2</w:t>
      </w:r>
      <w:r>
        <w:tab/>
        <w:t>REF: 18-3</w:t>
      </w:r>
    </w:p>
    <w:p w14:paraId="101ACDF9" w14:textId="77777777" w:rsidR="00000000" w:rsidRDefault="00000000">
      <w:pPr>
        <w:pStyle w:val="TOP"/>
      </w:pPr>
      <w:r>
        <w:t>TOP: Saving incentives</w:t>
      </w:r>
      <w:r>
        <w:tab/>
        <w:t>MSC: Analytical</w:t>
      </w:r>
    </w:p>
    <w:p w14:paraId="6F5C71EA" w14:textId="77777777" w:rsidR="00000000" w:rsidRDefault="00000000">
      <w:pPr>
        <w:pStyle w:val="MyNL1"/>
      </w:pPr>
      <w:r>
        <w:tab/>
        <w:t>196.</w:t>
      </w:r>
      <w:r>
        <w:tab/>
        <w:t>What would happen in the market for loanable funds if the government were to increase the tax on interest income?</w:t>
      </w:r>
    </w:p>
    <w:p w14:paraId="488B2182" w14:textId="77777777" w:rsidR="00000000" w:rsidRDefault="00000000">
      <w:pPr>
        <w:pStyle w:val="NLa"/>
      </w:pPr>
      <w:r>
        <w:t>a.</w:t>
      </w:r>
      <w:r>
        <w:tab/>
        <w:t>The supply of loanable funds would shift right.</w:t>
      </w:r>
    </w:p>
    <w:p w14:paraId="1C9149AD" w14:textId="77777777" w:rsidR="00000000" w:rsidRDefault="00000000">
      <w:pPr>
        <w:pStyle w:val="NLa"/>
      </w:pPr>
      <w:r>
        <w:t>b.</w:t>
      </w:r>
      <w:r>
        <w:tab/>
        <w:t>The demand for loanable funds would shift right.</w:t>
      </w:r>
    </w:p>
    <w:p w14:paraId="0CC43656" w14:textId="77777777" w:rsidR="00000000" w:rsidRDefault="00000000">
      <w:pPr>
        <w:pStyle w:val="NLa"/>
      </w:pPr>
      <w:r>
        <w:t>c.</w:t>
      </w:r>
      <w:r>
        <w:tab/>
        <w:t>The supply of loanable funds would shift left.</w:t>
      </w:r>
    </w:p>
    <w:p w14:paraId="5E653577" w14:textId="77777777" w:rsidR="00000000" w:rsidRDefault="00000000">
      <w:pPr>
        <w:pStyle w:val="NLa"/>
      </w:pPr>
      <w:r>
        <w:t>d.</w:t>
      </w:r>
      <w:r>
        <w:tab/>
        <w:t>The demand for loanable funds would shift left.</w:t>
      </w:r>
    </w:p>
    <w:p w14:paraId="6BC10738" w14:textId="77777777" w:rsidR="00000000" w:rsidRDefault="00000000">
      <w:pPr>
        <w:pStyle w:val="ANS1"/>
      </w:pPr>
      <w:r>
        <w:t>ANS: C</w:t>
      </w:r>
      <w:r>
        <w:tab/>
        <w:t>PTS: 1</w:t>
      </w:r>
      <w:r>
        <w:tab/>
        <w:t>DIF: 2</w:t>
      </w:r>
      <w:r>
        <w:tab/>
        <w:t>REF: 18-3</w:t>
      </w:r>
    </w:p>
    <w:p w14:paraId="673EEC3F" w14:textId="77777777" w:rsidR="00000000" w:rsidRDefault="00000000">
      <w:pPr>
        <w:pStyle w:val="TOP"/>
      </w:pPr>
      <w:r>
        <w:t>TOP: Saving incentives</w:t>
      </w:r>
      <w:r>
        <w:tab/>
        <w:t>MSC: Applicative</w:t>
      </w:r>
    </w:p>
    <w:p w14:paraId="73FA254B" w14:textId="77777777" w:rsidR="00000000" w:rsidRDefault="00000000">
      <w:pPr>
        <w:pStyle w:val="MyNL1"/>
      </w:pPr>
      <w:r>
        <w:tab/>
        <w:t>197.</w:t>
      </w:r>
      <w:r>
        <w:tab/>
        <w:t>What would happen in the market for loanable funds if the government were to decrease the tax rate on interest income?</w:t>
      </w:r>
    </w:p>
    <w:p w14:paraId="5E75AA7A" w14:textId="77777777" w:rsidR="00000000" w:rsidRDefault="00000000">
      <w:pPr>
        <w:pStyle w:val="NLa"/>
      </w:pPr>
      <w:r>
        <w:t>a.</w:t>
      </w:r>
      <w:r>
        <w:tab/>
        <w:t>The supply of and demand for loanable funds would shift right.</w:t>
      </w:r>
    </w:p>
    <w:p w14:paraId="6319EA74" w14:textId="77777777" w:rsidR="00000000" w:rsidRDefault="00000000">
      <w:pPr>
        <w:pStyle w:val="NLa"/>
      </w:pPr>
      <w:r>
        <w:t>b.</w:t>
      </w:r>
      <w:r>
        <w:tab/>
        <w:t>The supply of and demand for loanable funds would shift left.</w:t>
      </w:r>
    </w:p>
    <w:p w14:paraId="74443FB3" w14:textId="77777777" w:rsidR="00000000" w:rsidRDefault="00000000">
      <w:pPr>
        <w:pStyle w:val="NLa"/>
      </w:pPr>
      <w:r>
        <w:t>c.</w:t>
      </w:r>
      <w:r>
        <w:tab/>
        <w:t>The supply of loanable funds would shift right and the demand for loanable funds would shift left.</w:t>
      </w:r>
    </w:p>
    <w:p w14:paraId="794CB4E1" w14:textId="77777777" w:rsidR="00000000" w:rsidRDefault="00000000">
      <w:pPr>
        <w:pStyle w:val="NLa"/>
      </w:pPr>
      <w:r>
        <w:t>d.</w:t>
      </w:r>
      <w:r>
        <w:tab/>
        <w:t>None of the above is correct.</w:t>
      </w:r>
    </w:p>
    <w:p w14:paraId="0EC40983" w14:textId="77777777" w:rsidR="00000000" w:rsidRDefault="00000000">
      <w:pPr>
        <w:pStyle w:val="ANS1"/>
      </w:pPr>
      <w:r>
        <w:t>ANS: D</w:t>
      </w:r>
      <w:r>
        <w:tab/>
        <w:t>PTS: 1</w:t>
      </w:r>
      <w:r>
        <w:tab/>
        <w:t>DIF: 2</w:t>
      </w:r>
      <w:r>
        <w:tab/>
        <w:t>REF: 18-3</w:t>
      </w:r>
    </w:p>
    <w:p w14:paraId="11AD9E1D" w14:textId="77777777" w:rsidR="00000000" w:rsidRDefault="00000000">
      <w:pPr>
        <w:pStyle w:val="TOP"/>
      </w:pPr>
      <w:r>
        <w:t>TOP: Saving incentives</w:t>
      </w:r>
      <w:r>
        <w:tab/>
        <w:t>MSC: Applicative</w:t>
      </w:r>
    </w:p>
    <w:p w14:paraId="4C9788DD" w14:textId="77777777" w:rsidR="00000000" w:rsidRDefault="00000000">
      <w:pPr>
        <w:pStyle w:val="MyNL1"/>
      </w:pPr>
      <w:r>
        <w:tab/>
        <w:t>198.</w:t>
      </w:r>
      <w:r>
        <w:tab/>
        <w:t>What would happen in the market for loanable funds if the government were to decrease the tax rate on interest income?</w:t>
      </w:r>
    </w:p>
    <w:p w14:paraId="6C6A6751" w14:textId="77777777" w:rsidR="00000000" w:rsidRDefault="00000000">
      <w:pPr>
        <w:pStyle w:val="NLa"/>
      </w:pPr>
      <w:r>
        <w:t>a.</w:t>
      </w:r>
      <w:r>
        <w:tab/>
        <w:t>the supply of loanable funds would shift right and investment would increase.</w:t>
      </w:r>
    </w:p>
    <w:p w14:paraId="490A70E2" w14:textId="77777777" w:rsidR="00000000" w:rsidRDefault="00000000">
      <w:pPr>
        <w:pStyle w:val="NLa"/>
      </w:pPr>
      <w:r>
        <w:t>b.</w:t>
      </w:r>
      <w:r>
        <w:tab/>
        <w:t>the supply of loanable funds would shift left and investment would decrease.</w:t>
      </w:r>
    </w:p>
    <w:p w14:paraId="30995BA7" w14:textId="77777777" w:rsidR="00000000" w:rsidRDefault="00000000">
      <w:pPr>
        <w:pStyle w:val="NLa"/>
      </w:pPr>
      <w:r>
        <w:t>c.</w:t>
      </w:r>
      <w:r>
        <w:tab/>
        <w:t>the demand for loanable funds would shift right and investment would increase.</w:t>
      </w:r>
    </w:p>
    <w:p w14:paraId="065DEF70" w14:textId="77777777" w:rsidR="00000000" w:rsidRDefault="00000000">
      <w:pPr>
        <w:pStyle w:val="NLa"/>
      </w:pPr>
      <w:r>
        <w:t>d.</w:t>
      </w:r>
      <w:r>
        <w:tab/>
        <w:t>the demand for loanable funds would shift left and investment would decrease.</w:t>
      </w:r>
    </w:p>
    <w:p w14:paraId="5CB74007" w14:textId="77777777" w:rsidR="00000000" w:rsidRDefault="00000000">
      <w:pPr>
        <w:pStyle w:val="ANS1"/>
      </w:pPr>
      <w:r>
        <w:t>ANS: A</w:t>
      </w:r>
      <w:r>
        <w:tab/>
        <w:t>PTS: 1</w:t>
      </w:r>
      <w:r>
        <w:tab/>
        <w:t>DIF: 2</w:t>
      </w:r>
      <w:r>
        <w:tab/>
        <w:t>REF: 18-3</w:t>
      </w:r>
    </w:p>
    <w:p w14:paraId="7D202A0D" w14:textId="77777777" w:rsidR="00000000" w:rsidRDefault="00000000">
      <w:pPr>
        <w:pStyle w:val="TOP"/>
      </w:pPr>
      <w:r>
        <w:t>TOP: Saving incentives</w:t>
      </w:r>
      <w:r>
        <w:tab/>
        <w:t>MSC: Analytical</w:t>
      </w:r>
    </w:p>
    <w:p w14:paraId="55FA28EF" w14:textId="77777777" w:rsidR="00000000" w:rsidRDefault="00000000">
      <w:pPr>
        <w:pStyle w:val="MyNL1"/>
      </w:pPr>
      <w:r>
        <w:tab/>
        <w:t>199.</w:t>
      </w:r>
      <w:r>
        <w:tab/>
        <w:t>Suppose that the government were to replace the income tax with a consumption tax so that interest on savings was not taxed. This would make the interest rate</w:t>
      </w:r>
    </w:p>
    <w:p w14:paraId="79014E89" w14:textId="77777777" w:rsidR="00000000" w:rsidRDefault="00000000">
      <w:pPr>
        <w:pStyle w:val="NLa"/>
      </w:pPr>
      <w:r>
        <w:t>a.</w:t>
      </w:r>
      <w:r>
        <w:tab/>
        <w:t>and investment increase.</w:t>
      </w:r>
    </w:p>
    <w:p w14:paraId="422EC552" w14:textId="77777777" w:rsidR="00000000" w:rsidRDefault="00000000">
      <w:pPr>
        <w:pStyle w:val="NLa"/>
      </w:pPr>
      <w:r>
        <w:t>b.</w:t>
      </w:r>
      <w:r>
        <w:tab/>
        <w:t>and investment decrease.</w:t>
      </w:r>
    </w:p>
    <w:p w14:paraId="1754B5D4" w14:textId="77777777" w:rsidR="00000000" w:rsidRDefault="00000000">
      <w:pPr>
        <w:pStyle w:val="NLa"/>
      </w:pPr>
      <w:r>
        <w:t>c.</w:t>
      </w:r>
      <w:r>
        <w:tab/>
        <w:t>increase and investment decrease.</w:t>
      </w:r>
    </w:p>
    <w:p w14:paraId="27D05418" w14:textId="77777777" w:rsidR="00000000" w:rsidRDefault="00000000">
      <w:pPr>
        <w:pStyle w:val="NLa"/>
      </w:pPr>
      <w:r>
        <w:t>d.</w:t>
      </w:r>
      <w:r>
        <w:tab/>
        <w:t>decrease and investment increase.</w:t>
      </w:r>
    </w:p>
    <w:p w14:paraId="7E36DA88" w14:textId="77777777" w:rsidR="00000000" w:rsidRDefault="00000000">
      <w:pPr>
        <w:pStyle w:val="ANS1"/>
      </w:pPr>
      <w:r>
        <w:t>ANS: D</w:t>
      </w:r>
      <w:r>
        <w:tab/>
        <w:t>PTS: 1</w:t>
      </w:r>
      <w:r>
        <w:tab/>
        <w:t>DIF: 3</w:t>
      </w:r>
      <w:r>
        <w:tab/>
        <w:t>REF: 18-3</w:t>
      </w:r>
    </w:p>
    <w:p w14:paraId="196A8DFE" w14:textId="77777777" w:rsidR="00000000" w:rsidRDefault="00000000">
      <w:pPr>
        <w:pStyle w:val="TOP"/>
      </w:pPr>
      <w:r>
        <w:t>TOP: Saving incentives</w:t>
      </w:r>
      <w:r>
        <w:tab/>
        <w:t>MSC: Analytical</w:t>
      </w:r>
    </w:p>
    <w:p w14:paraId="27D6030C" w14:textId="77777777" w:rsidR="00000000" w:rsidRDefault="00000000">
      <w:pPr>
        <w:pStyle w:val="MyNL1"/>
      </w:pPr>
      <w:r>
        <w:tab/>
        <w:t>200.</w:t>
      </w:r>
      <w:r>
        <w:tab/>
        <w:t>Which of the following would not be a result of replacing the income tax with a consumption tax so that interest income was not taxed?</w:t>
      </w:r>
    </w:p>
    <w:p w14:paraId="583F988F" w14:textId="77777777" w:rsidR="00000000" w:rsidRDefault="00000000">
      <w:pPr>
        <w:pStyle w:val="NLa"/>
      </w:pPr>
      <w:r>
        <w:t>a.</w:t>
      </w:r>
      <w:r>
        <w:tab/>
        <w:t>The interest rate would decrease.</w:t>
      </w:r>
    </w:p>
    <w:p w14:paraId="1ACC7E71" w14:textId="77777777" w:rsidR="00000000" w:rsidRDefault="00000000">
      <w:pPr>
        <w:pStyle w:val="NLa"/>
      </w:pPr>
      <w:r>
        <w:t>b.</w:t>
      </w:r>
      <w:r>
        <w:tab/>
        <w:t>Investment would decrease.</w:t>
      </w:r>
    </w:p>
    <w:p w14:paraId="321B7C62" w14:textId="77777777" w:rsidR="00000000" w:rsidRDefault="00000000">
      <w:pPr>
        <w:pStyle w:val="NLa"/>
      </w:pPr>
      <w:r>
        <w:t>c.</w:t>
      </w:r>
      <w:r>
        <w:tab/>
        <w:t>The standard of living would eventually rise.</w:t>
      </w:r>
    </w:p>
    <w:p w14:paraId="637F9271" w14:textId="77777777" w:rsidR="00000000" w:rsidRDefault="00000000">
      <w:pPr>
        <w:pStyle w:val="NLa"/>
      </w:pPr>
      <w:r>
        <w:t>d.</w:t>
      </w:r>
      <w:r>
        <w:tab/>
        <w:t>The supply of loanable funds would shift right.</w:t>
      </w:r>
    </w:p>
    <w:p w14:paraId="3021E6E6" w14:textId="77777777" w:rsidR="00000000" w:rsidRDefault="00000000">
      <w:pPr>
        <w:pStyle w:val="ANS1"/>
      </w:pPr>
      <w:r>
        <w:t>ANS: B</w:t>
      </w:r>
      <w:r>
        <w:tab/>
        <w:t>PTS: 1</w:t>
      </w:r>
      <w:r>
        <w:tab/>
        <w:t>DIF: 2</w:t>
      </w:r>
      <w:r>
        <w:tab/>
        <w:t>REF: 18-3</w:t>
      </w:r>
    </w:p>
    <w:p w14:paraId="1FA3C3F9" w14:textId="77777777" w:rsidR="00000000" w:rsidRDefault="00000000">
      <w:pPr>
        <w:pStyle w:val="TOP"/>
      </w:pPr>
      <w:r>
        <w:t>TOP: Saving incentives</w:t>
      </w:r>
      <w:r>
        <w:tab/>
        <w:t>MSC: Analytical</w:t>
      </w:r>
    </w:p>
    <w:p w14:paraId="68A1E6B2" w14:textId="77777777" w:rsidR="00000000" w:rsidRDefault="00000000">
      <w:pPr>
        <w:pStyle w:val="MyNL1"/>
      </w:pPr>
      <w:r>
        <w:tab/>
        <w:t>201.</w:t>
      </w:r>
      <w:r>
        <w:tab/>
        <w:t>If in the past Congress had taken additional actions to make saving more rewarding, then today it is likely that the equilibrium interest rate</w:t>
      </w:r>
    </w:p>
    <w:p w14:paraId="261C2032" w14:textId="77777777" w:rsidR="00000000" w:rsidRDefault="00000000">
      <w:pPr>
        <w:pStyle w:val="NLa"/>
      </w:pPr>
      <w:r>
        <w:t>a.</w:t>
      </w:r>
      <w:r>
        <w:tab/>
        <w:t>and quantity of loanable funds would be lower.</w:t>
      </w:r>
    </w:p>
    <w:p w14:paraId="200BD65D" w14:textId="77777777" w:rsidR="00000000" w:rsidRDefault="00000000">
      <w:pPr>
        <w:pStyle w:val="NLa"/>
      </w:pPr>
      <w:r>
        <w:t>b.</w:t>
      </w:r>
      <w:r>
        <w:tab/>
        <w:t>and quantity of loanable funds would be higher.</w:t>
      </w:r>
    </w:p>
    <w:p w14:paraId="012B6A1B" w14:textId="77777777" w:rsidR="00000000" w:rsidRDefault="00000000">
      <w:pPr>
        <w:pStyle w:val="NLa"/>
      </w:pPr>
      <w:r>
        <w:t>c.</w:t>
      </w:r>
      <w:r>
        <w:tab/>
        <w:t>would be higher and the equilibrium quantity of loanable funds would be lower.</w:t>
      </w:r>
    </w:p>
    <w:p w14:paraId="799249BF" w14:textId="77777777" w:rsidR="00000000" w:rsidRDefault="00000000">
      <w:pPr>
        <w:pStyle w:val="NLa"/>
      </w:pPr>
      <w:r>
        <w:t>d.</w:t>
      </w:r>
      <w:r>
        <w:tab/>
        <w:t>would be lower and the equilibrium quantity of loanable funds would be higher.</w:t>
      </w:r>
    </w:p>
    <w:p w14:paraId="7C243093" w14:textId="77777777" w:rsidR="00000000" w:rsidRDefault="00000000">
      <w:pPr>
        <w:pStyle w:val="ANS1"/>
      </w:pPr>
      <w:r>
        <w:t>ANS: D</w:t>
      </w:r>
      <w:r>
        <w:tab/>
        <w:t>PTS: 1</w:t>
      </w:r>
      <w:r>
        <w:tab/>
        <w:t>DIF: 2</w:t>
      </w:r>
      <w:r>
        <w:tab/>
        <w:t>REF: 18-3</w:t>
      </w:r>
    </w:p>
    <w:p w14:paraId="13687D74" w14:textId="77777777" w:rsidR="00000000" w:rsidRDefault="00000000">
      <w:pPr>
        <w:pStyle w:val="TOP"/>
      </w:pPr>
      <w:r>
        <w:t>TOP: Saving incentives</w:t>
      </w:r>
      <w:r>
        <w:tab/>
        <w:t>MSC: Applicative</w:t>
      </w:r>
    </w:p>
    <w:p w14:paraId="2AA17CF8" w14:textId="77777777" w:rsidR="00000000" w:rsidRDefault="00000000">
      <w:pPr>
        <w:pStyle w:val="MyNL1"/>
      </w:pPr>
      <w:r>
        <w:tab/>
        <w:t>202.</w:t>
      </w:r>
      <w:r>
        <w:tab/>
        <w:t>Suppose a country has a consumption tax that is similar to a state sales tax. If its government eliminates the consumption tax and replaces it with an income tax that includes an income tax on interest from savings, what happens?</w:t>
      </w:r>
    </w:p>
    <w:p w14:paraId="104407EB" w14:textId="77777777" w:rsidR="00000000" w:rsidRDefault="00000000">
      <w:pPr>
        <w:pStyle w:val="NLa"/>
      </w:pPr>
      <w:r>
        <w:t>a.</w:t>
      </w:r>
      <w:r>
        <w:tab/>
        <w:t>There is no change in the interest rate or saving.</w:t>
      </w:r>
    </w:p>
    <w:p w14:paraId="1CF08356" w14:textId="77777777" w:rsidR="00000000" w:rsidRDefault="00000000">
      <w:pPr>
        <w:pStyle w:val="NLa"/>
      </w:pPr>
      <w:r>
        <w:t>b.</w:t>
      </w:r>
      <w:r>
        <w:tab/>
        <w:t>The interest rate decreases and saving increases.</w:t>
      </w:r>
    </w:p>
    <w:p w14:paraId="51EB4039" w14:textId="77777777" w:rsidR="00000000" w:rsidRDefault="00000000">
      <w:pPr>
        <w:pStyle w:val="NLa"/>
      </w:pPr>
      <w:r>
        <w:t>c.</w:t>
      </w:r>
      <w:r>
        <w:tab/>
        <w:t>The interest rate increases and saving decreases.</w:t>
      </w:r>
    </w:p>
    <w:p w14:paraId="490BBD92" w14:textId="77777777" w:rsidR="00000000" w:rsidRDefault="00000000">
      <w:pPr>
        <w:pStyle w:val="NLa"/>
      </w:pPr>
      <w:r>
        <w:t>d.</w:t>
      </w:r>
      <w:r>
        <w:tab/>
        <w:t>None of the above is correct.</w:t>
      </w:r>
    </w:p>
    <w:p w14:paraId="62747556" w14:textId="77777777" w:rsidR="00000000" w:rsidRDefault="00000000">
      <w:pPr>
        <w:pStyle w:val="ANS1"/>
      </w:pPr>
      <w:r>
        <w:t>ANS: C</w:t>
      </w:r>
      <w:r>
        <w:tab/>
        <w:t>PTS: 1</w:t>
      </w:r>
      <w:r>
        <w:tab/>
        <w:t>DIF: 3</w:t>
      </w:r>
      <w:r>
        <w:tab/>
        <w:t>REF: 18-3</w:t>
      </w:r>
    </w:p>
    <w:p w14:paraId="28C64247" w14:textId="77777777" w:rsidR="00000000" w:rsidRDefault="00000000">
      <w:pPr>
        <w:pStyle w:val="TOP"/>
      </w:pPr>
      <w:r>
        <w:t>TOP: Saving incentives</w:t>
      </w:r>
      <w:r>
        <w:tab/>
        <w:t>MSC: Analytical</w:t>
      </w:r>
    </w:p>
    <w:p w14:paraId="58E9760F" w14:textId="77777777" w:rsidR="00000000" w:rsidRDefault="00000000">
      <w:pPr>
        <w:pStyle w:val="MyNL1"/>
      </w:pPr>
      <w:r>
        <w:tab/>
        <w:t>203.</w:t>
      </w:r>
      <w:r>
        <w:tab/>
        <w:t>Suppose that a country has only a sales tax. Now suppose it replaces the sales tax with an income tax that includes a tax on interest income. This would make equilibrium</w:t>
      </w:r>
    </w:p>
    <w:p w14:paraId="0F62F63E" w14:textId="77777777" w:rsidR="00000000" w:rsidRDefault="00000000">
      <w:pPr>
        <w:pStyle w:val="NLa"/>
      </w:pPr>
      <w:r>
        <w:t>a.</w:t>
      </w:r>
      <w:r>
        <w:tab/>
        <w:t>interest rates and the quantity of loanable funds rise.</w:t>
      </w:r>
    </w:p>
    <w:p w14:paraId="628D655D" w14:textId="77777777" w:rsidR="00000000" w:rsidRDefault="00000000">
      <w:pPr>
        <w:pStyle w:val="NLa"/>
      </w:pPr>
      <w:r>
        <w:t>b.</w:t>
      </w:r>
      <w:r>
        <w:tab/>
        <w:t>interest rates rise and the quantity of loanable funds fall.</w:t>
      </w:r>
    </w:p>
    <w:p w14:paraId="65768D81" w14:textId="77777777" w:rsidR="00000000" w:rsidRDefault="00000000">
      <w:pPr>
        <w:pStyle w:val="NLa"/>
      </w:pPr>
      <w:r>
        <w:t>c.</w:t>
      </w:r>
      <w:r>
        <w:tab/>
        <w:t>interest rates fall and the quantity of loanable funds rise.</w:t>
      </w:r>
    </w:p>
    <w:p w14:paraId="101F7D36" w14:textId="77777777" w:rsidR="00000000" w:rsidRDefault="00000000">
      <w:pPr>
        <w:pStyle w:val="NLa"/>
      </w:pPr>
      <w:r>
        <w:t>d.</w:t>
      </w:r>
      <w:r>
        <w:tab/>
        <w:t>interest rates and the quantity of loanable funds fall.</w:t>
      </w:r>
    </w:p>
    <w:p w14:paraId="231330F3" w14:textId="77777777" w:rsidR="00000000" w:rsidRDefault="00000000">
      <w:pPr>
        <w:pStyle w:val="ANS1"/>
      </w:pPr>
      <w:r>
        <w:t>ANS: B</w:t>
      </w:r>
      <w:r>
        <w:tab/>
        <w:t>PTS: 1</w:t>
      </w:r>
      <w:r>
        <w:tab/>
        <w:t>DIF: 3</w:t>
      </w:r>
      <w:r>
        <w:tab/>
        <w:t>REF: 18-3</w:t>
      </w:r>
    </w:p>
    <w:p w14:paraId="324993D3" w14:textId="77777777" w:rsidR="00000000" w:rsidRDefault="00000000">
      <w:pPr>
        <w:pStyle w:val="TOP"/>
      </w:pPr>
      <w:r>
        <w:t>TOP: Saving incentives</w:t>
      </w:r>
      <w:r>
        <w:tab/>
        <w:t>MSC: Analytical</w:t>
      </w:r>
    </w:p>
    <w:p w14:paraId="4BB8CC4F" w14:textId="77777777" w:rsidR="00000000" w:rsidRDefault="00000000">
      <w:pPr>
        <w:pStyle w:val="MyNL1"/>
      </w:pPr>
      <w:r>
        <w:tab/>
        <w:t>204.</w:t>
      </w:r>
      <w:r>
        <w:tab/>
        <w:t>Suppose that a government that taxed all interest income changed its tax law so that the first $5,000 of a taxpayer’s interest income was tax free. This would shift the</w:t>
      </w:r>
    </w:p>
    <w:p w14:paraId="0B82D78E" w14:textId="77777777" w:rsidR="00000000" w:rsidRDefault="00000000">
      <w:pPr>
        <w:pStyle w:val="NLa"/>
      </w:pPr>
      <w:r>
        <w:t>a.</w:t>
      </w:r>
      <w:r>
        <w:tab/>
        <w:t>supply for loanable funds right making interest rates fall.</w:t>
      </w:r>
    </w:p>
    <w:p w14:paraId="359428CB" w14:textId="77777777" w:rsidR="00000000" w:rsidRDefault="00000000">
      <w:pPr>
        <w:pStyle w:val="NLa"/>
      </w:pPr>
      <w:r>
        <w:t>b.</w:t>
      </w:r>
      <w:r>
        <w:tab/>
        <w:t>supply of loanable funds left making interest rates rise.</w:t>
      </w:r>
    </w:p>
    <w:p w14:paraId="0FEDD528" w14:textId="77777777" w:rsidR="00000000" w:rsidRDefault="00000000">
      <w:pPr>
        <w:pStyle w:val="NLa"/>
      </w:pPr>
      <w:r>
        <w:t>c.</w:t>
      </w:r>
      <w:r>
        <w:tab/>
        <w:t>demand for loanable funds right making the interest rate rise.</w:t>
      </w:r>
    </w:p>
    <w:p w14:paraId="3217181A" w14:textId="77777777" w:rsidR="00000000" w:rsidRDefault="00000000">
      <w:pPr>
        <w:pStyle w:val="NLa"/>
      </w:pPr>
      <w:r>
        <w:t>d.</w:t>
      </w:r>
      <w:r>
        <w:tab/>
        <w:t>demand for loanable funds left making the interest rate fall.</w:t>
      </w:r>
    </w:p>
    <w:p w14:paraId="3B047C9B" w14:textId="77777777" w:rsidR="00000000" w:rsidRDefault="00000000">
      <w:pPr>
        <w:pStyle w:val="ANS1"/>
      </w:pPr>
      <w:r>
        <w:t>ANS: A</w:t>
      </w:r>
      <w:r>
        <w:tab/>
        <w:t>PTS: 1</w:t>
      </w:r>
      <w:r>
        <w:tab/>
        <w:t>DIF: 2</w:t>
      </w:r>
      <w:r>
        <w:tab/>
        <w:t>REF: 18-3</w:t>
      </w:r>
    </w:p>
    <w:p w14:paraId="362D1403" w14:textId="77777777" w:rsidR="00000000" w:rsidRDefault="00000000">
      <w:pPr>
        <w:pStyle w:val="TOP"/>
      </w:pPr>
      <w:r>
        <w:t>TOP: Saving incentives</w:t>
      </w:r>
      <w:r>
        <w:tab/>
        <w:t>MSC: Applicative</w:t>
      </w:r>
    </w:p>
    <w:p w14:paraId="7A65786D" w14:textId="77777777" w:rsidR="00000000" w:rsidRDefault="00000000">
      <w:pPr>
        <w:pStyle w:val="MyNL1"/>
      </w:pPr>
      <w:r>
        <w:tab/>
        <w:t>205.</w:t>
      </w:r>
      <w:r>
        <w:tab/>
        <w:t xml:space="preserve">Which of the following is </w:t>
      </w:r>
      <w:r>
        <w:rPr>
          <w:i/>
        </w:rPr>
        <w:t xml:space="preserve">not </w:t>
      </w:r>
      <w:r>
        <w:t>correct?</w:t>
      </w:r>
    </w:p>
    <w:p w14:paraId="21C9D66D" w14:textId="77777777" w:rsidR="00000000" w:rsidRDefault="00000000">
      <w:pPr>
        <w:pStyle w:val="NLa"/>
      </w:pPr>
      <w:r>
        <w:t>a.</w:t>
      </w:r>
      <w:r>
        <w:tab/>
        <w:t>American families save a larger fraction of their incomes than their counterparts in many other countries such as Germany and Japan.</w:t>
      </w:r>
    </w:p>
    <w:p w14:paraId="5733CB91" w14:textId="77777777" w:rsidR="00000000" w:rsidRDefault="00000000">
      <w:pPr>
        <w:pStyle w:val="NLa"/>
      </w:pPr>
      <w:r>
        <w:t>b.</w:t>
      </w:r>
      <w:r>
        <w:tab/>
        <w:t>Saving is an important long-run determinant of a nation's standard of living.</w:t>
      </w:r>
    </w:p>
    <w:p w14:paraId="79156DD0" w14:textId="77777777" w:rsidR="00000000" w:rsidRDefault="00000000">
      <w:pPr>
        <w:pStyle w:val="NLa"/>
      </w:pPr>
      <w:r>
        <w:t>c.</w:t>
      </w:r>
      <w:r>
        <w:tab/>
        <w:t>A change in tax laws that encouraged greater saving would lower interest rates.</w:t>
      </w:r>
    </w:p>
    <w:p w14:paraId="4622B33B" w14:textId="77777777" w:rsidR="00000000" w:rsidRDefault="00000000">
      <w:pPr>
        <w:pStyle w:val="NLa"/>
      </w:pPr>
      <w:r>
        <w:t>d.</w:t>
      </w:r>
      <w:r>
        <w:tab/>
        <w:t>Taxes on interest income can substantially decrease the future value of current saving.</w:t>
      </w:r>
    </w:p>
    <w:p w14:paraId="3C42C336" w14:textId="77777777" w:rsidR="00000000" w:rsidRDefault="00000000">
      <w:pPr>
        <w:pStyle w:val="ANS1"/>
      </w:pPr>
      <w:r>
        <w:t>ANS: A</w:t>
      </w:r>
      <w:r>
        <w:tab/>
        <w:t>PTS: 1</w:t>
      </w:r>
      <w:r>
        <w:tab/>
        <w:t>DIF: 1</w:t>
      </w:r>
      <w:r>
        <w:tab/>
        <w:t>REF: 18-3</w:t>
      </w:r>
    </w:p>
    <w:p w14:paraId="6847D438" w14:textId="77777777" w:rsidR="00000000" w:rsidRDefault="00000000">
      <w:pPr>
        <w:pStyle w:val="TOP"/>
      </w:pPr>
      <w:r>
        <w:t>TOP: Saving incentives</w:t>
      </w:r>
      <w:r>
        <w:tab/>
        <w:t>MSC: Applicative</w:t>
      </w:r>
    </w:p>
    <w:p w14:paraId="26A54DE0" w14:textId="77777777" w:rsidR="00000000" w:rsidRDefault="00000000">
      <w:pPr>
        <w:pStyle w:val="MyNL1"/>
      </w:pPr>
      <w:r>
        <w:tab/>
        <w:t>206.</w:t>
      </w:r>
      <w:r>
        <w:tab/>
        <w:t>If Congress instituted an investment tax credit, the interest rate would</w:t>
      </w:r>
    </w:p>
    <w:p w14:paraId="2EA94293" w14:textId="77777777" w:rsidR="00000000" w:rsidRDefault="00000000">
      <w:pPr>
        <w:pStyle w:val="NLa"/>
      </w:pPr>
      <w:r>
        <w:t>a.</w:t>
      </w:r>
      <w:r>
        <w:tab/>
        <w:t>rise and saving would rise.</w:t>
      </w:r>
    </w:p>
    <w:p w14:paraId="2E6BBDB9" w14:textId="77777777" w:rsidR="00000000" w:rsidRDefault="00000000">
      <w:pPr>
        <w:pStyle w:val="NLa"/>
      </w:pPr>
      <w:r>
        <w:t>b.</w:t>
      </w:r>
      <w:r>
        <w:tab/>
        <w:t>fall and saving would fall.</w:t>
      </w:r>
    </w:p>
    <w:p w14:paraId="765A1E26" w14:textId="77777777" w:rsidR="00000000" w:rsidRDefault="00000000">
      <w:pPr>
        <w:pStyle w:val="NLa"/>
      </w:pPr>
      <w:r>
        <w:t>c.</w:t>
      </w:r>
      <w:r>
        <w:tab/>
        <w:t>rise and saving would fall.</w:t>
      </w:r>
    </w:p>
    <w:p w14:paraId="7A437DA1" w14:textId="77777777" w:rsidR="00000000" w:rsidRDefault="00000000">
      <w:pPr>
        <w:pStyle w:val="NLa"/>
      </w:pPr>
      <w:r>
        <w:t>d.</w:t>
      </w:r>
      <w:r>
        <w:tab/>
        <w:t>fall and saving would rise.</w:t>
      </w:r>
    </w:p>
    <w:p w14:paraId="0A378400" w14:textId="77777777" w:rsidR="00000000" w:rsidRDefault="00000000">
      <w:pPr>
        <w:pStyle w:val="ANS1"/>
      </w:pPr>
      <w:r>
        <w:t>ANS: A</w:t>
      </w:r>
      <w:r>
        <w:tab/>
        <w:t>PTS: 1</w:t>
      </w:r>
      <w:r>
        <w:tab/>
        <w:t>DIF: 2</w:t>
      </w:r>
      <w:r>
        <w:tab/>
        <w:t>REF: 18-3</w:t>
      </w:r>
    </w:p>
    <w:p w14:paraId="0ECFA6E1" w14:textId="77777777" w:rsidR="00000000" w:rsidRDefault="00000000">
      <w:pPr>
        <w:pStyle w:val="TOP"/>
      </w:pPr>
      <w:r>
        <w:t>TOP: Investment incentives</w:t>
      </w:r>
      <w:r>
        <w:tab/>
        <w:t>MSC: Analytical</w:t>
      </w:r>
    </w:p>
    <w:p w14:paraId="4F41C607" w14:textId="77777777" w:rsidR="00000000" w:rsidRDefault="00000000">
      <w:pPr>
        <w:pStyle w:val="MyNL1"/>
      </w:pPr>
      <w:r>
        <w:tab/>
        <w:t>207.</w:t>
      </w:r>
      <w:r>
        <w:tab/>
        <w:t>If Congress instituted an investment tax credit, the equilibrium quantity of loa</w:t>
      </w:r>
      <w:r>
        <w:t>n</w:t>
      </w:r>
      <w:r>
        <w:t>able funds would</w:t>
      </w:r>
    </w:p>
    <w:p w14:paraId="2956CE8A" w14:textId="77777777" w:rsidR="00000000" w:rsidRDefault="00000000">
      <w:pPr>
        <w:pStyle w:val="NLa"/>
      </w:pPr>
      <w:r>
        <w:t>a.</w:t>
      </w:r>
      <w:r>
        <w:tab/>
        <w:t>rise.</w:t>
      </w:r>
    </w:p>
    <w:p w14:paraId="023E4F5D" w14:textId="77777777" w:rsidR="00000000" w:rsidRDefault="00000000">
      <w:pPr>
        <w:pStyle w:val="NLa"/>
      </w:pPr>
      <w:r>
        <w:t>b.</w:t>
      </w:r>
      <w:r>
        <w:tab/>
        <w:t>fall.</w:t>
      </w:r>
    </w:p>
    <w:p w14:paraId="2B776459" w14:textId="77777777" w:rsidR="00000000" w:rsidRDefault="00000000">
      <w:pPr>
        <w:pStyle w:val="NLa"/>
      </w:pPr>
      <w:r>
        <w:t>c.</w:t>
      </w:r>
      <w:r>
        <w:tab/>
        <w:t>be unchanged.</w:t>
      </w:r>
    </w:p>
    <w:p w14:paraId="1E5181B4" w14:textId="77777777" w:rsidR="00000000" w:rsidRDefault="00000000">
      <w:pPr>
        <w:pStyle w:val="NLa"/>
      </w:pPr>
      <w:r>
        <w:t>d.</w:t>
      </w:r>
      <w:r>
        <w:tab/>
        <w:t>move in an uncertain direction.</w:t>
      </w:r>
    </w:p>
    <w:p w14:paraId="37E998EE" w14:textId="77777777" w:rsidR="00000000" w:rsidRDefault="00000000">
      <w:pPr>
        <w:pStyle w:val="ANS1"/>
      </w:pPr>
      <w:r>
        <w:t>ANS: A</w:t>
      </w:r>
      <w:r>
        <w:tab/>
        <w:t>PTS: 1</w:t>
      </w:r>
      <w:r>
        <w:tab/>
        <w:t>DIF: 1</w:t>
      </w:r>
      <w:r>
        <w:tab/>
        <w:t>REF: 18-3</w:t>
      </w:r>
    </w:p>
    <w:p w14:paraId="179CA154" w14:textId="77777777" w:rsidR="00000000" w:rsidRDefault="00000000">
      <w:pPr>
        <w:pStyle w:val="TOP"/>
      </w:pPr>
      <w:r>
        <w:t>TOP: Investment incentives</w:t>
      </w:r>
      <w:r>
        <w:tab/>
        <w:t>MSC: Applicative</w:t>
      </w:r>
    </w:p>
    <w:p w14:paraId="6EE5D633" w14:textId="77777777" w:rsidR="00000000" w:rsidRDefault="00000000">
      <w:pPr>
        <w:pStyle w:val="MyNL1"/>
      </w:pPr>
      <w:r>
        <w:tab/>
        <w:t>208.</w:t>
      </w:r>
      <w:r>
        <w:tab/>
        <w:t xml:space="preserve">Suppose that the US offered a tax credit for firms who would build new factories in the US. Then, </w:t>
      </w:r>
    </w:p>
    <w:p w14:paraId="025755B2" w14:textId="77777777" w:rsidR="00000000" w:rsidRDefault="00000000">
      <w:pPr>
        <w:pStyle w:val="NLa"/>
      </w:pPr>
      <w:r>
        <w:t>a.</w:t>
      </w:r>
      <w:r>
        <w:tab/>
        <w:t>the demand for loanable funds would shift right, initially creating a surplus of loanable funds at the original interest rate.</w:t>
      </w:r>
    </w:p>
    <w:p w14:paraId="6B7F482E" w14:textId="77777777" w:rsidR="00000000" w:rsidRDefault="00000000">
      <w:pPr>
        <w:pStyle w:val="NLa"/>
      </w:pPr>
      <w:r>
        <w:t>b.</w:t>
      </w:r>
      <w:r>
        <w:tab/>
        <w:t>the demand for loanable funds would shift right, initially creating a shortage of loanable funds at the original interest rate.</w:t>
      </w:r>
    </w:p>
    <w:p w14:paraId="0D010799" w14:textId="77777777" w:rsidR="00000000" w:rsidRDefault="00000000">
      <w:pPr>
        <w:pStyle w:val="NLa"/>
      </w:pPr>
      <w:r>
        <w:t>c.</w:t>
      </w:r>
      <w:r>
        <w:tab/>
        <w:t>the supply of loanable funds would shift right, initially creating a surplus of loanable funds at the original interest rate.</w:t>
      </w:r>
    </w:p>
    <w:p w14:paraId="7B8D3EF0" w14:textId="77777777" w:rsidR="00000000" w:rsidRDefault="00000000">
      <w:pPr>
        <w:pStyle w:val="NLa"/>
      </w:pPr>
      <w:r>
        <w:t>d.</w:t>
      </w:r>
      <w:r>
        <w:tab/>
        <w:t>the supply of loanable funds would shift right, initially creating a shortage of loanable funds at the original interest rate.</w:t>
      </w:r>
    </w:p>
    <w:p w14:paraId="74B46C87" w14:textId="77777777" w:rsidR="00000000" w:rsidRDefault="00000000">
      <w:pPr>
        <w:pStyle w:val="ANS1"/>
      </w:pPr>
      <w:r>
        <w:t>ANS: B</w:t>
      </w:r>
      <w:r>
        <w:tab/>
        <w:t>PTS: 1</w:t>
      </w:r>
      <w:r>
        <w:tab/>
        <w:t>DIF: 2</w:t>
      </w:r>
      <w:r>
        <w:tab/>
        <w:t>REF: 18-3</w:t>
      </w:r>
    </w:p>
    <w:p w14:paraId="48B4743F" w14:textId="77777777" w:rsidR="00000000" w:rsidRDefault="00000000">
      <w:pPr>
        <w:pStyle w:val="TOP"/>
      </w:pPr>
      <w:r>
        <w:t>TOP: Investment incentives</w:t>
      </w:r>
      <w:r>
        <w:tab/>
        <w:t>MSC: Applicative</w:t>
      </w:r>
    </w:p>
    <w:p w14:paraId="4DDC82CE" w14:textId="77777777" w:rsidR="00000000" w:rsidRDefault="00000000">
      <w:pPr>
        <w:pStyle w:val="MyNL1"/>
      </w:pPr>
      <w:r>
        <w:tab/>
        <w:t>209.</w:t>
      </w:r>
      <w:r>
        <w:tab/>
        <w:t>Suppose that Congress were to institute an investment tax credit. What would happen in the market for loanable funds?</w:t>
      </w:r>
    </w:p>
    <w:p w14:paraId="1F930496" w14:textId="77777777" w:rsidR="00000000" w:rsidRDefault="00000000">
      <w:pPr>
        <w:pStyle w:val="NLa"/>
      </w:pPr>
      <w:r>
        <w:t>a.</w:t>
      </w:r>
      <w:r>
        <w:tab/>
        <w:t>The demand for loanable funds would shift left.</w:t>
      </w:r>
    </w:p>
    <w:p w14:paraId="6623A99C" w14:textId="77777777" w:rsidR="00000000" w:rsidRDefault="00000000">
      <w:pPr>
        <w:pStyle w:val="NLa"/>
      </w:pPr>
      <w:r>
        <w:t>b.</w:t>
      </w:r>
      <w:r>
        <w:tab/>
        <w:t>The supply of loanable funds would shift left.</w:t>
      </w:r>
    </w:p>
    <w:p w14:paraId="012EAB94" w14:textId="77777777" w:rsidR="00000000" w:rsidRDefault="00000000">
      <w:pPr>
        <w:pStyle w:val="NLa"/>
      </w:pPr>
      <w:r>
        <w:t>c.</w:t>
      </w:r>
      <w:r>
        <w:tab/>
        <w:t>The demand for loanable funds would shift right.</w:t>
      </w:r>
    </w:p>
    <w:p w14:paraId="76790170" w14:textId="77777777" w:rsidR="00000000" w:rsidRDefault="00000000">
      <w:pPr>
        <w:pStyle w:val="NLa"/>
      </w:pPr>
      <w:r>
        <w:t>d.</w:t>
      </w:r>
      <w:r>
        <w:tab/>
        <w:t>The supply of loanable funds would shift right.</w:t>
      </w:r>
    </w:p>
    <w:p w14:paraId="1B391A21" w14:textId="77777777" w:rsidR="00000000" w:rsidRDefault="00000000">
      <w:pPr>
        <w:pStyle w:val="ANS1"/>
      </w:pPr>
      <w:r>
        <w:t>ANS: C</w:t>
      </w:r>
      <w:r>
        <w:tab/>
        <w:t>PTS: 1</w:t>
      </w:r>
      <w:r>
        <w:tab/>
        <w:t>DIF: 1</w:t>
      </w:r>
      <w:r>
        <w:tab/>
        <w:t>REF: 18-3</w:t>
      </w:r>
    </w:p>
    <w:p w14:paraId="78AC2D57" w14:textId="77777777" w:rsidR="00000000" w:rsidRDefault="00000000">
      <w:pPr>
        <w:pStyle w:val="TOP"/>
      </w:pPr>
      <w:r>
        <w:t>TOP: Investment incentives</w:t>
      </w:r>
      <w:r>
        <w:tab/>
        <w:t>MSC: Applicative</w:t>
      </w:r>
    </w:p>
    <w:p w14:paraId="00545C25" w14:textId="77777777" w:rsidR="00000000" w:rsidRDefault="00000000">
      <w:pPr>
        <w:pStyle w:val="MyNL1"/>
      </w:pPr>
      <w:r>
        <w:tab/>
        <w:t>210.</w:t>
      </w:r>
      <w:r>
        <w:tab/>
        <w:t>Suppose that Congress were to repeal an investment tax credit. What would happen in the market for loanable funds?</w:t>
      </w:r>
    </w:p>
    <w:p w14:paraId="3F5F9C88" w14:textId="77777777" w:rsidR="00000000" w:rsidRDefault="00000000">
      <w:pPr>
        <w:pStyle w:val="NLa"/>
      </w:pPr>
      <w:r>
        <w:t>a.</w:t>
      </w:r>
      <w:r>
        <w:tab/>
        <w:t>The demand and supply of loanable funds would shift right.</w:t>
      </w:r>
    </w:p>
    <w:p w14:paraId="5204E3E0" w14:textId="77777777" w:rsidR="00000000" w:rsidRDefault="00000000">
      <w:pPr>
        <w:pStyle w:val="NLa"/>
      </w:pPr>
      <w:r>
        <w:t>b.</w:t>
      </w:r>
      <w:r>
        <w:tab/>
        <w:t>The demand and supply of loanable funds would shift left.</w:t>
      </w:r>
    </w:p>
    <w:p w14:paraId="20A6E1C4" w14:textId="77777777" w:rsidR="00000000" w:rsidRDefault="00000000">
      <w:pPr>
        <w:pStyle w:val="NLa"/>
      </w:pPr>
      <w:r>
        <w:t>c.</w:t>
      </w:r>
      <w:r>
        <w:tab/>
        <w:t>The supply of loanable funds would shift right.</w:t>
      </w:r>
    </w:p>
    <w:p w14:paraId="3D2FEA6E" w14:textId="77777777" w:rsidR="00000000" w:rsidRDefault="00000000">
      <w:pPr>
        <w:pStyle w:val="NLa"/>
      </w:pPr>
      <w:r>
        <w:t>d.</w:t>
      </w:r>
      <w:r>
        <w:tab/>
        <w:t>The demand for loanable funds would shift left.</w:t>
      </w:r>
    </w:p>
    <w:p w14:paraId="724149B6" w14:textId="77777777" w:rsidR="00000000" w:rsidRDefault="00000000">
      <w:pPr>
        <w:pStyle w:val="ANS1"/>
      </w:pPr>
      <w:r>
        <w:t>ANS: D</w:t>
      </w:r>
      <w:r>
        <w:tab/>
        <w:t>PTS: 1</w:t>
      </w:r>
      <w:r>
        <w:tab/>
        <w:t>DIF: 1</w:t>
      </w:r>
      <w:r>
        <w:tab/>
        <w:t>REF: 18-3</w:t>
      </w:r>
    </w:p>
    <w:p w14:paraId="4DB5BD75" w14:textId="77777777" w:rsidR="00000000" w:rsidRDefault="00000000">
      <w:pPr>
        <w:pStyle w:val="TOP"/>
      </w:pPr>
      <w:r>
        <w:t>TOP: Investment incentives</w:t>
      </w:r>
      <w:r>
        <w:tab/>
        <w:t>MSC: Applicative</w:t>
      </w:r>
    </w:p>
    <w:p w14:paraId="50321289" w14:textId="77777777" w:rsidR="00000000" w:rsidRDefault="00000000">
      <w:pPr>
        <w:pStyle w:val="MyNL1"/>
      </w:pPr>
      <w:r>
        <w:tab/>
        <w:t>211.</w:t>
      </w:r>
      <w:r>
        <w:tab/>
        <w:t>Suppose a country repealed its investment tax credit. The effects of this are repr</w:t>
      </w:r>
      <w:r>
        <w:t>e</w:t>
      </w:r>
      <w:r>
        <w:t>sented by shifting the</w:t>
      </w:r>
    </w:p>
    <w:p w14:paraId="2BFDF43A" w14:textId="77777777" w:rsidR="00000000" w:rsidRDefault="00000000">
      <w:pPr>
        <w:pStyle w:val="NLa"/>
      </w:pPr>
      <w:r>
        <w:t>a.</w:t>
      </w:r>
      <w:r>
        <w:tab/>
        <w:t>demand for and the supply of loanable funds to the right.</w:t>
      </w:r>
    </w:p>
    <w:p w14:paraId="488F2279" w14:textId="77777777" w:rsidR="00000000" w:rsidRDefault="00000000">
      <w:pPr>
        <w:pStyle w:val="NLa"/>
      </w:pPr>
      <w:r>
        <w:t>b.</w:t>
      </w:r>
      <w:r>
        <w:tab/>
        <w:t>demand for and the supply of loanable funds to the left.</w:t>
      </w:r>
    </w:p>
    <w:p w14:paraId="362A47C9" w14:textId="77777777" w:rsidR="00000000" w:rsidRDefault="00000000">
      <w:pPr>
        <w:pStyle w:val="NLa"/>
      </w:pPr>
      <w:r>
        <w:t>c.</w:t>
      </w:r>
      <w:r>
        <w:tab/>
        <w:t>supply of loanable funds to the right and the demand for loanable funds to the left.</w:t>
      </w:r>
    </w:p>
    <w:p w14:paraId="0F10BCF8" w14:textId="77777777" w:rsidR="00000000" w:rsidRDefault="00000000">
      <w:pPr>
        <w:pStyle w:val="NLa"/>
      </w:pPr>
      <w:r>
        <w:t>d.</w:t>
      </w:r>
      <w:r>
        <w:tab/>
        <w:t>None of the above is correct.</w:t>
      </w:r>
    </w:p>
    <w:p w14:paraId="102E2C7F" w14:textId="77777777" w:rsidR="00000000" w:rsidRDefault="00000000">
      <w:pPr>
        <w:pStyle w:val="ANS1"/>
      </w:pPr>
      <w:r>
        <w:t>ANS: D</w:t>
      </w:r>
      <w:r>
        <w:tab/>
        <w:t>PTS: 1</w:t>
      </w:r>
      <w:r>
        <w:tab/>
        <w:t>DIF: 2</w:t>
      </w:r>
      <w:r>
        <w:tab/>
        <w:t>REF: 18-3</w:t>
      </w:r>
    </w:p>
    <w:p w14:paraId="566DB2AB" w14:textId="77777777" w:rsidR="00000000" w:rsidRDefault="00000000">
      <w:pPr>
        <w:pStyle w:val="TOP"/>
      </w:pPr>
      <w:r>
        <w:t>TOP: Investment incentives</w:t>
      </w:r>
      <w:r>
        <w:tab/>
        <w:t>MSC: Applicative</w:t>
      </w:r>
    </w:p>
    <w:p w14:paraId="496C1C3E" w14:textId="77777777" w:rsidR="00000000" w:rsidRDefault="00000000">
      <w:pPr>
        <w:pStyle w:val="MyNL1"/>
      </w:pPr>
      <w:r>
        <w:tab/>
        <w:t>212.</w:t>
      </w:r>
      <w:r>
        <w:tab/>
        <w:t>Suppose Congress institutes an investment tax credit. What would happen in the market for loanable funds?</w:t>
      </w:r>
    </w:p>
    <w:p w14:paraId="5384535C" w14:textId="77777777" w:rsidR="00000000" w:rsidRDefault="00000000">
      <w:pPr>
        <w:pStyle w:val="NLa"/>
      </w:pPr>
      <w:r>
        <w:t>a.</w:t>
      </w:r>
      <w:r>
        <w:tab/>
        <w:t>The interest rate and investment would fall.</w:t>
      </w:r>
    </w:p>
    <w:p w14:paraId="167ECC49" w14:textId="77777777" w:rsidR="00000000" w:rsidRDefault="00000000">
      <w:pPr>
        <w:pStyle w:val="NLa"/>
      </w:pPr>
      <w:r>
        <w:t>b.</w:t>
      </w:r>
      <w:r>
        <w:tab/>
        <w:t>The interest rate and investment would rise.</w:t>
      </w:r>
    </w:p>
    <w:p w14:paraId="196FDA86" w14:textId="77777777" w:rsidR="00000000" w:rsidRDefault="00000000">
      <w:pPr>
        <w:pStyle w:val="NLa"/>
      </w:pPr>
      <w:r>
        <w:t>c.</w:t>
      </w:r>
      <w:r>
        <w:tab/>
        <w:t>The interest rate would rise and investment would fall.</w:t>
      </w:r>
    </w:p>
    <w:p w14:paraId="731EFD86" w14:textId="77777777" w:rsidR="00000000" w:rsidRDefault="00000000">
      <w:pPr>
        <w:pStyle w:val="NLa"/>
      </w:pPr>
      <w:r>
        <w:t>d.</w:t>
      </w:r>
      <w:r>
        <w:tab/>
        <w:t>None of the above is necessarily correct.</w:t>
      </w:r>
    </w:p>
    <w:p w14:paraId="06F0FC63" w14:textId="77777777" w:rsidR="00000000" w:rsidRDefault="00000000">
      <w:pPr>
        <w:pStyle w:val="ANS1"/>
      </w:pPr>
      <w:r>
        <w:t>ANS: B</w:t>
      </w:r>
      <w:r>
        <w:tab/>
        <w:t>PTS: 1</w:t>
      </w:r>
      <w:r>
        <w:tab/>
        <w:t>DIF: 2</w:t>
      </w:r>
      <w:r>
        <w:tab/>
        <w:t>REF: 18-3</w:t>
      </w:r>
    </w:p>
    <w:p w14:paraId="660F1B6F" w14:textId="77777777" w:rsidR="00000000" w:rsidRDefault="00000000">
      <w:pPr>
        <w:pStyle w:val="TOP"/>
      </w:pPr>
      <w:r>
        <w:t>TOP: Investment incentives</w:t>
      </w:r>
      <w:r>
        <w:tab/>
        <w:t>MSC: Applicative</w:t>
      </w:r>
    </w:p>
    <w:p w14:paraId="6C9C5760" w14:textId="77777777" w:rsidR="00000000" w:rsidRDefault="00000000">
      <w:pPr>
        <w:pStyle w:val="MyNL1"/>
      </w:pPr>
      <w:r>
        <w:tab/>
        <w:t>213.</w:t>
      </w:r>
      <w:r>
        <w:tab/>
        <w:t xml:space="preserve">An increase in an investment tax credit would create a </w:t>
      </w:r>
    </w:p>
    <w:p w14:paraId="44D0E6D9" w14:textId="77777777" w:rsidR="00000000" w:rsidRDefault="00000000">
      <w:pPr>
        <w:pStyle w:val="NLa"/>
      </w:pPr>
      <w:r>
        <w:t>a.</w:t>
      </w:r>
      <w:r>
        <w:tab/>
        <w:t>shortage at the former equilibrium interest rate. This shortage would lead to a rise in the interest rate.</w:t>
      </w:r>
    </w:p>
    <w:p w14:paraId="1D34FF1B" w14:textId="77777777" w:rsidR="00000000" w:rsidRDefault="00000000">
      <w:pPr>
        <w:pStyle w:val="NLa"/>
      </w:pPr>
      <w:r>
        <w:t>b.</w:t>
      </w:r>
      <w:r>
        <w:tab/>
        <w:t>shortage at the former equilibrium interest rate. This shortage would lead to a fall in the interest rate.</w:t>
      </w:r>
    </w:p>
    <w:p w14:paraId="152B7458" w14:textId="77777777" w:rsidR="00000000" w:rsidRDefault="00000000">
      <w:pPr>
        <w:pStyle w:val="NLa"/>
      </w:pPr>
      <w:r>
        <w:t>c.</w:t>
      </w:r>
      <w:r>
        <w:tab/>
        <w:t>surplus at the former equilibrium interest rate. This surplus would lead to a rise in the i</w:t>
      </w:r>
      <w:r>
        <w:t>n</w:t>
      </w:r>
      <w:r>
        <w:t>terest rate.</w:t>
      </w:r>
    </w:p>
    <w:p w14:paraId="3F1B1D06" w14:textId="77777777" w:rsidR="00000000" w:rsidRDefault="00000000">
      <w:pPr>
        <w:pStyle w:val="NLa"/>
      </w:pPr>
      <w:r>
        <w:t>d.</w:t>
      </w:r>
      <w:r>
        <w:tab/>
        <w:t>surplus at the former equilibrium interest rate. This surplus would lead to a fall in the i</w:t>
      </w:r>
      <w:r>
        <w:t>n</w:t>
      </w:r>
      <w:r>
        <w:t>terest rate.</w:t>
      </w:r>
    </w:p>
    <w:p w14:paraId="0E354CD8" w14:textId="77777777" w:rsidR="00000000" w:rsidRDefault="00000000">
      <w:pPr>
        <w:pStyle w:val="ANS1"/>
      </w:pPr>
      <w:r>
        <w:t>ANS: A</w:t>
      </w:r>
      <w:r>
        <w:tab/>
        <w:t>PTS: 1</w:t>
      </w:r>
      <w:r>
        <w:tab/>
        <w:t>DIF: 3</w:t>
      </w:r>
      <w:r>
        <w:tab/>
        <w:t>REF: 18-3</w:t>
      </w:r>
    </w:p>
    <w:p w14:paraId="2DD1AFE5" w14:textId="77777777" w:rsidR="00000000" w:rsidRDefault="00000000">
      <w:pPr>
        <w:pStyle w:val="TOP"/>
      </w:pPr>
      <w:r>
        <w:t>TOP: Investment incentives</w:t>
      </w:r>
      <w:r>
        <w:tab/>
        <w:t>MSC: Analytical</w:t>
      </w:r>
    </w:p>
    <w:p w14:paraId="6055AB39" w14:textId="77777777" w:rsidR="00000000" w:rsidRDefault="00000000">
      <w:pPr>
        <w:pStyle w:val="MyNL1"/>
      </w:pPr>
      <w:r>
        <w:tab/>
        <w:t>214.</w:t>
      </w:r>
      <w:r>
        <w:tab/>
        <w:t>If the government currently has a budget deficit, then</w:t>
      </w:r>
    </w:p>
    <w:p w14:paraId="51968B0A" w14:textId="77777777" w:rsidR="00000000" w:rsidRDefault="00000000">
      <w:pPr>
        <w:pStyle w:val="NLa"/>
      </w:pPr>
      <w:r>
        <w:t>a.</w:t>
      </w:r>
      <w:r>
        <w:tab/>
        <w:t>it does not necessarily have a debt.</w:t>
      </w:r>
    </w:p>
    <w:p w14:paraId="1760D69A" w14:textId="77777777" w:rsidR="00000000" w:rsidRDefault="00000000">
      <w:pPr>
        <w:pStyle w:val="NLa"/>
      </w:pPr>
      <w:r>
        <w:t>b.</w:t>
      </w:r>
      <w:r>
        <w:tab/>
        <w:t>its debt is increasing.</w:t>
      </w:r>
    </w:p>
    <w:p w14:paraId="79158EDC" w14:textId="77777777" w:rsidR="00000000" w:rsidRDefault="00000000">
      <w:pPr>
        <w:pStyle w:val="NLa"/>
      </w:pPr>
      <w:r>
        <w:t>c.</w:t>
      </w:r>
      <w:r>
        <w:tab/>
        <w:t>government expenditures are greater than taxes.</w:t>
      </w:r>
    </w:p>
    <w:p w14:paraId="4B16819C" w14:textId="77777777" w:rsidR="00000000" w:rsidRDefault="00000000">
      <w:pPr>
        <w:pStyle w:val="NLa"/>
      </w:pPr>
      <w:r>
        <w:t>d.</w:t>
      </w:r>
      <w:r>
        <w:tab/>
        <w:t>All of the above are correct.</w:t>
      </w:r>
    </w:p>
    <w:p w14:paraId="397728E5" w14:textId="77777777" w:rsidR="00000000" w:rsidRDefault="00000000">
      <w:pPr>
        <w:pStyle w:val="ANS1"/>
      </w:pPr>
      <w:r>
        <w:t>ANS: D</w:t>
      </w:r>
      <w:r>
        <w:tab/>
        <w:t>PTS: 1</w:t>
      </w:r>
      <w:r>
        <w:tab/>
        <w:t>DIF: 2</w:t>
      </w:r>
      <w:r>
        <w:tab/>
        <w:t>REF: 18-3</w:t>
      </w:r>
    </w:p>
    <w:p w14:paraId="2B68B042" w14:textId="77777777" w:rsidR="00000000" w:rsidRDefault="00000000">
      <w:pPr>
        <w:pStyle w:val="TOP"/>
      </w:pPr>
      <w:r>
        <w:t>TOP: Budget deficit</w:t>
      </w:r>
      <w:r>
        <w:tab/>
        <w:t>MSC: Interpretive</w:t>
      </w:r>
    </w:p>
    <w:p w14:paraId="6A3EB05C" w14:textId="77777777" w:rsidR="00000000" w:rsidRDefault="00000000">
      <w:pPr>
        <w:pStyle w:val="MyNL1"/>
      </w:pPr>
      <w:r>
        <w:tab/>
        <w:t>215.</w:t>
      </w:r>
      <w:r>
        <w:tab/>
        <w:t>A budget deficit</w:t>
      </w:r>
    </w:p>
    <w:p w14:paraId="0200B834" w14:textId="77777777" w:rsidR="00000000" w:rsidRDefault="00000000">
      <w:pPr>
        <w:pStyle w:val="NLa"/>
      </w:pPr>
      <w:r>
        <w:t>a.</w:t>
      </w:r>
      <w:r>
        <w:tab/>
        <w:t>changes the supply of loanable funds.</w:t>
      </w:r>
    </w:p>
    <w:p w14:paraId="70A76340" w14:textId="77777777" w:rsidR="00000000" w:rsidRDefault="00000000">
      <w:pPr>
        <w:pStyle w:val="NLa"/>
      </w:pPr>
      <w:r>
        <w:t>b.</w:t>
      </w:r>
      <w:r>
        <w:tab/>
        <w:t>changes the demand for loanable funds.</w:t>
      </w:r>
    </w:p>
    <w:p w14:paraId="60978F94" w14:textId="77777777" w:rsidR="00000000" w:rsidRDefault="00000000">
      <w:pPr>
        <w:pStyle w:val="NLa"/>
      </w:pPr>
      <w:r>
        <w:t>c.</w:t>
      </w:r>
      <w:r>
        <w:tab/>
        <w:t>changes both the supply of and demand for loanable funds.</w:t>
      </w:r>
    </w:p>
    <w:p w14:paraId="316BFEF4" w14:textId="77777777" w:rsidR="00000000" w:rsidRDefault="00000000">
      <w:pPr>
        <w:pStyle w:val="NLa"/>
      </w:pPr>
      <w:r>
        <w:t>d.</w:t>
      </w:r>
      <w:r>
        <w:tab/>
        <w:t>does not influence the supply of or the demand for loanable funds.</w:t>
      </w:r>
    </w:p>
    <w:p w14:paraId="1720967B" w14:textId="77777777" w:rsidR="00000000" w:rsidRDefault="00000000">
      <w:pPr>
        <w:pStyle w:val="ANS1"/>
      </w:pPr>
      <w:r>
        <w:t>ANS: A</w:t>
      </w:r>
      <w:r>
        <w:tab/>
        <w:t>PTS: 1</w:t>
      </w:r>
      <w:r>
        <w:tab/>
        <w:t>DIF: 1</w:t>
      </w:r>
      <w:r>
        <w:tab/>
        <w:t>REF: 18-3</w:t>
      </w:r>
    </w:p>
    <w:p w14:paraId="5839BD3B" w14:textId="77777777" w:rsidR="00000000" w:rsidRDefault="00000000">
      <w:pPr>
        <w:pStyle w:val="TOP"/>
      </w:pPr>
      <w:r>
        <w:t>TOP: Budget deficit</w:t>
      </w:r>
      <w:r>
        <w:tab/>
        <w:t>MSC: Definitional</w:t>
      </w:r>
    </w:p>
    <w:p w14:paraId="3A1D6463" w14:textId="77777777" w:rsidR="00000000" w:rsidRDefault="00000000">
      <w:pPr>
        <w:pStyle w:val="MyNL1"/>
      </w:pPr>
      <w:r>
        <w:tab/>
        <w:t>216.</w:t>
      </w:r>
      <w:r>
        <w:tab/>
        <w:t>Other things the same, a government budget deficit</w:t>
      </w:r>
    </w:p>
    <w:p w14:paraId="14A10FA5" w14:textId="77777777" w:rsidR="00000000" w:rsidRDefault="00000000">
      <w:pPr>
        <w:pStyle w:val="NLa"/>
      </w:pPr>
      <w:r>
        <w:t>a.</w:t>
      </w:r>
      <w:r>
        <w:tab/>
        <w:t>reduces public saving, but not national saving..</w:t>
      </w:r>
    </w:p>
    <w:p w14:paraId="01E1F314" w14:textId="77777777" w:rsidR="00000000" w:rsidRDefault="00000000">
      <w:pPr>
        <w:pStyle w:val="NLa"/>
      </w:pPr>
      <w:r>
        <w:t>b.</w:t>
      </w:r>
      <w:r>
        <w:tab/>
        <w:t>reduces national saving, but not public saving.</w:t>
      </w:r>
    </w:p>
    <w:p w14:paraId="5436FA57" w14:textId="77777777" w:rsidR="00000000" w:rsidRDefault="00000000">
      <w:pPr>
        <w:pStyle w:val="NLa"/>
      </w:pPr>
      <w:r>
        <w:t>c.</w:t>
      </w:r>
      <w:r>
        <w:tab/>
        <w:t>reduces both public and national saving.</w:t>
      </w:r>
    </w:p>
    <w:p w14:paraId="5C2EBEA9" w14:textId="77777777" w:rsidR="00000000" w:rsidRDefault="00000000">
      <w:pPr>
        <w:pStyle w:val="NLa"/>
      </w:pPr>
      <w:r>
        <w:t>d.</w:t>
      </w:r>
      <w:r>
        <w:tab/>
        <w:t>reduces neither public saving nor national saving.</w:t>
      </w:r>
    </w:p>
    <w:p w14:paraId="08554F2F" w14:textId="77777777" w:rsidR="00000000" w:rsidRDefault="00000000">
      <w:pPr>
        <w:pStyle w:val="ANS1"/>
      </w:pPr>
      <w:r>
        <w:t>ANS: C</w:t>
      </w:r>
      <w:r>
        <w:tab/>
        <w:t>PTS: 1</w:t>
      </w:r>
      <w:r>
        <w:tab/>
        <w:t>DIF: 2</w:t>
      </w:r>
      <w:r>
        <w:tab/>
        <w:t>REF: 18-3</w:t>
      </w:r>
    </w:p>
    <w:p w14:paraId="4BCB863B" w14:textId="77777777" w:rsidR="00000000" w:rsidRDefault="00000000">
      <w:pPr>
        <w:pStyle w:val="TOP"/>
      </w:pPr>
      <w:r>
        <w:t>TOP: Budget deficit | Public saving | National saving</w:t>
      </w:r>
      <w:r>
        <w:tab/>
        <w:t>MSC: Interpretive</w:t>
      </w:r>
    </w:p>
    <w:p w14:paraId="59E95C33" w14:textId="77777777" w:rsidR="00000000" w:rsidRDefault="00000000">
      <w:pPr>
        <w:pStyle w:val="MyNL1"/>
      </w:pPr>
      <w:r>
        <w:tab/>
        <w:t>217.</w:t>
      </w:r>
      <w:r>
        <w:tab/>
        <w:t xml:space="preserve">A budget surplus </w:t>
      </w:r>
    </w:p>
    <w:p w14:paraId="6882F767" w14:textId="77777777" w:rsidR="00000000" w:rsidRDefault="00000000">
      <w:pPr>
        <w:pStyle w:val="NLa"/>
      </w:pPr>
      <w:r>
        <w:t>a.</w:t>
      </w:r>
      <w:r>
        <w:tab/>
        <w:t>raises the interest rate and investment.</w:t>
      </w:r>
    </w:p>
    <w:p w14:paraId="035A1352" w14:textId="77777777" w:rsidR="00000000" w:rsidRDefault="00000000">
      <w:pPr>
        <w:pStyle w:val="NLa"/>
      </w:pPr>
      <w:r>
        <w:t>b.</w:t>
      </w:r>
      <w:r>
        <w:tab/>
        <w:t>reduces the interest rate and investment.</w:t>
      </w:r>
    </w:p>
    <w:p w14:paraId="31A3EFA8" w14:textId="77777777" w:rsidR="00000000" w:rsidRDefault="00000000">
      <w:pPr>
        <w:pStyle w:val="NLa"/>
      </w:pPr>
      <w:r>
        <w:t>c.</w:t>
      </w:r>
      <w:r>
        <w:tab/>
        <w:t>raises the interest rate and reduces investment.</w:t>
      </w:r>
    </w:p>
    <w:p w14:paraId="792DC2B7" w14:textId="77777777" w:rsidR="00000000" w:rsidRDefault="00000000">
      <w:pPr>
        <w:pStyle w:val="NLa"/>
      </w:pPr>
      <w:r>
        <w:t>d.</w:t>
      </w:r>
      <w:r>
        <w:tab/>
        <w:t>reduces the interest rate and raises investment.</w:t>
      </w:r>
    </w:p>
    <w:p w14:paraId="6B93D9A5" w14:textId="77777777" w:rsidR="00000000" w:rsidRDefault="00000000">
      <w:pPr>
        <w:pStyle w:val="ANS1"/>
      </w:pPr>
      <w:r>
        <w:t>ANS: D</w:t>
      </w:r>
      <w:r>
        <w:tab/>
        <w:t>PTS: 1</w:t>
      </w:r>
      <w:r>
        <w:tab/>
        <w:t>DIF: 1</w:t>
      </w:r>
      <w:r>
        <w:tab/>
        <w:t>REF: 18-3</w:t>
      </w:r>
    </w:p>
    <w:p w14:paraId="22116FD3" w14:textId="77777777" w:rsidR="00000000" w:rsidRDefault="00000000">
      <w:pPr>
        <w:pStyle w:val="TOP"/>
      </w:pPr>
      <w:r>
        <w:t>TOP: Budget surplus</w:t>
      </w:r>
      <w:r>
        <w:tab/>
        <w:t>MSC: Definitional</w:t>
      </w:r>
    </w:p>
    <w:p w14:paraId="11FBC640" w14:textId="77777777" w:rsidR="00000000" w:rsidRDefault="00000000">
      <w:pPr>
        <w:pStyle w:val="MyNL1"/>
      </w:pPr>
      <w:r>
        <w:tab/>
        <w:t>218.</w:t>
      </w:r>
      <w:r>
        <w:tab/>
        <w:t xml:space="preserve">A budget deficit </w:t>
      </w:r>
    </w:p>
    <w:p w14:paraId="02F13B81" w14:textId="77777777" w:rsidR="00000000" w:rsidRDefault="00000000">
      <w:pPr>
        <w:pStyle w:val="NLa"/>
      </w:pPr>
      <w:r>
        <w:t>a.</w:t>
      </w:r>
      <w:r>
        <w:tab/>
        <w:t>raises the interest rate and investment.</w:t>
      </w:r>
    </w:p>
    <w:p w14:paraId="7B846474" w14:textId="77777777" w:rsidR="00000000" w:rsidRDefault="00000000">
      <w:pPr>
        <w:pStyle w:val="NLa"/>
      </w:pPr>
      <w:r>
        <w:t>b.</w:t>
      </w:r>
      <w:r>
        <w:tab/>
        <w:t>reduces the interest rate and investment.</w:t>
      </w:r>
    </w:p>
    <w:p w14:paraId="210EB6DF" w14:textId="77777777" w:rsidR="00000000" w:rsidRDefault="00000000">
      <w:pPr>
        <w:pStyle w:val="NLa"/>
      </w:pPr>
      <w:r>
        <w:t>c.</w:t>
      </w:r>
      <w:r>
        <w:tab/>
        <w:t>raises the interest rate and reduces investment.</w:t>
      </w:r>
    </w:p>
    <w:p w14:paraId="4C8A55D0" w14:textId="77777777" w:rsidR="00000000" w:rsidRDefault="00000000">
      <w:pPr>
        <w:pStyle w:val="NLa"/>
      </w:pPr>
      <w:r>
        <w:t>d.</w:t>
      </w:r>
      <w:r>
        <w:tab/>
        <w:t>reduces the interest rate and raises investment.</w:t>
      </w:r>
    </w:p>
    <w:p w14:paraId="720AED5E" w14:textId="77777777" w:rsidR="00000000" w:rsidRDefault="00000000">
      <w:pPr>
        <w:pStyle w:val="ANS1"/>
      </w:pPr>
      <w:r>
        <w:t>ANS: C</w:t>
      </w:r>
      <w:r>
        <w:tab/>
        <w:t>PTS: 1</w:t>
      </w:r>
      <w:r>
        <w:tab/>
        <w:t>DIF: 1</w:t>
      </w:r>
      <w:r>
        <w:tab/>
        <w:t>REF: 18-3</w:t>
      </w:r>
    </w:p>
    <w:p w14:paraId="28412310" w14:textId="77777777" w:rsidR="00000000" w:rsidRDefault="00000000">
      <w:pPr>
        <w:pStyle w:val="TOP"/>
      </w:pPr>
      <w:r>
        <w:t>TOP: Budget surplus</w:t>
      </w:r>
      <w:r>
        <w:tab/>
        <w:t>MSC: Definitional</w:t>
      </w:r>
    </w:p>
    <w:p w14:paraId="65EAF6A6" w14:textId="77777777" w:rsidR="00000000" w:rsidRDefault="00000000">
      <w:pPr>
        <w:pStyle w:val="MyNL1"/>
      </w:pPr>
      <w:r>
        <w:tab/>
        <w:t>219.</w:t>
      </w:r>
      <w:r>
        <w:tab/>
        <w:t>In the first part of this decade the U.S. government went from a surplus to a deficit. Other things the same, this means the</w:t>
      </w:r>
    </w:p>
    <w:p w14:paraId="02053658" w14:textId="77777777" w:rsidR="00000000" w:rsidRDefault="00000000">
      <w:pPr>
        <w:pStyle w:val="NLa"/>
      </w:pPr>
      <w:r>
        <w:t>a.</w:t>
      </w:r>
      <w:r>
        <w:tab/>
        <w:t>supply of loanable funds shifted right.</w:t>
      </w:r>
    </w:p>
    <w:p w14:paraId="1D0280FF" w14:textId="77777777" w:rsidR="00000000" w:rsidRDefault="00000000">
      <w:pPr>
        <w:pStyle w:val="NLa"/>
      </w:pPr>
      <w:r>
        <w:t>b.</w:t>
      </w:r>
      <w:r>
        <w:tab/>
        <w:t>supply of loanable funds shifted left.</w:t>
      </w:r>
    </w:p>
    <w:p w14:paraId="041B84DE" w14:textId="77777777" w:rsidR="00000000" w:rsidRDefault="00000000">
      <w:pPr>
        <w:pStyle w:val="NLa"/>
      </w:pPr>
      <w:r>
        <w:t>c.</w:t>
      </w:r>
      <w:r>
        <w:tab/>
        <w:t>demand for loanable funds shifted right.</w:t>
      </w:r>
    </w:p>
    <w:p w14:paraId="2EC4F50B" w14:textId="77777777" w:rsidR="00000000" w:rsidRDefault="00000000">
      <w:pPr>
        <w:pStyle w:val="NLa"/>
      </w:pPr>
      <w:r>
        <w:t>d.</w:t>
      </w:r>
      <w:r>
        <w:tab/>
        <w:t>demand for loanable funds shifted left.</w:t>
      </w:r>
    </w:p>
    <w:p w14:paraId="54F969E8" w14:textId="77777777" w:rsidR="00000000" w:rsidRDefault="00000000">
      <w:pPr>
        <w:pStyle w:val="ANS1"/>
      </w:pPr>
      <w:r>
        <w:t>ANS: B</w:t>
      </w:r>
      <w:r>
        <w:tab/>
        <w:t>PTS: 1</w:t>
      </w:r>
      <w:r>
        <w:tab/>
        <w:t>DIF: 2</w:t>
      </w:r>
      <w:r>
        <w:tab/>
        <w:t>REF: 18-3</w:t>
      </w:r>
    </w:p>
    <w:p w14:paraId="7F60CAFC" w14:textId="77777777" w:rsidR="00000000" w:rsidRDefault="00000000">
      <w:pPr>
        <w:pStyle w:val="TOP"/>
      </w:pPr>
      <w:r>
        <w:t>TOP: Budget deficit</w:t>
      </w:r>
      <w:r>
        <w:tab/>
        <w:t>MSC: Interpretive</w:t>
      </w:r>
    </w:p>
    <w:p w14:paraId="3F58205B" w14:textId="77777777" w:rsidR="00000000" w:rsidRDefault="00000000">
      <w:pPr>
        <w:pStyle w:val="MyNL1"/>
      </w:pPr>
      <w:r>
        <w:tab/>
        <w:t>220.</w:t>
      </w:r>
      <w:r>
        <w:tab/>
        <w:t>If Canada increases its budget deficit, it will reduce</w:t>
      </w:r>
    </w:p>
    <w:p w14:paraId="32DE11CF" w14:textId="77777777" w:rsidR="00000000" w:rsidRDefault="00000000">
      <w:pPr>
        <w:pStyle w:val="NLa"/>
      </w:pPr>
      <w:r>
        <w:t>a.</w:t>
      </w:r>
      <w:r>
        <w:tab/>
        <w:t>private saving and so shift the supply of loanable funds left.</w:t>
      </w:r>
    </w:p>
    <w:p w14:paraId="0C5E085F" w14:textId="77777777" w:rsidR="00000000" w:rsidRDefault="00000000">
      <w:pPr>
        <w:pStyle w:val="NLa"/>
      </w:pPr>
      <w:r>
        <w:t>b.</w:t>
      </w:r>
      <w:r>
        <w:tab/>
        <w:t>investment and so shift the demand for loanable funds left.</w:t>
      </w:r>
    </w:p>
    <w:p w14:paraId="0E73D3A5" w14:textId="77777777" w:rsidR="00000000" w:rsidRDefault="00000000">
      <w:pPr>
        <w:pStyle w:val="NLa"/>
      </w:pPr>
      <w:r>
        <w:t>c.</w:t>
      </w:r>
      <w:r>
        <w:tab/>
        <w:t>public saving and so shift the supply of loanable funds left.</w:t>
      </w:r>
    </w:p>
    <w:p w14:paraId="0C8B1E16" w14:textId="77777777" w:rsidR="00000000" w:rsidRDefault="00000000">
      <w:pPr>
        <w:pStyle w:val="NLa"/>
      </w:pPr>
      <w:r>
        <w:t>d.</w:t>
      </w:r>
      <w:r>
        <w:tab/>
        <w:t>None of the above is correct.</w:t>
      </w:r>
    </w:p>
    <w:p w14:paraId="500DEDDC" w14:textId="77777777" w:rsidR="00000000" w:rsidRDefault="00000000">
      <w:pPr>
        <w:pStyle w:val="ANS1"/>
      </w:pPr>
      <w:r>
        <w:t>ANS: C</w:t>
      </w:r>
      <w:r>
        <w:tab/>
        <w:t>PTS: 1</w:t>
      </w:r>
      <w:r>
        <w:tab/>
        <w:t>DIF: 2</w:t>
      </w:r>
      <w:r>
        <w:tab/>
        <w:t>REF: 18-3</w:t>
      </w:r>
    </w:p>
    <w:p w14:paraId="416AEFC8" w14:textId="77777777" w:rsidR="00000000" w:rsidRDefault="00000000">
      <w:pPr>
        <w:pStyle w:val="TOP"/>
      </w:pPr>
      <w:r>
        <w:t>TOP: Budget deficit</w:t>
      </w:r>
      <w:r>
        <w:tab/>
        <w:t>MSC: Applicative</w:t>
      </w:r>
    </w:p>
    <w:p w14:paraId="3E7DA3D9" w14:textId="77777777" w:rsidR="00000000" w:rsidRDefault="00000000">
      <w:pPr>
        <w:pStyle w:val="MyNL1"/>
      </w:pPr>
      <w:r>
        <w:tab/>
        <w:t>221.</w:t>
      </w:r>
      <w:r>
        <w:tab/>
        <w:t>An increase in the budget deficit would cause a</w:t>
      </w:r>
    </w:p>
    <w:p w14:paraId="75038DA7" w14:textId="77777777" w:rsidR="00000000" w:rsidRDefault="00000000">
      <w:pPr>
        <w:pStyle w:val="NLa"/>
      </w:pPr>
      <w:r>
        <w:t>a.</w:t>
      </w:r>
      <w:r>
        <w:tab/>
        <w:t>shortage of loanable funds at the original interest rate, which would lead to falling inte</w:t>
      </w:r>
      <w:r>
        <w:t>r</w:t>
      </w:r>
      <w:r>
        <w:t>est rates.</w:t>
      </w:r>
    </w:p>
    <w:p w14:paraId="245E26FF" w14:textId="77777777" w:rsidR="00000000" w:rsidRDefault="00000000">
      <w:pPr>
        <w:pStyle w:val="NLa"/>
      </w:pPr>
      <w:r>
        <w:t>b.</w:t>
      </w:r>
      <w:r>
        <w:tab/>
        <w:t>surplus of loanable funds at the original interest rate, which would lead to rising interest rates.</w:t>
      </w:r>
    </w:p>
    <w:p w14:paraId="4B0ACAB2" w14:textId="77777777" w:rsidR="00000000" w:rsidRDefault="00000000">
      <w:pPr>
        <w:pStyle w:val="NLa"/>
      </w:pPr>
      <w:r>
        <w:t>c.</w:t>
      </w:r>
      <w:r>
        <w:tab/>
        <w:t>shortage of loanable funds at the original interest rate, which would lead to rising interest rates.</w:t>
      </w:r>
    </w:p>
    <w:p w14:paraId="780EE222" w14:textId="77777777" w:rsidR="00000000" w:rsidRDefault="00000000">
      <w:pPr>
        <w:pStyle w:val="NLa"/>
      </w:pPr>
      <w:r>
        <w:t>d.</w:t>
      </w:r>
      <w:r>
        <w:tab/>
        <w:t>surplus of loanable funds at the original interest rate, which would lead to falling interest rates.</w:t>
      </w:r>
    </w:p>
    <w:p w14:paraId="6E061986" w14:textId="77777777" w:rsidR="00000000" w:rsidRDefault="00000000">
      <w:pPr>
        <w:pStyle w:val="ANS1"/>
      </w:pPr>
      <w:r>
        <w:t>ANS: C</w:t>
      </w:r>
      <w:r>
        <w:tab/>
        <w:t>PTS: 1</w:t>
      </w:r>
      <w:r>
        <w:tab/>
        <w:t>DIF: 3</w:t>
      </w:r>
      <w:r>
        <w:tab/>
        <w:t>REF: 18-3</w:t>
      </w:r>
    </w:p>
    <w:p w14:paraId="7B0E2E86" w14:textId="77777777" w:rsidR="00000000" w:rsidRDefault="00000000">
      <w:pPr>
        <w:pStyle w:val="TOP"/>
      </w:pPr>
      <w:r>
        <w:t>TOP: Budget deficit</w:t>
      </w:r>
      <w:r>
        <w:tab/>
        <w:t>MSC: Analytical</w:t>
      </w:r>
    </w:p>
    <w:p w14:paraId="6A1BCCD4" w14:textId="77777777" w:rsidR="00000000" w:rsidRDefault="00000000">
      <w:pPr>
        <w:pStyle w:val="MyNL1"/>
      </w:pPr>
      <w:r>
        <w:tab/>
        <w:t>222.</w:t>
      </w:r>
      <w:r>
        <w:tab/>
        <w:t>An increase in the budget deficit</w:t>
      </w:r>
    </w:p>
    <w:p w14:paraId="478DCE7C" w14:textId="77777777" w:rsidR="00000000" w:rsidRDefault="00000000">
      <w:pPr>
        <w:pStyle w:val="NLa"/>
      </w:pPr>
      <w:r>
        <w:t>a.</w:t>
      </w:r>
      <w:r>
        <w:tab/>
        <w:t>makes investment spending fall.</w:t>
      </w:r>
    </w:p>
    <w:p w14:paraId="26375359" w14:textId="77777777" w:rsidR="00000000" w:rsidRDefault="00000000">
      <w:pPr>
        <w:pStyle w:val="NLa"/>
      </w:pPr>
      <w:r>
        <w:t>b.</w:t>
      </w:r>
      <w:r>
        <w:tab/>
        <w:t>makes investment spending rise.</w:t>
      </w:r>
    </w:p>
    <w:p w14:paraId="3385512E" w14:textId="77777777" w:rsidR="00000000" w:rsidRDefault="00000000">
      <w:pPr>
        <w:pStyle w:val="NLa"/>
      </w:pPr>
      <w:r>
        <w:t>c.</w:t>
      </w:r>
      <w:r>
        <w:tab/>
        <w:t>does not affect investment spending.</w:t>
      </w:r>
    </w:p>
    <w:p w14:paraId="1C880F01" w14:textId="77777777" w:rsidR="00000000" w:rsidRDefault="00000000">
      <w:pPr>
        <w:pStyle w:val="NLa"/>
      </w:pPr>
      <w:r>
        <w:t>d.</w:t>
      </w:r>
      <w:r>
        <w:tab/>
        <w:t>may increase, decrease, or not affect investment spending.</w:t>
      </w:r>
    </w:p>
    <w:p w14:paraId="2AB4632B" w14:textId="77777777" w:rsidR="00000000" w:rsidRDefault="00000000">
      <w:pPr>
        <w:pStyle w:val="ANS1"/>
      </w:pPr>
      <w:r>
        <w:t>ANS: A</w:t>
      </w:r>
      <w:r>
        <w:tab/>
        <w:t>PTS: 1</w:t>
      </w:r>
      <w:r>
        <w:tab/>
        <w:t>DIF: 1</w:t>
      </w:r>
      <w:r>
        <w:tab/>
        <w:t>REF: 18-3</w:t>
      </w:r>
    </w:p>
    <w:p w14:paraId="654D3F3C" w14:textId="77777777" w:rsidR="00000000" w:rsidRDefault="00000000">
      <w:pPr>
        <w:pStyle w:val="TOP"/>
      </w:pPr>
      <w:r>
        <w:t>TOP: Crowding out</w:t>
      </w:r>
      <w:r>
        <w:tab/>
        <w:t>MSC: Definitional</w:t>
      </w:r>
    </w:p>
    <w:p w14:paraId="5F7FE019" w14:textId="77777777" w:rsidR="00000000" w:rsidRDefault="00000000">
      <w:pPr>
        <w:pStyle w:val="MyNL1"/>
      </w:pPr>
      <w:r>
        <w:tab/>
        <w:t>223.</w:t>
      </w:r>
      <w:r>
        <w:tab/>
        <w:t>Suppose that the government deficit increases, but the interest rate remains the same. Which of the following things might have happened simultaneously to keep interest rates the same?</w:t>
      </w:r>
    </w:p>
    <w:p w14:paraId="47C51039" w14:textId="77777777" w:rsidR="00000000" w:rsidRDefault="00000000">
      <w:pPr>
        <w:pStyle w:val="NLa"/>
      </w:pPr>
      <w:r>
        <w:t>a.</w:t>
      </w:r>
      <w:r>
        <w:tab/>
        <w:t>the government reduces the amount that people may put into savings accounts on which the interest is tax exempt.</w:t>
      </w:r>
    </w:p>
    <w:p w14:paraId="6E0C3F2F" w14:textId="77777777" w:rsidR="00000000" w:rsidRDefault="00000000">
      <w:pPr>
        <w:pStyle w:val="NLa"/>
      </w:pPr>
      <w:r>
        <w:t>b.</w:t>
      </w:r>
      <w:r>
        <w:tab/>
        <w:t>because they are optimistic about the future of the economy, firms desire to borrow more to purchase physical capital.</w:t>
      </w:r>
    </w:p>
    <w:p w14:paraId="66E0DE2A" w14:textId="77777777" w:rsidR="00000000" w:rsidRDefault="00000000">
      <w:pPr>
        <w:pStyle w:val="NLa"/>
      </w:pPr>
      <w:r>
        <w:t>c.</w:t>
      </w:r>
      <w:r>
        <w:tab/>
        <w:t>consumers decide to decrease consumption and work more.</w:t>
      </w:r>
    </w:p>
    <w:p w14:paraId="5BB7E745" w14:textId="77777777" w:rsidR="00000000" w:rsidRDefault="00000000">
      <w:pPr>
        <w:pStyle w:val="NLa"/>
      </w:pPr>
      <w:r>
        <w:t>d.</w:t>
      </w:r>
      <w:r>
        <w:tab/>
        <w:t>All of the above could explain why the interest rate would be unchanged.</w:t>
      </w:r>
    </w:p>
    <w:p w14:paraId="39301F21" w14:textId="77777777" w:rsidR="00000000" w:rsidRDefault="00000000">
      <w:pPr>
        <w:pStyle w:val="ANS1"/>
      </w:pPr>
      <w:r>
        <w:t>ANS: C</w:t>
      </w:r>
      <w:r>
        <w:tab/>
        <w:t>PTS: 1</w:t>
      </w:r>
      <w:r>
        <w:tab/>
        <w:t>DIF: 3</w:t>
      </w:r>
      <w:r>
        <w:tab/>
        <w:t>REF: 18-3</w:t>
      </w:r>
    </w:p>
    <w:p w14:paraId="0626FF65" w14:textId="77777777" w:rsidR="00000000" w:rsidRDefault="00000000">
      <w:pPr>
        <w:pStyle w:val="TOP"/>
      </w:pPr>
      <w:r>
        <w:t>TOP: Budget deficit</w:t>
      </w:r>
      <w:r>
        <w:tab/>
        <w:t>MSC: Analytical</w:t>
      </w:r>
    </w:p>
    <w:p w14:paraId="21208755" w14:textId="77777777" w:rsidR="00000000" w:rsidRDefault="00000000">
      <w:pPr>
        <w:pStyle w:val="MyNL1"/>
      </w:pPr>
      <w:r>
        <w:tab/>
        <w:t>224.</w:t>
      </w:r>
      <w:r>
        <w:tab/>
        <w:t xml:space="preserve">Other things the same, if the government increases transfer payments to households, then the effect of this on the government’s budget </w:t>
      </w:r>
    </w:p>
    <w:p w14:paraId="77F47FD9" w14:textId="77777777" w:rsidR="00000000" w:rsidRDefault="00000000">
      <w:pPr>
        <w:pStyle w:val="NLa"/>
      </w:pPr>
      <w:r>
        <w:t>a.</w:t>
      </w:r>
      <w:r>
        <w:tab/>
        <w:t>will make investment rise.</w:t>
      </w:r>
    </w:p>
    <w:p w14:paraId="79D99BF8" w14:textId="77777777" w:rsidR="00000000" w:rsidRDefault="00000000">
      <w:pPr>
        <w:pStyle w:val="NLa"/>
      </w:pPr>
      <w:r>
        <w:t>b.</w:t>
      </w:r>
      <w:r>
        <w:tab/>
        <w:t>will make the rate of interest rise.</w:t>
      </w:r>
    </w:p>
    <w:p w14:paraId="2C4167EA" w14:textId="77777777" w:rsidR="00000000" w:rsidRDefault="00000000">
      <w:pPr>
        <w:pStyle w:val="NLa"/>
      </w:pPr>
      <w:r>
        <w:t>c.</w:t>
      </w:r>
      <w:r>
        <w:tab/>
        <w:t>will make public saving rise.</w:t>
      </w:r>
    </w:p>
    <w:p w14:paraId="643C485C" w14:textId="77777777" w:rsidR="00000000" w:rsidRDefault="00000000">
      <w:pPr>
        <w:pStyle w:val="NLa"/>
      </w:pPr>
      <w:r>
        <w:t>d.</w:t>
      </w:r>
      <w:r>
        <w:tab/>
        <w:t>All of the above are correct.</w:t>
      </w:r>
    </w:p>
    <w:p w14:paraId="77B0CEC8" w14:textId="77777777" w:rsidR="00000000" w:rsidRDefault="00000000">
      <w:pPr>
        <w:pStyle w:val="ANS1"/>
      </w:pPr>
      <w:r>
        <w:t>ANS: B</w:t>
      </w:r>
      <w:r>
        <w:tab/>
        <w:t>PTS: 1</w:t>
      </w:r>
      <w:r>
        <w:tab/>
        <w:t>DIF: 3</w:t>
      </w:r>
      <w:r>
        <w:tab/>
        <w:t>REF: 18-3</w:t>
      </w:r>
    </w:p>
    <w:p w14:paraId="54F9B4EF" w14:textId="77777777" w:rsidR="00000000" w:rsidRDefault="00000000">
      <w:pPr>
        <w:pStyle w:val="TOP"/>
      </w:pPr>
      <w:r>
        <w:t>TOP: Budget deficit</w:t>
      </w:r>
      <w:r>
        <w:tab/>
        <w:t>MSC: Analytical</w:t>
      </w:r>
    </w:p>
    <w:p w14:paraId="0A9F0C6B" w14:textId="77777777" w:rsidR="00000000" w:rsidRDefault="00000000">
      <w:pPr>
        <w:pStyle w:val="MyNL1"/>
      </w:pPr>
      <w:r>
        <w:tab/>
        <w:t>225.</w:t>
      </w:r>
      <w:r>
        <w:tab/>
        <w:t xml:space="preserve">Suppose that government expenditures on goods and services increase, transfers are unchanged, and taxes rise by less than the increase in expenditures. These changes in the government’s budget make </w:t>
      </w:r>
    </w:p>
    <w:p w14:paraId="12AC2550" w14:textId="77777777" w:rsidR="00000000" w:rsidRDefault="00000000">
      <w:pPr>
        <w:pStyle w:val="NLa"/>
      </w:pPr>
      <w:r>
        <w:t>a.</w:t>
      </w:r>
      <w:r>
        <w:tab/>
        <w:t>the interest rate and the equilibrium quantity of loanable funds both fall.</w:t>
      </w:r>
    </w:p>
    <w:p w14:paraId="712029A1" w14:textId="77777777" w:rsidR="00000000" w:rsidRDefault="00000000">
      <w:pPr>
        <w:pStyle w:val="NLa"/>
      </w:pPr>
      <w:r>
        <w:t>b.</w:t>
      </w:r>
      <w:r>
        <w:tab/>
        <w:t>the interest rate and the equilibrium quantity of loanable funds both rise.</w:t>
      </w:r>
    </w:p>
    <w:p w14:paraId="79E9EED6" w14:textId="77777777" w:rsidR="00000000" w:rsidRDefault="00000000">
      <w:pPr>
        <w:pStyle w:val="NLa"/>
      </w:pPr>
      <w:r>
        <w:t>c.</w:t>
      </w:r>
      <w:r>
        <w:tab/>
        <w:t>the interest rate rise and the equilibrium quantity of loanable funds fall.</w:t>
      </w:r>
    </w:p>
    <w:p w14:paraId="1E7C7092" w14:textId="77777777" w:rsidR="00000000" w:rsidRDefault="00000000">
      <w:pPr>
        <w:pStyle w:val="NLa"/>
      </w:pPr>
      <w:r>
        <w:t>d.</w:t>
      </w:r>
      <w:r>
        <w:tab/>
        <w:t>the interest rate fall and the equilibrium quantity of loanable funds rise.</w:t>
      </w:r>
    </w:p>
    <w:p w14:paraId="26F74903" w14:textId="77777777" w:rsidR="00000000" w:rsidRDefault="00000000">
      <w:pPr>
        <w:pStyle w:val="ANS1"/>
      </w:pPr>
      <w:r>
        <w:t>ANS: C</w:t>
      </w:r>
      <w:r>
        <w:tab/>
        <w:t>PTS: 1</w:t>
      </w:r>
      <w:r>
        <w:tab/>
        <w:t>DIF: 2</w:t>
      </w:r>
      <w:r>
        <w:tab/>
        <w:t>REF: 18-3</w:t>
      </w:r>
    </w:p>
    <w:p w14:paraId="77B8C5DD" w14:textId="77777777" w:rsidR="00000000" w:rsidRDefault="00000000">
      <w:pPr>
        <w:pStyle w:val="TOP"/>
      </w:pPr>
      <w:r>
        <w:t>TOP: Budget deficit</w:t>
      </w:r>
      <w:r>
        <w:tab/>
        <w:t>MSC: Analytical</w:t>
      </w:r>
    </w:p>
    <w:p w14:paraId="068B9DF5" w14:textId="77777777" w:rsidR="00000000" w:rsidRDefault="00000000">
      <w:pPr>
        <w:pStyle w:val="MyNL1"/>
      </w:pPr>
      <w:r>
        <w:tab/>
        <w:t>226.</w:t>
      </w:r>
      <w:r>
        <w:tab/>
        <w:t>Suppose that government expenditures on goods and services and net taxes both decrease, but that expenditures fall by more than net taxes. The effects of these changes on the budget def</w:t>
      </w:r>
      <w:r>
        <w:t>i</w:t>
      </w:r>
      <w:r>
        <w:t>cit make</w:t>
      </w:r>
    </w:p>
    <w:p w14:paraId="35377E6C" w14:textId="77777777" w:rsidR="00000000" w:rsidRDefault="00000000">
      <w:pPr>
        <w:pStyle w:val="NLa"/>
      </w:pPr>
      <w:r>
        <w:t>a.</w:t>
      </w:r>
      <w:r>
        <w:tab/>
        <w:t>the interest rate and the equilibrium quantity of loanable funds both fall.</w:t>
      </w:r>
    </w:p>
    <w:p w14:paraId="2CF9B47A" w14:textId="77777777" w:rsidR="00000000" w:rsidRDefault="00000000">
      <w:pPr>
        <w:pStyle w:val="NLa"/>
      </w:pPr>
      <w:r>
        <w:t>b.</w:t>
      </w:r>
      <w:r>
        <w:tab/>
        <w:t>the interest rate and the equilibrium quantity of loanable funds both rise.</w:t>
      </w:r>
    </w:p>
    <w:p w14:paraId="028D6B7D" w14:textId="77777777" w:rsidR="00000000" w:rsidRDefault="00000000">
      <w:pPr>
        <w:pStyle w:val="NLa"/>
      </w:pPr>
      <w:r>
        <w:t>c.</w:t>
      </w:r>
      <w:r>
        <w:tab/>
        <w:t>the interest rate rise and the equilibrium quantity of loanable funds fall.</w:t>
      </w:r>
    </w:p>
    <w:p w14:paraId="0661529C" w14:textId="77777777" w:rsidR="00000000" w:rsidRDefault="00000000">
      <w:pPr>
        <w:pStyle w:val="NLa"/>
      </w:pPr>
      <w:r>
        <w:t>d.</w:t>
      </w:r>
      <w:r>
        <w:tab/>
        <w:t>the interest rate fall and the equilibrium quantity of loanable funds rise.</w:t>
      </w:r>
    </w:p>
    <w:p w14:paraId="5EAAE6FD" w14:textId="77777777" w:rsidR="00000000" w:rsidRDefault="00000000">
      <w:pPr>
        <w:pStyle w:val="ANS1"/>
      </w:pPr>
      <w:r>
        <w:t>ANS: D</w:t>
      </w:r>
      <w:r>
        <w:tab/>
        <w:t>PTS: 1</w:t>
      </w:r>
      <w:r>
        <w:tab/>
        <w:t>DIF: 2</w:t>
      </w:r>
      <w:r>
        <w:tab/>
        <w:t>REF: 18-3</w:t>
      </w:r>
    </w:p>
    <w:p w14:paraId="5D6C7135" w14:textId="77777777" w:rsidR="00000000" w:rsidRDefault="00000000">
      <w:pPr>
        <w:pStyle w:val="TOP"/>
      </w:pPr>
      <w:r>
        <w:t>TOP: Budget deficit</w:t>
      </w:r>
      <w:r>
        <w:tab/>
        <w:t>MSC: Analytical</w:t>
      </w:r>
    </w:p>
    <w:p w14:paraId="243FF218" w14:textId="77777777" w:rsidR="00000000" w:rsidRDefault="00000000">
      <w:pPr>
        <w:pStyle w:val="MyNL1"/>
      </w:pPr>
      <w:r>
        <w:tab/>
        <w:t>227.</w:t>
      </w:r>
      <w:r>
        <w:tab/>
        <w:t>Bolivia had a smaller budget deficit in 2003 than in 2002. Other things the same, we’d expect this reduction in the budget deficit to have</w:t>
      </w:r>
    </w:p>
    <w:p w14:paraId="44375584" w14:textId="77777777" w:rsidR="00000000" w:rsidRDefault="00000000">
      <w:pPr>
        <w:pStyle w:val="NLa"/>
      </w:pPr>
      <w:r>
        <w:t>a.</w:t>
      </w:r>
      <w:r>
        <w:tab/>
        <w:t>raised interest rates and investment.</w:t>
      </w:r>
    </w:p>
    <w:p w14:paraId="19D877C8" w14:textId="77777777" w:rsidR="00000000" w:rsidRDefault="00000000">
      <w:pPr>
        <w:pStyle w:val="NLa"/>
      </w:pPr>
      <w:r>
        <w:t>b.</w:t>
      </w:r>
      <w:r>
        <w:tab/>
        <w:t>raised interest rates and reduced investment.</w:t>
      </w:r>
    </w:p>
    <w:p w14:paraId="2077EA6E" w14:textId="77777777" w:rsidR="00000000" w:rsidRDefault="00000000">
      <w:pPr>
        <w:pStyle w:val="NLa"/>
      </w:pPr>
      <w:r>
        <w:t>c.</w:t>
      </w:r>
      <w:r>
        <w:tab/>
        <w:t>reduced interest rates and raised investment.</w:t>
      </w:r>
    </w:p>
    <w:p w14:paraId="33694F56" w14:textId="77777777" w:rsidR="00000000" w:rsidRDefault="00000000">
      <w:pPr>
        <w:pStyle w:val="NLa"/>
      </w:pPr>
      <w:r>
        <w:t>d.</w:t>
      </w:r>
      <w:r>
        <w:tab/>
        <w:t>reduced interest rates and investment.</w:t>
      </w:r>
    </w:p>
    <w:p w14:paraId="6A1553C2" w14:textId="77777777" w:rsidR="00000000" w:rsidRDefault="00000000">
      <w:pPr>
        <w:pStyle w:val="ANS1"/>
      </w:pPr>
      <w:r>
        <w:t>ANS: C</w:t>
      </w:r>
      <w:r>
        <w:tab/>
        <w:t>PTS: 1</w:t>
      </w:r>
      <w:r>
        <w:tab/>
        <w:t>DIF: 2</w:t>
      </w:r>
      <w:r>
        <w:tab/>
        <w:t>REF: 18-3</w:t>
      </w:r>
    </w:p>
    <w:p w14:paraId="4F3B182F" w14:textId="77777777" w:rsidR="00000000" w:rsidRDefault="00000000">
      <w:pPr>
        <w:pStyle w:val="TOP"/>
      </w:pPr>
      <w:r>
        <w:t>TOP: Budget deficit</w:t>
      </w:r>
      <w:r>
        <w:tab/>
        <w:t>MSC: Applicative</w:t>
      </w:r>
    </w:p>
    <w:p w14:paraId="291BB3B1" w14:textId="77777777" w:rsidR="00000000" w:rsidRDefault="00000000">
      <w:pPr>
        <w:pStyle w:val="MyNL1"/>
      </w:pPr>
      <w:r>
        <w:tab/>
        <w:t>228.</w:t>
      </w:r>
      <w:r>
        <w:tab/>
        <w:t xml:space="preserve">Suppose a country had a smaller increase in debt in 2006 than it had in 2005. Then other things the same, we’d expect </w:t>
      </w:r>
    </w:p>
    <w:p w14:paraId="26C9675E" w14:textId="77777777" w:rsidR="00000000" w:rsidRDefault="00000000">
      <w:pPr>
        <w:pStyle w:val="NLa"/>
      </w:pPr>
      <w:r>
        <w:t>a.</w:t>
      </w:r>
      <w:r>
        <w:tab/>
        <w:t>lower interest rates and investment in 2006 than in 2005.</w:t>
      </w:r>
    </w:p>
    <w:p w14:paraId="178F415D" w14:textId="77777777" w:rsidR="00000000" w:rsidRDefault="00000000">
      <w:pPr>
        <w:pStyle w:val="NLa"/>
      </w:pPr>
      <w:r>
        <w:t>b.</w:t>
      </w:r>
      <w:r>
        <w:tab/>
        <w:t>lower interest rates and greater investment in 2006 than in 2005.</w:t>
      </w:r>
    </w:p>
    <w:p w14:paraId="6DCB59CF" w14:textId="77777777" w:rsidR="00000000" w:rsidRDefault="00000000">
      <w:pPr>
        <w:pStyle w:val="NLa"/>
      </w:pPr>
      <w:r>
        <w:t>c.</w:t>
      </w:r>
      <w:r>
        <w:tab/>
        <w:t>higher interest rates and greater investment in 2006 than in 2005.</w:t>
      </w:r>
    </w:p>
    <w:p w14:paraId="2D414FEA" w14:textId="77777777" w:rsidR="00000000" w:rsidRDefault="00000000">
      <w:pPr>
        <w:pStyle w:val="NLa"/>
      </w:pPr>
      <w:r>
        <w:t>d.</w:t>
      </w:r>
      <w:r>
        <w:tab/>
        <w:t>higher interest rates and lower investment in 2006 than in 2005.</w:t>
      </w:r>
    </w:p>
    <w:p w14:paraId="3DA38545" w14:textId="77777777" w:rsidR="00000000" w:rsidRDefault="00000000">
      <w:pPr>
        <w:pStyle w:val="ANS1"/>
      </w:pPr>
      <w:r>
        <w:t>ANS: B</w:t>
      </w:r>
      <w:r>
        <w:tab/>
        <w:t>PTS: 1</w:t>
      </w:r>
      <w:r>
        <w:tab/>
        <w:t>DIF: 2</w:t>
      </w:r>
      <w:r>
        <w:tab/>
        <w:t>REF: 18-3</w:t>
      </w:r>
    </w:p>
    <w:p w14:paraId="453C89EC" w14:textId="77777777" w:rsidR="00000000" w:rsidRDefault="00000000">
      <w:pPr>
        <w:pStyle w:val="TOP"/>
      </w:pPr>
      <w:r>
        <w:t>TOP: Budget deficit</w:t>
      </w:r>
      <w:r>
        <w:tab/>
        <w:t>MSC: Analytical</w:t>
      </w:r>
    </w:p>
    <w:p w14:paraId="3E84051E" w14:textId="77777777" w:rsidR="00000000" w:rsidRDefault="00000000">
      <w:pPr>
        <w:pStyle w:val="MyNL1"/>
      </w:pPr>
      <w:r>
        <w:tab/>
        <w:t>229.</w:t>
      </w:r>
      <w:r>
        <w:tab/>
        <w:t>You are required to testify before congress concerning the effects of an increase in the government surplus. Which is the correct thing to say?</w:t>
      </w:r>
    </w:p>
    <w:p w14:paraId="69C51654" w14:textId="77777777" w:rsidR="00000000" w:rsidRDefault="00000000">
      <w:pPr>
        <w:pStyle w:val="NLa"/>
      </w:pPr>
      <w:r>
        <w:t>a.</w:t>
      </w:r>
      <w:r>
        <w:tab/>
        <w:t>The debt and interest rates will rise.</w:t>
      </w:r>
    </w:p>
    <w:p w14:paraId="48F68AD4" w14:textId="77777777" w:rsidR="00000000" w:rsidRDefault="00000000">
      <w:pPr>
        <w:pStyle w:val="NLa"/>
      </w:pPr>
      <w:r>
        <w:t>b.</w:t>
      </w:r>
      <w:r>
        <w:tab/>
        <w:t>The debt and interest rates will fall.</w:t>
      </w:r>
    </w:p>
    <w:p w14:paraId="3538B996" w14:textId="77777777" w:rsidR="00000000" w:rsidRDefault="00000000">
      <w:pPr>
        <w:pStyle w:val="NLa"/>
      </w:pPr>
      <w:r>
        <w:t>c.</w:t>
      </w:r>
      <w:r>
        <w:tab/>
        <w:t>The debt will rise and interest rates will fall.</w:t>
      </w:r>
    </w:p>
    <w:p w14:paraId="5C348FC6" w14:textId="77777777" w:rsidR="00000000" w:rsidRDefault="00000000">
      <w:pPr>
        <w:pStyle w:val="NLa"/>
      </w:pPr>
      <w:r>
        <w:t>d.</w:t>
      </w:r>
      <w:r>
        <w:tab/>
        <w:t>The debt will fall and interest rates will rise.</w:t>
      </w:r>
    </w:p>
    <w:p w14:paraId="677C886D" w14:textId="77777777" w:rsidR="00000000" w:rsidRDefault="00000000">
      <w:pPr>
        <w:pStyle w:val="ANS1"/>
      </w:pPr>
      <w:r>
        <w:t>ANS: B</w:t>
      </w:r>
      <w:r>
        <w:tab/>
        <w:t>PTS: 1</w:t>
      </w:r>
      <w:r>
        <w:tab/>
        <w:t>DIF: 1</w:t>
      </w:r>
      <w:r>
        <w:tab/>
        <w:t>REF: 18-3</w:t>
      </w:r>
    </w:p>
    <w:p w14:paraId="2F8AB436" w14:textId="77777777" w:rsidR="00000000" w:rsidRDefault="00000000">
      <w:pPr>
        <w:pStyle w:val="TOP"/>
      </w:pPr>
      <w:r>
        <w:t>TOP: Budget surplus</w:t>
      </w:r>
      <w:r>
        <w:tab/>
        <w:t>MSC: Interpretive</w:t>
      </w:r>
    </w:p>
    <w:p w14:paraId="773043B2" w14:textId="77777777" w:rsidR="00000000" w:rsidRDefault="00000000">
      <w:pPr>
        <w:pStyle w:val="MyNL1"/>
      </w:pPr>
      <w:r>
        <w:tab/>
        <w:t>230.</w:t>
      </w:r>
      <w:r>
        <w:tab/>
        <w:t>Crowding out occurs when investment declines because</w:t>
      </w:r>
    </w:p>
    <w:p w14:paraId="11A1F9D4" w14:textId="77777777" w:rsidR="00000000" w:rsidRDefault="00000000">
      <w:pPr>
        <w:pStyle w:val="NLa"/>
      </w:pPr>
      <w:r>
        <w:t>a.</w:t>
      </w:r>
      <w:r>
        <w:tab/>
        <w:t>a budget deficit makes interest rates rise.</w:t>
      </w:r>
    </w:p>
    <w:p w14:paraId="0DF9FEBA" w14:textId="77777777" w:rsidR="00000000" w:rsidRDefault="00000000">
      <w:pPr>
        <w:pStyle w:val="NLa"/>
      </w:pPr>
      <w:r>
        <w:t>b.</w:t>
      </w:r>
      <w:r>
        <w:tab/>
        <w:t>a budget deficit makes interest rates fall.</w:t>
      </w:r>
    </w:p>
    <w:p w14:paraId="4AADEEB3" w14:textId="77777777" w:rsidR="00000000" w:rsidRDefault="00000000">
      <w:pPr>
        <w:pStyle w:val="NLa"/>
      </w:pPr>
      <w:r>
        <w:t>c.</w:t>
      </w:r>
      <w:r>
        <w:tab/>
        <w:t>a budget surplus makes interest rates rise.</w:t>
      </w:r>
    </w:p>
    <w:p w14:paraId="0DAB2DA9" w14:textId="77777777" w:rsidR="00000000" w:rsidRDefault="00000000">
      <w:pPr>
        <w:pStyle w:val="NLa"/>
      </w:pPr>
      <w:r>
        <w:t>d.</w:t>
      </w:r>
      <w:r>
        <w:tab/>
        <w:t>a budget surplus makes interest rates fall.</w:t>
      </w:r>
    </w:p>
    <w:p w14:paraId="7B035DB2" w14:textId="77777777" w:rsidR="00000000" w:rsidRDefault="00000000">
      <w:pPr>
        <w:pStyle w:val="ANS1"/>
      </w:pPr>
      <w:r>
        <w:t>ANS: A</w:t>
      </w:r>
      <w:r>
        <w:tab/>
        <w:t>PTS: 1</w:t>
      </w:r>
      <w:r>
        <w:tab/>
        <w:t>DIF: 1</w:t>
      </w:r>
      <w:r>
        <w:tab/>
        <w:t>REF: 18-3</w:t>
      </w:r>
    </w:p>
    <w:p w14:paraId="4B2E636F" w14:textId="77777777" w:rsidR="00000000" w:rsidRDefault="00000000">
      <w:pPr>
        <w:pStyle w:val="TOP"/>
      </w:pPr>
      <w:r>
        <w:t>TOP: Crowding out</w:t>
      </w:r>
      <w:r>
        <w:tab/>
        <w:t>MSC: Definitional</w:t>
      </w:r>
    </w:p>
    <w:p w14:paraId="4DA97735" w14:textId="77777777" w:rsidR="00000000" w:rsidRDefault="00000000">
      <w:pPr>
        <w:pStyle w:val="MyNL1"/>
      </w:pPr>
      <w:r>
        <w:tab/>
        <w:t>231.</w:t>
      </w:r>
      <w:r>
        <w:tab/>
        <w:t>When the government runs a budget deficit,</w:t>
      </w:r>
    </w:p>
    <w:p w14:paraId="794F1CF1" w14:textId="77777777" w:rsidR="00000000" w:rsidRDefault="00000000">
      <w:pPr>
        <w:pStyle w:val="NLa"/>
      </w:pPr>
      <w:r>
        <w:t>a.</w:t>
      </w:r>
      <w:r>
        <w:tab/>
        <w:t>interest rates are lower than they would be if the budget were balanced.</w:t>
      </w:r>
    </w:p>
    <w:p w14:paraId="6B1650F2" w14:textId="77777777" w:rsidR="00000000" w:rsidRDefault="00000000">
      <w:pPr>
        <w:pStyle w:val="NLa"/>
      </w:pPr>
      <w:r>
        <w:t>b.</w:t>
      </w:r>
      <w:r>
        <w:tab/>
        <w:t>national saving is higher than it would be if the budget were balanced.</w:t>
      </w:r>
    </w:p>
    <w:p w14:paraId="522C3672" w14:textId="77777777" w:rsidR="00000000" w:rsidRDefault="00000000">
      <w:pPr>
        <w:pStyle w:val="NLa"/>
      </w:pPr>
      <w:r>
        <w:t>c.</w:t>
      </w:r>
      <w:r>
        <w:tab/>
        <w:t>investment is lower than it would be if the budget were balanced.</w:t>
      </w:r>
    </w:p>
    <w:p w14:paraId="053187DD" w14:textId="77777777" w:rsidR="00000000" w:rsidRDefault="00000000">
      <w:pPr>
        <w:pStyle w:val="NLa"/>
      </w:pPr>
      <w:r>
        <w:t>d.</w:t>
      </w:r>
      <w:r>
        <w:tab/>
        <w:t>All of the above are correct.</w:t>
      </w:r>
    </w:p>
    <w:p w14:paraId="5835D198" w14:textId="77777777" w:rsidR="00000000" w:rsidRDefault="00000000">
      <w:pPr>
        <w:pStyle w:val="ANS1"/>
      </w:pPr>
      <w:r>
        <w:t>ANS: C</w:t>
      </w:r>
      <w:r>
        <w:tab/>
        <w:t>PTS: 1</w:t>
      </w:r>
      <w:r>
        <w:tab/>
        <w:t>DIF: 1</w:t>
      </w:r>
      <w:r>
        <w:tab/>
        <w:t>REF: 18-3</w:t>
      </w:r>
    </w:p>
    <w:p w14:paraId="23B6A9C9" w14:textId="77777777" w:rsidR="00000000" w:rsidRDefault="00000000">
      <w:pPr>
        <w:pStyle w:val="TOP"/>
      </w:pPr>
      <w:r>
        <w:t>TOP: Budget deficit</w:t>
      </w:r>
      <w:r>
        <w:tab/>
        <w:t>MSC: Definitional</w:t>
      </w:r>
    </w:p>
    <w:p w14:paraId="319C3746" w14:textId="77777777" w:rsidR="00000000" w:rsidRDefault="00000000">
      <w:pPr>
        <w:pStyle w:val="MyNL1"/>
      </w:pPr>
      <w:r>
        <w:tab/>
        <w:t>232.</w:t>
      </w:r>
      <w:r>
        <w:tab/>
        <w:t>Suppose that the Congress and President increase the maximum annual contributions limits to retirement accounts and at the same time reduce the budget deficit. What happens to the interest rate?</w:t>
      </w:r>
    </w:p>
    <w:p w14:paraId="51013532" w14:textId="77777777" w:rsidR="00000000" w:rsidRDefault="00000000">
      <w:pPr>
        <w:pStyle w:val="NLa"/>
      </w:pPr>
      <w:r>
        <w:t>a.</w:t>
      </w:r>
      <w:r>
        <w:tab/>
        <w:t>It decreases.</w:t>
      </w:r>
    </w:p>
    <w:p w14:paraId="3662A4EB" w14:textId="77777777" w:rsidR="00000000" w:rsidRDefault="00000000">
      <w:pPr>
        <w:pStyle w:val="NLa"/>
      </w:pPr>
      <w:r>
        <w:t>b.</w:t>
      </w:r>
      <w:r>
        <w:tab/>
        <w:t>It increases.</w:t>
      </w:r>
    </w:p>
    <w:p w14:paraId="015D987A" w14:textId="77777777" w:rsidR="00000000" w:rsidRDefault="00000000">
      <w:pPr>
        <w:pStyle w:val="NLa"/>
      </w:pPr>
      <w:r>
        <w:t>c.</w:t>
      </w:r>
      <w:r>
        <w:tab/>
        <w:t>It stays the same.</w:t>
      </w:r>
    </w:p>
    <w:p w14:paraId="7EAF3045" w14:textId="77777777" w:rsidR="00000000" w:rsidRDefault="00000000">
      <w:pPr>
        <w:pStyle w:val="NLa"/>
      </w:pPr>
      <w:r>
        <w:t>d.</w:t>
      </w:r>
      <w:r>
        <w:tab/>
        <w:t>It might do any of the above.</w:t>
      </w:r>
    </w:p>
    <w:p w14:paraId="21DBD0DD" w14:textId="77777777" w:rsidR="00000000" w:rsidRDefault="00000000">
      <w:pPr>
        <w:pStyle w:val="ANS1"/>
      </w:pPr>
      <w:r>
        <w:t>ANS: A</w:t>
      </w:r>
      <w:r>
        <w:tab/>
        <w:t>PTS: 1</w:t>
      </w:r>
      <w:r>
        <w:tab/>
        <w:t>DIF: 3</w:t>
      </w:r>
      <w:r>
        <w:tab/>
        <w:t>REF: 18-3</w:t>
      </w:r>
    </w:p>
    <w:p w14:paraId="08E86ECD" w14:textId="77777777" w:rsidR="00000000" w:rsidRDefault="00000000">
      <w:pPr>
        <w:pStyle w:val="TOP"/>
      </w:pPr>
      <w:r>
        <w:t>TOP: Government policy and the market for loanable funds</w:t>
      </w:r>
      <w:r>
        <w:tab/>
        <w:t>MSC: Analytical</w:t>
      </w:r>
    </w:p>
    <w:p w14:paraId="57EF7102" w14:textId="77777777" w:rsidR="00000000" w:rsidRDefault="00000000">
      <w:pPr>
        <w:pStyle w:val="MyNL1"/>
      </w:pPr>
      <w:r>
        <w:tab/>
        <w:t>233.</w:t>
      </w:r>
      <w:r>
        <w:tab/>
        <w:t>Investment rises and interest rates fall. Which of the following could explain these changes?</w:t>
      </w:r>
    </w:p>
    <w:p w14:paraId="17CF3EF5" w14:textId="77777777" w:rsidR="00000000" w:rsidRDefault="00000000">
      <w:pPr>
        <w:pStyle w:val="NLa"/>
      </w:pPr>
      <w:r>
        <w:t>a.</w:t>
      </w:r>
      <w:r>
        <w:tab/>
        <w:t>The government went from surplus to deficit.</w:t>
      </w:r>
    </w:p>
    <w:p w14:paraId="04AEFFB2" w14:textId="77777777" w:rsidR="00000000" w:rsidRDefault="00000000">
      <w:pPr>
        <w:pStyle w:val="NLa"/>
      </w:pPr>
      <w:r>
        <w:t>b.</w:t>
      </w:r>
      <w:r>
        <w:tab/>
        <w:t>The government instituted an investment tax credit.</w:t>
      </w:r>
    </w:p>
    <w:p w14:paraId="4893F61A" w14:textId="77777777" w:rsidR="00000000" w:rsidRDefault="00000000">
      <w:pPr>
        <w:pStyle w:val="NLa"/>
      </w:pPr>
      <w:r>
        <w:t>c.</w:t>
      </w:r>
      <w:r>
        <w:tab/>
        <w:t>The government reduced the tax rate on savings.</w:t>
      </w:r>
    </w:p>
    <w:p w14:paraId="6F552440" w14:textId="77777777" w:rsidR="00000000" w:rsidRDefault="00000000">
      <w:pPr>
        <w:pStyle w:val="NLa"/>
      </w:pPr>
      <w:r>
        <w:t>d.</w:t>
      </w:r>
      <w:r>
        <w:tab/>
        <w:t>None of the above is correct.</w:t>
      </w:r>
    </w:p>
    <w:p w14:paraId="305C9F2A" w14:textId="77777777" w:rsidR="00000000" w:rsidRDefault="00000000">
      <w:pPr>
        <w:pStyle w:val="ANS1"/>
      </w:pPr>
      <w:r>
        <w:t>ANS: C</w:t>
      </w:r>
      <w:r>
        <w:tab/>
        <w:t>PTS: 1</w:t>
      </w:r>
      <w:r>
        <w:tab/>
        <w:t>DIF: 3</w:t>
      </w:r>
      <w:r>
        <w:tab/>
        <w:t>REF: 18-3</w:t>
      </w:r>
    </w:p>
    <w:p w14:paraId="6C52E818" w14:textId="77777777" w:rsidR="00000000" w:rsidRDefault="00000000">
      <w:pPr>
        <w:pStyle w:val="TOP"/>
      </w:pPr>
      <w:r>
        <w:t>TOP: Saving incentives</w:t>
      </w:r>
      <w:r>
        <w:tab/>
        <w:t>MSC: Analytical</w:t>
      </w:r>
    </w:p>
    <w:p w14:paraId="439ED8C1" w14:textId="77777777" w:rsidR="00000000" w:rsidRDefault="00000000">
      <w:pPr>
        <w:pStyle w:val="MyNL1"/>
      </w:pPr>
      <w:r>
        <w:tab/>
        <w:t>234.</w:t>
      </w:r>
      <w:r>
        <w:tab/>
        <w:t>Investment falls and interest rates rise. Which of the following could explain these changes?</w:t>
      </w:r>
    </w:p>
    <w:p w14:paraId="3FEE3DA7" w14:textId="77777777" w:rsidR="00000000" w:rsidRDefault="00000000">
      <w:pPr>
        <w:pStyle w:val="NLa"/>
      </w:pPr>
      <w:r>
        <w:t>a.</w:t>
      </w:r>
      <w:r>
        <w:tab/>
        <w:t>The government went from surplus to deficit.</w:t>
      </w:r>
    </w:p>
    <w:p w14:paraId="31C00BD5" w14:textId="77777777" w:rsidR="00000000" w:rsidRDefault="00000000">
      <w:pPr>
        <w:pStyle w:val="NLa"/>
      </w:pPr>
      <w:r>
        <w:t>b.</w:t>
      </w:r>
      <w:r>
        <w:tab/>
        <w:t>The government instituted an investment tax credit.</w:t>
      </w:r>
    </w:p>
    <w:p w14:paraId="2F92ADE4" w14:textId="77777777" w:rsidR="00000000" w:rsidRDefault="00000000">
      <w:pPr>
        <w:pStyle w:val="NLa"/>
      </w:pPr>
      <w:r>
        <w:t>c.</w:t>
      </w:r>
      <w:r>
        <w:tab/>
        <w:t>The government reduced the tax rate on savings.</w:t>
      </w:r>
    </w:p>
    <w:p w14:paraId="2925D08E" w14:textId="77777777" w:rsidR="00000000" w:rsidRDefault="00000000">
      <w:pPr>
        <w:pStyle w:val="NLa"/>
      </w:pPr>
      <w:r>
        <w:t>d.</w:t>
      </w:r>
      <w:r>
        <w:tab/>
        <w:t>None of the above is correct.</w:t>
      </w:r>
    </w:p>
    <w:p w14:paraId="2ABEB16D" w14:textId="77777777" w:rsidR="00000000" w:rsidRDefault="00000000">
      <w:pPr>
        <w:pStyle w:val="ANS1"/>
      </w:pPr>
      <w:r>
        <w:t>ANS: A</w:t>
      </w:r>
      <w:r>
        <w:tab/>
        <w:t>PTS: 1</w:t>
      </w:r>
      <w:r>
        <w:tab/>
        <w:t>DIF: 2</w:t>
      </w:r>
      <w:r>
        <w:tab/>
        <w:t>REF: 18-3</w:t>
      </w:r>
    </w:p>
    <w:p w14:paraId="70A97444" w14:textId="77777777" w:rsidR="00000000" w:rsidRDefault="00000000">
      <w:pPr>
        <w:pStyle w:val="TOP"/>
      </w:pPr>
      <w:r>
        <w:t>TOP: Government policy and the market for loanable funds</w:t>
      </w:r>
      <w:r>
        <w:tab/>
        <w:t>MSC: Analytical</w:t>
      </w:r>
    </w:p>
    <w:p w14:paraId="2FDE5475" w14:textId="77777777" w:rsidR="00000000" w:rsidRDefault="00000000">
      <w:pPr>
        <w:pStyle w:val="MyNL1"/>
      </w:pPr>
      <w:r>
        <w:tab/>
        <w:t>235.</w:t>
      </w:r>
      <w:r>
        <w:tab/>
        <w:t>Interest rates and investment rise. Which of the following could explain these changes?</w:t>
      </w:r>
    </w:p>
    <w:p w14:paraId="7F5ADACD" w14:textId="77777777" w:rsidR="00000000" w:rsidRDefault="00000000">
      <w:pPr>
        <w:pStyle w:val="NLa"/>
      </w:pPr>
      <w:r>
        <w:t>a.</w:t>
      </w:r>
      <w:r>
        <w:tab/>
        <w:t>the government runs a larger deficit</w:t>
      </w:r>
    </w:p>
    <w:p w14:paraId="5B88E38E" w14:textId="77777777" w:rsidR="00000000" w:rsidRDefault="00000000">
      <w:pPr>
        <w:pStyle w:val="NLa"/>
      </w:pPr>
      <w:r>
        <w:t>b.</w:t>
      </w:r>
      <w:r>
        <w:tab/>
        <w:t>the government institutes an investment tax credit</w:t>
      </w:r>
    </w:p>
    <w:p w14:paraId="2D8EACCF" w14:textId="77777777" w:rsidR="00000000" w:rsidRDefault="00000000">
      <w:pPr>
        <w:pStyle w:val="NLa"/>
      </w:pPr>
      <w:r>
        <w:t>c.</w:t>
      </w:r>
      <w:r>
        <w:tab/>
        <w:t>the government replaces the income tax with a consumption tax</w:t>
      </w:r>
    </w:p>
    <w:p w14:paraId="55883C18" w14:textId="77777777" w:rsidR="00000000" w:rsidRDefault="00000000">
      <w:pPr>
        <w:pStyle w:val="NLa"/>
      </w:pPr>
      <w:r>
        <w:t>d.</w:t>
      </w:r>
      <w:r>
        <w:tab/>
        <w:t>None of the above is correct.</w:t>
      </w:r>
    </w:p>
    <w:p w14:paraId="667635B7" w14:textId="77777777" w:rsidR="00000000" w:rsidRDefault="00000000">
      <w:pPr>
        <w:pStyle w:val="ANS1"/>
      </w:pPr>
      <w:r>
        <w:t>ANS: B</w:t>
      </w:r>
      <w:r>
        <w:tab/>
        <w:t>PTS: 1</w:t>
      </w:r>
      <w:r>
        <w:tab/>
        <w:t>DIF: 2</w:t>
      </w:r>
      <w:r>
        <w:tab/>
        <w:t>REF: 18-3</w:t>
      </w:r>
    </w:p>
    <w:p w14:paraId="5FF794E1" w14:textId="77777777" w:rsidR="00000000" w:rsidRDefault="00000000">
      <w:pPr>
        <w:pStyle w:val="TOP"/>
      </w:pPr>
      <w:r>
        <w:t>TOP: Government policy and the market for loanable funds</w:t>
      </w:r>
      <w:r>
        <w:tab/>
        <w:t>MSC: Analytical</w:t>
      </w:r>
    </w:p>
    <w:p w14:paraId="38176F0E" w14:textId="77777777" w:rsidR="00000000" w:rsidRDefault="00000000">
      <w:pPr>
        <w:pStyle w:val="MyNL1"/>
      </w:pPr>
      <w:r>
        <w:tab/>
        <w:t>236.</w:t>
      </w:r>
      <w:r>
        <w:tab/>
        <w:t>Interest rates fall and investment falls. Which of the following could explain these changes?</w:t>
      </w:r>
    </w:p>
    <w:p w14:paraId="760C3477" w14:textId="77777777" w:rsidR="00000000" w:rsidRDefault="00000000">
      <w:pPr>
        <w:pStyle w:val="NLa"/>
      </w:pPr>
      <w:r>
        <w:t>a.</w:t>
      </w:r>
      <w:r>
        <w:tab/>
        <w:t>the government goes from a surplus to a deficit</w:t>
      </w:r>
    </w:p>
    <w:p w14:paraId="4D45A4E7" w14:textId="77777777" w:rsidR="00000000" w:rsidRDefault="00000000">
      <w:pPr>
        <w:pStyle w:val="NLa"/>
      </w:pPr>
      <w:r>
        <w:t>b.</w:t>
      </w:r>
      <w:r>
        <w:tab/>
        <w:t>the government repeals an investment tax credit</w:t>
      </w:r>
    </w:p>
    <w:p w14:paraId="03D40C83" w14:textId="77777777" w:rsidR="00000000" w:rsidRDefault="00000000">
      <w:pPr>
        <w:pStyle w:val="NLa"/>
      </w:pPr>
      <w:r>
        <w:t>c.</w:t>
      </w:r>
      <w:r>
        <w:tab/>
        <w:t>the government replaces a consumption tax with an income tax</w:t>
      </w:r>
    </w:p>
    <w:p w14:paraId="78F0A1DA" w14:textId="77777777" w:rsidR="00000000" w:rsidRDefault="00000000">
      <w:pPr>
        <w:pStyle w:val="NLa"/>
      </w:pPr>
      <w:r>
        <w:t>d.</w:t>
      </w:r>
      <w:r>
        <w:tab/>
        <w:t>None of the above is correct.</w:t>
      </w:r>
    </w:p>
    <w:p w14:paraId="427E251A" w14:textId="77777777" w:rsidR="00000000" w:rsidRDefault="00000000">
      <w:pPr>
        <w:pStyle w:val="ANS1"/>
      </w:pPr>
      <w:r>
        <w:t>ANS: B</w:t>
      </w:r>
      <w:r>
        <w:tab/>
        <w:t>PTS: 1</w:t>
      </w:r>
      <w:r>
        <w:tab/>
        <w:t>DIF: 2</w:t>
      </w:r>
      <w:r>
        <w:tab/>
        <w:t>REF: 18-3</w:t>
      </w:r>
    </w:p>
    <w:p w14:paraId="7C62287D" w14:textId="77777777" w:rsidR="00000000" w:rsidRDefault="00000000">
      <w:pPr>
        <w:pStyle w:val="TOP"/>
      </w:pPr>
      <w:r>
        <w:t>TOP: Government policy and the market for loanable funds</w:t>
      </w:r>
      <w:r>
        <w:tab/>
        <w:t>MSC: Analytical</w:t>
      </w:r>
    </w:p>
    <w:p w14:paraId="5CB83FA4" w14:textId="77777777" w:rsidR="00000000" w:rsidRDefault="00000000">
      <w:pPr>
        <w:pStyle w:val="MyNL1"/>
      </w:pPr>
      <w:r>
        <w:tab/>
        <w:t>237.</w:t>
      </w:r>
      <w:r>
        <w:tab/>
        <w:t>Which of the following would both shift the supply of loanable funds right?</w:t>
      </w:r>
    </w:p>
    <w:p w14:paraId="236E56B7" w14:textId="77777777" w:rsidR="00000000" w:rsidRDefault="00000000">
      <w:pPr>
        <w:pStyle w:val="NLa"/>
      </w:pPr>
      <w:r>
        <w:t>a.</w:t>
      </w:r>
      <w:r>
        <w:tab/>
        <w:t>tax reforms encourage greater saving and the budget deficit falls</w:t>
      </w:r>
    </w:p>
    <w:p w14:paraId="5B015FAE" w14:textId="77777777" w:rsidR="00000000" w:rsidRDefault="00000000">
      <w:pPr>
        <w:pStyle w:val="NLa"/>
      </w:pPr>
      <w:r>
        <w:t>b.</w:t>
      </w:r>
      <w:r>
        <w:tab/>
        <w:t>tax reforms encourage greater saving and investment tax credits are increased</w:t>
      </w:r>
    </w:p>
    <w:p w14:paraId="5EC06EB3" w14:textId="77777777" w:rsidR="00000000" w:rsidRDefault="00000000">
      <w:pPr>
        <w:pStyle w:val="NLa"/>
      </w:pPr>
      <w:r>
        <w:t>c.</w:t>
      </w:r>
      <w:r>
        <w:tab/>
        <w:t>the budget deficit rises and investment tax credits are increased</w:t>
      </w:r>
    </w:p>
    <w:p w14:paraId="1763B6BA" w14:textId="77777777" w:rsidR="00000000" w:rsidRDefault="00000000">
      <w:pPr>
        <w:pStyle w:val="NLa"/>
      </w:pPr>
      <w:r>
        <w:t>d.</w:t>
      </w:r>
      <w:r>
        <w:tab/>
        <w:t>the budget deficit rises and tax reform discourages saving</w:t>
      </w:r>
    </w:p>
    <w:p w14:paraId="6765AE0C" w14:textId="77777777" w:rsidR="00000000" w:rsidRDefault="00000000">
      <w:pPr>
        <w:pStyle w:val="ANS1"/>
      </w:pPr>
      <w:r>
        <w:t>ANS: A</w:t>
      </w:r>
      <w:r>
        <w:tab/>
        <w:t>PTS: 1</w:t>
      </w:r>
      <w:r>
        <w:tab/>
        <w:t>DIF: 2</w:t>
      </w:r>
      <w:r>
        <w:tab/>
        <w:t>REF: 18-3</w:t>
      </w:r>
    </w:p>
    <w:p w14:paraId="42D2F034" w14:textId="77777777" w:rsidR="00000000" w:rsidRDefault="00000000">
      <w:pPr>
        <w:pStyle w:val="TOP"/>
      </w:pPr>
      <w:r>
        <w:t>TOP: Government policy and the market for loanable funds</w:t>
      </w:r>
      <w:r>
        <w:tab/>
        <w:t>MSC: Analytical</w:t>
      </w:r>
    </w:p>
    <w:p w14:paraId="3155DFAC" w14:textId="77777777" w:rsidR="00000000" w:rsidRDefault="00000000">
      <w:pPr>
        <w:pStyle w:val="MyNL1"/>
      </w:pPr>
      <w:r>
        <w:tab/>
        <w:t>238.</w:t>
      </w:r>
      <w:r>
        <w:tab/>
        <w:t>A change in the tax laws which increases the supply of loanable funds will have a bigger effect on investment when</w:t>
      </w:r>
    </w:p>
    <w:p w14:paraId="467288B9" w14:textId="77777777" w:rsidR="00000000" w:rsidRDefault="00000000">
      <w:pPr>
        <w:pStyle w:val="NLa"/>
      </w:pPr>
      <w:r>
        <w:t>a.</w:t>
      </w:r>
      <w:r>
        <w:tab/>
        <w:t>the demand for loanable funds is more elastic and the supply of loanable funds is more inelastic.</w:t>
      </w:r>
    </w:p>
    <w:p w14:paraId="32F406BC" w14:textId="77777777" w:rsidR="00000000" w:rsidRDefault="00000000">
      <w:pPr>
        <w:pStyle w:val="NLa"/>
      </w:pPr>
      <w:r>
        <w:t>b.</w:t>
      </w:r>
      <w:r>
        <w:tab/>
        <w:t>the demand for loanable funds is more inelastic and the supply of loanable funds is more elastic.</w:t>
      </w:r>
    </w:p>
    <w:p w14:paraId="56B338DB" w14:textId="77777777" w:rsidR="00000000" w:rsidRDefault="00000000">
      <w:pPr>
        <w:pStyle w:val="NLa"/>
      </w:pPr>
      <w:r>
        <w:t>c.</w:t>
      </w:r>
      <w:r>
        <w:tab/>
        <w:t>both the demand for and supply of loanable funds are more elastic.</w:t>
      </w:r>
    </w:p>
    <w:p w14:paraId="34990C3D" w14:textId="77777777" w:rsidR="00000000" w:rsidRDefault="00000000">
      <w:pPr>
        <w:pStyle w:val="NLa"/>
      </w:pPr>
      <w:r>
        <w:t>d.</w:t>
      </w:r>
      <w:r>
        <w:tab/>
        <w:t>both the demand for and supply of loanable funds are more inelastic.</w:t>
      </w:r>
    </w:p>
    <w:p w14:paraId="6E776277" w14:textId="77777777" w:rsidR="00000000" w:rsidRDefault="00000000">
      <w:pPr>
        <w:pStyle w:val="ANS1"/>
      </w:pPr>
      <w:r>
        <w:t>ANS: A</w:t>
      </w:r>
      <w:r>
        <w:tab/>
        <w:t>PTS: 1</w:t>
      </w:r>
      <w:r>
        <w:tab/>
        <w:t>DIF: 3</w:t>
      </w:r>
      <w:r>
        <w:tab/>
        <w:t>REF: 18-3</w:t>
      </w:r>
    </w:p>
    <w:p w14:paraId="7509550E" w14:textId="77777777" w:rsidR="00000000" w:rsidRDefault="00000000">
      <w:pPr>
        <w:pStyle w:val="TOP"/>
      </w:pPr>
      <w:r>
        <w:t>TOP: Government policy and the market for loanable funds</w:t>
      </w:r>
      <w:r>
        <w:tab/>
        <w:t>MSC: Analytical</w:t>
      </w:r>
    </w:p>
    <w:p w14:paraId="0210F499" w14:textId="77777777" w:rsidR="00000000" w:rsidRDefault="00000000">
      <w:pPr>
        <w:pStyle w:val="CAP"/>
      </w:pPr>
      <w:r>
        <w:t>Figure 18-1</w:t>
      </w:r>
    </w:p>
    <w:p w14:paraId="5F844475" w14:textId="1D5E4E35" w:rsidR="00000000" w:rsidRDefault="00AE7EA5">
      <w:pPr>
        <w:pStyle w:val="MyNL1"/>
      </w:pPr>
      <w:r>
        <w:rPr>
          <w:noProof/>
        </w:rPr>
        <w:drawing>
          <wp:inline distT="0" distB="0" distL="0" distR="0" wp14:anchorId="0E4279A5" wp14:editId="20725748">
            <wp:extent cx="2552700" cy="2200275"/>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52700" cy="2200275"/>
                    </a:xfrm>
                    <a:prstGeom prst="rect">
                      <a:avLst/>
                    </a:prstGeom>
                    <a:noFill/>
                    <a:ln>
                      <a:noFill/>
                    </a:ln>
                  </pic:spPr>
                </pic:pic>
              </a:graphicData>
            </a:graphic>
          </wp:inline>
        </w:drawing>
      </w:r>
    </w:p>
    <w:p w14:paraId="70432328" w14:textId="77777777" w:rsidR="00000000" w:rsidRDefault="00000000">
      <w:pPr>
        <w:pStyle w:val="MyNL1"/>
      </w:pPr>
      <w:r>
        <w:tab/>
        <w:t>239.</w:t>
      </w:r>
      <w:r>
        <w:tab/>
        <w:t>In</w:t>
      </w:r>
      <w:r>
        <w:rPr>
          <w:b/>
        </w:rPr>
        <w:t xml:space="preserve"> Figure 18-1 </w:t>
      </w:r>
      <w:r>
        <w:t>which of the following would show the effects of the government going from a budget deficit to a surplus?</w:t>
      </w:r>
    </w:p>
    <w:p w14:paraId="5AA8A087" w14:textId="77777777" w:rsidR="00000000" w:rsidRDefault="00000000">
      <w:pPr>
        <w:pStyle w:val="NLa"/>
      </w:pPr>
      <w:r>
        <w:t>a.</w:t>
      </w:r>
      <w:r>
        <w:tab/>
        <w:t>a move from a to b</w:t>
      </w:r>
    </w:p>
    <w:p w14:paraId="12234392" w14:textId="77777777" w:rsidR="00000000" w:rsidRDefault="00000000">
      <w:pPr>
        <w:pStyle w:val="NLa"/>
      </w:pPr>
      <w:r>
        <w:t>b.</w:t>
      </w:r>
      <w:r>
        <w:tab/>
        <w:t>a move from a to d</w:t>
      </w:r>
    </w:p>
    <w:p w14:paraId="6DE3FA6C" w14:textId="77777777" w:rsidR="00000000" w:rsidRDefault="00000000">
      <w:pPr>
        <w:pStyle w:val="NLa"/>
      </w:pPr>
      <w:r>
        <w:t>c.</w:t>
      </w:r>
      <w:r>
        <w:tab/>
        <w:t>a move from c to a</w:t>
      </w:r>
    </w:p>
    <w:p w14:paraId="5E0AFEE3" w14:textId="77777777" w:rsidR="00000000" w:rsidRDefault="00000000">
      <w:pPr>
        <w:pStyle w:val="NLa"/>
      </w:pPr>
      <w:r>
        <w:t>d.</w:t>
      </w:r>
      <w:r>
        <w:tab/>
        <w:t>a move from c to b</w:t>
      </w:r>
    </w:p>
    <w:p w14:paraId="66E13BD4" w14:textId="77777777" w:rsidR="00000000" w:rsidRDefault="00000000">
      <w:pPr>
        <w:pStyle w:val="ANS1"/>
      </w:pPr>
      <w:r>
        <w:t>ANS: A</w:t>
      </w:r>
      <w:r>
        <w:tab/>
        <w:t>PTS: 1</w:t>
      </w:r>
      <w:r>
        <w:tab/>
        <w:t>DIF: 2</w:t>
      </w:r>
      <w:r>
        <w:tab/>
        <w:t>REF: 18-3</w:t>
      </w:r>
    </w:p>
    <w:p w14:paraId="69C12D66" w14:textId="77777777" w:rsidR="00000000" w:rsidRDefault="00000000">
      <w:pPr>
        <w:pStyle w:val="TOP"/>
      </w:pPr>
      <w:r>
        <w:t>TOP: Budget deficit</w:t>
      </w:r>
      <w:r>
        <w:tab/>
      </w:r>
      <w:r>
        <w:tab/>
        <w:t>MSC: Applicative</w:t>
      </w:r>
    </w:p>
    <w:p w14:paraId="32F785C9" w14:textId="77777777" w:rsidR="00000000" w:rsidRDefault="00000000">
      <w:pPr>
        <w:pStyle w:val="MyNL1"/>
      </w:pPr>
      <w:r>
        <w:tab/>
        <w:t>240.</w:t>
      </w:r>
      <w:r>
        <w:tab/>
        <w:t>In</w:t>
      </w:r>
      <w:r>
        <w:rPr>
          <w:b/>
        </w:rPr>
        <w:t xml:space="preserve"> Figure 18-1</w:t>
      </w:r>
      <w:r>
        <w:t xml:space="preserve"> which of the following would be consistent with a decrease in the government budget surplus and the simultaneous repeal of an investment tax credit?</w:t>
      </w:r>
    </w:p>
    <w:p w14:paraId="5CD440CA" w14:textId="77777777" w:rsidR="00000000" w:rsidRDefault="00000000">
      <w:pPr>
        <w:pStyle w:val="NLa"/>
      </w:pPr>
      <w:r>
        <w:t>a.</w:t>
      </w:r>
      <w:r>
        <w:tab/>
        <w:t>a move from d to b</w:t>
      </w:r>
    </w:p>
    <w:p w14:paraId="55C67E3E" w14:textId="77777777" w:rsidR="00000000" w:rsidRDefault="00000000">
      <w:pPr>
        <w:pStyle w:val="NLa"/>
      </w:pPr>
      <w:r>
        <w:t>b.</w:t>
      </w:r>
      <w:r>
        <w:tab/>
        <w:t>a move from d to c</w:t>
      </w:r>
    </w:p>
    <w:p w14:paraId="3AE5E9D7" w14:textId="77777777" w:rsidR="00000000" w:rsidRDefault="00000000">
      <w:pPr>
        <w:pStyle w:val="NLa"/>
      </w:pPr>
      <w:r>
        <w:t>c.</w:t>
      </w:r>
      <w:r>
        <w:tab/>
        <w:t>a move from b to a</w:t>
      </w:r>
    </w:p>
    <w:p w14:paraId="2148A45D" w14:textId="77777777" w:rsidR="00000000" w:rsidRDefault="00000000">
      <w:pPr>
        <w:pStyle w:val="NLa"/>
      </w:pPr>
      <w:r>
        <w:t>d.</w:t>
      </w:r>
      <w:r>
        <w:tab/>
        <w:t>a move from b to c</w:t>
      </w:r>
    </w:p>
    <w:p w14:paraId="7AD653A8" w14:textId="77777777" w:rsidR="00000000" w:rsidRDefault="00000000">
      <w:pPr>
        <w:pStyle w:val="ANS1"/>
      </w:pPr>
      <w:r>
        <w:t>ANS: D</w:t>
      </w:r>
      <w:r>
        <w:tab/>
        <w:t>PTS: 1</w:t>
      </w:r>
      <w:r>
        <w:tab/>
        <w:t>DIF: 3</w:t>
      </w:r>
      <w:r>
        <w:tab/>
        <w:t>REF: 18-3</w:t>
      </w:r>
    </w:p>
    <w:p w14:paraId="0B544600" w14:textId="77777777" w:rsidR="00000000" w:rsidRDefault="00000000">
      <w:pPr>
        <w:pStyle w:val="TOP"/>
      </w:pPr>
      <w:r>
        <w:t>TOP: Government policy and the market for loanable funds</w:t>
      </w:r>
      <w:r>
        <w:tab/>
        <w:t>MSC: Analytical</w:t>
      </w:r>
    </w:p>
    <w:p w14:paraId="3B0E2C1E" w14:textId="77777777" w:rsidR="00000000" w:rsidRDefault="00000000">
      <w:pPr>
        <w:pStyle w:val="CAP"/>
      </w:pPr>
      <w:r>
        <w:t>Figure 18-2</w:t>
      </w:r>
    </w:p>
    <w:p w14:paraId="29BF44A1" w14:textId="6D203A0E" w:rsidR="00000000" w:rsidRDefault="00AE7EA5">
      <w:pPr>
        <w:pStyle w:val="MyNL1"/>
      </w:pPr>
      <w:r>
        <w:rPr>
          <w:noProof/>
        </w:rPr>
        <w:drawing>
          <wp:inline distT="0" distB="0" distL="0" distR="0" wp14:anchorId="274162DE" wp14:editId="37645DE1">
            <wp:extent cx="3543300" cy="436245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43300" cy="4362450"/>
                    </a:xfrm>
                    <a:prstGeom prst="rect">
                      <a:avLst/>
                    </a:prstGeom>
                    <a:noFill/>
                    <a:ln>
                      <a:noFill/>
                    </a:ln>
                  </pic:spPr>
                </pic:pic>
              </a:graphicData>
            </a:graphic>
          </wp:inline>
        </w:drawing>
      </w:r>
    </w:p>
    <w:p w14:paraId="29B8A424" w14:textId="77777777" w:rsidR="00000000" w:rsidRDefault="00000000">
      <w:pPr>
        <w:pStyle w:val="MyNL1"/>
      </w:pPr>
    </w:p>
    <w:p w14:paraId="2B7DAFC7" w14:textId="77777777" w:rsidR="00000000" w:rsidRDefault="00000000">
      <w:pPr>
        <w:pStyle w:val="MyNL1"/>
      </w:pPr>
      <w:r>
        <w:tab/>
        <w:t>241.</w:t>
      </w:r>
      <w:r>
        <w:tab/>
      </w:r>
      <w:r>
        <w:rPr>
          <w:b/>
        </w:rPr>
        <w:t>Refer to Figure 18-2</w:t>
      </w:r>
      <w:r>
        <w:t>. Which of the graphs in the figure above shows the effects of an increase in the tax rate on interest income?</w:t>
      </w:r>
    </w:p>
    <w:p w14:paraId="0FCD2FB3" w14:textId="77777777" w:rsidR="00000000" w:rsidRDefault="00000000">
      <w:pPr>
        <w:pStyle w:val="NLa"/>
      </w:pPr>
      <w:r>
        <w:t>a.</w:t>
      </w:r>
      <w:r>
        <w:tab/>
        <w:t>graph 1</w:t>
      </w:r>
    </w:p>
    <w:p w14:paraId="4DABA7AA" w14:textId="77777777" w:rsidR="00000000" w:rsidRDefault="00000000">
      <w:pPr>
        <w:pStyle w:val="NLa"/>
      </w:pPr>
      <w:r>
        <w:t>b.</w:t>
      </w:r>
      <w:r>
        <w:tab/>
        <w:t>graph 2</w:t>
      </w:r>
    </w:p>
    <w:p w14:paraId="4D4C0318" w14:textId="77777777" w:rsidR="00000000" w:rsidRDefault="00000000">
      <w:pPr>
        <w:pStyle w:val="NLa"/>
      </w:pPr>
      <w:r>
        <w:t>c.</w:t>
      </w:r>
      <w:r>
        <w:tab/>
        <w:t>graph 3</w:t>
      </w:r>
    </w:p>
    <w:p w14:paraId="781F7D7E" w14:textId="77777777" w:rsidR="00000000" w:rsidRDefault="00000000">
      <w:pPr>
        <w:pStyle w:val="NLa"/>
      </w:pPr>
      <w:r>
        <w:t>d.</w:t>
      </w:r>
      <w:r>
        <w:tab/>
        <w:t>None of the above is correct.</w:t>
      </w:r>
    </w:p>
    <w:p w14:paraId="6B1E3971" w14:textId="77777777" w:rsidR="00000000" w:rsidRDefault="00000000">
      <w:pPr>
        <w:pStyle w:val="ANS1"/>
      </w:pPr>
      <w:r>
        <w:t>ANS: A</w:t>
      </w:r>
      <w:r>
        <w:tab/>
        <w:t>PTS: 1</w:t>
      </w:r>
      <w:r>
        <w:tab/>
        <w:t>DIF: 2</w:t>
      </w:r>
      <w:r>
        <w:tab/>
        <w:t>REF: 18-3</w:t>
      </w:r>
    </w:p>
    <w:p w14:paraId="018E88D5" w14:textId="77777777" w:rsidR="00000000" w:rsidRDefault="00000000">
      <w:pPr>
        <w:pStyle w:val="TOP"/>
      </w:pPr>
      <w:r>
        <w:t>TOP: Saving incentives</w:t>
      </w:r>
      <w:r>
        <w:tab/>
        <w:t>MSC: Applicative</w:t>
      </w:r>
    </w:p>
    <w:p w14:paraId="542412B1" w14:textId="77777777" w:rsidR="00000000" w:rsidRDefault="00000000">
      <w:pPr>
        <w:pStyle w:val="MyNL1"/>
      </w:pPr>
      <w:r>
        <w:tab/>
        <w:t>242.</w:t>
      </w:r>
      <w:r>
        <w:tab/>
      </w:r>
      <w:r>
        <w:rPr>
          <w:b/>
        </w:rPr>
        <w:t>Refer to Figure 18-2</w:t>
      </w:r>
      <w:r>
        <w:t>. Which of the graphs in the figure above shows the effects of the government moving from a budget deficit to a budget surplus while also lowering tax rates on interest earnings?</w:t>
      </w:r>
    </w:p>
    <w:p w14:paraId="06EDFCCD" w14:textId="77777777" w:rsidR="00000000" w:rsidRDefault="00000000">
      <w:pPr>
        <w:pStyle w:val="NLa"/>
      </w:pPr>
      <w:r>
        <w:t>a.</w:t>
      </w:r>
      <w:r>
        <w:tab/>
        <w:t>graph 1</w:t>
      </w:r>
    </w:p>
    <w:p w14:paraId="73080402" w14:textId="77777777" w:rsidR="00000000" w:rsidRDefault="00000000">
      <w:pPr>
        <w:pStyle w:val="NLa"/>
      </w:pPr>
      <w:r>
        <w:t>b.</w:t>
      </w:r>
      <w:r>
        <w:tab/>
        <w:t>graph 2</w:t>
      </w:r>
    </w:p>
    <w:p w14:paraId="158EC221" w14:textId="77777777" w:rsidR="00000000" w:rsidRDefault="00000000">
      <w:pPr>
        <w:pStyle w:val="NLa"/>
      </w:pPr>
      <w:r>
        <w:t>c.</w:t>
      </w:r>
      <w:r>
        <w:tab/>
        <w:t>graph 3</w:t>
      </w:r>
    </w:p>
    <w:p w14:paraId="20BA3A24" w14:textId="77777777" w:rsidR="00000000" w:rsidRDefault="00000000">
      <w:pPr>
        <w:pStyle w:val="NLa"/>
      </w:pPr>
      <w:r>
        <w:t>d.</w:t>
      </w:r>
      <w:r>
        <w:tab/>
        <w:t>None of the above is correct.</w:t>
      </w:r>
    </w:p>
    <w:p w14:paraId="23553BDD" w14:textId="77777777" w:rsidR="00000000" w:rsidRDefault="00000000">
      <w:pPr>
        <w:pStyle w:val="ANS1"/>
      </w:pPr>
      <w:r>
        <w:t>ANS: B</w:t>
      </w:r>
      <w:r>
        <w:tab/>
        <w:t>PTS: 1</w:t>
      </w:r>
      <w:r>
        <w:tab/>
        <w:t>DIF: 2</w:t>
      </w:r>
      <w:r>
        <w:tab/>
        <w:t>REF: 18-3</w:t>
      </w:r>
    </w:p>
    <w:p w14:paraId="17E65D63" w14:textId="77777777" w:rsidR="00000000" w:rsidRDefault="00000000">
      <w:pPr>
        <w:pStyle w:val="TOP"/>
      </w:pPr>
      <w:r>
        <w:t>TOP: Government policy and the market for loanable funds</w:t>
      </w:r>
      <w:r>
        <w:tab/>
        <w:t>MSC: Applicative</w:t>
      </w:r>
    </w:p>
    <w:p w14:paraId="7B99591B" w14:textId="77777777" w:rsidR="00000000" w:rsidRDefault="00000000">
      <w:pPr>
        <w:pStyle w:val="MyNL1"/>
      </w:pPr>
      <w:r>
        <w:tab/>
        <w:t>243.</w:t>
      </w:r>
      <w:r>
        <w:tab/>
        <w:t xml:space="preserve">Which of the following is </w:t>
      </w:r>
      <w:r>
        <w:rPr>
          <w:i/>
        </w:rPr>
        <w:t xml:space="preserve">not </w:t>
      </w:r>
      <w:r>
        <w:t>correct?</w:t>
      </w:r>
    </w:p>
    <w:p w14:paraId="44FC5F36" w14:textId="77777777" w:rsidR="00000000" w:rsidRDefault="00000000">
      <w:pPr>
        <w:pStyle w:val="NLa"/>
      </w:pPr>
      <w:r>
        <w:t>a.</w:t>
      </w:r>
      <w:r>
        <w:tab/>
        <w:t>If GDP is rising faster than debt, the government is, in some sense, living within its means.</w:t>
      </w:r>
    </w:p>
    <w:p w14:paraId="20DD84F1" w14:textId="77777777" w:rsidR="00000000" w:rsidRDefault="00000000">
      <w:pPr>
        <w:pStyle w:val="NLa"/>
      </w:pPr>
      <w:r>
        <w:t>b.</w:t>
      </w:r>
      <w:r>
        <w:tab/>
        <w:t>The ratio of debt to GDP in the United States has always been less than one.</w:t>
      </w:r>
    </w:p>
    <w:p w14:paraId="6D41E1B9" w14:textId="77777777" w:rsidR="00000000" w:rsidRDefault="00000000">
      <w:pPr>
        <w:pStyle w:val="NLa"/>
      </w:pPr>
      <w:r>
        <w:t>c.</w:t>
      </w:r>
      <w:r>
        <w:tab/>
        <w:t>Debts during wars may distribute the burden of fighting the war more evenly across ge</w:t>
      </w:r>
      <w:r>
        <w:t>n</w:t>
      </w:r>
      <w:r>
        <w:t>erations.</w:t>
      </w:r>
    </w:p>
    <w:p w14:paraId="137D5DB0" w14:textId="77777777" w:rsidR="00000000" w:rsidRDefault="00000000">
      <w:pPr>
        <w:pStyle w:val="NLa"/>
      </w:pPr>
      <w:r>
        <w:t>d.</w:t>
      </w:r>
      <w:r>
        <w:tab/>
        <w:t>During times of peace the ratio of debt to GDP sometimes rose.</w:t>
      </w:r>
    </w:p>
    <w:p w14:paraId="4B7FD692" w14:textId="77777777" w:rsidR="00000000" w:rsidRDefault="00000000">
      <w:pPr>
        <w:pStyle w:val="ANS1"/>
      </w:pPr>
      <w:r>
        <w:t>ANS: B</w:t>
      </w:r>
      <w:r>
        <w:tab/>
        <w:t>PTS: 1</w:t>
      </w:r>
      <w:r>
        <w:tab/>
        <w:t>DIF: 2</w:t>
      </w:r>
      <w:r>
        <w:tab/>
        <w:t>REF: 18-3</w:t>
      </w:r>
    </w:p>
    <w:p w14:paraId="02576A45" w14:textId="77777777" w:rsidR="00000000" w:rsidRDefault="00000000">
      <w:pPr>
        <w:pStyle w:val="TOP"/>
      </w:pPr>
      <w:r>
        <w:t>TOP: U.S. National debt</w:t>
      </w:r>
      <w:r>
        <w:tab/>
        <w:t>MSC: Definitional</w:t>
      </w:r>
    </w:p>
    <w:p w14:paraId="6E949AA0" w14:textId="77777777" w:rsidR="00000000" w:rsidRDefault="00000000">
      <w:pPr>
        <w:pStyle w:val="MyNL1"/>
      </w:pPr>
      <w:r>
        <w:tab/>
        <w:t>244.</w:t>
      </w:r>
      <w:r>
        <w:tab/>
        <w:t>In recent years the U.S. national debt has been about</w:t>
      </w:r>
    </w:p>
    <w:p w14:paraId="55FCE9DB" w14:textId="77777777" w:rsidR="00000000" w:rsidRDefault="00000000">
      <w:pPr>
        <w:pStyle w:val="NLa"/>
      </w:pPr>
      <w:r>
        <w:t>a.</w:t>
      </w:r>
      <w:r>
        <w:tab/>
        <w:t>10-20 percent of GDP.</w:t>
      </w:r>
    </w:p>
    <w:p w14:paraId="62A45F88" w14:textId="77777777" w:rsidR="00000000" w:rsidRDefault="00000000">
      <w:pPr>
        <w:pStyle w:val="NLa"/>
      </w:pPr>
      <w:r>
        <w:t>b.</w:t>
      </w:r>
      <w:r>
        <w:tab/>
        <w:t>30-40 percent of GDP.</w:t>
      </w:r>
    </w:p>
    <w:p w14:paraId="56F1D09A" w14:textId="77777777" w:rsidR="00000000" w:rsidRDefault="00000000">
      <w:pPr>
        <w:pStyle w:val="NLa"/>
      </w:pPr>
      <w:r>
        <w:t>c.</w:t>
      </w:r>
      <w:r>
        <w:tab/>
        <w:t>50-60 percent of GDP.</w:t>
      </w:r>
    </w:p>
    <w:p w14:paraId="15DC88E0" w14:textId="77777777" w:rsidR="00000000" w:rsidRDefault="00000000">
      <w:pPr>
        <w:pStyle w:val="NLa"/>
      </w:pPr>
      <w:r>
        <w:t>d.</w:t>
      </w:r>
      <w:r>
        <w:tab/>
        <w:t>70-80 percent of GDP.</w:t>
      </w:r>
    </w:p>
    <w:p w14:paraId="487BC68D" w14:textId="77777777" w:rsidR="00000000" w:rsidRDefault="00000000">
      <w:pPr>
        <w:pStyle w:val="ANS1"/>
      </w:pPr>
      <w:r>
        <w:t>ANS: B</w:t>
      </w:r>
      <w:r>
        <w:tab/>
        <w:t>PTS: 1</w:t>
      </w:r>
      <w:r>
        <w:tab/>
        <w:t>DIF: 1</w:t>
      </w:r>
      <w:r>
        <w:tab/>
        <w:t>REF: 18-3</w:t>
      </w:r>
    </w:p>
    <w:p w14:paraId="4F7CEC82" w14:textId="77777777" w:rsidR="00000000" w:rsidRDefault="00000000">
      <w:pPr>
        <w:pStyle w:val="TOP"/>
      </w:pPr>
      <w:r>
        <w:t>TOP: U.S. National debt</w:t>
      </w:r>
      <w:r>
        <w:tab/>
        <w:t>MSC: Definitional</w:t>
      </w:r>
    </w:p>
    <w:p w14:paraId="068A168A" w14:textId="77777777" w:rsidR="00000000" w:rsidRDefault="00000000">
      <w:pPr>
        <w:pStyle w:val="MyNL1"/>
      </w:pPr>
      <w:r>
        <w:tab/>
        <w:t>245.</w:t>
      </w:r>
      <w:r>
        <w:tab/>
        <w:t>The ratio of debt to GDP in the United States tended to fall</w:t>
      </w:r>
    </w:p>
    <w:p w14:paraId="7A8F6167" w14:textId="77777777" w:rsidR="00000000" w:rsidRDefault="00000000">
      <w:pPr>
        <w:pStyle w:val="NLa"/>
      </w:pPr>
      <w:r>
        <w:t>a.</w:t>
      </w:r>
      <w:r>
        <w:tab/>
        <w:t>during wars.</w:t>
      </w:r>
    </w:p>
    <w:p w14:paraId="6998B23D" w14:textId="77777777" w:rsidR="00000000" w:rsidRDefault="00000000">
      <w:pPr>
        <w:pStyle w:val="NLa"/>
      </w:pPr>
      <w:r>
        <w:t>b.</w:t>
      </w:r>
      <w:r>
        <w:tab/>
        <w:t>during the late 1990s.</w:t>
      </w:r>
    </w:p>
    <w:p w14:paraId="21FAB7E3" w14:textId="77777777" w:rsidR="00000000" w:rsidRDefault="00000000">
      <w:pPr>
        <w:pStyle w:val="NLa"/>
      </w:pPr>
      <w:r>
        <w:t>c.</w:t>
      </w:r>
      <w:r>
        <w:tab/>
        <w:t>during the first half of this decade</w:t>
      </w:r>
    </w:p>
    <w:p w14:paraId="2A6D3E42" w14:textId="77777777" w:rsidR="00000000" w:rsidRDefault="00000000">
      <w:pPr>
        <w:pStyle w:val="NLa"/>
      </w:pPr>
      <w:r>
        <w:t>d.</w:t>
      </w:r>
      <w:r>
        <w:tab/>
        <w:t>None of the above is correct.</w:t>
      </w:r>
    </w:p>
    <w:p w14:paraId="3BFA25B2" w14:textId="77777777" w:rsidR="00000000" w:rsidRDefault="00000000">
      <w:pPr>
        <w:pStyle w:val="ANS1"/>
      </w:pPr>
      <w:r>
        <w:t>ANS: B</w:t>
      </w:r>
      <w:r>
        <w:tab/>
        <w:t>PTS: 1</w:t>
      </w:r>
      <w:r>
        <w:tab/>
        <w:t>DIF: 1</w:t>
      </w:r>
      <w:r>
        <w:tab/>
        <w:t>REF: 18-3</w:t>
      </w:r>
    </w:p>
    <w:p w14:paraId="0684EE97" w14:textId="77777777" w:rsidR="00000000" w:rsidRDefault="00000000">
      <w:pPr>
        <w:pStyle w:val="TOP"/>
      </w:pPr>
      <w:r>
        <w:t>TOP: U.S. National debt</w:t>
      </w:r>
      <w:r>
        <w:tab/>
        <w:t>MSC: Definitional</w:t>
      </w:r>
    </w:p>
    <w:p w14:paraId="34C1D0ED" w14:textId="77777777" w:rsidR="00000000" w:rsidRDefault="00000000">
      <w:pPr>
        <w:pStyle w:val="H1"/>
      </w:pPr>
      <w:r>
        <w:t>True/False</w:t>
      </w:r>
    </w:p>
    <w:p w14:paraId="0A78E52C" w14:textId="77777777" w:rsidR="00000000" w:rsidRDefault="00000000">
      <w:pPr>
        <w:pStyle w:val="MyNL1"/>
      </w:pPr>
      <w:r>
        <w:tab/>
        <w:t>1.</w:t>
      </w:r>
      <w:r>
        <w:tab/>
        <w:t>Most entrepreneurs finance their purchases of real capital using their past saving.</w:t>
      </w:r>
    </w:p>
    <w:p w14:paraId="5AFC90FD" w14:textId="77777777" w:rsidR="00000000" w:rsidRDefault="00000000">
      <w:pPr>
        <w:pStyle w:val="ANS1"/>
      </w:pPr>
      <w:r>
        <w:t>ANS: F</w:t>
      </w:r>
      <w:r>
        <w:tab/>
        <w:t>PTS: 1</w:t>
      </w:r>
      <w:r>
        <w:tab/>
        <w:t>DIF: 1</w:t>
      </w:r>
      <w:r>
        <w:tab/>
        <w:t>REF: 18-1</w:t>
      </w:r>
    </w:p>
    <w:p w14:paraId="2653291B" w14:textId="77777777" w:rsidR="00000000" w:rsidRDefault="00000000">
      <w:pPr>
        <w:pStyle w:val="TOP"/>
      </w:pPr>
      <w:r>
        <w:t>TOP: Bonds</w:t>
      </w:r>
      <w:r>
        <w:tab/>
        <w:t>MSC: Definitional</w:t>
      </w:r>
    </w:p>
    <w:p w14:paraId="5F5CB990" w14:textId="77777777" w:rsidR="00000000" w:rsidRDefault="00000000">
      <w:pPr>
        <w:pStyle w:val="MyNL1"/>
      </w:pPr>
      <w:r>
        <w:tab/>
        <w:t>2.</w:t>
      </w:r>
      <w:r>
        <w:tab/>
        <w:t>Other things the same, the higher the rate of saving and investment in a country, the higher will be the standard of living.</w:t>
      </w:r>
    </w:p>
    <w:p w14:paraId="0347B178" w14:textId="77777777" w:rsidR="00000000" w:rsidRDefault="00000000">
      <w:pPr>
        <w:pStyle w:val="ANS1"/>
      </w:pPr>
      <w:r>
        <w:t>ANS: T</w:t>
      </w:r>
      <w:r>
        <w:tab/>
        <w:t>PTS: 1</w:t>
      </w:r>
      <w:r>
        <w:tab/>
        <w:t>DIF: 1</w:t>
      </w:r>
      <w:r>
        <w:tab/>
        <w:t>REF: 18-1</w:t>
      </w:r>
    </w:p>
    <w:p w14:paraId="706FE823" w14:textId="77777777" w:rsidR="00000000" w:rsidRDefault="00000000">
      <w:pPr>
        <w:pStyle w:val="TOP"/>
      </w:pPr>
      <w:r>
        <w:t>TOP: Saving | Investment</w:t>
      </w:r>
      <w:r>
        <w:tab/>
        <w:t>MSC: Definitional</w:t>
      </w:r>
    </w:p>
    <w:p w14:paraId="1029729E" w14:textId="77777777" w:rsidR="00000000" w:rsidRDefault="00000000">
      <w:pPr>
        <w:pStyle w:val="MyNL1"/>
      </w:pPr>
      <w:r>
        <w:tab/>
        <w:t>3.</w:t>
      </w:r>
      <w:r>
        <w:tab/>
        <w:t>Lenders sell bonds and borrowers buy them.</w:t>
      </w:r>
    </w:p>
    <w:p w14:paraId="211ED12C" w14:textId="77777777" w:rsidR="00000000" w:rsidRDefault="00000000">
      <w:pPr>
        <w:pStyle w:val="ANS1"/>
      </w:pPr>
      <w:r>
        <w:t>ANS: F</w:t>
      </w:r>
      <w:r>
        <w:tab/>
        <w:t>PTS: 1</w:t>
      </w:r>
      <w:r>
        <w:tab/>
        <w:t>DIF: 1</w:t>
      </w:r>
      <w:r>
        <w:tab/>
        <w:t>REF: 18-1</w:t>
      </w:r>
    </w:p>
    <w:p w14:paraId="364B3A2F" w14:textId="77777777" w:rsidR="00000000" w:rsidRDefault="00000000">
      <w:pPr>
        <w:pStyle w:val="TOP"/>
      </w:pPr>
      <w:r>
        <w:t>TOP: Bonds</w:t>
      </w:r>
      <w:r>
        <w:tab/>
        <w:t>MSC: Definitional</w:t>
      </w:r>
    </w:p>
    <w:p w14:paraId="7F03F590" w14:textId="77777777" w:rsidR="00000000" w:rsidRDefault="00000000">
      <w:pPr>
        <w:pStyle w:val="MyNL1"/>
      </w:pPr>
      <w:r>
        <w:tab/>
        <w:t>4.</w:t>
      </w:r>
      <w:r>
        <w:tab/>
        <w:t>Other things the same corporate bonds generally have higher interest rates than U.S. go</w:t>
      </w:r>
      <w:r>
        <w:t>v</w:t>
      </w:r>
      <w:r>
        <w:t>ernment bonds.</w:t>
      </w:r>
    </w:p>
    <w:p w14:paraId="55F08302" w14:textId="77777777" w:rsidR="00000000" w:rsidRDefault="00000000">
      <w:pPr>
        <w:pStyle w:val="ANS1"/>
      </w:pPr>
      <w:r>
        <w:t>ANS: T</w:t>
      </w:r>
      <w:r>
        <w:tab/>
        <w:t>PTS: 1</w:t>
      </w:r>
      <w:r>
        <w:tab/>
        <w:t>DIF: 1</w:t>
      </w:r>
      <w:r>
        <w:tab/>
        <w:t>REF: 18-1</w:t>
      </w:r>
    </w:p>
    <w:p w14:paraId="06DEBA93" w14:textId="77777777" w:rsidR="00000000" w:rsidRDefault="00000000">
      <w:pPr>
        <w:pStyle w:val="TOP"/>
      </w:pPr>
      <w:r>
        <w:t>TOP: Bonds and risk</w:t>
      </w:r>
      <w:r>
        <w:tab/>
        <w:t>MSC: Definitional</w:t>
      </w:r>
    </w:p>
    <w:p w14:paraId="29A83A86" w14:textId="77777777" w:rsidR="00000000" w:rsidRDefault="00000000">
      <w:pPr>
        <w:pStyle w:val="MyNL1"/>
      </w:pPr>
      <w:r>
        <w:tab/>
        <w:t>5.</w:t>
      </w:r>
      <w:r>
        <w:tab/>
        <w:t>The sale of stocks or bonds to raise money is known as equity finance.</w:t>
      </w:r>
    </w:p>
    <w:p w14:paraId="35D9E519" w14:textId="77777777" w:rsidR="00000000" w:rsidRDefault="00000000">
      <w:pPr>
        <w:pStyle w:val="ANS1"/>
      </w:pPr>
      <w:r>
        <w:t>ANS: F</w:t>
      </w:r>
      <w:r>
        <w:tab/>
        <w:t>PTS: 1</w:t>
      </w:r>
      <w:r>
        <w:tab/>
        <w:t>DIF: 1</w:t>
      </w:r>
      <w:r>
        <w:tab/>
        <w:t>REF: 18-1</w:t>
      </w:r>
    </w:p>
    <w:p w14:paraId="0336AF53" w14:textId="77777777" w:rsidR="00000000" w:rsidRDefault="00000000">
      <w:pPr>
        <w:pStyle w:val="TOP"/>
      </w:pPr>
      <w:r>
        <w:t>TOP: Equity finance</w:t>
      </w:r>
      <w:r>
        <w:tab/>
        <w:t>MSC: Definitional</w:t>
      </w:r>
    </w:p>
    <w:p w14:paraId="63F0C251" w14:textId="77777777" w:rsidR="00000000" w:rsidRDefault="00000000">
      <w:pPr>
        <w:pStyle w:val="MyNL1"/>
      </w:pPr>
      <w:r>
        <w:tab/>
        <w:t>6.</w:t>
      </w:r>
      <w:r>
        <w:tab/>
        <w:t>When a corporation experiences financial problems, bondholders are paid before stoc</w:t>
      </w:r>
      <w:r>
        <w:t>k</w:t>
      </w:r>
      <w:r>
        <w:t>holders.</w:t>
      </w:r>
    </w:p>
    <w:p w14:paraId="265B7BFD" w14:textId="77777777" w:rsidR="00000000" w:rsidRDefault="00000000">
      <w:pPr>
        <w:pStyle w:val="ANS1"/>
      </w:pPr>
      <w:r>
        <w:t>ANS: T</w:t>
      </w:r>
      <w:r>
        <w:tab/>
        <w:t>PTS: 1</w:t>
      </w:r>
      <w:r>
        <w:tab/>
        <w:t>DIF: 1</w:t>
      </w:r>
      <w:r>
        <w:tab/>
        <w:t>REF: 18-1</w:t>
      </w:r>
    </w:p>
    <w:p w14:paraId="1EB06C3C" w14:textId="77777777" w:rsidR="00000000" w:rsidRDefault="00000000">
      <w:pPr>
        <w:pStyle w:val="TOP"/>
      </w:pPr>
      <w:r>
        <w:t>TOP: Bonds</w:t>
      </w:r>
      <w:r>
        <w:tab/>
        <w:t>MSC: Definitional</w:t>
      </w:r>
    </w:p>
    <w:p w14:paraId="7134ECAC" w14:textId="77777777" w:rsidR="00000000" w:rsidRDefault="00000000">
      <w:pPr>
        <w:pStyle w:val="MyNL1"/>
      </w:pPr>
      <w:r>
        <w:tab/>
        <w:t>7.</w:t>
      </w:r>
      <w:r>
        <w:tab/>
        <w:t>Corporations receive no proceeds from the resale of their stock.</w:t>
      </w:r>
    </w:p>
    <w:p w14:paraId="16686924" w14:textId="77777777" w:rsidR="00000000" w:rsidRDefault="00000000">
      <w:pPr>
        <w:pStyle w:val="ANS1"/>
      </w:pPr>
      <w:r>
        <w:t>ANS: T</w:t>
      </w:r>
      <w:r>
        <w:tab/>
        <w:t>PTS: 1</w:t>
      </w:r>
      <w:r>
        <w:tab/>
        <w:t>DIF: 1</w:t>
      </w:r>
      <w:r>
        <w:tab/>
        <w:t>REF: 18-1</w:t>
      </w:r>
    </w:p>
    <w:p w14:paraId="3E9637DC" w14:textId="77777777" w:rsidR="00000000" w:rsidRDefault="00000000">
      <w:pPr>
        <w:pStyle w:val="TOP"/>
      </w:pPr>
      <w:r>
        <w:t>TOP: Stocks</w:t>
      </w:r>
      <w:r>
        <w:tab/>
        <w:t>MSC: Applicative</w:t>
      </w:r>
    </w:p>
    <w:p w14:paraId="23E9CC17" w14:textId="77777777" w:rsidR="00000000" w:rsidRDefault="00000000">
      <w:pPr>
        <w:pStyle w:val="MyNL1"/>
      </w:pPr>
      <w:r>
        <w:tab/>
        <w:t>8.</w:t>
      </w:r>
      <w:r>
        <w:tab/>
        <w:t>Generally, if people expect a company to have higher future profits, the price of the stock will be driven down.</w:t>
      </w:r>
    </w:p>
    <w:p w14:paraId="5B4747AD" w14:textId="77777777" w:rsidR="00000000" w:rsidRDefault="00000000">
      <w:pPr>
        <w:pStyle w:val="ANS1"/>
      </w:pPr>
      <w:r>
        <w:t>ANS: F</w:t>
      </w:r>
      <w:r>
        <w:tab/>
        <w:t>PTS: 1</w:t>
      </w:r>
      <w:r>
        <w:tab/>
        <w:t>DIF: 1</w:t>
      </w:r>
      <w:r>
        <w:tab/>
        <w:t>REF: 18-1</w:t>
      </w:r>
    </w:p>
    <w:p w14:paraId="58958FF6" w14:textId="77777777" w:rsidR="00000000" w:rsidRDefault="00000000">
      <w:pPr>
        <w:pStyle w:val="TOP"/>
      </w:pPr>
      <w:r>
        <w:t>TOP: Stock prices</w:t>
      </w:r>
      <w:r>
        <w:tab/>
        <w:t>MSC: Applicative</w:t>
      </w:r>
    </w:p>
    <w:p w14:paraId="7CC0C195" w14:textId="77777777" w:rsidR="00000000" w:rsidRDefault="00000000">
      <w:pPr>
        <w:pStyle w:val="MyNL1"/>
      </w:pPr>
      <w:r>
        <w:tab/>
        <w:t>9.</w:t>
      </w:r>
      <w:r>
        <w:tab/>
        <w:t>If you know that Colorado Dreams Corporation, a travel equipment and clothing company, has revenues of $30 million and accounting costs of $10 million, you know their ear</w:t>
      </w:r>
      <w:r>
        <w:t>n</w:t>
      </w:r>
      <w:r>
        <w:t>ings are $20 million.</w:t>
      </w:r>
    </w:p>
    <w:p w14:paraId="09CF5C94" w14:textId="77777777" w:rsidR="00000000" w:rsidRDefault="00000000">
      <w:pPr>
        <w:pStyle w:val="ANS1"/>
      </w:pPr>
      <w:r>
        <w:t>ANS: T</w:t>
      </w:r>
      <w:r>
        <w:tab/>
        <w:t>PTS: 1</w:t>
      </w:r>
      <w:r>
        <w:tab/>
        <w:t>DIF: 1</w:t>
      </w:r>
      <w:r>
        <w:tab/>
        <w:t>REF: 18-1</w:t>
      </w:r>
    </w:p>
    <w:p w14:paraId="731F5F85" w14:textId="77777777" w:rsidR="00000000" w:rsidRDefault="00000000">
      <w:pPr>
        <w:pStyle w:val="TOP"/>
      </w:pPr>
      <w:r>
        <w:t>TOP: Bonds</w:t>
      </w:r>
      <w:r>
        <w:tab/>
        <w:t>MSC: Applicative</w:t>
      </w:r>
    </w:p>
    <w:p w14:paraId="15A075A5" w14:textId="77777777" w:rsidR="00000000" w:rsidRDefault="00000000">
      <w:pPr>
        <w:pStyle w:val="MyNL1"/>
      </w:pPr>
      <w:r>
        <w:tab/>
        <w:t>10.</w:t>
      </w:r>
      <w:r>
        <w:tab/>
        <w:t>If a share of stock in Skylight Chili sells for $75, the retained earnings per share are $5, and the divided per share is $2, then the price-earnings ratio is 15.</w:t>
      </w:r>
    </w:p>
    <w:p w14:paraId="47CDE606" w14:textId="77777777" w:rsidR="00000000" w:rsidRDefault="00000000">
      <w:pPr>
        <w:pStyle w:val="ANS1"/>
      </w:pPr>
      <w:r>
        <w:t>ANS: F</w:t>
      </w:r>
      <w:r>
        <w:tab/>
        <w:t>PTS: 1</w:t>
      </w:r>
      <w:r>
        <w:tab/>
        <w:t>DIF: 2</w:t>
      </w:r>
      <w:r>
        <w:tab/>
        <w:t>REF: 18-1</w:t>
      </w:r>
    </w:p>
    <w:p w14:paraId="40FE5F07" w14:textId="77777777" w:rsidR="00000000" w:rsidRDefault="00000000">
      <w:pPr>
        <w:pStyle w:val="TOP"/>
      </w:pPr>
      <w:r>
        <w:t>TOP: PE ratio</w:t>
      </w:r>
      <w:r>
        <w:tab/>
        <w:t>MSC: Analytical</w:t>
      </w:r>
    </w:p>
    <w:p w14:paraId="79906A21" w14:textId="77777777" w:rsidR="00000000" w:rsidRDefault="00000000">
      <w:pPr>
        <w:pStyle w:val="MyNL1"/>
      </w:pPr>
      <w:r>
        <w:tab/>
        <w:t>11.</w:t>
      </w:r>
      <w:r>
        <w:tab/>
        <w:t>If people become less optimistic about the future earnings of Hyde Park Jazz Studio, the price of stock in the company will fall.</w:t>
      </w:r>
    </w:p>
    <w:p w14:paraId="344464FB" w14:textId="77777777" w:rsidR="00000000" w:rsidRDefault="00000000">
      <w:pPr>
        <w:pStyle w:val="ANS1"/>
      </w:pPr>
      <w:r>
        <w:t>ANS: T</w:t>
      </w:r>
      <w:r>
        <w:tab/>
        <w:t>PTS: 1</w:t>
      </w:r>
      <w:r>
        <w:tab/>
        <w:t>DIF: 1</w:t>
      </w:r>
      <w:r>
        <w:tab/>
        <w:t>REF: 18-1</w:t>
      </w:r>
    </w:p>
    <w:p w14:paraId="3EE2C7BA" w14:textId="77777777" w:rsidR="00000000" w:rsidRDefault="00000000">
      <w:pPr>
        <w:pStyle w:val="TOP"/>
      </w:pPr>
      <w:r>
        <w:t>TOP: Stock prices</w:t>
      </w:r>
      <w:r>
        <w:tab/>
        <w:t>MSC: Applicative</w:t>
      </w:r>
    </w:p>
    <w:p w14:paraId="1D14FC8B" w14:textId="77777777" w:rsidR="00000000" w:rsidRDefault="00000000">
      <w:pPr>
        <w:pStyle w:val="MyNL1"/>
      </w:pPr>
      <w:r>
        <w:tab/>
        <w:t>12.</w:t>
      </w:r>
      <w:r>
        <w:tab/>
        <w:t>Mutual funds are a type of financial intermediary.</w:t>
      </w:r>
    </w:p>
    <w:p w14:paraId="49292F65" w14:textId="77777777" w:rsidR="00000000" w:rsidRDefault="00000000">
      <w:pPr>
        <w:pStyle w:val="ANS1"/>
      </w:pPr>
      <w:r>
        <w:t>ANS: T</w:t>
      </w:r>
      <w:r>
        <w:tab/>
        <w:t>PTS: 1</w:t>
      </w:r>
      <w:r>
        <w:tab/>
        <w:t>DIF: 1</w:t>
      </w:r>
      <w:r>
        <w:tab/>
        <w:t>REF: 18-1</w:t>
      </w:r>
    </w:p>
    <w:p w14:paraId="4C0C19CC" w14:textId="77777777" w:rsidR="00000000" w:rsidRDefault="00000000">
      <w:pPr>
        <w:pStyle w:val="TOP"/>
      </w:pPr>
      <w:r>
        <w:t>TOP: Mutual funds | Financial intermediaries</w:t>
      </w:r>
      <w:r>
        <w:tab/>
        <w:t>MSC: Definitional</w:t>
      </w:r>
    </w:p>
    <w:p w14:paraId="0746745D" w14:textId="77777777" w:rsidR="00000000" w:rsidRDefault="00000000">
      <w:pPr>
        <w:pStyle w:val="MyNL1"/>
      </w:pPr>
      <w:r>
        <w:tab/>
        <w:t>13.</w:t>
      </w:r>
      <w:r>
        <w:tab/>
        <w:t>Index funds are usually outperformed by mutual funds that are actively managed by professional money managers.</w:t>
      </w:r>
    </w:p>
    <w:p w14:paraId="34EAD1AD" w14:textId="77777777" w:rsidR="00000000" w:rsidRDefault="00000000">
      <w:pPr>
        <w:pStyle w:val="ANS1"/>
      </w:pPr>
      <w:r>
        <w:t>ANS: F</w:t>
      </w:r>
      <w:r>
        <w:tab/>
        <w:t>PTS: 1</w:t>
      </w:r>
      <w:r>
        <w:tab/>
        <w:t>DIF: 1</w:t>
      </w:r>
      <w:r>
        <w:tab/>
        <w:t>REF: 18-1</w:t>
      </w:r>
    </w:p>
    <w:p w14:paraId="2F7AB509" w14:textId="77777777" w:rsidR="00000000" w:rsidRDefault="00000000">
      <w:pPr>
        <w:pStyle w:val="TOP"/>
      </w:pPr>
      <w:r>
        <w:t>TOP: Mutual funds</w:t>
      </w:r>
      <w:r>
        <w:tab/>
        <w:t>MSC: Definitional</w:t>
      </w:r>
    </w:p>
    <w:p w14:paraId="117FF649" w14:textId="77777777" w:rsidR="00000000" w:rsidRDefault="00000000">
      <w:pPr>
        <w:pStyle w:val="MyNL1"/>
      </w:pPr>
      <w:r>
        <w:tab/>
        <w:t>14.</w:t>
      </w:r>
      <w:r>
        <w:tab/>
        <w:t xml:space="preserve">National saving is equal to </w:t>
      </w:r>
      <w:r>
        <w:rPr>
          <w:i/>
        </w:rPr>
        <w:t>Y</w:t>
      </w:r>
      <w:r>
        <w:t xml:space="preserve"> - </w:t>
      </w:r>
      <w:r>
        <w:rPr>
          <w:i/>
        </w:rPr>
        <w:t>T</w:t>
      </w:r>
      <w:r>
        <w:t xml:space="preserve"> - </w:t>
      </w:r>
      <w:r>
        <w:rPr>
          <w:i/>
        </w:rPr>
        <w:t>C</w:t>
      </w:r>
      <w:r>
        <w:t>.</w:t>
      </w:r>
    </w:p>
    <w:p w14:paraId="75180417" w14:textId="77777777" w:rsidR="00000000" w:rsidRDefault="00000000">
      <w:pPr>
        <w:pStyle w:val="ANS1"/>
      </w:pPr>
      <w:r>
        <w:t>ANS: F</w:t>
      </w:r>
      <w:r>
        <w:tab/>
        <w:t>PTS: 1</w:t>
      </w:r>
      <w:r>
        <w:tab/>
        <w:t>DIF: 1</w:t>
      </w:r>
      <w:r>
        <w:tab/>
        <w:t>REF: 18-2</w:t>
      </w:r>
    </w:p>
    <w:p w14:paraId="3561E1B0" w14:textId="77777777" w:rsidR="00000000" w:rsidRDefault="00000000">
      <w:pPr>
        <w:pStyle w:val="TOP"/>
      </w:pPr>
      <w:r>
        <w:t>TOP: National saving</w:t>
      </w:r>
      <w:r>
        <w:tab/>
        <w:t>MSC: Definitional</w:t>
      </w:r>
    </w:p>
    <w:p w14:paraId="071BF62E" w14:textId="77777777" w:rsidR="00000000" w:rsidRDefault="00000000">
      <w:pPr>
        <w:pStyle w:val="MyNL1"/>
      </w:pPr>
      <w:r>
        <w:tab/>
        <w:t>15.</w:t>
      </w:r>
      <w:r>
        <w:tab/>
        <w:t xml:space="preserve">Public saving is </w:t>
      </w:r>
      <w:r>
        <w:rPr>
          <w:i/>
        </w:rPr>
        <w:t>T</w:t>
      </w:r>
      <w:r>
        <w:t xml:space="preserve"> - </w:t>
      </w:r>
      <w:r>
        <w:rPr>
          <w:i/>
        </w:rPr>
        <w:t>G</w:t>
      </w:r>
      <w:r>
        <w:t xml:space="preserve">, while private saving is </w:t>
      </w:r>
      <w:r>
        <w:rPr>
          <w:i/>
        </w:rPr>
        <w:t>Y</w:t>
      </w:r>
      <w:r>
        <w:t xml:space="preserve"> - </w:t>
      </w:r>
      <w:r>
        <w:rPr>
          <w:i/>
        </w:rPr>
        <w:t>T</w:t>
      </w:r>
      <w:r>
        <w:t xml:space="preserve"> - </w:t>
      </w:r>
      <w:r>
        <w:rPr>
          <w:i/>
        </w:rPr>
        <w:t>C</w:t>
      </w:r>
      <w:r>
        <w:t>.</w:t>
      </w:r>
    </w:p>
    <w:p w14:paraId="56C00300" w14:textId="77777777" w:rsidR="00000000" w:rsidRDefault="00000000">
      <w:pPr>
        <w:pStyle w:val="ANS1"/>
      </w:pPr>
      <w:r>
        <w:t>ANS: T</w:t>
      </w:r>
      <w:r>
        <w:tab/>
        <w:t>PTS: 1</w:t>
      </w:r>
      <w:r>
        <w:tab/>
        <w:t>DIF: 1</w:t>
      </w:r>
      <w:r>
        <w:tab/>
        <w:t>REF: 18-2</w:t>
      </w:r>
    </w:p>
    <w:p w14:paraId="1F3FEAFF" w14:textId="77777777" w:rsidR="00000000" w:rsidRDefault="00000000">
      <w:pPr>
        <w:pStyle w:val="TOP"/>
      </w:pPr>
      <w:r>
        <w:t>TOP: Private saving | Public saving</w:t>
      </w:r>
      <w:r>
        <w:tab/>
      </w:r>
      <w:r>
        <w:tab/>
        <w:t>MSC: Definitional</w:t>
      </w:r>
    </w:p>
    <w:p w14:paraId="722703DD" w14:textId="77777777" w:rsidR="00000000" w:rsidRDefault="00000000">
      <w:pPr>
        <w:pStyle w:val="MyNL1"/>
      </w:pPr>
      <w:r>
        <w:tab/>
        <w:t>16.</w:t>
      </w:r>
      <w:r>
        <w:tab/>
        <w:t>Public saving is equal to national saving minus private saving.</w:t>
      </w:r>
    </w:p>
    <w:p w14:paraId="5DCC1D36" w14:textId="77777777" w:rsidR="00000000" w:rsidRDefault="00000000">
      <w:pPr>
        <w:pStyle w:val="ANS1"/>
      </w:pPr>
      <w:r>
        <w:t>ANS: T</w:t>
      </w:r>
      <w:r>
        <w:tab/>
        <w:t>PTS: 1</w:t>
      </w:r>
      <w:r>
        <w:tab/>
        <w:t>DIF: 2</w:t>
      </w:r>
      <w:r>
        <w:tab/>
        <w:t>REF: 18-2</w:t>
      </w:r>
    </w:p>
    <w:p w14:paraId="7A89780E" w14:textId="77777777" w:rsidR="00000000" w:rsidRDefault="00000000">
      <w:pPr>
        <w:pStyle w:val="TOP"/>
      </w:pPr>
      <w:r>
        <w:t>TOP: National saving</w:t>
      </w:r>
      <w:r>
        <w:tab/>
        <w:t>MSC: Definitional</w:t>
      </w:r>
    </w:p>
    <w:p w14:paraId="06CFB051" w14:textId="77777777" w:rsidR="00000000" w:rsidRDefault="00000000">
      <w:pPr>
        <w:pStyle w:val="MyNL1"/>
      </w:pPr>
      <w:r>
        <w:tab/>
        <w:t>17.</w:t>
      </w:r>
      <w:r>
        <w:tab/>
        <w:t>In a closed economy, investment must be equal to private saving.</w:t>
      </w:r>
    </w:p>
    <w:p w14:paraId="68ABD762" w14:textId="77777777" w:rsidR="00000000" w:rsidRDefault="00000000">
      <w:pPr>
        <w:pStyle w:val="ANS1"/>
      </w:pPr>
      <w:r>
        <w:t>ANS: F</w:t>
      </w:r>
      <w:r>
        <w:tab/>
        <w:t>PTS: 1</w:t>
      </w:r>
      <w:r>
        <w:tab/>
        <w:t>DIF: 2</w:t>
      </w:r>
      <w:r>
        <w:tab/>
        <w:t>REF: 18-2</w:t>
      </w:r>
    </w:p>
    <w:p w14:paraId="2372C124" w14:textId="77777777" w:rsidR="00000000" w:rsidRDefault="00000000">
      <w:pPr>
        <w:pStyle w:val="TOP"/>
      </w:pPr>
      <w:r>
        <w:t>TOP: Private saving | Investment</w:t>
      </w:r>
      <w:r>
        <w:tab/>
        <w:t>MSC: Definitional</w:t>
      </w:r>
    </w:p>
    <w:p w14:paraId="04684332" w14:textId="77777777" w:rsidR="00000000" w:rsidRDefault="00000000">
      <w:pPr>
        <w:pStyle w:val="MyNL1"/>
      </w:pPr>
      <w:r>
        <w:tab/>
        <w:t>18.</w:t>
      </w:r>
      <w:r>
        <w:tab/>
        <w:t>Suppose a small closed economy has GDP of $5 billion, Consumption of $3 billion, and Government expenditures of $1 billion. Then domestic investment and national saving are both $1 bi</w:t>
      </w:r>
      <w:r>
        <w:t>l</w:t>
      </w:r>
      <w:r>
        <w:t>lion.</w:t>
      </w:r>
    </w:p>
    <w:p w14:paraId="2EE682B9" w14:textId="77777777" w:rsidR="00000000" w:rsidRDefault="00000000">
      <w:pPr>
        <w:pStyle w:val="ANS1"/>
      </w:pPr>
      <w:r>
        <w:t>ANS: T</w:t>
      </w:r>
      <w:r>
        <w:tab/>
        <w:t>PTS: 1</w:t>
      </w:r>
      <w:r>
        <w:tab/>
        <w:t>DIF: 1</w:t>
      </w:r>
      <w:r>
        <w:tab/>
        <w:t>REF: 18-2</w:t>
      </w:r>
    </w:p>
    <w:p w14:paraId="5C31B777" w14:textId="77777777" w:rsidR="00000000" w:rsidRDefault="00000000">
      <w:pPr>
        <w:pStyle w:val="TOP"/>
      </w:pPr>
      <w:r>
        <w:t>TOP: National saving | Investment</w:t>
      </w:r>
      <w:r>
        <w:tab/>
      </w:r>
      <w:r>
        <w:tab/>
        <w:t>MSC: Definitional</w:t>
      </w:r>
    </w:p>
    <w:p w14:paraId="7A583C46" w14:textId="77777777" w:rsidR="00000000" w:rsidRDefault="00000000">
      <w:pPr>
        <w:pStyle w:val="MyNL1"/>
      </w:pPr>
      <w:r>
        <w:tab/>
        <w:t>19.</w:t>
      </w:r>
      <w:r>
        <w:tab/>
        <w:t>Joan uses some of her income to buy mutual fund shares. A macroeconomist refers to Joan's purchase as investment.</w:t>
      </w:r>
    </w:p>
    <w:p w14:paraId="260D46C9" w14:textId="77777777" w:rsidR="00000000" w:rsidRDefault="00000000">
      <w:pPr>
        <w:pStyle w:val="ANS1"/>
      </w:pPr>
      <w:r>
        <w:t>ANS: F</w:t>
      </w:r>
      <w:r>
        <w:tab/>
        <w:t>PTS: 1</w:t>
      </w:r>
      <w:r>
        <w:tab/>
        <w:t>DIF: 1</w:t>
      </w:r>
      <w:r>
        <w:tab/>
        <w:t>REF: 18-2</w:t>
      </w:r>
    </w:p>
    <w:p w14:paraId="66616283" w14:textId="77777777" w:rsidR="00000000" w:rsidRDefault="00000000">
      <w:pPr>
        <w:pStyle w:val="TOP"/>
      </w:pPr>
      <w:r>
        <w:t>TOP: Saving | Investment</w:t>
      </w:r>
      <w:r>
        <w:tab/>
        <w:t>MSC: Interpretive</w:t>
      </w:r>
    </w:p>
    <w:p w14:paraId="410D1F18" w14:textId="77777777" w:rsidR="00000000" w:rsidRDefault="00000000">
      <w:pPr>
        <w:pStyle w:val="MyNL1"/>
      </w:pPr>
      <w:r>
        <w:tab/>
        <w:t>20.</w:t>
      </w:r>
      <w:r>
        <w:tab/>
        <w:t>Alberta buys a paint sprayer and a lift for her car customizing shop. A macroeconomist would refer to these purchases as investment.</w:t>
      </w:r>
    </w:p>
    <w:p w14:paraId="2F6EBDF3" w14:textId="77777777" w:rsidR="00000000" w:rsidRDefault="00000000">
      <w:pPr>
        <w:pStyle w:val="ANS1"/>
      </w:pPr>
      <w:r>
        <w:t>ANS: T</w:t>
      </w:r>
      <w:r>
        <w:tab/>
        <w:t>PTS: 1</w:t>
      </w:r>
      <w:r>
        <w:tab/>
        <w:t>DIF: 1</w:t>
      </w:r>
      <w:r>
        <w:tab/>
        <w:t>REF: 18-2</w:t>
      </w:r>
    </w:p>
    <w:p w14:paraId="4679F223" w14:textId="77777777" w:rsidR="00000000" w:rsidRDefault="00000000">
      <w:pPr>
        <w:pStyle w:val="TOP"/>
      </w:pPr>
      <w:r>
        <w:t>TOP: Investment</w:t>
      </w:r>
      <w:r>
        <w:tab/>
      </w:r>
      <w:r>
        <w:tab/>
        <w:t>MSC: Interpretive</w:t>
      </w:r>
    </w:p>
    <w:p w14:paraId="4F4B00E8" w14:textId="77777777" w:rsidR="00000000" w:rsidRDefault="00000000">
      <w:pPr>
        <w:pStyle w:val="MyNL1"/>
      </w:pPr>
      <w:r>
        <w:tab/>
        <w:t>21.</w:t>
      </w:r>
      <w:r>
        <w:tab/>
        <w:t>The demand for loanable funds comes from saving and the supply of loanable funds comes from investment.</w:t>
      </w:r>
    </w:p>
    <w:p w14:paraId="0B6E961B" w14:textId="77777777" w:rsidR="00000000" w:rsidRDefault="00000000">
      <w:pPr>
        <w:pStyle w:val="ANS1"/>
      </w:pPr>
      <w:r>
        <w:t>ANS: F</w:t>
      </w:r>
      <w:r>
        <w:tab/>
        <w:t>PTS: 1</w:t>
      </w:r>
      <w:r>
        <w:tab/>
        <w:t>DIF: 1</w:t>
      </w:r>
      <w:r>
        <w:tab/>
        <w:t>REF: 18-3</w:t>
      </w:r>
    </w:p>
    <w:p w14:paraId="2C814AC6" w14:textId="77777777" w:rsidR="00000000" w:rsidRDefault="00000000">
      <w:pPr>
        <w:pStyle w:val="TOP"/>
      </w:pPr>
      <w:r>
        <w:t>TOP: Demand for loanable funds | Supply of loanable funds</w:t>
      </w:r>
      <w:r>
        <w:tab/>
        <w:t>MSC: Definitional</w:t>
      </w:r>
    </w:p>
    <w:p w14:paraId="771E53E9" w14:textId="77777777" w:rsidR="00000000" w:rsidRDefault="00000000">
      <w:pPr>
        <w:pStyle w:val="MyNL1"/>
      </w:pPr>
      <w:r>
        <w:tab/>
        <w:t>22.</w:t>
      </w:r>
      <w:r>
        <w:tab/>
        <w:t>A decrease in taxes on interest income would increase the interest rate.</w:t>
      </w:r>
    </w:p>
    <w:p w14:paraId="61860482" w14:textId="77777777" w:rsidR="00000000" w:rsidRDefault="00000000">
      <w:pPr>
        <w:pStyle w:val="ANS1"/>
      </w:pPr>
      <w:r>
        <w:t>ANS: F</w:t>
      </w:r>
      <w:r>
        <w:tab/>
        <w:t>PTS: 1</w:t>
      </w:r>
      <w:r>
        <w:tab/>
        <w:t>DIF: 1</w:t>
      </w:r>
      <w:r>
        <w:tab/>
        <w:t>REF: 18-3</w:t>
      </w:r>
    </w:p>
    <w:p w14:paraId="6D67DA99" w14:textId="77777777" w:rsidR="00000000" w:rsidRDefault="00000000">
      <w:pPr>
        <w:pStyle w:val="TOP"/>
      </w:pPr>
      <w:r>
        <w:t>TOP: Saving incentives</w:t>
      </w:r>
      <w:r>
        <w:tab/>
        <w:t>MSC: Applicative</w:t>
      </w:r>
    </w:p>
    <w:p w14:paraId="443A0496" w14:textId="77777777" w:rsidR="00000000" w:rsidRDefault="00000000">
      <w:pPr>
        <w:pStyle w:val="MyNL1"/>
      </w:pPr>
      <w:r>
        <w:tab/>
        <w:t>23.</w:t>
      </w:r>
      <w:r>
        <w:tab/>
        <w:t>If Congress instituted an investment tax credit, the demand for loanable funds would shift right.</w:t>
      </w:r>
    </w:p>
    <w:p w14:paraId="00CEC2A4" w14:textId="77777777" w:rsidR="00000000" w:rsidRDefault="00000000">
      <w:pPr>
        <w:pStyle w:val="ANS1"/>
      </w:pPr>
      <w:r>
        <w:t>ANS: T</w:t>
      </w:r>
      <w:r>
        <w:tab/>
        <w:t>PTS: 1</w:t>
      </w:r>
      <w:r>
        <w:tab/>
        <w:t>DIF: 1</w:t>
      </w:r>
      <w:r>
        <w:tab/>
        <w:t>REF: 18-3</w:t>
      </w:r>
    </w:p>
    <w:p w14:paraId="170DC062" w14:textId="77777777" w:rsidR="00000000" w:rsidRDefault="00000000">
      <w:pPr>
        <w:pStyle w:val="TOP"/>
      </w:pPr>
      <w:r>
        <w:t>TOP: Investment incentives</w:t>
      </w:r>
      <w:r>
        <w:tab/>
        <w:t>MSC: Applicative</w:t>
      </w:r>
    </w:p>
    <w:p w14:paraId="059A28ED" w14:textId="77777777" w:rsidR="00000000" w:rsidRDefault="00000000">
      <w:pPr>
        <w:pStyle w:val="MyNL1"/>
      </w:pPr>
      <w:r>
        <w:tab/>
        <w:t>24.</w:t>
      </w:r>
      <w:r>
        <w:tab/>
        <w:t>When the government budget deficit rises, national saving is reduced, interest rates rise, and investment falls.</w:t>
      </w:r>
    </w:p>
    <w:p w14:paraId="0620C95B" w14:textId="77777777" w:rsidR="00000000" w:rsidRDefault="00000000">
      <w:pPr>
        <w:pStyle w:val="ANS1"/>
      </w:pPr>
      <w:r>
        <w:t>ANS: T</w:t>
      </w:r>
      <w:r>
        <w:tab/>
        <w:t>PTS: 1</w:t>
      </w:r>
      <w:r>
        <w:tab/>
        <w:t>DIF: 2</w:t>
      </w:r>
      <w:r>
        <w:tab/>
        <w:t>REF: 18-3</w:t>
      </w:r>
    </w:p>
    <w:p w14:paraId="32D95B33" w14:textId="77777777" w:rsidR="00000000" w:rsidRDefault="00000000">
      <w:pPr>
        <w:pStyle w:val="TOP"/>
      </w:pPr>
      <w:r>
        <w:t>TOP: Budget deficit</w:t>
      </w:r>
      <w:r>
        <w:tab/>
        <w:t>MSC: Applicative</w:t>
      </w:r>
    </w:p>
    <w:p w14:paraId="578C7906" w14:textId="77777777" w:rsidR="00000000" w:rsidRDefault="00000000">
      <w:pPr>
        <w:pStyle w:val="MyNL1"/>
      </w:pPr>
      <w:r>
        <w:tab/>
        <w:t>25.</w:t>
      </w:r>
      <w:r>
        <w:tab/>
        <w:t>When the U.S. government is in debt, it follows that it has a deficit.</w:t>
      </w:r>
    </w:p>
    <w:p w14:paraId="430BB3EF" w14:textId="77777777" w:rsidR="00000000" w:rsidRDefault="00000000">
      <w:pPr>
        <w:pStyle w:val="ANS1"/>
      </w:pPr>
      <w:r>
        <w:t>ANS: F</w:t>
      </w:r>
      <w:r>
        <w:tab/>
        <w:t>PTS: 1</w:t>
      </w:r>
      <w:r>
        <w:tab/>
        <w:t>DIF: 1</w:t>
      </w:r>
      <w:r>
        <w:tab/>
        <w:t>REF: 18-3</w:t>
      </w:r>
    </w:p>
    <w:p w14:paraId="3302A467" w14:textId="77777777" w:rsidR="00000000" w:rsidRDefault="00000000">
      <w:pPr>
        <w:pStyle w:val="TOP"/>
      </w:pPr>
      <w:r>
        <w:t>TOP: Debt | Budget deficit</w:t>
      </w:r>
      <w:r>
        <w:tab/>
        <w:t>MSC: Interpretive</w:t>
      </w:r>
    </w:p>
    <w:p w14:paraId="0769CF53" w14:textId="77777777" w:rsidR="00000000" w:rsidRDefault="00000000">
      <w:pPr>
        <w:pStyle w:val="MyNL1"/>
      </w:pPr>
      <w:r>
        <w:tab/>
        <w:t>26.</w:t>
      </w:r>
      <w:r>
        <w:tab/>
        <w:t>The ratio of government debt to GDP was higher during the Reagan Presidency than at any previous time in U.S. history.</w:t>
      </w:r>
    </w:p>
    <w:p w14:paraId="014356B5" w14:textId="77777777" w:rsidR="00000000" w:rsidRDefault="00000000">
      <w:pPr>
        <w:pStyle w:val="ANS1"/>
      </w:pPr>
      <w:r>
        <w:t>ANS: F</w:t>
      </w:r>
      <w:r>
        <w:tab/>
        <w:t>PTS: 1</w:t>
      </w:r>
      <w:r>
        <w:tab/>
        <w:t>DIF: 1</w:t>
      </w:r>
      <w:r>
        <w:tab/>
        <w:t>REF: 18-3</w:t>
      </w:r>
    </w:p>
    <w:p w14:paraId="0F621009" w14:textId="77777777" w:rsidR="00000000" w:rsidRDefault="00000000">
      <w:pPr>
        <w:pStyle w:val="TOP"/>
      </w:pPr>
      <w:r>
        <w:t>TOP: Debt</w:t>
      </w:r>
      <w:r>
        <w:tab/>
        <w:t>MSC: Definitional</w:t>
      </w:r>
    </w:p>
    <w:p w14:paraId="400DD82D" w14:textId="77777777" w:rsidR="00000000" w:rsidRDefault="00000000">
      <w:pPr>
        <w:pStyle w:val="H1"/>
      </w:pPr>
      <w:r>
        <w:t>Short Answer</w:t>
      </w:r>
    </w:p>
    <w:p w14:paraId="6E2B1072" w14:textId="77777777" w:rsidR="00000000" w:rsidRDefault="00000000">
      <w:pPr>
        <w:pStyle w:val="MyNL1"/>
      </w:pPr>
      <w:r>
        <w:tab/>
        <w:t>1.</w:t>
      </w:r>
      <w:r>
        <w:tab/>
        <w:t>What are the basic differences between bonds and stocks?</w:t>
      </w:r>
    </w:p>
    <w:p w14:paraId="0522E2B3" w14:textId="77777777" w:rsidR="00000000" w:rsidRDefault="00000000">
      <w:pPr>
        <w:pStyle w:val="ANS1"/>
      </w:pPr>
      <w:r>
        <w:t xml:space="preserve">ANS: </w:t>
      </w:r>
    </w:p>
    <w:p w14:paraId="265F951E" w14:textId="77777777" w:rsidR="00000000" w:rsidRDefault="00000000">
      <w:pPr>
        <w:pStyle w:val="Txt"/>
      </w:pPr>
      <w:r>
        <w:t>A bond is a certificate of indebtedness that specifies the obligations of the borrower to the holder of the bond, while stock represents a share of ownership in a firm and is, therefore, a claim on the profits that the firm makes. The sale of bonds to raise money is called debt finance, while the sale of stock is called equity finance. Whereas the owner of shares of stock in a company share in the profits of a company, the owner of bonds receives a fixed interest rate. Compared to bonds, stocks offer the holder both higher risk and a potentially higher return.</w:t>
      </w:r>
    </w:p>
    <w:p w14:paraId="3BE85A31" w14:textId="77777777" w:rsidR="00000000" w:rsidRDefault="00000000">
      <w:pPr>
        <w:pStyle w:val="ANS1"/>
      </w:pPr>
      <w:r>
        <w:t>PTS: 1</w:t>
      </w:r>
      <w:r>
        <w:tab/>
        <w:t>DIF: 2</w:t>
      </w:r>
      <w:r>
        <w:tab/>
        <w:t>REF: 18-1</w:t>
      </w:r>
    </w:p>
    <w:p w14:paraId="5BD8EFC7" w14:textId="77777777" w:rsidR="00000000" w:rsidRDefault="00000000">
      <w:pPr>
        <w:pStyle w:val="TOP"/>
      </w:pPr>
      <w:r>
        <w:t>TOP: Stocks | Bonds</w:t>
      </w:r>
      <w:r>
        <w:tab/>
        <w:t>MSC: Definitional</w:t>
      </w:r>
    </w:p>
    <w:p w14:paraId="2C73874D" w14:textId="77777777" w:rsidR="00000000" w:rsidRDefault="00000000">
      <w:pPr>
        <w:pStyle w:val="MyNL1"/>
      </w:pPr>
      <w:r>
        <w:tab/>
        <w:t>2.</w:t>
      </w:r>
      <w:r>
        <w:tab/>
        <w:t>Which of the two bonds in each example would you expect to generally pay the higher interest rate? Explain why.</w:t>
      </w:r>
    </w:p>
    <w:p w14:paraId="671A5EED" w14:textId="77777777" w:rsidR="00000000" w:rsidRDefault="00000000">
      <w:pPr>
        <w:pStyle w:val="NLa"/>
      </w:pPr>
      <w:r>
        <w:t>a.</w:t>
      </w:r>
      <w:r>
        <w:tab/>
        <w:t>a U.S. government bond or a Brazilian government bond</w:t>
      </w:r>
    </w:p>
    <w:p w14:paraId="79B88EA6" w14:textId="77777777" w:rsidR="00000000" w:rsidRDefault="00000000">
      <w:pPr>
        <w:pStyle w:val="NLa"/>
      </w:pPr>
      <w:r>
        <w:t>b.</w:t>
      </w:r>
      <w:r>
        <w:tab/>
        <w:t>a U.S. government bond or a municipal bond with the same term and issued by a creditworthy municipality.</w:t>
      </w:r>
    </w:p>
    <w:p w14:paraId="38456D5E" w14:textId="77777777" w:rsidR="00000000" w:rsidRDefault="00000000">
      <w:pPr>
        <w:pStyle w:val="NLa"/>
      </w:pPr>
      <w:r>
        <w:t>c.</w:t>
      </w:r>
      <w:r>
        <w:tab/>
        <w:t>a 6-month Treasury bill or a 20-year Treasury bond</w:t>
      </w:r>
    </w:p>
    <w:p w14:paraId="5A817AC0" w14:textId="77777777" w:rsidR="00000000" w:rsidRDefault="00000000">
      <w:pPr>
        <w:pStyle w:val="NLa"/>
      </w:pPr>
      <w:r>
        <w:t>d.</w:t>
      </w:r>
      <w:r>
        <w:tab/>
        <w:t>a Microsoft bond or a bond issued by a new recording company</w:t>
      </w:r>
    </w:p>
    <w:p w14:paraId="344EFC28" w14:textId="77777777" w:rsidR="00000000" w:rsidRDefault="00000000">
      <w:pPr>
        <w:pStyle w:val="ANS1"/>
      </w:pPr>
      <w:r>
        <w:t xml:space="preserve">ANS: </w:t>
      </w:r>
    </w:p>
    <w:p w14:paraId="552C4D4B" w14:textId="77777777" w:rsidR="00000000" w:rsidRDefault="00000000">
      <w:pPr>
        <w:pStyle w:val="NLa"/>
      </w:pPr>
      <w:r>
        <w:t>a.</w:t>
      </w:r>
      <w:r>
        <w:tab/>
        <w:t>The Brazilian government bond would likely pay a higher interest rate because the market perceives a higher level of risk for the Brazilian bond relative to the U.S. bond.</w:t>
      </w:r>
    </w:p>
    <w:p w14:paraId="1F9E0A05" w14:textId="77777777" w:rsidR="00000000" w:rsidRDefault="00000000">
      <w:pPr>
        <w:pStyle w:val="NLa"/>
      </w:pPr>
      <w:r>
        <w:t>b.</w:t>
      </w:r>
      <w:r>
        <w:tab/>
        <w:t>Because of the tax advantages of municipal bonds, the U.S. government bond would likely pay the higher interest rate.</w:t>
      </w:r>
    </w:p>
    <w:p w14:paraId="0CF31825" w14:textId="77777777" w:rsidR="00000000" w:rsidRDefault="00000000">
      <w:pPr>
        <w:pStyle w:val="NLa"/>
      </w:pPr>
      <w:r>
        <w:t>c.</w:t>
      </w:r>
      <w:r>
        <w:tab/>
        <w:t>The 20-year bond would likely pay a higher interest rate than would the 6-month bill. The future is uncertain and therefore more risky for a 20-year bond than for a 6-month bill.</w:t>
      </w:r>
    </w:p>
    <w:p w14:paraId="64F1EB00" w14:textId="77777777" w:rsidR="00000000" w:rsidRDefault="00000000">
      <w:pPr>
        <w:pStyle w:val="NLa"/>
      </w:pPr>
      <w:r>
        <w:t>d.</w:t>
      </w:r>
      <w:r>
        <w:tab/>
        <w:t>Since Microsoft is less likely to default than a new and unknown company, the interest on the bond of the new company is likely to be higher.</w:t>
      </w:r>
    </w:p>
    <w:p w14:paraId="2FD15B9B" w14:textId="77777777" w:rsidR="00000000" w:rsidRDefault="00000000">
      <w:pPr>
        <w:pStyle w:val="ANS1"/>
      </w:pPr>
      <w:r>
        <w:t>PTS: 1</w:t>
      </w:r>
      <w:r>
        <w:tab/>
        <w:t>DIF: 2</w:t>
      </w:r>
      <w:r>
        <w:tab/>
        <w:t>REF: 18-1</w:t>
      </w:r>
    </w:p>
    <w:p w14:paraId="0DB425C6" w14:textId="77777777" w:rsidR="00000000" w:rsidRDefault="00000000">
      <w:pPr>
        <w:pStyle w:val="TOP"/>
      </w:pPr>
      <w:r>
        <w:t>TOP: Bonds</w:t>
      </w:r>
      <w:r>
        <w:tab/>
        <w:t>MSC: Applicative</w:t>
      </w:r>
    </w:p>
    <w:p w14:paraId="5319D5F3" w14:textId="77777777" w:rsidR="00000000" w:rsidRDefault="00000000">
      <w:pPr>
        <w:pStyle w:val="MyNL1"/>
      </w:pPr>
      <w:r>
        <w:tab/>
        <w:t>3.</w:t>
      </w:r>
      <w:r>
        <w:tab/>
        <w:t>Suppose that you are a broker and people tell you the following about themselves. What sort of bond would you recommend to each? Defend your choices.</w:t>
      </w:r>
    </w:p>
    <w:p w14:paraId="2131ADE3" w14:textId="77777777" w:rsidR="00000000" w:rsidRDefault="00000000">
      <w:pPr>
        <w:pStyle w:val="NLa"/>
      </w:pPr>
      <w:r>
        <w:t>a.</w:t>
      </w:r>
      <w:r>
        <w:tab/>
        <w:t>"I am in a high federal income tax bracket and I don't want to take very much risk."</w:t>
      </w:r>
    </w:p>
    <w:p w14:paraId="09E89271" w14:textId="77777777" w:rsidR="00000000" w:rsidRDefault="00000000">
      <w:pPr>
        <w:pStyle w:val="NLa"/>
      </w:pPr>
      <w:r>
        <w:t>b.</w:t>
      </w:r>
      <w:r>
        <w:tab/>
        <w:t>"I want a high return and I am willing to take a lot of risk to get it."</w:t>
      </w:r>
    </w:p>
    <w:p w14:paraId="3A46BCA3" w14:textId="77777777" w:rsidR="00000000" w:rsidRDefault="00000000">
      <w:pPr>
        <w:pStyle w:val="NLa"/>
      </w:pPr>
      <w:r>
        <w:t>c.</w:t>
      </w:r>
      <w:r>
        <w:tab/>
        <w:t>"I want a decent return and I have enough deductions that I don't value tax breaks highly."</w:t>
      </w:r>
    </w:p>
    <w:p w14:paraId="46BF8CE9" w14:textId="77777777" w:rsidR="00000000" w:rsidRDefault="00000000">
      <w:pPr>
        <w:pStyle w:val="ANS1"/>
      </w:pPr>
      <w:r>
        <w:t xml:space="preserve">ANS: </w:t>
      </w:r>
    </w:p>
    <w:p w14:paraId="3D8D9C5D" w14:textId="77777777" w:rsidR="00000000" w:rsidRDefault="00000000">
      <w:pPr>
        <w:pStyle w:val="NLa"/>
      </w:pPr>
      <w:r>
        <w:t>a.</w:t>
      </w:r>
      <w:r>
        <w:tab/>
        <w:t>A municipal bond. Municipal bonds generally have low credit risk and are not subject to federal income tax.</w:t>
      </w:r>
    </w:p>
    <w:p w14:paraId="7CB46DD4" w14:textId="77777777" w:rsidR="00000000" w:rsidRDefault="00000000">
      <w:pPr>
        <w:pStyle w:val="NLa"/>
      </w:pPr>
      <w:r>
        <w:t>b.</w:t>
      </w:r>
      <w:r>
        <w:tab/>
        <w:t>A junk bond. Junks bonds have a high return because they have high risk.</w:t>
      </w:r>
    </w:p>
    <w:p w14:paraId="30E65A3F" w14:textId="77777777" w:rsidR="00000000" w:rsidRDefault="00000000">
      <w:pPr>
        <w:pStyle w:val="NLa"/>
      </w:pPr>
      <w:r>
        <w:t>c.</w:t>
      </w:r>
      <w:r>
        <w:tab/>
        <w:t>A corporate bond that isn't a junk bond. Corporate bonds have more risk than government bonds but have no special tax treatment, so they pay moderate rates of return.</w:t>
      </w:r>
    </w:p>
    <w:p w14:paraId="10210306" w14:textId="77777777" w:rsidR="00000000" w:rsidRDefault="00000000">
      <w:pPr>
        <w:pStyle w:val="ANS1"/>
      </w:pPr>
      <w:r>
        <w:t>PTS: 1</w:t>
      </w:r>
      <w:r>
        <w:tab/>
        <w:t>DIF: 2</w:t>
      </w:r>
      <w:r>
        <w:tab/>
        <w:t>REF: 18-1</w:t>
      </w:r>
    </w:p>
    <w:p w14:paraId="5D7DB261" w14:textId="77777777" w:rsidR="00000000" w:rsidRDefault="00000000">
      <w:pPr>
        <w:pStyle w:val="TOP"/>
      </w:pPr>
      <w:r>
        <w:t>TOP: Bonds</w:t>
      </w:r>
      <w:r>
        <w:tab/>
        <w:t>MSC: Analytical</w:t>
      </w:r>
    </w:p>
    <w:p w14:paraId="3A310BBB" w14:textId="77777777" w:rsidR="00000000" w:rsidRDefault="00000000">
      <w:pPr>
        <w:pStyle w:val="MyNL1"/>
      </w:pPr>
      <w:r>
        <w:tab/>
        <w:t>4.</w:t>
      </w:r>
      <w:r>
        <w:tab/>
        <w:t>Your brother-in-law wants to buy either stock or bonds in Cedar Valley Furniture who manufactures wooden furniture. He wants your advice on whether to buy stock or bonds. Explain how each of his quotes below should affect his choice between the stock and the bond.</w:t>
      </w:r>
    </w:p>
    <w:p w14:paraId="069BCC45" w14:textId="77777777" w:rsidR="00000000" w:rsidRDefault="00000000">
      <w:pPr>
        <w:pStyle w:val="NLa"/>
      </w:pPr>
      <w:r>
        <w:t>a.</w:t>
      </w:r>
      <w:r>
        <w:tab/>
        <w:t>"I have reason to believe that people are soon going to find rocking chairs have health benefits."</w:t>
      </w:r>
    </w:p>
    <w:p w14:paraId="21F8238C" w14:textId="77777777" w:rsidR="00000000" w:rsidRDefault="00000000">
      <w:pPr>
        <w:pStyle w:val="NLa"/>
      </w:pPr>
      <w:r>
        <w:t>b.</w:t>
      </w:r>
      <w:r>
        <w:tab/>
        <w:t>"I would like to tell people I am part owner of Cedar Valley Furniture."</w:t>
      </w:r>
    </w:p>
    <w:p w14:paraId="47787957" w14:textId="77777777" w:rsidR="00000000" w:rsidRDefault="00000000">
      <w:pPr>
        <w:pStyle w:val="NLa"/>
      </w:pPr>
      <w:r>
        <w:t>c.</w:t>
      </w:r>
      <w:r>
        <w:tab/>
        <w:t>"I do not want to take on much risk."</w:t>
      </w:r>
    </w:p>
    <w:p w14:paraId="73D3E362" w14:textId="77777777" w:rsidR="00000000" w:rsidRDefault="00000000">
      <w:pPr>
        <w:pStyle w:val="ANS1"/>
      </w:pPr>
      <w:r>
        <w:t xml:space="preserve">ANS: </w:t>
      </w:r>
    </w:p>
    <w:p w14:paraId="22C70C35" w14:textId="77777777" w:rsidR="00000000" w:rsidRDefault="00000000">
      <w:pPr>
        <w:pStyle w:val="NLa"/>
      </w:pPr>
      <w:r>
        <w:t>a.</w:t>
      </w:r>
      <w:r>
        <w:tab/>
        <w:t>Presumably, when this happens, unless everyone else has anticipated it, dividends, the price of the stock, or both will increase. The interest rate on bonds will not change as profits increase, so this quote suggests buying stock would better suit your brother-in law's purposes.</w:t>
      </w:r>
    </w:p>
    <w:p w14:paraId="492C0C6B" w14:textId="77777777" w:rsidR="00000000" w:rsidRDefault="00000000">
      <w:pPr>
        <w:pStyle w:val="NLa"/>
      </w:pPr>
      <w:r>
        <w:t>b.</w:t>
      </w:r>
      <w:r>
        <w:tab/>
        <w:t>Bondholders are simply creditors, while stockholders are part owners. So this quote indicates your brother-in-law would prefer to buy stock.</w:t>
      </w:r>
    </w:p>
    <w:p w14:paraId="39E5436E" w14:textId="77777777" w:rsidR="00000000" w:rsidRDefault="00000000">
      <w:pPr>
        <w:pStyle w:val="NLa"/>
      </w:pPr>
      <w:r>
        <w:t>c.</w:t>
      </w:r>
      <w:r>
        <w:tab/>
        <w:t>In case of financial difficulties stockholders get paid after bondholders, so the stock is somewhat more risky. So, your brother-in-law may prefer the bond.</w:t>
      </w:r>
    </w:p>
    <w:p w14:paraId="2B58B5A5" w14:textId="77777777" w:rsidR="00000000" w:rsidRDefault="00000000">
      <w:pPr>
        <w:pStyle w:val="ANS1"/>
      </w:pPr>
      <w:r>
        <w:t>PTS: 1</w:t>
      </w:r>
      <w:r>
        <w:tab/>
        <w:t>DIF: 1</w:t>
      </w:r>
      <w:r>
        <w:tab/>
        <w:t>REF: 18-1</w:t>
      </w:r>
    </w:p>
    <w:p w14:paraId="053D36E3" w14:textId="77777777" w:rsidR="00000000" w:rsidRDefault="00000000">
      <w:pPr>
        <w:pStyle w:val="TOP"/>
      </w:pPr>
      <w:r>
        <w:t>TOP: Stocks | Bonds</w:t>
      </w:r>
      <w:r>
        <w:tab/>
        <w:t>MSC: Interpretive</w:t>
      </w:r>
    </w:p>
    <w:p w14:paraId="186F61EF" w14:textId="77777777" w:rsidR="00000000" w:rsidRDefault="00000000">
      <w:pPr>
        <w:pStyle w:val="MyNL1"/>
      </w:pPr>
      <w:r>
        <w:tab/>
        <w:t>5.</w:t>
      </w:r>
      <w:r>
        <w:tab/>
        <w:t>Suppose the Move It! exercise chain has revenues of $45 million, accounting costs of $15 million, and currently has issued 10 million shares of stocks selling at $90 each. Compute the price to earning ratio. Show your work. Is this ratio relatively high or low? What might an increase in the price to earning ratio indicate?</w:t>
      </w:r>
    </w:p>
    <w:p w14:paraId="040CBB89" w14:textId="77777777" w:rsidR="00000000" w:rsidRDefault="00000000">
      <w:pPr>
        <w:pStyle w:val="ANS1"/>
      </w:pPr>
      <w:r>
        <w:t xml:space="preserve">ANS: </w:t>
      </w:r>
    </w:p>
    <w:p w14:paraId="77832299" w14:textId="77777777" w:rsidR="00000000" w:rsidRDefault="00000000">
      <w:pPr>
        <w:pStyle w:val="Txt"/>
      </w:pPr>
      <w:r>
        <w:t>The earnings per share is ($45 million - $15 million)/10 million = $3. So, the price-earnings ratio is $90/$3 = 30. This is a high P/E ratio, as the historical average for the market is about 15. An increase in the PE ratio may indicate the people expect the firm to have higher earnings in the future or that the stock has become overvalued.</w:t>
      </w:r>
    </w:p>
    <w:p w14:paraId="7CD351BF" w14:textId="77777777" w:rsidR="00000000" w:rsidRDefault="00000000">
      <w:pPr>
        <w:pStyle w:val="ANS1"/>
      </w:pPr>
      <w:r>
        <w:t>PTS: 1</w:t>
      </w:r>
      <w:r>
        <w:tab/>
        <w:t>DIF: 2</w:t>
      </w:r>
      <w:r>
        <w:tab/>
        <w:t>REF: 18-1</w:t>
      </w:r>
    </w:p>
    <w:p w14:paraId="51F40A7E" w14:textId="77777777" w:rsidR="00000000" w:rsidRDefault="00000000">
      <w:pPr>
        <w:pStyle w:val="TOP"/>
      </w:pPr>
      <w:r>
        <w:t>TOP: Stocks</w:t>
      </w:r>
      <w:r>
        <w:tab/>
        <w:t>MSC: Analytical</w:t>
      </w:r>
    </w:p>
    <w:p w14:paraId="1A43523A" w14:textId="77777777" w:rsidR="00000000" w:rsidRDefault="00000000">
      <w:pPr>
        <w:pStyle w:val="MyNL1"/>
      </w:pPr>
      <w:r>
        <w:tab/>
        <w:t>6.</w:t>
      </w:r>
      <w:r>
        <w:tab/>
        <w:t>In the national income accounting identity showing the equality between national saving and investment, what is the representation of private saving and what is the representation of public sa</w:t>
      </w:r>
      <w:r>
        <w:t>v</w:t>
      </w:r>
      <w:r>
        <w:t>ing?</w:t>
      </w:r>
    </w:p>
    <w:p w14:paraId="23B6355E" w14:textId="77777777" w:rsidR="00000000" w:rsidRDefault="00000000">
      <w:pPr>
        <w:pStyle w:val="ANS1"/>
      </w:pPr>
      <w:r>
        <w:t xml:space="preserve">ANS: </w:t>
      </w:r>
    </w:p>
    <w:p w14:paraId="202A16C4" w14:textId="77777777" w:rsidR="00000000" w:rsidRDefault="00000000">
      <w:pPr>
        <w:pStyle w:val="MyNL1"/>
      </w:pPr>
      <w:r>
        <w:t>Private saving is Y - C - T, Public Saving is T - G</w:t>
      </w:r>
    </w:p>
    <w:p w14:paraId="09B818DA" w14:textId="77777777" w:rsidR="00000000" w:rsidRDefault="00000000">
      <w:pPr>
        <w:pStyle w:val="ANS1"/>
      </w:pPr>
      <w:r>
        <w:t>PTS: 1</w:t>
      </w:r>
      <w:r>
        <w:tab/>
        <w:t>DIF: 2</w:t>
      </w:r>
      <w:r>
        <w:tab/>
        <w:t>REF: 18-2</w:t>
      </w:r>
    </w:p>
    <w:p w14:paraId="769E06C9" w14:textId="77777777" w:rsidR="00000000" w:rsidRDefault="00000000">
      <w:pPr>
        <w:pStyle w:val="TOP"/>
      </w:pPr>
      <w:r>
        <w:t>TOP: Saving</w:t>
      </w:r>
      <w:r>
        <w:tab/>
        <w:t>MSC: Interpretive</w:t>
      </w:r>
    </w:p>
    <w:p w14:paraId="27773193" w14:textId="77777777" w:rsidR="00000000" w:rsidRDefault="00000000">
      <w:pPr>
        <w:pStyle w:val="MyNL1"/>
      </w:pPr>
      <w:r>
        <w:tab/>
        <w:t>7.</w:t>
      </w:r>
      <w:r>
        <w:tab/>
        <w:t>Identify each of the following acts as representing either saving or investment.</w:t>
      </w:r>
    </w:p>
    <w:p w14:paraId="22B5A541" w14:textId="77777777" w:rsidR="00000000" w:rsidRDefault="00000000">
      <w:pPr>
        <w:pStyle w:val="NLa"/>
      </w:pPr>
      <w:r>
        <w:t>a.</w:t>
      </w:r>
      <w:r>
        <w:tab/>
        <w:t>Fred uses some of his income to buy government bonds.</w:t>
      </w:r>
    </w:p>
    <w:p w14:paraId="2D9161B7" w14:textId="77777777" w:rsidR="00000000" w:rsidRDefault="00000000">
      <w:pPr>
        <w:pStyle w:val="NLa"/>
      </w:pPr>
      <w:r>
        <w:t>b.</w:t>
      </w:r>
      <w:r>
        <w:tab/>
        <w:t>Julie takes some of her income and buys mutual funds.</w:t>
      </w:r>
    </w:p>
    <w:p w14:paraId="3D5E7EAD" w14:textId="77777777" w:rsidR="00000000" w:rsidRDefault="00000000">
      <w:pPr>
        <w:pStyle w:val="NLa"/>
      </w:pPr>
      <w:r>
        <w:t>c.</w:t>
      </w:r>
      <w:r>
        <w:tab/>
        <w:t>Alex purchases a new truck for his delivery business using borrowed funds.</w:t>
      </w:r>
    </w:p>
    <w:p w14:paraId="6D2E7A7A" w14:textId="77777777" w:rsidR="00000000" w:rsidRDefault="00000000">
      <w:pPr>
        <w:pStyle w:val="NLa"/>
      </w:pPr>
      <w:r>
        <w:t>d.</w:t>
      </w:r>
      <w:r>
        <w:tab/>
        <w:t>Elaine uses some of her income to buy stock in a major corporation.</w:t>
      </w:r>
    </w:p>
    <w:p w14:paraId="2B1D8D0A" w14:textId="77777777" w:rsidR="00000000" w:rsidRDefault="00000000">
      <w:pPr>
        <w:pStyle w:val="NLa"/>
      </w:pPr>
      <w:r>
        <w:t>e.</w:t>
      </w:r>
      <w:r>
        <w:tab/>
        <w:t>Henrietta hires a builder to construct a new building for her bicycle shop.</w:t>
      </w:r>
    </w:p>
    <w:p w14:paraId="27B86FB5" w14:textId="77777777" w:rsidR="00000000" w:rsidRDefault="00000000">
      <w:pPr>
        <w:pStyle w:val="ANS1"/>
      </w:pPr>
      <w:r>
        <w:t xml:space="preserve">ANS: </w:t>
      </w:r>
    </w:p>
    <w:p w14:paraId="69A239A2" w14:textId="77777777" w:rsidR="00000000" w:rsidRDefault="00000000">
      <w:pPr>
        <w:pStyle w:val="NLa"/>
      </w:pPr>
      <w:r>
        <w:t>a.</w:t>
      </w:r>
      <w:r>
        <w:tab/>
        <w:t>Fred is saving.</w:t>
      </w:r>
    </w:p>
    <w:p w14:paraId="0F89F59D" w14:textId="77777777" w:rsidR="00000000" w:rsidRDefault="00000000">
      <w:pPr>
        <w:pStyle w:val="NLa"/>
      </w:pPr>
      <w:r>
        <w:t>b.</w:t>
      </w:r>
      <w:r>
        <w:tab/>
        <w:t>Julie is saving.</w:t>
      </w:r>
    </w:p>
    <w:p w14:paraId="3AA041E1" w14:textId="77777777" w:rsidR="00000000" w:rsidRDefault="00000000">
      <w:pPr>
        <w:pStyle w:val="NLa"/>
      </w:pPr>
      <w:r>
        <w:t>c.</w:t>
      </w:r>
      <w:r>
        <w:tab/>
        <w:t>Alex is investing.</w:t>
      </w:r>
    </w:p>
    <w:p w14:paraId="310C3745" w14:textId="77777777" w:rsidR="00000000" w:rsidRDefault="00000000">
      <w:pPr>
        <w:pStyle w:val="NLa"/>
      </w:pPr>
      <w:r>
        <w:t>d.</w:t>
      </w:r>
      <w:r>
        <w:tab/>
        <w:t>Elaine is saving.</w:t>
      </w:r>
    </w:p>
    <w:p w14:paraId="3CB12670" w14:textId="77777777" w:rsidR="00000000" w:rsidRDefault="00000000">
      <w:pPr>
        <w:pStyle w:val="NLa"/>
      </w:pPr>
      <w:r>
        <w:t>e.</w:t>
      </w:r>
      <w:r>
        <w:tab/>
        <w:t>Henrietta is investing.</w:t>
      </w:r>
    </w:p>
    <w:p w14:paraId="731C5E64" w14:textId="77777777" w:rsidR="00000000" w:rsidRDefault="00000000">
      <w:pPr>
        <w:pStyle w:val="ANS1"/>
      </w:pPr>
      <w:r>
        <w:t>PTS: 1</w:t>
      </w:r>
      <w:r>
        <w:tab/>
        <w:t>DIF: 1</w:t>
      </w:r>
      <w:r>
        <w:tab/>
        <w:t>REF: 18-2</w:t>
      </w:r>
    </w:p>
    <w:p w14:paraId="225E1C04" w14:textId="77777777" w:rsidR="00000000" w:rsidRDefault="00000000">
      <w:pPr>
        <w:pStyle w:val="TOP"/>
      </w:pPr>
      <w:r>
        <w:t>TOP: Saving | Investment</w:t>
      </w:r>
      <w:r>
        <w:tab/>
        <w:t>MSC: Interpretive</w:t>
      </w:r>
    </w:p>
    <w:p w14:paraId="0F657855" w14:textId="77777777" w:rsidR="00000000" w:rsidRDefault="00000000">
      <w:pPr>
        <w:pStyle w:val="MyNL1"/>
      </w:pPr>
      <w:r>
        <w:tab/>
        <w:t>8.</w:t>
      </w:r>
      <w:r>
        <w:tab/>
        <w:t>Draw and label a graph showing equilibrium in the market for loanable funds.</w:t>
      </w:r>
    </w:p>
    <w:p w14:paraId="42C6152B" w14:textId="77777777" w:rsidR="00000000" w:rsidRDefault="00000000">
      <w:pPr>
        <w:pStyle w:val="ANS1"/>
      </w:pPr>
      <w:r>
        <w:t xml:space="preserve">ANS: </w:t>
      </w:r>
    </w:p>
    <w:p w14:paraId="4426E69E" w14:textId="77777777" w:rsidR="00000000" w:rsidRDefault="00000000">
      <w:pPr>
        <w:pStyle w:val="Txt"/>
        <w:keepNext/>
      </w:pPr>
      <w:r>
        <w:t>Market for Loanable Funds</w:t>
      </w:r>
    </w:p>
    <w:p w14:paraId="236A06A1" w14:textId="565A5878" w:rsidR="00000000" w:rsidRDefault="00AE7EA5">
      <w:pPr>
        <w:pStyle w:val="MyNL1"/>
        <w:jc w:val="center"/>
      </w:pPr>
      <w:r>
        <w:rPr>
          <w:noProof/>
        </w:rPr>
        <w:drawing>
          <wp:inline distT="0" distB="0" distL="0" distR="0" wp14:anchorId="127AB3C5" wp14:editId="652E2C3F">
            <wp:extent cx="2600325" cy="1971675"/>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t="12010"/>
                    <a:stretch>
                      <a:fillRect/>
                    </a:stretch>
                  </pic:blipFill>
                  <pic:spPr bwMode="auto">
                    <a:xfrm>
                      <a:off x="0" y="0"/>
                      <a:ext cx="2600325" cy="1971675"/>
                    </a:xfrm>
                    <a:prstGeom prst="rect">
                      <a:avLst/>
                    </a:prstGeom>
                    <a:noFill/>
                    <a:ln>
                      <a:noFill/>
                    </a:ln>
                  </pic:spPr>
                </pic:pic>
              </a:graphicData>
            </a:graphic>
          </wp:inline>
        </w:drawing>
      </w:r>
    </w:p>
    <w:p w14:paraId="358D100D" w14:textId="77777777" w:rsidR="00000000" w:rsidRDefault="00000000">
      <w:pPr>
        <w:pStyle w:val="ANS1"/>
      </w:pPr>
      <w:r>
        <w:t>PTS: 1</w:t>
      </w:r>
      <w:r>
        <w:tab/>
        <w:t>DIF: 1</w:t>
      </w:r>
      <w:r>
        <w:tab/>
        <w:t>REF: 18-2</w:t>
      </w:r>
    </w:p>
    <w:p w14:paraId="7FAD9A16" w14:textId="77777777" w:rsidR="00000000" w:rsidRDefault="00000000">
      <w:pPr>
        <w:pStyle w:val="TOP"/>
      </w:pPr>
      <w:r>
        <w:t>TOP: Market for loanable funds</w:t>
      </w:r>
      <w:r>
        <w:tab/>
        <w:t>MSC: Analytical</w:t>
      </w:r>
    </w:p>
    <w:p w14:paraId="41FD3641" w14:textId="77777777" w:rsidR="00000000" w:rsidRDefault="00000000">
      <w:pPr>
        <w:pStyle w:val="MyNL1"/>
      </w:pPr>
      <w:r>
        <w:tab/>
        <w:t>9.</w:t>
      </w:r>
      <w:r>
        <w:tab/>
        <w:t>Explain why the demand for loanable funds slopes downward and the supply of loanable funds slopes upward.</w:t>
      </w:r>
    </w:p>
    <w:p w14:paraId="2A17239F" w14:textId="77777777" w:rsidR="00000000" w:rsidRDefault="00000000">
      <w:pPr>
        <w:pStyle w:val="ANS1"/>
      </w:pPr>
      <w:r>
        <w:t xml:space="preserve">ANS: </w:t>
      </w:r>
    </w:p>
    <w:p w14:paraId="54BE5397" w14:textId="77777777" w:rsidR="00000000" w:rsidRDefault="00000000">
      <w:pPr>
        <w:pStyle w:val="Txt"/>
      </w:pPr>
      <w:r>
        <w:t>When the interest rate rises investment spending becomes more expensive, so people invest less. As the interest rate rises saving becomes more rewarding, so people want to save more. The inverse relation between interest and borrowing is reflected in the downward slope of the demand for loanable funds curve. The positive relation between interest and saving is reflected in the upward slope of the supply of loanable funds curve.</w:t>
      </w:r>
    </w:p>
    <w:p w14:paraId="2499B6FA" w14:textId="77777777" w:rsidR="00000000" w:rsidRDefault="00000000">
      <w:pPr>
        <w:pStyle w:val="ANS1"/>
      </w:pPr>
      <w:r>
        <w:t>PTS: 1</w:t>
      </w:r>
      <w:r>
        <w:tab/>
        <w:t>DIF: 2</w:t>
      </w:r>
      <w:r>
        <w:tab/>
        <w:t>REF: 18-2</w:t>
      </w:r>
      <w:r>
        <w:tab/>
      </w:r>
    </w:p>
    <w:p w14:paraId="380D569C" w14:textId="77777777" w:rsidR="00000000" w:rsidRDefault="00000000">
      <w:pPr>
        <w:pStyle w:val="TOP"/>
      </w:pPr>
      <w:r>
        <w:t>TOP: Demand for loanable funds | Supply of loanable funds</w:t>
      </w:r>
      <w:r>
        <w:tab/>
        <w:t>MSC: Analytical</w:t>
      </w:r>
    </w:p>
    <w:p w14:paraId="72C06494" w14:textId="77777777" w:rsidR="00000000" w:rsidRDefault="00000000">
      <w:pPr>
        <w:pStyle w:val="MyNL1"/>
      </w:pPr>
      <w:r>
        <w:tab/>
        <w:t>10.</w:t>
      </w:r>
      <w:r>
        <w:tab/>
        <w:t>The model of the market for loanable funds shows that an investment tax credit will cause interest rates to rise and investment to rise. Yet we also suppose that higher interest rates lead to lower investment. How can these two conclusions be reconciled?</w:t>
      </w:r>
    </w:p>
    <w:p w14:paraId="59DF6DA9" w14:textId="77777777" w:rsidR="00000000" w:rsidRDefault="00000000">
      <w:pPr>
        <w:pStyle w:val="ANS1"/>
      </w:pPr>
      <w:r>
        <w:t xml:space="preserve">ANS: </w:t>
      </w:r>
    </w:p>
    <w:p w14:paraId="6B7EDBD0" w14:textId="77777777" w:rsidR="00000000" w:rsidRDefault="00000000">
      <w:pPr>
        <w:pStyle w:val="Txt"/>
      </w:pPr>
      <w:r>
        <w:t>The claim that an increase in the interest rate decreases investment supposes that only the interest rate changes and everything else is constant. The investment tax credit causes investment to rise at each interest rate. As firms want to borrow more the interest rate will rise. The rise in interest rates does make investment less than it would otherwise be, but unless the supply of loanable funds is vertical, the increase in investment demand from the tax credit is larger than the decrease in investment demand from the rising interest rate.</w:t>
      </w:r>
    </w:p>
    <w:p w14:paraId="7CC39838" w14:textId="77777777" w:rsidR="00000000" w:rsidRDefault="00000000">
      <w:pPr>
        <w:pStyle w:val="ANS1"/>
      </w:pPr>
      <w:r>
        <w:t>PTS: 1</w:t>
      </w:r>
      <w:r>
        <w:tab/>
        <w:t>DIF: 3</w:t>
      </w:r>
      <w:r>
        <w:tab/>
        <w:t>REF: 18-2</w:t>
      </w:r>
    </w:p>
    <w:p w14:paraId="76B39EA4" w14:textId="77777777" w:rsidR="00000000" w:rsidRDefault="00000000">
      <w:pPr>
        <w:pStyle w:val="TOP"/>
      </w:pPr>
      <w:r>
        <w:t>TOP: Investment incentives</w:t>
      </w:r>
      <w:r>
        <w:tab/>
        <w:t>MSC: Analytical</w:t>
      </w:r>
    </w:p>
    <w:p w14:paraId="63D9F4FC" w14:textId="77777777" w:rsidR="00000000" w:rsidRDefault="00000000">
      <w:pPr>
        <w:pStyle w:val="MyNL1"/>
      </w:pPr>
      <w:r>
        <w:tab/>
        <w:t>11.</w:t>
      </w:r>
      <w:r>
        <w:tab/>
        <w:t>Using a graph representing the market for loanable funds, show and explain what happens to interest rates and investment if a government goes from a deficit to a surplus.</w:t>
      </w:r>
    </w:p>
    <w:p w14:paraId="3B9847AE" w14:textId="77777777" w:rsidR="00000000" w:rsidRDefault="00000000">
      <w:pPr>
        <w:pStyle w:val="ANS1"/>
      </w:pPr>
      <w:r>
        <w:t xml:space="preserve">ANS: </w:t>
      </w:r>
    </w:p>
    <w:p w14:paraId="5C02B9C6" w14:textId="77777777" w:rsidR="00000000" w:rsidRDefault="00000000">
      <w:pPr>
        <w:pStyle w:val="Txt"/>
        <w:keepNext/>
      </w:pPr>
      <w:r>
        <w:t xml:space="preserve">As shown in the graph below, the economy starts in equilibrium at point </w:t>
      </w:r>
      <w:r>
        <w:rPr>
          <w:i/>
        </w:rPr>
        <w:t>E</w:t>
      </w:r>
      <w:r>
        <w:rPr>
          <w:vertAlign w:val="subscript"/>
        </w:rPr>
        <w:t>0</w:t>
      </w:r>
      <w:r>
        <w:t xml:space="preserve"> with interest rate </w:t>
      </w:r>
      <w:r>
        <w:rPr>
          <w:i/>
        </w:rPr>
        <w:t>r</w:t>
      </w:r>
      <w:r>
        <w:rPr>
          <w:vertAlign w:val="subscript"/>
        </w:rPr>
        <w:t>0</w:t>
      </w:r>
      <w:r>
        <w:t xml:space="preserve"> and equilibrium quantity of saving and investment at </w:t>
      </w:r>
      <w:r>
        <w:rPr>
          <w:i/>
        </w:rPr>
        <w:t>q</w:t>
      </w:r>
      <w:r>
        <w:rPr>
          <w:vertAlign w:val="subscript"/>
        </w:rPr>
        <w:t>0</w:t>
      </w:r>
      <w:r>
        <w:t xml:space="preserve">. If the government succeeds in obtaining a surplus, there will be more public saving in the economy and so more national saving at each interest rate, and the supply of loanable funds curve will shift from </w:t>
      </w:r>
      <w:r>
        <w:rPr>
          <w:i/>
        </w:rPr>
        <w:t>S</w:t>
      </w:r>
      <w:r>
        <w:rPr>
          <w:vertAlign w:val="subscript"/>
        </w:rPr>
        <w:t xml:space="preserve">0 </w:t>
      </w:r>
      <w:r>
        <w:t>to S</w:t>
      </w:r>
      <w:r>
        <w:rPr>
          <w:vertAlign w:val="subscript"/>
        </w:rPr>
        <w:t>1</w:t>
      </w:r>
      <w:r>
        <w:t xml:space="preserve">. The new equilibrium will be at </w:t>
      </w:r>
      <w:r>
        <w:rPr>
          <w:i/>
        </w:rPr>
        <w:t>E</w:t>
      </w:r>
      <w:r>
        <w:rPr>
          <w:vertAlign w:val="subscript"/>
        </w:rPr>
        <w:t>1</w:t>
      </w:r>
      <w:r>
        <w:t xml:space="preserve">, with a lower interest rate, </w:t>
      </w:r>
      <w:r>
        <w:rPr>
          <w:i/>
        </w:rPr>
        <w:t>r</w:t>
      </w:r>
      <w:r>
        <w:rPr>
          <w:vertAlign w:val="subscript"/>
        </w:rPr>
        <w:t>1</w:t>
      </w:r>
      <w:r>
        <w:t xml:space="preserve"> and a higher quantity of saving and investment, </w:t>
      </w:r>
      <w:r>
        <w:rPr>
          <w:i/>
        </w:rPr>
        <w:t>q</w:t>
      </w:r>
      <w:r>
        <w:rPr>
          <w:vertAlign w:val="subscript"/>
        </w:rPr>
        <w:t>1</w:t>
      </w:r>
      <w:r>
        <w:t>. Hence, if the federal government succeeds in having a surplus, interest rates will fall and investment will increase.</w:t>
      </w:r>
    </w:p>
    <w:p w14:paraId="6F9DB96B" w14:textId="77777777" w:rsidR="00000000" w:rsidRDefault="00000000">
      <w:pPr>
        <w:pStyle w:val="MyNL1"/>
      </w:pPr>
      <w:r>
        <w:t>Market for Loanable Funds</w:t>
      </w:r>
    </w:p>
    <w:p w14:paraId="10DF2B92" w14:textId="7EB1FF54" w:rsidR="00000000" w:rsidRDefault="00AE7EA5">
      <w:pPr>
        <w:pStyle w:val="MyNL1"/>
        <w:jc w:val="center"/>
      </w:pPr>
      <w:r>
        <w:rPr>
          <w:noProof/>
        </w:rPr>
        <w:drawing>
          <wp:inline distT="0" distB="0" distL="0" distR="0" wp14:anchorId="084F4D3C" wp14:editId="45EB0BBD">
            <wp:extent cx="2524125" cy="217170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t="5949"/>
                    <a:stretch>
                      <a:fillRect/>
                    </a:stretch>
                  </pic:blipFill>
                  <pic:spPr bwMode="auto">
                    <a:xfrm>
                      <a:off x="0" y="0"/>
                      <a:ext cx="2524125" cy="2171700"/>
                    </a:xfrm>
                    <a:prstGeom prst="rect">
                      <a:avLst/>
                    </a:prstGeom>
                    <a:noFill/>
                    <a:ln>
                      <a:noFill/>
                    </a:ln>
                  </pic:spPr>
                </pic:pic>
              </a:graphicData>
            </a:graphic>
          </wp:inline>
        </w:drawing>
      </w:r>
    </w:p>
    <w:p w14:paraId="5C973084" w14:textId="77777777" w:rsidR="00000000" w:rsidRDefault="00000000">
      <w:pPr>
        <w:pStyle w:val="ANS1"/>
      </w:pPr>
      <w:r>
        <w:t>PTS: 1</w:t>
      </w:r>
      <w:r>
        <w:tab/>
        <w:t>DIF: 2</w:t>
      </w:r>
      <w:r>
        <w:tab/>
        <w:t>REF: 18-3</w:t>
      </w:r>
    </w:p>
    <w:p w14:paraId="2F2D25CD" w14:textId="77777777" w:rsidR="00000000" w:rsidRDefault="00000000">
      <w:pPr>
        <w:pStyle w:val="TOP"/>
      </w:pPr>
      <w:r>
        <w:t>TOP: Budget surplus</w:t>
      </w:r>
      <w:r>
        <w:tab/>
        <w:t>MSC: Analytical</w:t>
      </w:r>
    </w:p>
    <w:p w14:paraId="720FE7E3" w14:textId="77777777" w:rsidR="0098686B" w:rsidRDefault="0098686B">
      <w:pPr>
        <w:pStyle w:val="MyNL1"/>
      </w:pPr>
    </w:p>
    <w:sectPr w:rsidR="0098686B">
      <w:headerReference w:type="even" r:id="rId11"/>
      <w:headerReference w:type="default" r:id="rId12"/>
      <w:footerReference w:type="even" r:id="rId13"/>
      <w:footerReference w:type="default" r:id="rId14"/>
      <w:headerReference w:type="first" r:id="rId15"/>
      <w:footerReference w:type="first" r:id="rId16"/>
      <w:pgSz w:w="12240" w:h="15840"/>
      <w:pgMar w:top="1440" w:right="1008" w:bottom="1008" w:left="1440" w:header="708" w:footer="792" w:gutter="0"/>
      <w:pgNumType w:start="1120"/>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DC8585" w14:textId="77777777" w:rsidR="0098686B" w:rsidRDefault="0098686B">
      <w:r>
        <w:separator/>
      </w:r>
    </w:p>
  </w:endnote>
  <w:endnote w:type="continuationSeparator" w:id="0">
    <w:p w14:paraId="25499B86" w14:textId="77777777" w:rsidR="0098686B" w:rsidRDefault="009868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odoni Std Book">
    <w:panose1 w:val="00000000000000000000"/>
    <w:charset w:val="00"/>
    <w:family w:val="roman"/>
    <w:notTrueType/>
    <w:pitch w:val="variable"/>
    <w:sig w:usb0="00000003" w:usb1="00000000" w:usb2="00000000" w:usb3="00000000" w:csb0="00000001"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ZapfDingbats">
    <w:altName w:val="Wingdings"/>
    <w:panose1 w:val="00000000000000000000"/>
    <w:charset w:val="02"/>
    <w:family w:val="decorative"/>
    <w:notTrueType/>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33707" w14:textId="77777777" w:rsidR="00000000" w:rsidRDefault="00000000">
    <w:pPr>
      <w:pStyle w:val="AltBilgi"/>
      <w:jc w:val="cente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2B1B1A" w14:textId="77777777" w:rsidR="00000000" w:rsidRDefault="00000000">
    <w:pPr>
      <w:pStyle w:val="AltBilgi"/>
      <w:jc w:val="cente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DAB5B" w14:textId="77777777" w:rsidR="00000000" w:rsidRDefault="00000000">
    <w:pPr>
      <w:pStyle w:val="AltBilgi"/>
      <w:rPr>
        <w:rFonts w:ascii="Arial" w:hAnsi="Arial"/>
        <w:sz w:val="20"/>
      </w:rPr>
    </w:pP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1120</w:t>
    </w:r>
    <w:r>
      <w:rPr>
        <w:rFonts w:ascii="Arial" w:hAnsi="Arial"/>
        <w:sz w:val="20"/>
      </w:rPr>
      <w:fldChar w:fldCharType="end"/>
    </w:r>
  </w:p>
  <w:p w14:paraId="3083B4B3" w14:textId="77777777" w:rsidR="00000000" w:rsidRDefault="00000000">
    <w:pPr>
      <w:pStyle w:val="AltBilgi"/>
      <w:jc w:val="center"/>
      <w:rPr>
        <w:sz w:val="20"/>
      </w:rP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E9EA6F" w14:textId="77777777" w:rsidR="0098686B" w:rsidRDefault="0098686B">
      <w:r>
        <w:separator/>
      </w:r>
    </w:p>
  </w:footnote>
  <w:footnote w:type="continuationSeparator" w:id="0">
    <w:p w14:paraId="14B13299" w14:textId="77777777" w:rsidR="0098686B" w:rsidRDefault="009868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05666" w14:textId="1CA52E59" w:rsidR="00000000" w:rsidRDefault="00AE7EA5">
    <w:pPr>
      <w:pStyle w:val="stBilgi"/>
      <w:pBdr>
        <w:bottom w:val="single" w:sz="4" w:space="1" w:color="auto"/>
      </w:pBdr>
      <w:tabs>
        <w:tab w:val="clear" w:pos="4320"/>
        <w:tab w:val="clear" w:pos="8640"/>
        <w:tab w:val="right" w:pos="9360"/>
      </w:tabs>
      <w:jc w:val="center"/>
      <w:rPr>
        <w:rFonts w:ascii="Arial" w:hAnsi="Arial"/>
        <w:sz w:val="20"/>
      </w:rPr>
    </w:pPr>
    <w:r>
      <w:rPr>
        <w:noProof/>
      </w:rPr>
      <w:drawing>
        <wp:inline distT="0" distB="0" distL="0" distR="0" wp14:anchorId="01557DFE" wp14:editId="7884E07E">
          <wp:extent cx="1057275" cy="31432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p w14:paraId="14AF7BCC" w14:textId="77777777" w:rsidR="00000000" w:rsidRDefault="00000000">
    <w:pPr>
      <w:pStyle w:val="stBilgi"/>
      <w:pBdr>
        <w:bottom w:val="single" w:sz="4" w:space="1" w:color="auto"/>
      </w:pBdr>
      <w:tabs>
        <w:tab w:val="clear" w:pos="4320"/>
        <w:tab w:val="clear" w:pos="8640"/>
        <w:tab w:val="right" w:pos="9360"/>
      </w:tabs>
      <w:spacing w:after="180"/>
      <w:rPr>
        <w:rFonts w:ascii="Arial" w:hAnsi="Arial"/>
        <w:sz w:val="20"/>
      </w:rPr>
    </w:pP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1164</w:t>
    </w:r>
    <w:r>
      <w:rPr>
        <w:rFonts w:ascii="Arial" w:hAnsi="Arial"/>
        <w:sz w:val="20"/>
      </w:rPr>
      <w:fldChar w:fldCharType="end"/>
    </w:r>
    <w:r>
      <w:rPr>
        <w:rFonts w:ascii="Arial" w:hAnsi="Arial"/>
        <w:sz w:val="20"/>
      </w:rPr>
      <w:t> </w:t>
    </w:r>
    <w:r>
      <w:rPr>
        <w:rFonts w:ascii="Arial" w:hAnsi="Arial"/>
        <w:sz w:val="20"/>
      </w:rPr>
      <w:sym w:font="ZapfDingbats" w:char="F076"/>
    </w:r>
    <w:r>
      <w:rPr>
        <w:rFonts w:ascii="Arial" w:hAnsi="Arial"/>
        <w:sz w:val="20"/>
      </w:rPr>
      <w:t> </w:t>
    </w:r>
    <w:r>
      <w:rPr>
        <w:rFonts w:ascii="Arial" w:hAnsi="Arial"/>
        <w:sz w:val="20"/>
      </w:rPr>
      <w:t>Chapter 26/Saving, Investment, and the Financial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FF029" w14:textId="1E2A7457" w:rsidR="00000000" w:rsidRDefault="00AE7EA5">
    <w:pPr>
      <w:pStyle w:val="stBilgi"/>
      <w:pBdr>
        <w:bottom w:val="single" w:sz="4" w:space="1" w:color="auto"/>
      </w:pBdr>
      <w:tabs>
        <w:tab w:val="clear" w:pos="4320"/>
        <w:tab w:val="clear" w:pos="8640"/>
        <w:tab w:val="right" w:pos="9360"/>
      </w:tabs>
      <w:jc w:val="center"/>
      <w:rPr>
        <w:rFonts w:ascii="Arial" w:hAnsi="Arial"/>
        <w:sz w:val="20"/>
      </w:rPr>
    </w:pPr>
    <w:r>
      <w:rPr>
        <w:noProof/>
      </w:rPr>
      <w:drawing>
        <wp:inline distT="0" distB="0" distL="0" distR="0" wp14:anchorId="47CF3717" wp14:editId="344D8D17">
          <wp:extent cx="1057275" cy="314325"/>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p w14:paraId="569D54A5" w14:textId="77777777" w:rsidR="00000000" w:rsidRDefault="00000000">
    <w:pPr>
      <w:pStyle w:val="stBilgi"/>
      <w:pBdr>
        <w:bottom w:val="single" w:sz="4" w:space="1" w:color="auto"/>
      </w:pBdr>
      <w:tabs>
        <w:tab w:val="clear" w:pos="4320"/>
        <w:tab w:val="clear" w:pos="8640"/>
        <w:tab w:val="right" w:pos="9360"/>
      </w:tabs>
      <w:spacing w:after="180"/>
      <w:jc w:val="right"/>
      <w:rPr>
        <w:rFonts w:ascii="Arial" w:hAnsi="Arial"/>
        <w:sz w:val="20"/>
      </w:rPr>
    </w:pPr>
    <w:r>
      <w:rPr>
        <w:rFonts w:ascii="Arial" w:hAnsi="Arial"/>
        <w:sz w:val="20"/>
      </w:rPr>
      <w:t>Chapter 26/Saving, Investment, and the Financial System</w:t>
    </w:r>
    <w:r>
      <w:rPr>
        <w:rFonts w:ascii="Arial" w:hAnsi="Arial"/>
        <w:sz w:val="20"/>
      </w:rPr>
      <w:t> </w:t>
    </w:r>
    <w:r>
      <w:rPr>
        <w:rFonts w:ascii="Arial" w:hAnsi="Arial"/>
        <w:sz w:val="20"/>
      </w:rPr>
      <w:sym w:font="ZapfDingbats" w:char="F076"/>
    </w:r>
    <w:r>
      <w:rPr>
        <w:rFonts w:ascii="Arial" w:hAnsi="Arial"/>
        <w:sz w:val="20"/>
      </w:rPr>
      <w:t> </w:t>
    </w:r>
    <w:r>
      <w:rPr>
        <w:rFonts w:ascii="Arial" w:hAnsi="Arial"/>
        <w:sz w:val="20"/>
      </w:rPr>
      <w:t xml:space="preserve"> </w:t>
    </w: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1165</w:t>
    </w:r>
    <w:r>
      <w:rPr>
        <w:rFonts w:ascii="Arial" w:hAnsi="Arial"/>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B69AA" w14:textId="5A8A52CC" w:rsidR="00000000" w:rsidRDefault="00AE7EA5">
    <w:pPr>
      <w:pStyle w:val="stBilgi"/>
      <w:jc w:val="center"/>
    </w:pPr>
    <w:r>
      <w:rPr>
        <w:noProof/>
      </w:rPr>
      <w:drawing>
        <wp:inline distT="0" distB="0" distL="0" distR="0" wp14:anchorId="73814193" wp14:editId="6940159F">
          <wp:extent cx="1057275" cy="31432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B41270"/>
    <w:multiLevelType w:val="multilevel"/>
    <w:tmpl w:val="C3B4414A"/>
    <w:lvl w:ilvl="0">
      <w:start w:val="1"/>
      <w:numFmt w:val="decimal"/>
      <w:lvlText w:val="%1."/>
      <w:lvlJc w:val="left"/>
      <w:pPr>
        <w:tabs>
          <w:tab w:val="num" w:pos="720"/>
        </w:tabs>
        <w:ind w:left="720" w:hanging="360"/>
      </w:pPr>
      <w:rPr>
        <w:rFonts w:ascii="Bodoni Std Book" w:hAnsi="Bodoni Std Book"/>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331877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attachedTemplate r:id="rId1"/>
  <w:linkStyles/>
  <w:defaultTabStop w:val="720"/>
  <w:autoHyphenation/>
  <w:doNotHyphenateCaps/>
  <w:evenAndOddHeaders/>
  <w:drawingGridHorizontalSpacing w:val="120"/>
  <w:drawingGridVerticalSpacing w:val="120"/>
  <w:displayHorizontalDrawingGridEvery w:val="0"/>
  <w:displayVerticalDrawingGridEvery w:val="3"/>
  <w:doNotShadeFormData/>
  <w:characterSpacingControl w:val="compressPunctuation"/>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504"/>
    <w:rsid w:val="0098686B"/>
    <w:rsid w:val="00A70504"/>
    <w:rsid w:val="00AE7EA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4A238C"/>
  <w15:chartTrackingRefBased/>
  <w15:docId w15:val="{8A4F4AF0-CA0B-43D6-B905-00E06D934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VarsaylanParagrafYazTipi">
    <w:name w:val="Default Paragraph Font"/>
    <w:semiHidden/>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ANS">
    <w:name w:val="ANS"/>
    <w:basedOn w:val="Normal"/>
    <w:pPr>
      <w:widowControl w:val="0"/>
      <w:tabs>
        <w:tab w:val="left" w:pos="1440"/>
        <w:tab w:val="left" w:pos="2880"/>
      </w:tabs>
      <w:suppressAutoHyphens/>
      <w:autoSpaceDE w:val="0"/>
      <w:autoSpaceDN w:val="0"/>
      <w:adjustRightInd w:val="0"/>
    </w:pPr>
    <w:rPr>
      <w:color w:val="000000"/>
      <w:sz w:val="22"/>
      <w:szCs w:val="22"/>
    </w:rPr>
  </w:style>
  <w:style w:type="paragraph" w:customStyle="1" w:styleId="MyNL1">
    <w:name w:val="MyNL1"/>
    <w:basedOn w:val="Normal"/>
    <w:pPr>
      <w:keepNext/>
      <w:keepLines/>
      <w:widowControl w:val="0"/>
      <w:tabs>
        <w:tab w:val="decimal" w:pos="360"/>
      </w:tabs>
      <w:suppressAutoHyphens/>
      <w:autoSpaceDE w:val="0"/>
      <w:autoSpaceDN w:val="0"/>
      <w:adjustRightInd w:val="0"/>
      <w:spacing w:before="120"/>
      <w:ind w:left="533" w:hanging="533"/>
    </w:pPr>
    <w:rPr>
      <w:color w:val="000000"/>
      <w:sz w:val="20"/>
      <w:szCs w:val="20"/>
    </w:rPr>
  </w:style>
  <w:style w:type="paragraph" w:customStyle="1" w:styleId="ANS1">
    <w:name w:val="ANS1"/>
    <w:basedOn w:val="Normal"/>
    <w:pPr>
      <w:keepNext/>
      <w:keepLines/>
      <w:widowControl w:val="0"/>
      <w:tabs>
        <w:tab w:val="left" w:pos="1440"/>
        <w:tab w:val="left" w:pos="2880"/>
        <w:tab w:val="left" w:pos="4320"/>
        <w:tab w:val="left" w:pos="5760"/>
        <w:tab w:val="left" w:pos="7200"/>
      </w:tabs>
      <w:suppressAutoHyphens/>
      <w:autoSpaceDE w:val="0"/>
      <w:autoSpaceDN w:val="0"/>
      <w:adjustRightInd w:val="0"/>
    </w:pPr>
    <w:rPr>
      <w:color w:val="000000"/>
      <w:sz w:val="20"/>
      <w:szCs w:val="20"/>
    </w:rPr>
  </w:style>
  <w:style w:type="paragraph" w:styleId="stBilgi">
    <w:name w:val="header"/>
    <w:basedOn w:val="Normal"/>
    <w:semiHidden/>
    <w:pPr>
      <w:tabs>
        <w:tab w:val="center" w:pos="4320"/>
        <w:tab w:val="right" w:pos="8640"/>
      </w:tabs>
    </w:pPr>
  </w:style>
  <w:style w:type="paragraph" w:customStyle="1" w:styleId="TOP">
    <w:name w:val="TOP"/>
    <w:basedOn w:val="Normal"/>
    <w:pPr>
      <w:keepLines/>
      <w:widowControl w:val="0"/>
      <w:tabs>
        <w:tab w:val="left" w:pos="1440"/>
        <w:tab w:val="left" w:pos="2880"/>
        <w:tab w:val="left" w:pos="4320"/>
        <w:tab w:val="left" w:pos="5760"/>
        <w:tab w:val="left" w:pos="7200"/>
      </w:tabs>
      <w:suppressAutoHyphens/>
      <w:autoSpaceDE w:val="0"/>
      <w:autoSpaceDN w:val="0"/>
      <w:adjustRightInd w:val="0"/>
    </w:pPr>
    <w:rPr>
      <w:color w:val="000000"/>
      <w:sz w:val="20"/>
      <w:szCs w:val="22"/>
    </w:rPr>
  </w:style>
  <w:style w:type="paragraph" w:customStyle="1" w:styleId="NLa">
    <w:name w:val="NLa"/>
    <w:basedOn w:val="Normal"/>
    <w:pPr>
      <w:keepNext/>
      <w:keepLines/>
      <w:widowControl w:val="0"/>
      <w:suppressAutoHyphens/>
      <w:autoSpaceDE w:val="0"/>
      <w:autoSpaceDN w:val="0"/>
      <w:adjustRightInd w:val="0"/>
      <w:ind w:left="835" w:hanging="302"/>
    </w:pPr>
    <w:rPr>
      <w:color w:val="000000"/>
      <w:sz w:val="20"/>
      <w:szCs w:val="20"/>
    </w:rPr>
  </w:style>
  <w:style w:type="paragraph" w:customStyle="1" w:styleId="H1">
    <w:name w:val="H1"/>
    <w:basedOn w:val="Normal"/>
    <w:pPr>
      <w:widowControl w:val="0"/>
      <w:pBdr>
        <w:bottom w:val="single" w:sz="4" w:space="1" w:color="auto"/>
      </w:pBdr>
      <w:tabs>
        <w:tab w:val="decimal" w:pos="360"/>
        <w:tab w:val="left" w:pos="720"/>
        <w:tab w:val="left" w:pos="1080"/>
      </w:tabs>
      <w:suppressAutoHyphens/>
      <w:autoSpaceDE w:val="0"/>
      <w:autoSpaceDN w:val="0"/>
      <w:adjustRightInd w:val="0"/>
      <w:spacing w:before="120"/>
    </w:pPr>
    <w:rPr>
      <w:b/>
      <w:bCs/>
      <w:color w:val="000000"/>
      <w:sz w:val="28"/>
      <w:szCs w:val="28"/>
    </w:rPr>
  </w:style>
  <w:style w:type="paragraph" w:customStyle="1" w:styleId="Txt">
    <w:name w:val="Txt"/>
    <w:basedOn w:val="Normal"/>
    <w:pPr>
      <w:keepLines/>
      <w:tabs>
        <w:tab w:val="decimal" w:pos="360"/>
        <w:tab w:val="left" w:pos="720"/>
        <w:tab w:val="left" w:pos="1080"/>
      </w:tabs>
      <w:suppressAutoHyphens/>
      <w:autoSpaceDE w:val="0"/>
      <w:autoSpaceDN w:val="0"/>
      <w:adjustRightInd w:val="0"/>
      <w:ind w:left="240"/>
    </w:pPr>
    <w:rPr>
      <w:color w:val="000000"/>
      <w:sz w:val="20"/>
    </w:rPr>
  </w:style>
  <w:style w:type="paragraph" w:customStyle="1" w:styleId="CT">
    <w:name w:val="CT"/>
    <w:basedOn w:val="Normal"/>
    <w:pPr>
      <w:widowControl w:val="0"/>
      <w:tabs>
        <w:tab w:val="decimal" w:pos="360"/>
        <w:tab w:val="left" w:pos="720"/>
        <w:tab w:val="left" w:pos="1080"/>
      </w:tabs>
      <w:suppressAutoHyphens/>
      <w:autoSpaceDE w:val="0"/>
      <w:autoSpaceDN w:val="0"/>
      <w:adjustRightInd w:val="0"/>
    </w:pPr>
    <w:rPr>
      <w:b/>
      <w:bCs/>
      <w:color w:val="000000"/>
      <w:sz w:val="32"/>
      <w:szCs w:val="32"/>
    </w:rPr>
  </w:style>
  <w:style w:type="paragraph" w:customStyle="1" w:styleId="CAP">
    <w:name w:val="CAP"/>
    <w:basedOn w:val="Normal"/>
    <w:pPr>
      <w:keepNext/>
      <w:keepLines/>
      <w:tabs>
        <w:tab w:val="decimal" w:pos="360"/>
        <w:tab w:val="left" w:pos="720"/>
        <w:tab w:val="left" w:pos="1080"/>
      </w:tabs>
      <w:suppressAutoHyphens/>
      <w:autoSpaceDE w:val="0"/>
      <w:autoSpaceDN w:val="0"/>
      <w:adjustRightInd w:val="0"/>
      <w:spacing w:before="240"/>
    </w:pPr>
    <w:rPr>
      <w:b/>
      <w:bCs/>
      <w:i/>
      <w:iCs/>
      <w:color w:val="000000"/>
      <w:sz w:val="22"/>
      <w:szCs w:val="22"/>
    </w:rPr>
  </w:style>
  <w:style w:type="paragraph" w:customStyle="1" w:styleId="CT1">
    <w:name w:val="CT1"/>
    <w:basedOn w:val="CT"/>
  </w:style>
  <w:style w:type="paragraph" w:styleId="AltBilgi">
    <w:name w:val="footer"/>
    <w:basedOn w:val="Normal"/>
    <w:semiHidden/>
    <w:pPr>
      <w:tabs>
        <w:tab w:val="center" w:pos="4320"/>
        <w:tab w:val="right" w:pos="8640"/>
      </w:tabs>
    </w:pPr>
  </w:style>
  <w:style w:type="paragraph" w:customStyle="1" w:styleId="TCH">
    <w:name w:val="TCH"/>
    <w:basedOn w:val="Normal"/>
    <w:pPr>
      <w:keepLines/>
      <w:tabs>
        <w:tab w:val="decimal" w:pos="360"/>
        <w:tab w:val="left" w:pos="720"/>
        <w:tab w:val="left" w:pos="1080"/>
      </w:tabs>
      <w:suppressAutoHyphens/>
      <w:autoSpaceDE w:val="0"/>
      <w:autoSpaceDN w:val="0"/>
      <w:adjustRightInd w:val="0"/>
      <w:jc w:val="center"/>
    </w:pPr>
    <w:rPr>
      <w:color w:val="000000"/>
      <w:sz w:val="20"/>
    </w:rPr>
  </w:style>
  <w:style w:type="paragraph" w:customStyle="1" w:styleId="TB">
    <w:name w:val="TB"/>
    <w:basedOn w:val="Normal"/>
    <w:pPr>
      <w:keepLines/>
      <w:tabs>
        <w:tab w:val="decimal" w:pos="360"/>
      </w:tabs>
      <w:suppressAutoHyphens/>
      <w:autoSpaceDE w:val="0"/>
      <w:autoSpaceDN w:val="0"/>
      <w:adjustRightInd w:val="0"/>
    </w:pPr>
    <w:rPr>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Mankiw4eTB.dot"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Mankiw4eTB.dot</Template>
  <TotalTime>1</TotalTime>
  <Pages>13</Pages>
  <Words>16461</Words>
  <Characters>93833</Characters>
  <Application>Microsoft Office Word</Application>
  <DocSecurity>0</DocSecurity>
  <Lines>781</Lines>
  <Paragraphs>220</Paragraphs>
  <ScaleCrop>false</ScaleCrop>
  <HeadingPairs>
    <vt:vector size="2" baseType="variant">
      <vt:variant>
        <vt:lpstr>Title</vt:lpstr>
      </vt:variant>
      <vt:variant>
        <vt:i4>1</vt:i4>
      </vt:variant>
    </vt:vector>
  </HeadingPairs>
  <TitlesOfParts>
    <vt:vector size="1" baseType="lpstr">
      <vt:lpstr>Chapter 26 MC — Saving, Investment, and the Financial System</vt:lpstr>
    </vt:vector>
  </TitlesOfParts>
  <Company>OffCenter Concept House</Company>
  <LinksUpToDate>false</LinksUpToDate>
  <CharactersWithSpaces>110074</CharactersWithSpaces>
  <SharedDoc>false</SharedDoc>
  <HLinks>
    <vt:vector size="42" baseType="variant">
      <vt:variant>
        <vt:i4>131079</vt:i4>
      </vt:variant>
      <vt:variant>
        <vt:i4>96995</vt:i4>
      </vt:variant>
      <vt:variant>
        <vt:i4>1029</vt:i4>
      </vt:variant>
      <vt:variant>
        <vt:i4>1</vt:i4>
      </vt:variant>
      <vt:variant>
        <vt:lpwstr>2601</vt:lpwstr>
      </vt:variant>
      <vt:variant>
        <vt:lpwstr/>
      </vt:variant>
      <vt:variant>
        <vt:i4>327787</vt:i4>
      </vt:variant>
      <vt:variant>
        <vt:i4>97655</vt:i4>
      </vt:variant>
      <vt:variant>
        <vt:i4>1030</vt:i4>
      </vt:variant>
      <vt:variant>
        <vt:i4>1</vt:i4>
      </vt:variant>
      <vt:variant>
        <vt:lpwstr>fig2602</vt:lpwstr>
      </vt:variant>
      <vt:variant>
        <vt:lpwstr/>
      </vt:variant>
      <vt:variant>
        <vt:i4>7405577</vt:i4>
      </vt:variant>
      <vt:variant>
        <vt:i4>109353</vt:i4>
      </vt:variant>
      <vt:variant>
        <vt:i4>1031</vt:i4>
      </vt:variant>
      <vt:variant>
        <vt:i4>1</vt:i4>
      </vt:variant>
      <vt:variant>
        <vt:lpwstr>tbfig2501</vt:lpwstr>
      </vt:variant>
      <vt:variant>
        <vt:lpwstr/>
      </vt:variant>
      <vt:variant>
        <vt:i4>7471113</vt:i4>
      </vt:variant>
      <vt:variant>
        <vt:i4>111767</vt:i4>
      </vt:variant>
      <vt:variant>
        <vt:i4>1028</vt:i4>
      </vt:variant>
      <vt:variant>
        <vt:i4>1</vt:i4>
      </vt:variant>
      <vt:variant>
        <vt:lpwstr>tbfig2502</vt:lpwstr>
      </vt:variant>
      <vt:variant>
        <vt:lpwstr/>
      </vt:variant>
      <vt:variant>
        <vt:i4>6881387</vt:i4>
      </vt:variant>
      <vt:variant>
        <vt:i4>111842</vt:i4>
      </vt:variant>
      <vt:variant>
        <vt:i4>1032</vt:i4>
      </vt:variant>
      <vt:variant>
        <vt:i4>1</vt:i4>
      </vt:variant>
      <vt:variant>
        <vt:lpwstr>Thomson-SWLogo20%K</vt:lpwstr>
      </vt:variant>
      <vt:variant>
        <vt:lpwstr/>
      </vt:variant>
      <vt:variant>
        <vt:i4>6881387</vt:i4>
      </vt:variant>
      <vt:variant>
        <vt:i4>112248</vt:i4>
      </vt:variant>
      <vt:variant>
        <vt:i4>1027</vt:i4>
      </vt:variant>
      <vt:variant>
        <vt:i4>1</vt:i4>
      </vt:variant>
      <vt:variant>
        <vt:lpwstr>Thomson-SWLogo20%K</vt:lpwstr>
      </vt:variant>
      <vt:variant>
        <vt:lpwstr/>
      </vt:variant>
      <vt:variant>
        <vt:i4>6881387</vt:i4>
      </vt:variant>
      <vt:variant>
        <vt:i4>112954</vt:i4>
      </vt:variant>
      <vt:variant>
        <vt:i4>1025</vt:i4>
      </vt:variant>
      <vt:variant>
        <vt:i4>1</vt:i4>
      </vt:variant>
      <vt:variant>
        <vt:lpwstr>Thomson-SWLogo20%K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26 MC — Saving, Investment, and the Financial System</dc:title>
  <dc:subject/>
  <dc:creator>Compositor</dc:creator>
  <cp:keywords/>
  <dc:description/>
  <cp:lastModifiedBy>Mustafa Özgör</cp:lastModifiedBy>
  <cp:revision>2</cp:revision>
  <dcterms:created xsi:type="dcterms:W3CDTF">2025-12-01T16:28:00Z</dcterms:created>
  <dcterms:modified xsi:type="dcterms:W3CDTF">2025-12-01T16:28:00Z</dcterms:modified>
</cp:coreProperties>
</file>