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FDC3B" w14:textId="77777777" w:rsidR="00000000" w:rsidRDefault="00000000">
      <w:pPr>
        <w:pStyle w:val="CT1"/>
      </w:pPr>
      <w:r>
        <w:t>Chapter 29</w:t>
      </w:r>
    </w:p>
    <w:p w14:paraId="3DF091E2" w14:textId="77777777" w:rsidR="00000000" w:rsidRDefault="00000000">
      <w:pPr>
        <w:pStyle w:val="CT"/>
        <w:rPr>
          <w:sz w:val="2"/>
        </w:rPr>
      </w:pPr>
      <w:r>
        <w:t>The Monetary System</w:t>
      </w:r>
    </w:p>
    <w:p w14:paraId="51196BC2" w14:textId="77777777" w:rsidR="00000000" w:rsidRDefault="00000000">
      <w:pPr>
        <w:pStyle w:val="H1"/>
      </w:pPr>
      <w:r>
        <w:t>Multiple Choice</w:t>
      </w:r>
    </w:p>
    <w:p w14:paraId="5747D774" w14:textId="77777777" w:rsidR="00000000" w:rsidRDefault="00000000">
      <w:pPr>
        <w:pStyle w:val="MyNL1"/>
      </w:pPr>
      <w:r>
        <w:tab/>
        <w:t>1.</w:t>
      </w:r>
      <w:r>
        <w:tab/>
        <w:t>Money</w:t>
      </w:r>
    </w:p>
    <w:p w14:paraId="7A215F25" w14:textId="77777777" w:rsidR="00000000" w:rsidRDefault="00000000">
      <w:pPr>
        <w:pStyle w:val="NLa"/>
      </w:pPr>
      <w:r>
        <w:t>a.</w:t>
      </w:r>
      <w:r>
        <w:tab/>
        <w:t>is more efficient than barter.</w:t>
      </w:r>
    </w:p>
    <w:p w14:paraId="6D4BFEC2" w14:textId="77777777" w:rsidR="00000000" w:rsidRDefault="00000000">
      <w:pPr>
        <w:pStyle w:val="NLa"/>
      </w:pPr>
      <w:r>
        <w:t>b.</w:t>
      </w:r>
      <w:r>
        <w:tab/>
        <w:t>makes trades easier.</w:t>
      </w:r>
    </w:p>
    <w:p w14:paraId="17793D1C" w14:textId="77777777" w:rsidR="00000000" w:rsidRDefault="00000000">
      <w:pPr>
        <w:pStyle w:val="NLa"/>
      </w:pPr>
      <w:r>
        <w:t>c.</w:t>
      </w:r>
      <w:r>
        <w:tab/>
        <w:t>allows greater specialization.</w:t>
      </w:r>
    </w:p>
    <w:p w14:paraId="212A0C8D" w14:textId="77777777" w:rsidR="00000000" w:rsidRDefault="00000000">
      <w:pPr>
        <w:pStyle w:val="NLa"/>
      </w:pPr>
      <w:r>
        <w:t>d.</w:t>
      </w:r>
      <w:r>
        <w:tab/>
        <w:t>All of the above are correct.</w:t>
      </w:r>
    </w:p>
    <w:p w14:paraId="65304B99" w14:textId="77777777" w:rsidR="00000000" w:rsidRDefault="00000000">
      <w:pPr>
        <w:pStyle w:val="ANS1"/>
      </w:pPr>
      <w:r>
        <w:t>ANS: D</w:t>
      </w:r>
      <w:r>
        <w:tab/>
        <w:t>PTS: 1</w:t>
      </w:r>
      <w:r>
        <w:tab/>
        <w:t>DIF: 1</w:t>
      </w:r>
      <w:r>
        <w:tab/>
        <w:t>REF: 21-1</w:t>
      </w:r>
    </w:p>
    <w:p w14:paraId="08D10646" w14:textId="77777777" w:rsidR="00000000" w:rsidRDefault="00000000">
      <w:pPr>
        <w:pStyle w:val="TOP"/>
      </w:pPr>
      <w:r>
        <w:t>TOP: Money</w:t>
      </w:r>
      <w:r>
        <w:tab/>
        <w:t>MSC: Definitional</w:t>
      </w:r>
    </w:p>
    <w:p w14:paraId="55EA6F2A" w14:textId="77777777" w:rsidR="00000000" w:rsidRDefault="00000000">
      <w:pPr>
        <w:pStyle w:val="MyNL1"/>
      </w:pPr>
      <w:r>
        <w:tab/>
        <w:t>2.</w:t>
      </w:r>
      <w:r>
        <w:tab/>
        <w:t>When we say that trade is roundabout we mean that</w:t>
      </w:r>
    </w:p>
    <w:p w14:paraId="1DB77FE4" w14:textId="77777777" w:rsidR="00000000" w:rsidRDefault="00000000">
      <w:pPr>
        <w:pStyle w:val="NLa"/>
      </w:pPr>
      <w:r>
        <w:t>a.</w:t>
      </w:r>
      <w:r>
        <w:tab/>
        <w:t>people sometimes trade goods for goods.</w:t>
      </w:r>
    </w:p>
    <w:p w14:paraId="23B21B4E" w14:textId="77777777" w:rsidR="00000000" w:rsidRDefault="00000000">
      <w:pPr>
        <w:pStyle w:val="NLa"/>
      </w:pPr>
      <w:r>
        <w:t>b.</w:t>
      </w:r>
      <w:r>
        <w:tab/>
        <w:t>trades require a double coincidence of wants</w:t>
      </w:r>
    </w:p>
    <w:p w14:paraId="02CE5223" w14:textId="77777777" w:rsidR="00000000" w:rsidRDefault="00000000">
      <w:pPr>
        <w:pStyle w:val="NLa"/>
      </w:pPr>
      <w:r>
        <w:t>c.</w:t>
      </w:r>
      <w:r>
        <w:tab/>
        <w:t>currency is accepted primarily to make further trades.</w:t>
      </w:r>
    </w:p>
    <w:p w14:paraId="4031B12D" w14:textId="77777777" w:rsidR="00000000" w:rsidRDefault="00000000">
      <w:pPr>
        <w:pStyle w:val="NLa"/>
      </w:pPr>
      <w:r>
        <w:t>d.</w:t>
      </w:r>
      <w:r>
        <w:tab/>
        <w:t>people must spend time searching for the products they wish to purchase.</w:t>
      </w:r>
    </w:p>
    <w:p w14:paraId="4D66E87C" w14:textId="77777777" w:rsidR="00000000" w:rsidRDefault="00000000">
      <w:pPr>
        <w:pStyle w:val="ANS1"/>
      </w:pPr>
      <w:r>
        <w:t>ANS: C</w:t>
      </w:r>
      <w:r>
        <w:tab/>
        <w:t>PTS: 1</w:t>
      </w:r>
      <w:r>
        <w:tab/>
        <w:t>DIF: 1</w:t>
      </w:r>
      <w:r>
        <w:tab/>
        <w:t>REF: 21-1</w:t>
      </w:r>
    </w:p>
    <w:p w14:paraId="7FF1C56B" w14:textId="77777777" w:rsidR="00000000" w:rsidRDefault="00000000">
      <w:pPr>
        <w:pStyle w:val="TOP"/>
      </w:pPr>
      <w:r>
        <w:t>TOP: Trade</w:t>
      </w:r>
      <w:r>
        <w:tab/>
        <w:t>MSC: Definitional</w:t>
      </w:r>
    </w:p>
    <w:p w14:paraId="792F9B0B" w14:textId="77777777" w:rsidR="00000000" w:rsidRDefault="00000000">
      <w:pPr>
        <w:pStyle w:val="MyNL1"/>
      </w:pPr>
      <w:r>
        <w:tab/>
        <w:t>3.</w:t>
      </w:r>
      <w:r>
        <w:tab/>
        <w:t>Paper money</w:t>
      </w:r>
    </w:p>
    <w:p w14:paraId="325BFAE5" w14:textId="77777777" w:rsidR="00000000" w:rsidRDefault="00000000">
      <w:pPr>
        <w:pStyle w:val="NLa"/>
      </w:pPr>
      <w:r>
        <w:t>a.</w:t>
      </w:r>
      <w:r>
        <w:tab/>
        <w:t>has a high intrinsic value.</w:t>
      </w:r>
    </w:p>
    <w:p w14:paraId="0DB4ED73" w14:textId="77777777" w:rsidR="00000000" w:rsidRDefault="00000000">
      <w:pPr>
        <w:pStyle w:val="NLa"/>
      </w:pPr>
      <w:r>
        <w:t>b.</w:t>
      </w:r>
      <w:r>
        <w:tab/>
        <w:t>is the primary medium of exchange in a barter economy.</w:t>
      </w:r>
    </w:p>
    <w:p w14:paraId="7106087A" w14:textId="77777777" w:rsidR="00000000" w:rsidRDefault="00000000">
      <w:pPr>
        <w:pStyle w:val="NLa"/>
      </w:pPr>
      <w:r>
        <w:t>c.</w:t>
      </w:r>
      <w:r>
        <w:tab/>
        <w:t>is valuable because it is generally accepted in trade.</w:t>
      </w:r>
    </w:p>
    <w:p w14:paraId="0F8016E7" w14:textId="77777777" w:rsidR="00000000" w:rsidRDefault="00000000">
      <w:pPr>
        <w:pStyle w:val="NLa"/>
      </w:pPr>
      <w:r>
        <w:t>d.</w:t>
      </w:r>
      <w:r>
        <w:tab/>
        <w:t>is valuable only because of the legal tender requirement.</w:t>
      </w:r>
    </w:p>
    <w:p w14:paraId="3FFB42A8" w14:textId="77777777" w:rsidR="00000000" w:rsidRDefault="00000000">
      <w:pPr>
        <w:pStyle w:val="ANS1"/>
      </w:pPr>
      <w:r>
        <w:t>ANS: C</w:t>
      </w:r>
      <w:r>
        <w:tab/>
        <w:t>PTS: 1</w:t>
      </w:r>
      <w:r>
        <w:tab/>
        <w:t>DIF: 1</w:t>
      </w:r>
      <w:r>
        <w:tab/>
        <w:t>REF: 21-1</w:t>
      </w:r>
    </w:p>
    <w:p w14:paraId="2538FD5A" w14:textId="77777777" w:rsidR="00000000" w:rsidRDefault="00000000">
      <w:pPr>
        <w:pStyle w:val="TOP"/>
      </w:pPr>
      <w:r>
        <w:t>TOP: Money</w:t>
      </w:r>
      <w:r>
        <w:tab/>
        <w:t>MSC: Definitional</w:t>
      </w:r>
    </w:p>
    <w:p w14:paraId="165C22C4" w14:textId="77777777" w:rsidR="00000000" w:rsidRDefault="00000000">
      <w:pPr>
        <w:pStyle w:val="Txt"/>
        <w:spacing w:before="240"/>
        <w:ind w:left="0"/>
      </w:pPr>
      <w:r>
        <w:t>Consider four survivors on an island.</w:t>
      </w:r>
    </w:p>
    <w:tbl>
      <w:tblPr>
        <w:tblW w:w="0" w:type="auto"/>
        <w:tblInd w:w="330" w:type="dxa"/>
        <w:tblLayout w:type="fixed"/>
        <w:tblCellMar>
          <w:left w:w="90" w:type="dxa"/>
          <w:right w:w="90" w:type="dxa"/>
        </w:tblCellMar>
        <w:tblLook w:val="0000" w:firstRow="0" w:lastRow="0" w:firstColumn="0" w:lastColumn="0" w:noHBand="0" w:noVBand="0"/>
      </w:tblPr>
      <w:tblGrid>
        <w:gridCol w:w="1200"/>
        <w:gridCol w:w="1920"/>
        <w:gridCol w:w="2040"/>
      </w:tblGrid>
      <w:tr w:rsidR="00000000" w14:paraId="1B913EDB"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67AE6E1A" w14:textId="77777777" w:rsidR="00000000" w:rsidRDefault="00000000">
            <w:pPr>
              <w:rPr>
                <w:sz w:val="20"/>
              </w:rPr>
            </w:pPr>
            <w:r>
              <w:rPr>
                <w:sz w:val="20"/>
              </w:rPr>
              <w:t>Rupert</w:t>
            </w:r>
          </w:p>
        </w:tc>
        <w:tc>
          <w:tcPr>
            <w:tcW w:w="1920" w:type="dxa"/>
            <w:tcBorders>
              <w:top w:val="single" w:sz="6" w:space="0" w:color="000000"/>
              <w:left w:val="single" w:sz="6" w:space="0" w:color="000000"/>
              <w:bottom w:val="single" w:sz="6" w:space="0" w:color="000000"/>
              <w:right w:val="single" w:sz="6" w:space="0" w:color="000000"/>
            </w:tcBorders>
          </w:tcPr>
          <w:p w14:paraId="29C2BE6D" w14:textId="77777777" w:rsidR="00000000" w:rsidRDefault="00000000">
            <w:pPr>
              <w:rPr>
                <w:sz w:val="20"/>
              </w:rPr>
            </w:pPr>
            <w:r>
              <w:rPr>
                <w:sz w:val="20"/>
              </w:rPr>
              <w:t>has machete</w:t>
            </w:r>
          </w:p>
        </w:tc>
        <w:tc>
          <w:tcPr>
            <w:tcW w:w="2040" w:type="dxa"/>
            <w:tcBorders>
              <w:top w:val="single" w:sz="6" w:space="0" w:color="000000"/>
              <w:left w:val="single" w:sz="6" w:space="0" w:color="000000"/>
              <w:bottom w:val="single" w:sz="6" w:space="0" w:color="000000"/>
              <w:right w:val="single" w:sz="6" w:space="0" w:color="000000"/>
            </w:tcBorders>
          </w:tcPr>
          <w:p w14:paraId="2F10336A" w14:textId="77777777" w:rsidR="00000000" w:rsidRDefault="00000000">
            <w:pPr>
              <w:rPr>
                <w:sz w:val="20"/>
              </w:rPr>
            </w:pPr>
            <w:r>
              <w:rPr>
                <w:sz w:val="20"/>
              </w:rPr>
              <w:t>wants fishing spear</w:t>
            </w:r>
          </w:p>
        </w:tc>
      </w:tr>
      <w:tr w:rsidR="00000000" w14:paraId="75F29F37"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2E2506C4" w14:textId="77777777" w:rsidR="00000000" w:rsidRDefault="00000000">
            <w:pPr>
              <w:rPr>
                <w:sz w:val="20"/>
              </w:rPr>
            </w:pPr>
            <w:r>
              <w:rPr>
                <w:sz w:val="20"/>
              </w:rPr>
              <w:t>Amber</w:t>
            </w:r>
          </w:p>
        </w:tc>
        <w:tc>
          <w:tcPr>
            <w:tcW w:w="1920" w:type="dxa"/>
            <w:tcBorders>
              <w:top w:val="single" w:sz="6" w:space="0" w:color="000000"/>
              <w:left w:val="single" w:sz="6" w:space="0" w:color="000000"/>
              <w:bottom w:val="single" w:sz="6" w:space="0" w:color="000000"/>
              <w:right w:val="single" w:sz="6" w:space="0" w:color="000000"/>
            </w:tcBorders>
          </w:tcPr>
          <w:p w14:paraId="5D815150" w14:textId="77777777" w:rsidR="00000000" w:rsidRDefault="00000000">
            <w:pPr>
              <w:rPr>
                <w:sz w:val="20"/>
              </w:rPr>
            </w:pPr>
            <w:r>
              <w:rPr>
                <w:sz w:val="20"/>
              </w:rPr>
              <w:t>has cooking pot</w:t>
            </w:r>
          </w:p>
        </w:tc>
        <w:tc>
          <w:tcPr>
            <w:tcW w:w="2040" w:type="dxa"/>
            <w:tcBorders>
              <w:top w:val="single" w:sz="6" w:space="0" w:color="000000"/>
              <w:left w:val="single" w:sz="6" w:space="0" w:color="000000"/>
              <w:bottom w:val="single" w:sz="6" w:space="0" w:color="000000"/>
              <w:right w:val="single" w:sz="6" w:space="0" w:color="000000"/>
            </w:tcBorders>
          </w:tcPr>
          <w:p w14:paraId="4519482C" w14:textId="77777777" w:rsidR="00000000" w:rsidRDefault="00000000">
            <w:pPr>
              <w:rPr>
                <w:sz w:val="20"/>
              </w:rPr>
            </w:pPr>
            <w:r>
              <w:rPr>
                <w:sz w:val="20"/>
              </w:rPr>
              <w:t>wants fishing spear</w:t>
            </w:r>
          </w:p>
        </w:tc>
      </w:tr>
      <w:tr w:rsidR="00000000" w14:paraId="2CF40F41"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77D2FC02" w14:textId="77777777" w:rsidR="00000000" w:rsidRDefault="00000000">
            <w:pPr>
              <w:rPr>
                <w:sz w:val="20"/>
              </w:rPr>
            </w:pPr>
            <w:r>
              <w:rPr>
                <w:sz w:val="20"/>
              </w:rPr>
              <w:t>Rob</w:t>
            </w:r>
          </w:p>
        </w:tc>
        <w:tc>
          <w:tcPr>
            <w:tcW w:w="1920" w:type="dxa"/>
            <w:tcBorders>
              <w:top w:val="single" w:sz="6" w:space="0" w:color="000000"/>
              <w:left w:val="single" w:sz="6" w:space="0" w:color="000000"/>
              <w:bottom w:val="single" w:sz="6" w:space="0" w:color="000000"/>
              <w:right w:val="single" w:sz="6" w:space="0" w:color="000000"/>
            </w:tcBorders>
          </w:tcPr>
          <w:p w14:paraId="741AE2D1" w14:textId="77777777" w:rsidR="00000000" w:rsidRDefault="00000000">
            <w:pPr>
              <w:rPr>
                <w:sz w:val="20"/>
              </w:rPr>
            </w:pPr>
            <w:r>
              <w:rPr>
                <w:sz w:val="20"/>
              </w:rPr>
              <w:t>has fishing spear</w:t>
            </w:r>
          </w:p>
        </w:tc>
        <w:tc>
          <w:tcPr>
            <w:tcW w:w="2040" w:type="dxa"/>
            <w:tcBorders>
              <w:top w:val="single" w:sz="6" w:space="0" w:color="000000"/>
              <w:left w:val="single" w:sz="6" w:space="0" w:color="000000"/>
              <w:bottom w:val="single" w:sz="6" w:space="0" w:color="000000"/>
              <w:right w:val="single" w:sz="6" w:space="0" w:color="000000"/>
            </w:tcBorders>
          </w:tcPr>
          <w:p w14:paraId="467C6323" w14:textId="77777777" w:rsidR="00000000" w:rsidRDefault="00000000">
            <w:pPr>
              <w:rPr>
                <w:sz w:val="20"/>
              </w:rPr>
            </w:pPr>
            <w:r>
              <w:rPr>
                <w:sz w:val="20"/>
              </w:rPr>
              <w:t>wants machete</w:t>
            </w:r>
          </w:p>
        </w:tc>
      </w:tr>
      <w:tr w:rsidR="00000000" w14:paraId="7413C626"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29FA0CC7" w14:textId="77777777" w:rsidR="00000000" w:rsidRDefault="00000000">
            <w:pPr>
              <w:rPr>
                <w:sz w:val="20"/>
              </w:rPr>
            </w:pPr>
            <w:r>
              <w:rPr>
                <w:sz w:val="20"/>
              </w:rPr>
              <w:t>Tom</w:t>
            </w:r>
          </w:p>
        </w:tc>
        <w:tc>
          <w:tcPr>
            <w:tcW w:w="1920" w:type="dxa"/>
            <w:tcBorders>
              <w:top w:val="single" w:sz="6" w:space="0" w:color="000000"/>
              <w:left w:val="single" w:sz="6" w:space="0" w:color="000000"/>
              <w:bottom w:val="single" w:sz="6" w:space="0" w:color="000000"/>
              <w:right w:val="single" w:sz="6" w:space="0" w:color="000000"/>
            </w:tcBorders>
          </w:tcPr>
          <w:p w14:paraId="78C8F1CD" w14:textId="77777777" w:rsidR="00000000" w:rsidRDefault="00000000">
            <w:pPr>
              <w:rPr>
                <w:sz w:val="20"/>
              </w:rPr>
            </w:pPr>
            <w:r>
              <w:rPr>
                <w:sz w:val="20"/>
              </w:rPr>
              <w:t>has cooking pot</w:t>
            </w:r>
          </w:p>
        </w:tc>
        <w:tc>
          <w:tcPr>
            <w:tcW w:w="2040" w:type="dxa"/>
            <w:tcBorders>
              <w:top w:val="single" w:sz="6" w:space="0" w:color="000000"/>
              <w:left w:val="single" w:sz="6" w:space="0" w:color="000000"/>
              <w:bottom w:val="single" w:sz="6" w:space="0" w:color="000000"/>
              <w:right w:val="single" w:sz="6" w:space="0" w:color="000000"/>
            </w:tcBorders>
          </w:tcPr>
          <w:p w14:paraId="4FF13890" w14:textId="77777777" w:rsidR="00000000" w:rsidRDefault="00000000">
            <w:pPr>
              <w:rPr>
                <w:sz w:val="20"/>
              </w:rPr>
            </w:pPr>
            <w:r>
              <w:rPr>
                <w:sz w:val="20"/>
              </w:rPr>
              <w:t>wants machete</w:t>
            </w:r>
          </w:p>
        </w:tc>
      </w:tr>
    </w:tbl>
    <w:p w14:paraId="35A597D7" w14:textId="77777777" w:rsidR="00000000" w:rsidRDefault="00000000">
      <w:pPr>
        <w:pStyle w:val="Txt"/>
      </w:pPr>
    </w:p>
    <w:p w14:paraId="2CBEECA5" w14:textId="77777777" w:rsidR="00000000" w:rsidRDefault="00000000">
      <w:pPr>
        <w:pStyle w:val="MyNL1"/>
      </w:pPr>
      <w:r>
        <w:tab/>
        <w:t>4.</w:t>
      </w:r>
      <w:r>
        <w:tab/>
        <w:t>Which of the following pairs have a double-coincidence of wants with each other?</w:t>
      </w:r>
    </w:p>
    <w:p w14:paraId="3389521B" w14:textId="77777777" w:rsidR="00000000" w:rsidRDefault="00000000">
      <w:pPr>
        <w:pStyle w:val="NLa"/>
      </w:pPr>
      <w:r>
        <w:t>a.</w:t>
      </w:r>
      <w:r>
        <w:tab/>
        <w:t>Rupert with Amber, and Rob with Tom</w:t>
      </w:r>
    </w:p>
    <w:p w14:paraId="361F9952" w14:textId="77777777" w:rsidR="00000000" w:rsidRDefault="00000000">
      <w:pPr>
        <w:pStyle w:val="NLa"/>
      </w:pPr>
      <w:r>
        <w:t>b.</w:t>
      </w:r>
      <w:r>
        <w:tab/>
        <w:t>Amber with Tom</w:t>
      </w:r>
    </w:p>
    <w:p w14:paraId="7549AB83" w14:textId="77777777" w:rsidR="00000000" w:rsidRDefault="00000000">
      <w:pPr>
        <w:pStyle w:val="NLa"/>
      </w:pPr>
      <w:r>
        <w:t>c.</w:t>
      </w:r>
      <w:r>
        <w:tab/>
        <w:t>Rupert with Rob</w:t>
      </w:r>
    </w:p>
    <w:p w14:paraId="2645C0CB" w14:textId="77777777" w:rsidR="00000000" w:rsidRDefault="00000000">
      <w:pPr>
        <w:pStyle w:val="NLa"/>
      </w:pPr>
      <w:r>
        <w:t>d.</w:t>
      </w:r>
      <w:r>
        <w:tab/>
        <w:t>None of the above have a double-coincidence of wants.</w:t>
      </w:r>
    </w:p>
    <w:p w14:paraId="5D01FD7E" w14:textId="77777777" w:rsidR="00000000" w:rsidRDefault="00000000">
      <w:pPr>
        <w:pStyle w:val="ANS1"/>
      </w:pPr>
      <w:r>
        <w:t>ANS: C</w:t>
      </w:r>
      <w:r>
        <w:tab/>
        <w:t>PTS: 1</w:t>
      </w:r>
      <w:r>
        <w:tab/>
        <w:t>DIF: 1</w:t>
      </w:r>
      <w:r>
        <w:tab/>
        <w:t>REF: 21-1</w:t>
      </w:r>
    </w:p>
    <w:p w14:paraId="3066AB22" w14:textId="77777777" w:rsidR="00000000" w:rsidRDefault="00000000">
      <w:pPr>
        <w:pStyle w:val="TOP"/>
      </w:pPr>
      <w:r>
        <w:t>TOP: Double-coincidence of wants</w:t>
      </w:r>
      <w:r>
        <w:tab/>
      </w:r>
      <w:r>
        <w:tab/>
        <w:t>MSC: Applicative</w:t>
      </w:r>
    </w:p>
    <w:p w14:paraId="6DC00174" w14:textId="77777777" w:rsidR="00000000" w:rsidRDefault="00000000">
      <w:pPr>
        <w:pStyle w:val="Txt"/>
        <w:keepNext/>
        <w:spacing w:before="240"/>
        <w:ind w:left="0"/>
      </w:pPr>
      <w:r>
        <w:lastRenderedPageBreak/>
        <w:t>Consider the following traders who meet.</w:t>
      </w:r>
    </w:p>
    <w:p w14:paraId="7A04B1A1" w14:textId="77777777" w:rsidR="00000000" w:rsidRDefault="00000000">
      <w:pPr>
        <w:pStyle w:val="Txt"/>
        <w:keepNext/>
        <w:ind w:left="0"/>
      </w:pPr>
    </w:p>
    <w:tbl>
      <w:tblPr>
        <w:tblW w:w="0" w:type="auto"/>
        <w:tblInd w:w="330" w:type="dxa"/>
        <w:tblLayout w:type="fixed"/>
        <w:tblCellMar>
          <w:left w:w="90" w:type="dxa"/>
          <w:right w:w="90" w:type="dxa"/>
        </w:tblCellMar>
        <w:tblLook w:val="0000" w:firstRow="0" w:lastRow="0" w:firstColumn="0" w:lastColumn="0" w:noHBand="0" w:noVBand="0"/>
      </w:tblPr>
      <w:tblGrid>
        <w:gridCol w:w="1200"/>
        <w:gridCol w:w="1920"/>
        <w:gridCol w:w="2040"/>
      </w:tblGrid>
      <w:tr w:rsidR="00000000" w14:paraId="2F7D62E8" w14:textId="77777777">
        <w:tblPrEx>
          <w:tblCellMar>
            <w:top w:w="0" w:type="dxa"/>
            <w:bottom w:w="0" w:type="dxa"/>
          </w:tblCellMar>
        </w:tblPrEx>
        <w:trPr>
          <w:trHeight w:val="240"/>
        </w:trPr>
        <w:tc>
          <w:tcPr>
            <w:tcW w:w="1200" w:type="dxa"/>
            <w:tcBorders>
              <w:top w:val="single" w:sz="6" w:space="0" w:color="000000"/>
              <w:left w:val="single" w:sz="6" w:space="0" w:color="000000"/>
              <w:bottom w:val="single" w:sz="6" w:space="0" w:color="000000"/>
              <w:right w:val="single" w:sz="6" w:space="0" w:color="000000"/>
            </w:tcBorders>
          </w:tcPr>
          <w:p w14:paraId="211F5C4F" w14:textId="77777777" w:rsidR="00000000" w:rsidRDefault="00000000">
            <w:pPr>
              <w:keepNext/>
              <w:rPr>
                <w:sz w:val="20"/>
              </w:rPr>
            </w:pPr>
            <w:r>
              <w:rPr>
                <w:sz w:val="20"/>
              </w:rPr>
              <w:t>Bob</w:t>
            </w:r>
          </w:p>
        </w:tc>
        <w:tc>
          <w:tcPr>
            <w:tcW w:w="1920" w:type="dxa"/>
            <w:tcBorders>
              <w:top w:val="single" w:sz="6" w:space="0" w:color="000000"/>
              <w:left w:val="single" w:sz="6" w:space="0" w:color="000000"/>
              <w:bottom w:val="single" w:sz="6" w:space="0" w:color="000000"/>
              <w:right w:val="single" w:sz="6" w:space="0" w:color="000000"/>
            </w:tcBorders>
          </w:tcPr>
          <w:p w14:paraId="4B250F0D" w14:textId="77777777" w:rsidR="00000000" w:rsidRDefault="00000000">
            <w:pPr>
              <w:keepNext/>
              <w:rPr>
                <w:sz w:val="20"/>
              </w:rPr>
            </w:pPr>
            <w:r>
              <w:rPr>
                <w:sz w:val="20"/>
              </w:rPr>
              <w:t>has an apple</w:t>
            </w:r>
          </w:p>
        </w:tc>
        <w:tc>
          <w:tcPr>
            <w:tcW w:w="2040" w:type="dxa"/>
            <w:tcBorders>
              <w:top w:val="single" w:sz="6" w:space="0" w:color="000000"/>
              <w:left w:val="single" w:sz="6" w:space="0" w:color="000000"/>
              <w:bottom w:val="single" w:sz="6" w:space="0" w:color="000000"/>
              <w:right w:val="single" w:sz="6" w:space="0" w:color="000000"/>
            </w:tcBorders>
          </w:tcPr>
          <w:p w14:paraId="67BF4315" w14:textId="77777777" w:rsidR="00000000" w:rsidRDefault="00000000">
            <w:pPr>
              <w:keepNext/>
              <w:rPr>
                <w:sz w:val="20"/>
              </w:rPr>
            </w:pPr>
            <w:r>
              <w:rPr>
                <w:sz w:val="20"/>
              </w:rPr>
              <w:t>wants an orange</w:t>
            </w:r>
          </w:p>
        </w:tc>
      </w:tr>
      <w:tr w:rsidR="00000000" w14:paraId="6AC0B5CA"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784835CB" w14:textId="77777777" w:rsidR="00000000" w:rsidRDefault="00000000">
            <w:pPr>
              <w:keepNext/>
              <w:rPr>
                <w:sz w:val="20"/>
              </w:rPr>
            </w:pPr>
            <w:r>
              <w:rPr>
                <w:sz w:val="20"/>
              </w:rPr>
              <w:t>Ted</w:t>
            </w:r>
          </w:p>
        </w:tc>
        <w:tc>
          <w:tcPr>
            <w:tcW w:w="1920" w:type="dxa"/>
            <w:tcBorders>
              <w:top w:val="single" w:sz="6" w:space="0" w:color="000000"/>
              <w:left w:val="single" w:sz="6" w:space="0" w:color="000000"/>
              <w:bottom w:val="single" w:sz="6" w:space="0" w:color="000000"/>
              <w:right w:val="single" w:sz="6" w:space="0" w:color="000000"/>
            </w:tcBorders>
          </w:tcPr>
          <w:p w14:paraId="0544B2F2" w14:textId="77777777" w:rsidR="00000000" w:rsidRDefault="00000000">
            <w:pPr>
              <w:keepNext/>
              <w:rPr>
                <w:sz w:val="20"/>
              </w:rPr>
            </w:pPr>
            <w:r>
              <w:rPr>
                <w:sz w:val="20"/>
              </w:rPr>
              <w:t>has an orange</w:t>
            </w:r>
          </w:p>
        </w:tc>
        <w:tc>
          <w:tcPr>
            <w:tcW w:w="2040" w:type="dxa"/>
            <w:tcBorders>
              <w:top w:val="single" w:sz="6" w:space="0" w:color="000000"/>
              <w:left w:val="single" w:sz="6" w:space="0" w:color="000000"/>
              <w:bottom w:val="single" w:sz="6" w:space="0" w:color="000000"/>
              <w:right w:val="single" w:sz="6" w:space="0" w:color="000000"/>
            </w:tcBorders>
          </w:tcPr>
          <w:p w14:paraId="3791ADAE" w14:textId="77777777" w:rsidR="00000000" w:rsidRDefault="00000000">
            <w:pPr>
              <w:keepNext/>
              <w:rPr>
                <w:sz w:val="20"/>
              </w:rPr>
            </w:pPr>
            <w:r>
              <w:rPr>
                <w:sz w:val="20"/>
              </w:rPr>
              <w:t>wants a peach</w:t>
            </w:r>
          </w:p>
        </w:tc>
      </w:tr>
      <w:tr w:rsidR="00000000" w14:paraId="392EAB3D"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7E0AEE74" w14:textId="77777777" w:rsidR="00000000" w:rsidRDefault="00000000">
            <w:pPr>
              <w:keepNext/>
              <w:rPr>
                <w:sz w:val="20"/>
              </w:rPr>
            </w:pPr>
            <w:r>
              <w:rPr>
                <w:sz w:val="20"/>
              </w:rPr>
              <w:t>Mary</w:t>
            </w:r>
          </w:p>
        </w:tc>
        <w:tc>
          <w:tcPr>
            <w:tcW w:w="1920" w:type="dxa"/>
            <w:tcBorders>
              <w:top w:val="single" w:sz="6" w:space="0" w:color="000000"/>
              <w:left w:val="single" w:sz="6" w:space="0" w:color="000000"/>
              <w:bottom w:val="single" w:sz="6" w:space="0" w:color="000000"/>
              <w:right w:val="single" w:sz="6" w:space="0" w:color="000000"/>
            </w:tcBorders>
          </w:tcPr>
          <w:p w14:paraId="046AE3D0" w14:textId="77777777" w:rsidR="00000000" w:rsidRDefault="00000000">
            <w:pPr>
              <w:keepNext/>
              <w:rPr>
                <w:sz w:val="20"/>
              </w:rPr>
            </w:pPr>
            <w:r>
              <w:rPr>
                <w:sz w:val="20"/>
              </w:rPr>
              <w:t>has a pear</w:t>
            </w:r>
          </w:p>
        </w:tc>
        <w:tc>
          <w:tcPr>
            <w:tcW w:w="2040" w:type="dxa"/>
            <w:tcBorders>
              <w:top w:val="single" w:sz="6" w:space="0" w:color="000000"/>
              <w:left w:val="single" w:sz="6" w:space="0" w:color="000000"/>
              <w:bottom w:val="single" w:sz="6" w:space="0" w:color="000000"/>
              <w:right w:val="single" w:sz="6" w:space="0" w:color="000000"/>
            </w:tcBorders>
          </w:tcPr>
          <w:p w14:paraId="13B245DB" w14:textId="77777777" w:rsidR="00000000" w:rsidRDefault="00000000">
            <w:pPr>
              <w:keepNext/>
              <w:rPr>
                <w:sz w:val="20"/>
              </w:rPr>
            </w:pPr>
            <w:r>
              <w:rPr>
                <w:sz w:val="20"/>
              </w:rPr>
              <w:t>wants an apple</w:t>
            </w:r>
          </w:p>
        </w:tc>
      </w:tr>
      <w:tr w:rsidR="00000000" w14:paraId="7F288078"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4E6C2457" w14:textId="77777777" w:rsidR="00000000" w:rsidRDefault="00000000">
            <w:pPr>
              <w:keepNext/>
              <w:rPr>
                <w:sz w:val="20"/>
              </w:rPr>
            </w:pPr>
            <w:r>
              <w:rPr>
                <w:sz w:val="20"/>
              </w:rPr>
              <w:t>Alice</w:t>
            </w:r>
          </w:p>
        </w:tc>
        <w:tc>
          <w:tcPr>
            <w:tcW w:w="1920" w:type="dxa"/>
            <w:tcBorders>
              <w:top w:val="single" w:sz="6" w:space="0" w:color="000000"/>
              <w:left w:val="single" w:sz="6" w:space="0" w:color="000000"/>
              <w:bottom w:val="single" w:sz="6" w:space="0" w:color="000000"/>
              <w:right w:val="single" w:sz="6" w:space="0" w:color="000000"/>
            </w:tcBorders>
          </w:tcPr>
          <w:p w14:paraId="25BB0E00" w14:textId="77777777" w:rsidR="00000000" w:rsidRDefault="00000000">
            <w:pPr>
              <w:keepNext/>
              <w:rPr>
                <w:sz w:val="20"/>
              </w:rPr>
            </w:pPr>
            <w:r>
              <w:rPr>
                <w:sz w:val="20"/>
              </w:rPr>
              <w:t>has a peach</w:t>
            </w:r>
          </w:p>
        </w:tc>
        <w:tc>
          <w:tcPr>
            <w:tcW w:w="2040" w:type="dxa"/>
            <w:tcBorders>
              <w:top w:val="single" w:sz="6" w:space="0" w:color="000000"/>
              <w:left w:val="single" w:sz="6" w:space="0" w:color="000000"/>
              <w:bottom w:val="single" w:sz="6" w:space="0" w:color="000000"/>
              <w:right w:val="single" w:sz="6" w:space="0" w:color="000000"/>
            </w:tcBorders>
          </w:tcPr>
          <w:p w14:paraId="1414DB29" w14:textId="77777777" w:rsidR="00000000" w:rsidRDefault="00000000">
            <w:pPr>
              <w:keepNext/>
              <w:rPr>
                <w:sz w:val="20"/>
              </w:rPr>
            </w:pPr>
            <w:r>
              <w:rPr>
                <w:sz w:val="20"/>
              </w:rPr>
              <w:t>wants an orange</w:t>
            </w:r>
          </w:p>
        </w:tc>
      </w:tr>
    </w:tbl>
    <w:p w14:paraId="4FD56DDC" w14:textId="77777777" w:rsidR="00000000" w:rsidRDefault="00000000">
      <w:pPr>
        <w:pStyle w:val="Txt"/>
        <w:keepNext/>
      </w:pPr>
    </w:p>
    <w:p w14:paraId="49E46AE9" w14:textId="77777777" w:rsidR="00000000" w:rsidRDefault="00000000">
      <w:pPr>
        <w:pStyle w:val="MyNL1"/>
      </w:pPr>
      <w:r>
        <w:tab/>
        <w:t>5.</w:t>
      </w:r>
      <w:r>
        <w:tab/>
        <w:t>Which if any pairs have a double coincidence of wants?</w:t>
      </w:r>
    </w:p>
    <w:p w14:paraId="5AE64C40" w14:textId="77777777" w:rsidR="00000000" w:rsidRDefault="00000000">
      <w:pPr>
        <w:pStyle w:val="NLa"/>
      </w:pPr>
      <w:r>
        <w:t>a.</w:t>
      </w:r>
      <w:r>
        <w:tab/>
        <w:t>Bob with Alice</w:t>
      </w:r>
    </w:p>
    <w:p w14:paraId="50082AC3" w14:textId="77777777" w:rsidR="00000000" w:rsidRDefault="00000000">
      <w:pPr>
        <w:pStyle w:val="NLa"/>
      </w:pPr>
      <w:r>
        <w:t>b.</w:t>
      </w:r>
      <w:r>
        <w:tab/>
        <w:t>Ted with Alice</w:t>
      </w:r>
    </w:p>
    <w:p w14:paraId="645D49D0" w14:textId="77777777" w:rsidR="00000000" w:rsidRDefault="00000000">
      <w:pPr>
        <w:pStyle w:val="NLa"/>
      </w:pPr>
      <w:r>
        <w:t>c.</w:t>
      </w:r>
      <w:r>
        <w:tab/>
        <w:t xml:space="preserve">Bob with Mary, Ted with Bob, and Ted with Alice </w:t>
      </w:r>
    </w:p>
    <w:p w14:paraId="69E59BA2" w14:textId="77777777" w:rsidR="00000000" w:rsidRDefault="00000000">
      <w:pPr>
        <w:pStyle w:val="NLa"/>
      </w:pPr>
      <w:r>
        <w:t>d.</w:t>
      </w:r>
      <w:r>
        <w:tab/>
        <w:t>None of the pairs above have a coincidence of wants with each other</w:t>
      </w:r>
    </w:p>
    <w:p w14:paraId="28908559" w14:textId="77777777" w:rsidR="00000000" w:rsidRDefault="00000000">
      <w:pPr>
        <w:pStyle w:val="ANS1"/>
      </w:pPr>
      <w:r>
        <w:t>ANS: B</w:t>
      </w:r>
      <w:r>
        <w:tab/>
        <w:t>PTS: 1</w:t>
      </w:r>
      <w:r>
        <w:tab/>
        <w:t>DIF: 1</w:t>
      </w:r>
      <w:r>
        <w:tab/>
        <w:t>REF: 21-1</w:t>
      </w:r>
    </w:p>
    <w:p w14:paraId="4B586599" w14:textId="77777777" w:rsidR="00000000" w:rsidRDefault="00000000">
      <w:pPr>
        <w:pStyle w:val="TOP"/>
      </w:pPr>
      <w:r>
        <w:t>TOP: Double-coincidence of wants</w:t>
      </w:r>
      <w:r>
        <w:tab/>
      </w:r>
      <w:r>
        <w:tab/>
        <w:t>MSC: Applicative</w:t>
      </w:r>
    </w:p>
    <w:p w14:paraId="193E7640" w14:textId="77777777" w:rsidR="00000000" w:rsidRDefault="00000000">
      <w:pPr>
        <w:pStyle w:val="MyNL1"/>
      </w:pPr>
      <w:r>
        <w:tab/>
        <w:t>6.</w:t>
      </w:r>
      <w:r>
        <w:tab/>
        <w:t xml:space="preserve">The existence of money leads to </w:t>
      </w:r>
    </w:p>
    <w:p w14:paraId="0C4B3CA9" w14:textId="77777777" w:rsidR="00000000" w:rsidRDefault="00000000">
      <w:pPr>
        <w:pStyle w:val="NLa"/>
      </w:pPr>
      <w:r>
        <w:t>a.</w:t>
      </w:r>
      <w:r>
        <w:tab/>
        <w:t>greater specialization in production, but not a higher standard of living.</w:t>
      </w:r>
    </w:p>
    <w:p w14:paraId="3D62D6D8" w14:textId="77777777" w:rsidR="00000000" w:rsidRDefault="00000000">
      <w:pPr>
        <w:pStyle w:val="NLa"/>
      </w:pPr>
      <w:r>
        <w:t>b.</w:t>
      </w:r>
      <w:r>
        <w:tab/>
        <w:t>a higher standard of living, but not greater specialization.</w:t>
      </w:r>
    </w:p>
    <w:p w14:paraId="13D8DFD5" w14:textId="77777777" w:rsidR="00000000" w:rsidRDefault="00000000">
      <w:pPr>
        <w:pStyle w:val="NLa"/>
      </w:pPr>
      <w:r>
        <w:t>c.</w:t>
      </w:r>
      <w:r>
        <w:tab/>
        <w:t>greater specialization and a higher standard of living.</w:t>
      </w:r>
    </w:p>
    <w:p w14:paraId="020FAD2C" w14:textId="77777777" w:rsidR="00000000" w:rsidRDefault="00000000">
      <w:pPr>
        <w:pStyle w:val="NLa"/>
      </w:pPr>
      <w:r>
        <w:t>d.</w:t>
      </w:r>
      <w:r>
        <w:tab/>
        <w:t>neither greater specialization or a higher standard of living.</w:t>
      </w:r>
    </w:p>
    <w:p w14:paraId="2E732CB4" w14:textId="77777777" w:rsidR="00000000" w:rsidRDefault="00000000">
      <w:pPr>
        <w:pStyle w:val="ANS1"/>
      </w:pPr>
      <w:r>
        <w:t>ANS: C</w:t>
      </w:r>
      <w:r>
        <w:tab/>
        <w:t>PTS: 1</w:t>
      </w:r>
      <w:r>
        <w:tab/>
        <w:t>DIF: 1</w:t>
      </w:r>
      <w:r>
        <w:tab/>
        <w:t>REF: 21-1</w:t>
      </w:r>
    </w:p>
    <w:p w14:paraId="1386C652" w14:textId="77777777" w:rsidR="00000000" w:rsidRDefault="00000000">
      <w:pPr>
        <w:pStyle w:val="TOP"/>
      </w:pPr>
      <w:r>
        <w:t>TOP: Money</w:t>
      </w:r>
      <w:r>
        <w:tab/>
        <w:t>MSC: Definitional</w:t>
      </w:r>
    </w:p>
    <w:p w14:paraId="3472E280" w14:textId="77777777" w:rsidR="00000000" w:rsidRDefault="00000000">
      <w:pPr>
        <w:pStyle w:val="MyNL1"/>
      </w:pPr>
      <w:r>
        <w:tab/>
        <w:t>7.</w:t>
      </w:r>
      <w:r>
        <w:tab/>
        <w:t>Changes in the quantity of money affect</w:t>
      </w:r>
    </w:p>
    <w:p w14:paraId="36681082" w14:textId="77777777" w:rsidR="00000000" w:rsidRDefault="00000000">
      <w:pPr>
        <w:pStyle w:val="NLa"/>
      </w:pPr>
      <w:r>
        <w:t>a.</w:t>
      </w:r>
      <w:r>
        <w:tab/>
        <w:t>interest rates</w:t>
      </w:r>
    </w:p>
    <w:p w14:paraId="514E140E" w14:textId="77777777" w:rsidR="00000000" w:rsidRDefault="00000000">
      <w:pPr>
        <w:pStyle w:val="NLa"/>
      </w:pPr>
      <w:r>
        <w:t>b.</w:t>
      </w:r>
      <w:r>
        <w:tab/>
        <w:t>prices</w:t>
      </w:r>
    </w:p>
    <w:p w14:paraId="3B644C35" w14:textId="77777777" w:rsidR="00000000" w:rsidRDefault="00000000">
      <w:pPr>
        <w:pStyle w:val="NLa"/>
      </w:pPr>
      <w:r>
        <w:t>c.</w:t>
      </w:r>
      <w:r>
        <w:tab/>
        <w:t>production</w:t>
      </w:r>
    </w:p>
    <w:p w14:paraId="11CC4F0B" w14:textId="77777777" w:rsidR="00000000" w:rsidRDefault="00000000">
      <w:pPr>
        <w:pStyle w:val="NLa"/>
      </w:pPr>
      <w:r>
        <w:t>d.</w:t>
      </w:r>
      <w:r>
        <w:tab/>
        <w:t>All of the above are correct</w:t>
      </w:r>
    </w:p>
    <w:p w14:paraId="66011EE7" w14:textId="77777777" w:rsidR="00000000" w:rsidRDefault="00000000">
      <w:pPr>
        <w:pStyle w:val="ANS1"/>
      </w:pPr>
      <w:r>
        <w:t>ANS: D</w:t>
      </w:r>
      <w:r>
        <w:tab/>
        <w:t>PTS: 1</w:t>
      </w:r>
      <w:r>
        <w:tab/>
        <w:t>DIF: 1</w:t>
      </w:r>
      <w:r>
        <w:tab/>
        <w:t>REF: 21-1</w:t>
      </w:r>
    </w:p>
    <w:p w14:paraId="540B6FD0" w14:textId="77777777" w:rsidR="00000000" w:rsidRDefault="00000000">
      <w:pPr>
        <w:pStyle w:val="TOP"/>
      </w:pPr>
      <w:r>
        <w:t>TOP: Monetary policy</w:t>
      </w:r>
      <w:r>
        <w:tab/>
        <w:t>MSC: Definitional</w:t>
      </w:r>
    </w:p>
    <w:p w14:paraId="55CD6DFB" w14:textId="77777777" w:rsidR="00000000" w:rsidRDefault="00000000">
      <w:pPr>
        <w:pStyle w:val="MyNL1"/>
      </w:pPr>
      <w:r>
        <w:tab/>
        <w:t>8.</w:t>
      </w:r>
      <w:r>
        <w:tab/>
        <w:t>Which of the following is a store of value?</w:t>
      </w:r>
    </w:p>
    <w:p w14:paraId="450113D8" w14:textId="77777777" w:rsidR="00000000" w:rsidRDefault="00000000">
      <w:pPr>
        <w:pStyle w:val="NLa"/>
      </w:pPr>
      <w:r>
        <w:t>a.</w:t>
      </w:r>
      <w:r>
        <w:tab/>
        <w:t>currency</w:t>
      </w:r>
    </w:p>
    <w:p w14:paraId="55632141" w14:textId="77777777" w:rsidR="00000000" w:rsidRDefault="00000000">
      <w:pPr>
        <w:pStyle w:val="NLa"/>
      </w:pPr>
      <w:r>
        <w:t>b.</w:t>
      </w:r>
      <w:r>
        <w:tab/>
        <w:t>U.S. government bonds</w:t>
      </w:r>
    </w:p>
    <w:p w14:paraId="56FFA802" w14:textId="77777777" w:rsidR="00000000" w:rsidRDefault="00000000">
      <w:pPr>
        <w:pStyle w:val="NLa"/>
      </w:pPr>
      <w:r>
        <w:t>c.</w:t>
      </w:r>
      <w:r>
        <w:tab/>
        <w:t>fine art</w:t>
      </w:r>
    </w:p>
    <w:p w14:paraId="28DD360F" w14:textId="77777777" w:rsidR="00000000" w:rsidRDefault="00000000">
      <w:pPr>
        <w:pStyle w:val="NLa"/>
      </w:pPr>
      <w:r>
        <w:t>d.</w:t>
      </w:r>
      <w:r>
        <w:tab/>
        <w:t>All of the above are correct.</w:t>
      </w:r>
    </w:p>
    <w:p w14:paraId="496FB56A" w14:textId="77777777" w:rsidR="00000000" w:rsidRDefault="00000000">
      <w:pPr>
        <w:pStyle w:val="ANS1"/>
      </w:pPr>
      <w:r>
        <w:t>ANS: D</w:t>
      </w:r>
      <w:r>
        <w:tab/>
        <w:t>PTS: 1</w:t>
      </w:r>
      <w:r>
        <w:tab/>
        <w:t>DIF: 1</w:t>
      </w:r>
      <w:r>
        <w:tab/>
        <w:t>REF: 21-1</w:t>
      </w:r>
    </w:p>
    <w:p w14:paraId="5D8F86C9" w14:textId="77777777" w:rsidR="00000000" w:rsidRDefault="00000000">
      <w:pPr>
        <w:pStyle w:val="TOP"/>
      </w:pPr>
      <w:r>
        <w:t>TOP: Store of value</w:t>
      </w:r>
      <w:r>
        <w:tab/>
        <w:t>MSC: Interpretive</w:t>
      </w:r>
    </w:p>
    <w:p w14:paraId="6632C0B5" w14:textId="77777777" w:rsidR="00000000" w:rsidRDefault="00000000">
      <w:pPr>
        <w:pStyle w:val="MyNL1"/>
      </w:pPr>
      <w:r>
        <w:tab/>
        <w:t>9.</w:t>
      </w:r>
      <w:r>
        <w:tab/>
        <w:t>Which of the following best illustrates the unit of account function of money?</w:t>
      </w:r>
    </w:p>
    <w:p w14:paraId="4417CAFA" w14:textId="77777777" w:rsidR="00000000" w:rsidRDefault="00000000">
      <w:pPr>
        <w:pStyle w:val="NLa"/>
      </w:pPr>
      <w:r>
        <w:t>a.</w:t>
      </w:r>
      <w:r>
        <w:tab/>
        <w:t>You list prices for candy sold on your Web site, www.sweettooth.com, in dollars.</w:t>
      </w:r>
    </w:p>
    <w:p w14:paraId="5FD2AFE3" w14:textId="77777777" w:rsidR="00000000" w:rsidRDefault="00000000">
      <w:pPr>
        <w:pStyle w:val="NLa"/>
      </w:pPr>
      <w:r>
        <w:t>b.</w:t>
      </w:r>
      <w:r>
        <w:tab/>
        <w:t>You pay for your WNBA tickets with dollars.</w:t>
      </w:r>
    </w:p>
    <w:p w14:paraId="30B273DA" w14:textId="77777777" w:rsidR="00000000" w:rsidRDefault="00000000">
      <w:pPr>
        <w:pStyle w:val="NLa"/>
      </w:pPr>
      <w:r>
        <w:t>c.</w:t>
      </w:r>
      <w:r>
        <w:tab/>
        <w:t>You keep $10 in your backpack for emergencies.</w:t>
      </w:r>
    </w:p>
    <w:p w14:paraId="49134A9C" w14:textId="77777777" w:rsidR="00000000" w:rsidRDefault="00000000">
      <w:pPr>
        <w:pStyle w:val="NLa"/>
      </w:pPr>
      <w:r>
        <w:t>d.</w:t>
      </w:r>
      <w:r>
        <w:tab/>
        <w:t>None of the above is correct.</w:t>
      </w:r>
    </w:p>
    <w:p w14:paraId="04222967" w14:textId="77777777" w:rsidR="00000000" w:rsidRDefault="00000000">
      <w:pPr>
        <w:pStyle w:val="ANS1"/>
      </w:pPr>
      <w:r>
        <w:t>ANS: A</w:t>
      </w:r>
      <w:r>
        <w:tab/>
        <w:t>PTS: 1</w:t>
      </w:r>
      <w:r>
        <w:tab/>
        <w:t>DIF: 1</w:t>
      </w:r>
      <w:r>
        <w:tab/>
        <w:t>REF: 21-1</w:t>
      </w:r>
    </w:p>
    <w:p w14:paraId="2D9B0905" w14:textId="77777777" w:rsidR="00000000" w:rsidRDefault="00000000">
      <w:pPr>
        <w:pStyle w:val="TOP"/>
      </w:pPr>
      <w:r>
        <w:t>TOP: Unit of account</w:t>
      </w:r>
      <w:r>
        <w:tab/>
        <w:t>MSC: Interpretive</w:t>
      </w:r>
    </w:p>
    <w:p w14:paraId="2FB5CBED" w14:textId="77777777" w:rsidR="00000000" w:rsidRDefault="00000000">
      <w:pPr>
        <w:pStyle w:val="MyNL1"/>
      </w:pPr>
      <w:r>
        <w:tab/>
        <w:t>10.</w:t>
      </w:r>
      <w:r>
        <w:tab/>
        <w:t>The “yardstick” people use to post prices and record debts is called</w:t>
      </w:r>
    </w:p>
    <w:p w14:paraId="6C5D0508" w14:textId="77777777" w:rsidR="00000000" w:rsidRDefault="00000000">
      <w:pPr>
        <w:pStyle w:val="NLa"/>
      </w:pPr>
      <w:r>
        <w:t>a.</w:t>
      </w:r>
      <w:r>
        <w:tab/>
        <w:t>a medium of exchange.</w:t>
      </w:r>
    </w:p>
    <w:p w14:paraId="4796FE1D" w14:textId="77777777" w:rsidR="00000000" w:rsidRDefault="00000000">
      <w:pPr>
        <w:pStyle w:val="NLa"/>
      </w:pPr>
      <w:r>
        <w:t>b.</w:t>
      </w:r>
      <w:r>
        <w:tab/>
        <w:t>a unit of account.</w:t>
      </w:r>
    </w:p>
    <w:p w14:paraId="069F8245" w14:textId="77777777" w:rsidR="00000000" w:rsidRDefault="00000000">
      <w:pPr>
        <w:pStyle w:val="NLa"/>
      </w:pPr>
      <w:r>
        <w:t>c.</w:t>
      </w:r>
      <w:r>
        <w:tab/>
        <w:t>a store of value.</w:t>
      </w:r>
    </w:p>
    <w:p w14:paraId="30553B7A" w14:textId="77777777" w:rsidR="00000000" w:rsidRDefault="00000000">
      <w:pPr>
        <w:pStyle w:val="NLa"/>
      </w:pPr>
      <w:r>
        <w:t>d.</w:t>
      </w:r>
      <w:r>
        <w:tab/>
        <w:t>liquidity.</w:t>
      </w:r>
    </w:p>
    <w:p w14:paraId="50D789D1" w14:textId="77777777" w:rsidR="00000000" w:rsidRDefault="00000000">
      <w:pPr>
        <w:pStyle w:val="ANS1"/>
      </w:pPr>
      <w:r>
        <w:t>ANS: B</w:t>
      </w:r>
      <w:r>
        <w:tab/>
        <w:t>PTS: 1</w:t>
      </w:r>
      <w:r>
        <w:tab/>
        <w:t>DIF: 1</w:t>
      </w:r>
      <w:r>
        <w:tab/>
        <w:t>REF: 21-1</w:t>
      </w:r>
    </w:p>
    <w:p w14:paraId="77CEF03D" w14:textId="77777777" w:rsidR="00000000" w:rsidRDefault="00000000">
      <w:pPr>
        <w:pStyle w:val="TOP"/>
      </w:pPr>
      <w:r>
        <w:t>TOP: Unit of account</w:t>
      </w:r>
      <w:r>
        <w:tab/>
        <w:t>MSC: Definitional</w:t>
      </w:r>
    </w:p>
    <w:p w14:paraId="58E341C7" w14:textId="77777777" w:rsidR="00000000" w:rsidRDefault="00000000">
      <w:pPr>
        <w:pStyle w:val="MyNL1"/>
      </w:pPr>
      <w:r>
        <w:lastRenderedPageBreak/>
        <w:tab/>
        <w:t>11.</w:t>
      </w:r>
      <w:r>
        <w:tab/>
        <w:t>Mia puts money into a piggy bank so she can spend it later. What function of money does this illustrate?</w:t>
      </w:r>
    </w:p>
    <w:p w14:paraId="215F659B" w14:textId="77777777" w:rsidR="00000000" w:rsidRDefault="00000000">
      <w:pPr>
        <w:pStyle w:val="NLa"/>
      </w:pPr>
      <w:r>
        <w:t>a.</w:t>
      </w:r>
      <w:r>
        <w:tab/>
        <w:t>store of value</w:t>
      </w:r>
    </w:p>
    <w:p w14:paraId="63C9BDE1" w14:textId="77777777" w:rsidR="00000000" w:rsidRDefault="00000000">
      <w:pPr>
        <w:pStyle w:val="NLa"/>
      </w:pPr>
      <w:r>
        <w:t>b.</w:t>
      </w:r>
      <w:r>
        <w:tab/>
        <w:t>medium of exchange</w:t>
      </w:r>
    </w:p>
    <w:p w14:paraId="4D864105" w14:textId="77777777" w:rsidR="00000000" w:rsidRDefault="00000000">
      <w:pPr>
        <w:pStyle w:val="NLa"/>
      </w:pPr>
      <w:r>
        <w:t>c.</w:t>
      </w:r>
      <w:r>
        <w:tab/>
        <w:t>unit of account</w:t>
      </w:r>
    </w:p>
    <w:p w14:paraId="32794651" w14:textId="77777777" w:rsidR="00000000" w:rsidRDefault="00000000">
      <w:pPr>
        <w:pStyle w:val="NLa"/>
      </w:pPr>
      <w:r>
        <w:t>d.</w:t>
      </w:r>
      <w:r>
        <w:tab/>
        <w:t>None of the above is correct.</w:t>
      </w:r>
    </w:p>
    <w:p w14:paraId="718B61AC" w14:textId="77777777" w:rsidR="00000000" w:rsidRDefault="00000000">
      <w:pPr>
        <w:pStyle w:val="ANS1"/>
      </w:pPr>
      <w:r>
        <w:t>ANS: A</w:t>
      </w:r>
      <w:r>
        <w:tab/>
        <w:t>PTS: 1</w:t>
      </w:r>
      <w:r>
        <w:tab/>
        <w:t>DIF: 1</w:t>
      </w:r>
      <w:r>
        <w:tab/>
        <w:t>REF: 21-1</w:t>
      </w:r>
    </w:p>
    <w:p w14:paraId="0B2EF1EF" w14:textId="77777777" w:rsidR="00000000" w:rsidRDefault="00000000">
      <w:pPr>
        <w:pStyle w:val="TOP"/>
      </w:pPr>
      <w:r>
        <w:t>TOP: Store of value</w:t>
      </w:r>
      <w:r>
        <w:tab/>
        <w:t>MSC: Interpretive</w:t>
      </w:r>
    </w:p>
    <w:p w14:paraId="23040769" w14:textId="77777777" w:rsidR="00000000" w:rsidRDefault="00000000">
      <w:pPr>
        <w:pStyle w:val="MyNL1"/>
      </w:pPr>
      <w:r>
        <w:tab/>
        <w:t>12.</w:t>
      </w:r>
      <w:r>
        <w:tab/>
        <w:t>Which of the following best illustrates the medium of exchange function of money?</w:t>
      </w:r>
    </w:p>
    <w:p w14:paraId="6C9D19B7" w14:textId="77777777" w:rsidR="00000000" w:rsidRDefault="00000000">
      <w:pPr>
        <w:pStyle w:val="NLa"/>
      </w:pPr>
      <w:r>
        <w:t>a.</w:t>
      </w:r>
      <w:r>
        <w:tab/>
        <w:t>You keep some money hidden in your shoe.</w:t>
      </w:r>
    </w:p>
    <w:p w14:paraId="61F061C3" w14:textId="77777777" w:rsidR="00000000" w:rsidRDefault="00000000">
      <w:pPr>
        <w:pStyle w:val="NLa"/>
      </w:pPr>
      <w:r>
        <w:t>b.</w:t>
      </w:r>
      <w:r>
        <w:tab/>
        <w:t>You keep track of the value of your assets in terms of currency.</w:t>
      </w:r>
    </w:p>
    <w:p w14:paraId="5DE35F6A" w14:textId="77777777" w:rsidR="00000000" w:rsidRDefault="00000000">
      <w:pPr>
        <w:pStyle w:val="NLa"/>
      </w:pPr>
      <w:r>
        <w:t>c.</w:t>
      </w:r>
      <w:r>
        <w:tab/>
        <w:t>You pay for your double latte using currency.</w:t>
      </w:r>
    </w:p>
    <w:p w14:paraId="76D03CB9" w14:textId="77777777" w:rsidR="00000000" w:rsidRDefault="00000000">
      <w:pPr>
        <w:pStyle w:val="NLa"/>
      </w:pPr>
      <w:r>
        <w:t>d.</w:t>
      </w:r>
      <w:r>
        <w:tab/>
        <w:t>None of the above is correct.</w:t>
      </w:r>
    </w:p>
    <w:p w14:paraId="2DB66F88" w14:textId="77777777" w:rsidR="00000000" w:rsidRDefault="00000000">
      <w:pPr>
        <w:pStyle w:val="ANS1"/>
      </w:pPr>
      <w:r>
        <w:t>ANS: C</w:t>
      </w:r>
      <w:r>
        <w:tab/>
        <w:t>PTS: 1</w:t>
      </w:r>
      <w:r>
        <w:tab/>
        <w:t>DIF: 1</w:t>
      </w:r>
      <w:r>
        <w:tab/>
        <w:t>REF: 21-1</w:t>
      </w:r>
    </w:p>
    <w:p w14:paraId="4AE184A7" w14:textId="77777777" w:rsidR="00000000" w:rsidRDefault="00000000">
      <w:pPr>
        <w:pStyle w:val="TOP"/>
      </w:pPr>
      <w:r>
        <w:t>TOP: Medium of exchange</w:t>
      </w:r>
      <w:r>
        <w:tab/>
        <w:t>MSC: Interpretive</w:t>
      </w:r>
    </w:p>
    <w:p w14:paraId="48AAE91D" w14:textId="77777777" w:rsidR="00000000" w:rsidRDefault="00000000">
      <w:pPr>
        <w:pStyle w:val="MyNL1"/>
      </w:pPr>
      <w:r>
        <w:tab/>
        <w:t>13.</w:t>
      </w:r>
      <w:r>
        <w:tab/>
        <w:t>You get money for babysitting the neighbors’ children. This best illustrates which function of money?</w:t>
      </w:r>
    </w:p>
    <w:p w14:paraId="5FBDCD55" w14:textId="77777777" w:rsidR="00000000" w:rsidRDefault="00000000">
      <w:pPr>
        <w:pStyle w:val="NLa"/>
      </w:pPr>
      <w:r>
        <w:t>a.</w:t>
      </w:r>
      <w:r>
        <w:tab/>
        <w:t>medium of exchange</w:t>
      </w:r>
    </w:p>
    <w:p w14:paraId="0F7B20E1" w14:textId="77777777" w:rsidR="00000000" w:rsidRDefault="00000000">
      <w:pPr>
        <w:pStyle w:val="NLa"/>
      </w:pPr>
      <w:r>
        <w:t>b.</w:t>
      </w:r>
      <w:r>
        <w:tab/>
        <w:t>unit of account</w:t>
      </w:r>
    </w:p>
    <w:p w14:paraId="01A919E7" w14:textId="77777777" w:rsidR="00000000" w:rsidRDefault="00000000">
      <w:pPr>
        <w:pStyle w:val="NLa"/>
      </w:pPr>
      <w:r>
        <w:t>c.</w:t>
      </w:r>
      <w:r>
        <w:tab/>
        <w:t>store of value</w:t>
      </w:r>
    </w:p>
    <w:p w14:paraId="4F53754E" w14:textId="77777777" w:rsidR="00000000" w:rsidRDefault="00000000">
      <w:pPr>
        <w:pStyle w:val="NLa"/>
      </w:pPr>
      <w:r>
        <w:t>d.</w:t>
      </w:r>
      <w:r>
        <w:tab/>
        <w:t>liquidity</w:t>
      </w:r>
    </w:p>
    <w:p w14:paraId="4FC808A1" w14:textId="77777777" w:rsidR="00000000" w:rsidRDefault="00000000">
      <w:pPr>
        <w:pStyle w:val="ANS1"/>
      </w:pPr>
      <w:r>
        <w:t>ANS: A</w:t>
      </w:r>
      <w:r>
        <w:tab/>
        <w:t>PTS: 1</w:t>
      </w:r>
      <w:r>
        <w:tab/>
        <w:t>DIF: 1</w:t>
      </w:r>
      <w:r>
        <w:tab/>
        <w:t>REF: 21-1</w:t>
      </w:r>
    </w:p>
    <w:p w14:paraId="47FFDEE1" w14:textId="77777777" w:rsidR="00000000" w:rsidRDefault="00000000">
      <w:pPr>
        <w:pStyle w:val="TOP"/>
      </w:pPr>
      <w:r>
        <w:t>TOP: Medium of exchange</w:t>
      </w:r>
      <w:r>
        <w:tab/>
        <w:t>MSC: Definitional</w:t>
      </w:r>
    </w:p>
    <w:p w14:paraId="3E164823" w14:textId="77777777" w:rsidR="00000000" w:rsidRDefault="00000000">
      <w:pPr>
        <w:pStyle w:val="MyNL1"/>
      </w:pPr>
      <w:r>
        <w:tab/>
        <w:t>14.</w:t>
      </w:r>
      <w:r>
        <w:tab/>
        <w:t>Which of the following is a function of money?</w:t>
      </w:r>
    </w:p>
    <w:p w14:paraId="77DA3DDA" w14:textId="77777777" w:rsidR="00000000" w:rsidRDefault="00000000">
      <w:pPr>
        <w:pStyle w:val="NLa"/>
      </w:pPr>
      <w:r>
        <w:t>a.</w:t>
      </w:r>
      <w:r>
        <w:tab/>
        <w:t>a unit of account</w:t>
      </w:r>
    </w:p>
    <w:p w14:paraId="0A83DDEB" w14:textId="77777777" w:rsidR="00000000" w:rsidRDefault="00000000">
      <w:pPr>
        <w:pStyle w:val="NLa"/>
      </w:pPr>
      <w:r>
        <w:t>b.</w:t>
      </w:r>
      <w:r>
        <w:tab/>
        <w:t>a store of value</w:t>
      </w:r>
    </w:p>
    <w:p w14:paraId="7FE52E73" w14:textId="77777777" w:rsidR="00000000" w:rsidRDefault="00000000">
      <w:pPr>
        <w:pStyle w:val="NLa"/>
      </w:pPr>
      <w:r>
        <w:t>c.</w:t>
      </w:r>
      <w:r>
        <w:tab/>
        <w:t>medium of exchange</w:t>
      </w:r>
    </w:p>
    <w:p w14:paraId="1633E6D1" w14:textId="77777777" w:rsidR="00000000" w:rsidRDefault="00000000">
      <w:pPr>
        <w:pStyle w:val="NLa"/>
      </w:pPr>
      <w:r>
        <w:t>d.</w:t>
      </w:r>
      <w:r>
        <w:tab/>
        <w:t>All of the above is correct.</w:t>
      </w:r>
    </w:p>
    <w:p w14:paraId="602AAF46" w14:textId="77777777" w:rsidR="00000000" w:rsidRDefault="00000000">
      <w:pPr>
        <w:pStyle w:val="ANS1"/>
      </w:pPr>
      <w:r>
        <w:t>ANS: D</w:t>
      </w:r>
      <w:r>
        <w:tab/>
        <w:t>PTS: 1</w:t>
      </w:r>
      <w:r>
        <w:tab/>
        <w:t>DIF: 1</w:t>
      </w:r>
      <w:r>
        <w:tab/>
        <w:t>REF: 21-1</w:t>
      </w:r>
    </w:p>
    <w:p w14:paraId="6092F7FB" w14:textId="77777777" w:rsidR="00000000" w:rsidRDefault="00000000">
      <w:pPr>
        <w:pStyle w:val="TOP"/>
      </w:pPr>
      <w:r>
        <w:t>TOP: Money</w:t>
      </w:r>
      <w:r>
        <w:tab/>
        <w:t>MSC: Definitional</w:t>
      </w:r>
    </w:p>
    <w:p w14:paraId="01403313" w14:textId="77777777" w:rsidR="00000000" w:rsidRDefault="00000000">
      <w:pPr>
        <w:pStyle w:val="MyNL1"/>
      </w:pPr>
      <w:r>
        <w:tab/>
        <w:t>15.</w:t>
      </w:r>
      <w:r>
        <w:tab/>
        <w:t>An item that people can use to transfer purchasing power from the present to the future is called</w:t>
      </w:r>
    </w:p>
    <w:p w14:paraId="16F4200B" w14:textId="77777777" w:rsidR="00000000" w:rsidRDefault="00000000">
      <w:pPr>
        <w:pStyle w:val="NLa"/>
      </w:pPr>
      <w:r>
        <w:t>a.</w:t>
      </w:r>
      <w:r>
        <w:tab/>
        <w:t>a medium of exchange.</w:t>
      </w:r>
    </w:p>
    <w:p w14:paraId="2E7E0C0E" w14:textId="77777777" w:rsidR="00000000" w:rsidRDefault="00000000">
      <w:pPr>
        <w:pStyle w:val="NLa"/>
      </w:pPr>
      <w:r>
        <w:t>b.</w:t>
      </w:r>
      <w:r>
        <w:tab/>
        <w:t>a unit of account.</w:t>
      </w:r>
    </w:p>
    <w:p w14:paraId="34A1540F" w14:textId="77777777" w:rsidR="00000000" w:rsidRDefault="00000000">
      <w:pPr>
        <w:pStyle w:val="NLa"/>
      </w:pPr>
      <w:r>
        <w:t>c.</w:t>
      </w:r>
      <w:r>
        <w:tab/>
        <w:t>a store of value.</w:t>
      </w:r>
    </w:p>
    <w:p w14:paraId="2C2292EA" w14:textId="77777777" w:rsidR="00000000" w:rsidRDefault="00000000">
      <w:pPr>
        <w:pStyle w:val="NLa"/>
      </w:pPr>
      <w:r>
        <w:t>d.</w:t>
      </w:r>
      <w:r>
        <w:tab/>
        <w:t>None of the above is correct.</w:t>
      </w:r>
    </w:p>
    <w:p w14:paraId="456AD377" w14:textId="77777777" w:rsidR="00000000" w:rsidRDefault="00000000">
      <w:pPr>
        <w:pStyle w:val="ANS1"/>
      </w:pPr>
      <w:r>
        <w:t>ANS: C</w:t>
      </w:r>
      <w:r>
        <w:tab/>
        <w:t>PTS: 1</w:t>
      </w:r>
      <w:r>
        <w:tab/>
        <w:t>DIF: 1</w:t>
      </w:r>
      <w:r>
        <w:tab/>
        <w:t>REF: 21-1</w:t>
      </w:r>
    </w:p>
    <w:p w14:paraId="2E3F641F" w14:textId="77777777" w:rsidR="00000000" w:rsidRDefault="00000000">
      <w:pPr>
        <w:pStyle w:val="TOP"/>
      </w:pPr>
      <w:r>
        <w:t>TOP: Store of value</w:t>
      </w:r>
      <w:r>
        <w:tab/>
        <w:t>MSC: Definitional</w:t>
      </w:r>
    </w:p>
    <w:p w14:paraId="50F0BA00" w14:textId="77777777" w:rsidR="00000000" w:rsidRDefault="00000000">
      <w:pPr>
        <w:pStyle w:val="MyNL1"/>
      </w:pPr>
      <w:r>
        <w:tab/>
        <w:t>16.</w:t>
      </w:r>
      <w:r>
        <w:tab/>
        <w:t>Treasury Bonds are</w:t>
      </w:r>
    </w:p>
    <w:p w14:paraId="3E1C6971" w14:textId="77777777" w:rsidR="00000000" w:rsidRDefault="00000000">
      <w:pPr>
        <w:pStyle w:val="NLa"/>
      </w:pPr>
      <w:r>
        <w:t>a.</w:t>
      </w:r>
      <w:r>
        <w:tab/>
        <w:t>liquid, but not a store of value.</w:t>
      </w:r>
    </w:p>
    <w:p w14:paraId="6305ECEA" w14:textId="77777777" w:rsidR="00000000" w:rsidRDefault="00000000">
      <w:pPr>
        <w:pStyle w:val="NLa"/>
      </w:pPr>
      <w:r>
        <w:t>b.</w:t>
      </w:r>
      <w:r>
        <w:tab/>
        <w:t>a store of value, but not liquid.</w:t>
      </w:r>
    </w:p>
    <w:p w14:paraId="755EB72E" w14:textId="77777777" w:rsidR="00000000" w:rsidRDefault="00000000">
      <w:pPr>
        <w:pStyle w:val="NLa"/>
      </w:pPr>
      <w:r>
        <w:t>c.</w:t>
      </w:r>
      <w:r>
        <w:tab/>
        <w:t>both liquid and a store of value.</w:t>
      </w:r>
    </w:p>
    <w:p w14:paraId="4DA6484F" w14:textId="77777777" w:rsidR="00000000" w:rsidRDefault="00000000">
      <w:pPr>
        <w:pStyle w:val="NLa"/>
      </w:pPr>
      <w:r>
        <w:t>d.</w:t>
      </w:r>
      <w:r>
        <w:tab/>
        <w:t>neither liquid nor a store of value</w:t>
      </w:r>
    </w:p>
    <w:p w14:paraId="7F30EE6A" w14:textId="77777777" w:rsidR="00000000" w:rsidRDefault="00000000">
      <w:pPr>
        <w:pStyle w:val="ANS1"/>
      </w:pPr>
      <w:r>
        <w:t>ANS: C</w:t>
      </w:r>
      <w:r>
        <w:tab/>
        <w:t>PTS: 1</w:t>
      </w:r>
      <w:r>
        <w:tab/>
        <w:t>DIF: 1</w:t>
      </w:r>
      <w:r>
        <w:tab/>
        <w:t>REF: 21-1</w:t>
      </w:r>
    </w:p>
    <w:p w14:paraId="1337520B" w14:textId="77777777" w:rsidR="00000000" w:rsidRDefault="00000000">
      <w:pPr>
        <w:pStyle w:val="TOP"/>
      </w:pPr>
      <w:r>
        <w:t>TOP: Liquidity | Store of value</w:t>
      </w:r>
      <w:r>
        <w:tab/>
        <w:t>MSC: Interpretive</w:t>
      </w:r>
    </w:p>
    <w:p w14:paraId="4C533B73" w14:textId="77777777" w:rsidR="00000000" w:rsidRDefault="00000000">
      <w:pPr>
        <w:pStyle w:val="MyNL1"/>
      </w:pPr>
      <w:r>
        <w:tab/>
        <w:t>17.</w:t>
      </w:r>
      <w:r>
        <w:tab/>
        <w:t>Which of the following functions of money is also a common function of most other financial assets?</w:t>
      </w:r>
    </w:p>
    <w:p w14:paraId="301C813F" w14:textId="77777777" w:rsidR="00000000" w:rsidRDefault="00000000">
      <w:pPr>
        <w:pStyle w:val="NLa"/>
      </w:pPr>
      <w:r>
        <w:t>a.</w:t>
      </w:r>
      <w:r>
        <w:tab/>
        <w:t>a unit of account</w:t>
      </w:r>
    </w:p>
    <w:p w14:paraId="509718E4" w14:textId="77777777" w:rsidR="00000000" w:rsidRDefault="00000000">
      <w:pPr>
        <w:pStyle w:val="NLa"/>
      </w:pPr>
      <w:r>
        <w:t>b.</w:t>
      </w:r>
      <w:r>
        <w:tab/>
        <w:t>a store of value</w:t>
      </w:r>
    </w:p>
    <w:p w14:paraId="4FA2B5D9" w14:textId="77777777" w:rsidR="00000000" w:rsidRDefault="00000000">
      <w:pPr>
        <w:pStyle w:val="NLa"/>
      </w:pPr>
      <w:r>
        <w:t>c.</w:t>
      </w:r>
      <w:r>
        <w:tab/>
        <w:t>medium of exchange</w:t>
      </w:r>
    </w:p>
    <w:p w14:paraId="30272990" w14:textId="77777777" w:rsidR="00000000" w:rsidRDefault="00000000">
      <w:pPr>
        <w:pStyle w:val="NLa"/>
      </w:pPr>
      <w:r>
        <w:t>d.</w:t>
      </w:r>
      <w:r>
        <w:tab/>
        <w:t>None of the above is correct.</w:t>
      </w:r>
    </w:p>
    <w:p w14:paraId="69724A15" w14:textId="77777777" w:rsidR="00000000" w:rsidRDefault="00000000">
      <w:pPr>
        <w:pStyle w:val="ANS1"/>
      </w:pPr>
      <w:r>
        <w:t>ANS: B</w:t>
      </w:r>
      <w:r>
        <w:tab/>
        <w:t>PTS: 1</w:t>
      </w:r>
      <w:r>
        <w:tab/>
        <w:t>DIF: 1</w:t>
      </w:r>
      <w:r>
        <w:tab/>
        <w:t>REF: 21-1</w:t>
      </w:r>
    </w:p>
    <w:p w14:paraId="6091007D" w14:textId="77777777" w:rsidR="00000000" w:rsidRDefault="00000000">
      <w:pPr>
        <w:pStyle w:val="TOP"/>
      </w:pPr>
      <w:r>
        <w:t>TOP: Store of value</w:t>
      </w:r>
      <w:r>
        <w:tab/>
        <w:t>MSC: Definitional</w:t>
      </w:r>
    </w:p>
    <w:p w14:paraId="35CC94BA" w14:textId="77777777" w:rsidR="00000000" w:rsidRDefault="00000000">
      <w:pPr>
        <w:pStyle w:val="MyNL1"/>
      </w:pPr>
      <w:r>
        <w:lastRenderedPageBreak/>
        <w:tab/>
        <w:t>18.</w:t>
      </w:r>
      <w:r>
        <w:tab/>
        <w:t>Economists use the word “money” to refer to</w:t>
      </w:r>
    </w:p>
    <w:p w14:paraId="04726AD5" w14:textId="77777777" w:rsidR="00000000" w:rsidRDefault="00000000">
      <w:pPr>
        <w:pStyle w:val="NLa"/>
      </w:pPr>
      <w:r>
        <w:t>a.</w:t>
      </w:r>
      <w:r>
        <w:tab/>
        <w:t>income generated by the production of goods and services.</w:t>
      </w:r>
    </w:p>
    <w:p w14:paraId="347916E4" w14:textId="77777777" w:rsidR="00000000" w:rsidRDefault="00000000">
      <w:pPr>
        <w:pStyle w:val="NLa"/>
      </w:pPr>
      <w:r>
        <w:t>b.</w:t>
      </w:r>
      <w:r>
        <w:tab/>
        <w:t>those assets regularly used to buy goods and services.</w:t>
      </w:r>
    </w:p>
    <w:p w14:paraId="246FF46F" w14:textId="77777777" w:rsidR="00000000" w:rsidRDefault="00000000">
      <w:pPr>
        <w:pStyle w:val="NLa"/>
      </w:pPr>
      <w:r>
        <w:t>c.</w:t>
      </w:r>
      <w:r>
        <w:tab/>
        <w:t>the value of a person’s assets.</w:t>
      </w:r>
    </w:p>
    <w:p w14:paraId="7601045D" w14:textId="77777777" w:rsidR="00000000" w:rsidRDefault="00000000">
      <w:pPr>
        <w:pStyle w:val="NLa"/>
      </w:pPr>
      <w:r>
        <w:t>d.</w:t>
      </w:r>
      <w:r>
        <w:tab/>
        <w:t>the value of stocks and bonds.</w:t>
      </w:r>
    </w:p>
    <w:p w14:paraId="20114CE9" w14:textId="77777777" w:rsidR="00000000" w:rsidRDefault="00000000">
      <w:pPr>
        <w:pStyle w:val="ANS1"/>
      </w:pPr>
      <w:r>
        <w:t>ANS: B</w:t>
      </w:r>
      <w:r>
        <w:tab/>
        <w:t>PTS: 1</w:t>
      </w:r>
      <w:r>
        <w:tab/>
        <w:t>DIF: 1</w:t>
      </w:r>
      <w:r>
        <w:tab/>
        <w:t>REF: 21-1</w:t>
      </w:r>
    </w:p>
    <w:p w14:paraId="52C05A7D" w14:textId="77777777" w:rsidR="00000000" w:rsidRDefault="00000000">
      <w:pPr>
        <w:pStyle w:val="TOP"/>
      </w:pPr>
      <w:r>
        <w:t>TOP: Money</w:t>
      </w:r>
      <w:r>
        <w:tab/>
        <w:t>MSC: Definitional</w:t>
      </w:r>
    </w:p>
    <w:p w14:paraId="385C5111" w14:textId="77777777" w:rsidR="00000000" w:rsidRDefault="00000000">
      <w:pPr>
        <w:pStyle w:val="MyNL1"/>
      </w:pPr>
      <w:r>
        <w:tab/>
        <w:t>19.</w:t>
      </w:r>
      <w:r>
        <w:tab/>
        <w:t>Liquidity refers to</w:t>
      </w:r>
    </w:p>
    <w:p w14:paraId="489EC2FB" w14:textId="77777777" w:rsidR="00000000" w:rsidRDefault="00000000">
      <w:pPr>
        <w:pStyle w:val="NLa"/>
      </w:pPr>
      <w:r>
        <w:t>a.</w:t>
      </w:r>
      <w:r>
        <w:tab/>
        <w:t>the ease with which an asset is converted to the medium of exchange.</w:t>
      </w:r>
    </w:p>
    <w:p w14:paraId="0DAAEDCE" w14:textId="77777777" w:rsidR="00000000" w:rsidRDefault="00000000">
      <w:pPr>
        <w:pStyle w:val="NLa"/>
      </w:pPr>
      <w:r>
        <w:t>b.</w:t>
      </w:r>
      <w:r>
        <w:tab/>
        <w:t>a measurement of the intrinsic value of commodity money.</w:t>
      </w:r>
    </w:p>
    <w:p w14:paraId="7171AA69" w14:textId="77777777" w:rsidR="00000000" w:rsidRDefault="00000000">
      <w:pPr>
        <w:pStyle w:val="NLa"/>
      </w:pPr>
      <w:r>
        <w:t>c.</w:t>
      </w:r>
      <w:r>
        <w:tab/>
        <w:t>the suitability of an asset to serve as a store of value.</w:t>
      </w:r>
    </w:p>
    <w:p w14:paraId="30A36F4A" w14:textId="77777777" w:rsidR="00000000" w:rsidRDefault="00000000">
      <w:pPr>
        <w:pStyle w:val="NLa"/>
      </w:pPr>
      <w:r>
        <w:t>d.</w:t>
      </w:r>
      <w:r>
        <w:tab/>
        <w:t>how many time a dollar circulates in a given year.</w:t>
      </w:r>
    </w:p>
    <w:p w14:paraId="08F12827" w14:textId="77777777" w:rsidR="00000000" w:rsidRDefault="00000000">
      <w:pPr>
        <w:pStyle w:val="ANS1"/>
      </w:pPr>
      <w:r>
        <w:t>ANS: A</w:t>
      </w:r>
      <w:r>
        <w:tab/>
        <w:t>PTS: 1</w:t>
      </w:r>
      <w:r>
        <w:tab/>
        <w:t>DIF: 1</w:t>
      </w:r>
      <w:r>
        <w:tab/>
        <w:t>REF: 21-1</w:t>
      </w:r>
    </w:p>
    <w:p w14:paraId="269E1179" w14:textId="77777777" w:rsidR="00000000" w:rsidRDefault="00000000">
      <w:pPr>
        <w:pStyle w:val="TOP"/>
      </w:pPr>
      <w:r>
        <w:t>TOP: Liquidity</w:t>
      </w:r>
      <w:r>
        <w:tab/>
        <w:t>MSC: Definitional</w:t>
      </w:r>
    </w:p>
    <w:p w14:paraId="1911165E" w14:textId="77777777" w:rsidR="00000000" w:rsidRDefault="00000000">
      <w:pPr>
        <w:pStyle w:val="MyNL1"/>
      </w:pPr>
      <w:r>
        <w:tab/>
        <w:t>20.</w:t>
      </w:r>
      <w:r>
        <w:tab/>
        <w:t>Which list ranks assets from most to least liquid?</w:t>
      </w:r>
    </w:p>
    <w:p w14:paraId="3F93CB99" w14:textId="77777777" w:rsidR="00000000" w:rsidRDefault="00000000">
      <w:pPr>
        <w:pStyle w:val="NLa"/>
      </w:pPr>
      <w:r>
        <w:t>a.</w:t>
      </w:r>
      <w:r>
        <w:tab/>
        <w:t>currency, fine art, stocks</w:t>
      </w:r>
    </w:p>
    <w:p w14:paraId="23F66FF2" w14:textId="77777777" w:rsidR="00000000" w:rsidRDefault="00000000">
      <w:pPr>
        <w:pStyle w:val="NLa"/>
      </w:pPr>
      <w:r>
        <w:t>b.</w:t>
      </w:r>
      <w:r>
        <w:tab/>
        <w:t>currency, stocks, fine art</w:t>
      </w:r>
    </w:p>
    <w:p w14:paraId="403155B4" w14:textId="77777777" w:rsidR="00000000" w:rsidRDefault="00000000">
      <w:pPr>
        <w:pStyle w:val="NLa"/>
      </w:pPr>
      <w:r>
        <w:t>c.</w:t>
      </w:r>
      <w:r>
        <w:tab/>
        <w:t>fine art, currency, stocks</w:t>
      </w:r>
    </w:p>
    <w:p w14:paraId="3FB1BC79" w14:textId="77777777" w:rsidR="00000000" w:rsidRDefault="00000000">
      <w:pPr>
        <w:pStyle w:val="NLa"/>
      </w:pPr>
      <w:r>
        <w:t>d.</w:t>
      </w:r>
      <w:r>
        <w:tab/>
        <w:t>fine art, stocks, currency</w:t>
      </w:r>
    </w:p>
    <w:p w14:paraId="20983EE2" w14:textId="77777777" w:rsidR="00000000" w:rsidRDefault="00000000">
      <w:pPr>
        <w:pStyle w:val="ANS1"/>
      </w:pPr>
      <w:r>
        <w:t>ANS: B</w:t>
      </w:r>
      <w:r>
        <w:tab/>
        <w:t>PTS: 1</w:t>
      </w:r>
      <w:r>
        <w:tab/>
        <w:t>DIF: 1</w:t>
      </w:r>
      <w:r>
        <w:tab/>
        <w:t>REF: 21-1</w:t>
      </w:r>
    </w:p>
    <w:p w14:paraId="0BB11E2D" w14:textId="77777777" w:rsidR="00000000" w:rsidRDefault="00000000">
      <w:pPr>
        <w:pStyle w:val="TOP"/>
      </w:pPr>
      <w:r>
        <w:t>TOP: Liquidity</w:t>
      </w:r>
      <w:r>
        <w:tab/>
        <w:t>MSC: Definitional</w:t>
      </w:r>
    </w:p>
    <w:p w14:paraId="24DF4F0F" w14:textId="77777777" w:rsidR="00000000" w:rsidRDefault="00000000">
      <w:pPr>
        <w:pStyle w:val="MyNL1"/>
      </w:pPr>
      <w:r>
        <w:tab/>
        <w:t>21.</w:t>
      </w:r>
      <w:r>
        <w:tab/>
        <w:t>Current U.S. currency is</w:t>
      </w:r>
    </w:p>
    <w:p w14:paraId="25E8BA75" w14:textId="77777777" w:rsidR="00000000" w:rsidRDefault="00000000">
      <w:pPr>
        <w:pStyle w:val="NLa"/>
      </w:pPr>
      <w:r>
        <w:t>a.</w:t>
      </w:r>
      <w:r>
        <w:tab/>
        <w:t>fiat money with intrinsic value.</w:t>
      </w:r>
    </w:p>
    <w:p w14:paraId="6C45E355" w14:textId="77777777" w:rsidR="00000000" w:rsidRDefault="00000000">
      <w:pPr>
        <w:pStyle w:val="NLa"/>
      </w:pPr>
      <w:r>
        <w:t>b.</w:t>
      </w:r>
      <w:r>
        <w:tab/>
        <w:t>fiat money with no intrinsic value.</w:t>
      </w:r>
    </w:p>
    <w:p w14:paraId="502F22FF" w14:textId="77777777" w:rsidR="00000000" w:rsidRDefault="00000000">
      <w:pPr>
        <w:pStyle w:val="NLa"/>
      </w:pPr>
      <w:r>
        <w:t>c.</w:t>
      </w:r>
      <w:r>
        <w:tab/>
        <w:t>commodity money with intrinsic value.</w:t>
      </w:r>
    </w:p>
    <w:p w14:paraId="3B5E78DD" w14:textId="77777777" w:rsidR="00000000" w:rsidRDefault="00000000">
      <w:pPr>
        <w:pStyle w:val="NLa"/>
      </w:pPr>
      <w:r>
        <w:t>d.</w:t>
      </w:r>
      <w:r>
        <w:tab/>
        <w:t>commodity money with no intrinsic value.</w:t>
      </w:r>
    </w:p>
    <w:p w14:paraId="324F832A" w14:textId="77777777" w:rsidR="00000000" w:rsidRDefault="00000000">
      <w:pPr>
        <w:pStyle w:val="ANS1"/>
      </w:pPr>
      <w:r>
        <w:t>ANS: B</w:t>
      </w:r>
      <w:r>
        <w:tab/>
        <w:t>PTS: 1</w:t>
      </w:r>
      <w:r>
        <w:tab/>
        <w:t>DIF: 1</w:t>
      </w:r>
      <w:r>
        <w:tab/>
        <w:t>REF: 21-1</w:t>
      </w:r>
    </w:p>
    <w:p w14:paraId="2F67A3AC" w14:textId="77777777" w:rsidR="00000000" w:rsidRDefault="00000000">
      <w:pPr>
        <w:pStyle w:val="TOP"/>
      </w:pPr>
      <w:r>
        <w:t>TOP: Commodity money | Fiat money</w:t>
      </w:r>
      <w:r>
        <w:tab/>
        <w:t>MSC: Definitional</w:t>
      </w:r>
    </w:p>
    <w:p w14:paraId="35FEC6EA" w14:textId="77777777" w:rsidR="00000000" w:rsidRDefault="00000000">
      <w:pPr>
        <w:pStyle w:val="MyNL1"/>
      </w:pPr>
      <w:r>
        <w:tab/>
        <w:t>22.</w:t>
      </w:r>
      <w:r>
        <w:tab/>
        <w:t>Fiat money</w:t>
      </w:r>
    </w:p>
    <w:p w14:paraId="0A21D926" w14:textId="77777777" w:rsidR="00000000" w:rsidRDefault="00000000">
      <w:pPr>
        <w:pStyle w:val="NLa"/>
      </w:pPr>
      <w:r>
        <w:t>a.</w:t>
      </w:r>
      <w:r>
        <w:tab/>
        <w:t>has no intrinsic value.</w:t>
      </w:r>
    </w:p>
    <w:p w14:paraId="4F944DFC" w14:textId="77777777" w:rsidR="00000000" w:rsidRDefault="00000000">
      <w:pPr>
        <w:pStyle w:val="NLa"/>
      </w:pPr>
      <w:r>
        <w:t>b.</w:t>
      </w:r>
      <w:r>
        <w:tab/>
        <w:t>is backed by gold.</w:t>
      </w:r>
    </w:p>
    <w:p w14:paraId="0780ABD2" w14:textId="77777777" w:rsidR="00000000" w:rsidRDefault="00000000">
      <w:pPr>
        <w:pStyle w:val="NLa"/>
      </w:pPr>
      <w:r>
        <w:t>c.</w:t>
      </w:r>
      <w:r>
        <w:tab/>
        <w:t>has intrinsic value equal to its value in exchange.</w:t>
      </w:r>
    </w:p>
    <w:p w14:paraId="6E4C40A6" w14:textId="77777777" w:rsidR="00000000" w:rsidRDefault="00000000">
      <w:pPr>
        <w:pStyle w:val="NLa"/>
      </w:pPr>
      <w:r>
        <w:t>d.</w:t>
      </w:r>
      <w:r>
        <w:tab/>
        <w:t>is any close substitute for currency such as checkable deposits.</w:t>
      </w:r>
    </w:p>
    <w:p w14:paraId="7E590455" w14:textId="77777777" w:rsidR="00000000" w:rsidRDefault="00000000">
      <w:pPr>
        <w:pStyle w:val="ANS1"/>
      </w:pPr>
      <w:r>
        <w:t>ANS: A</w:t>
      </w:r>
      <w:r>
        <w:tab/>
        <w:t>PTS: 1</w:t>
      </w:r>
      <w:r>
        <w:tab/>
        <w:t>DIF: 1</w:t>
      </w:r>
      <w:r>
        <w:tab/>
        <w:t>REF: 21-1</w:t>
      </w:r>
    </w:p>
    <w:p w14:paraId="38081D9A" w14:textId="77777777" w:rsidR="00000000" w:rsidRDefault="00000000">
      <w:pPr>
        <w:pStyle w:val="TOP"/>
      </w:pPr>
      <w:r>
        <w:t>TOP: Fiat money</w:t>
      </w:r>
      <w:r>
        <w:tab/>
      </w:r>
      <w:r>
        <w:tab/>
        <w:t>MSC: Definitional</w:t>
      </w:r>
    </w:p>
    <w:p w14:paraId="2A646601" w14:textId="77777777" w:rsidR="00000000" w:rsidRDefault="00000000">
      <w:pPr>
        <w:pStyle w:val="MyNL1"/>
      </w:pPr>
      <w:r>
        <w:tab/>
        <w:t>23.</w:t>
      </w:r>
      <w:r>
        <w:tab/>
        <w:t>Commodity money is</w:t>
      </w:r>
    </w:p>
    <w:p w14:paraId="68A9EBA9" w14:textId="77777777" w:rsidR="00000000" w:rsidRDefault="00000000">
      <w:pPr>
        <w:pStyle w:val="NLa"/>
      </w:pPr>
      <w:r>
        <w:t>a.</w:t>
      </w:r>
      <w:r>
        <w:tab/>
        <w:t>backed by gold.</w:t>
      </w:r>
    </w:p>
    <w:p w14:paraId="59C28E2E" w14:textId="77777777" w:rsidR="00000000" w:rsidRDefault="00000000">
      <w:pPr>
        <w:pStyle w:val="NLa"/>
      </w:pPr>
      <w:r>
        <w:t>b.</w:t>
      </w:r>
      <w:r>
        <w:tab/>
        <w:t>the principal type of money in use today.</w:t>
      </w:r>
    </w:p>
    <w:p w14:paraId="17D5681C" w14:textId="77777777" w:rsidR="00000000" w:rsidRDefault="00000000">
      <w:pPr>
        <w:pStyle w:val="NLa"/>
      </w:pPr>
      <w:r>
        <w:t>c.</w:t>
      </w:r>
      <w:r>
        <w:tab/>
        <w:t>money with intrinsic value.</w:t>
      </w:r>
    </w:p>
    <w:p w14:paraId="7107B523" w14:textId="77777777" w:rsidR="00000000" w:rsidRDefault="00000000">
      <w:pPr>
        <w:pStyle w:val="NLa"/>
      </w:pPr>
      <w:r>
        <w:t>d.</w:t>
      </w:r>
      <w:r>
        <w:tab/>
        <w:t>receipts created in international trade that are used as a medium of exchange.</w:t>
      </w:r>
    </w:p>
    <w:p w14:paraId="4FBCFE0B" w14:textId="77777777" w:rsidR="00000000" w:rsidRDefault="00000000">
      <w:pPr>
        <w:pStyle w:val="ANS1"/>
      </w:pPr>
      <w:r>
        <w:t>ANS: C</w:t>
      </w:r>
      <w:r>
        <w:tab/>
        <w:t>PTS: 1</w:t>
      </w:r>
      <w:r>
        <w:tab/>
        <w:t>DIF: 1</w:t>
      </w:r>
      <w:r>
        <w:tab/>
        <w:t>REF: 21-1</w:t>
      </w:r>
    </w:p>
    <w:p w14:paraId="206ACF6E" w14:textId="77777777" w:rsidR="00000000" w:rsidRDefault="00000000">
      <w:pPr>
        <w:pStyle w:val="TOP"/>
      </w:pPr>
      <w:r>
        <w:t>TOP: Commodity money</w:t>
      </w:r>
      <w:r>
        <w:tab/>
        <w:t>MSC: Definitional</w:t>
      </w:r>
    </w:p>
    <w:p w14:paraId="3CA463DC" w14:textId="77777777" w:rsidR="00000000" w:rsidRDefault="00000000">
      <w:pPr>
        <w:pStyle w:val="MyNL1"/>
      </w:pPr>
      <w:r>
        <w:tab/>
        <w:t>24.</w:t>
      </w:r>
      <w:r>
        <w:tab/>
        <w:t>Fiat money</w:t>
      </w:r>
    </w:p>
    <w:p w14:paraId="0997D1E8" w14:textId="77777777" w:rsidR="00000000" w:rsidRDefault="00000000">
      <w:pPr>
        <w:pStyle w:val="NLa"/>
      </w:pPr>
      <w:r>
        <w:t>a.</w:t>
      </w:r>
      <w:r>
        <w:tab/>
        <w:t>is worthless.</w:t>
      </w:r>
    </w:p>
    <w:p w14:paraId="205C62BC" w14:textId="77777777" w:rsidR="00000000" w:rsidRDefault="00000000">
      <w:pPr>
        <w:pStyle w:val="NLa"/>
      </w:pPr>
      <w:r>
        <w:t>b.</w:t>
      </w:r>
      <w:r>
        <w:tab/>
        <w:t>has no intrinsic value.</w:t>
      </w:r>
    </w:p>
    <w:p w14:paraId="13449BA5" w14:textId="77777777" w:rsidR="00000000" w:rsidRDefault="00000000">
      <w:pPr>
        <w:pStyle w:val="NLa"/>
      </w:pPr>
      <w:r>
        <w:t>c.</w:t>
      </w:r>
      <w:r>
        <w:tab/>
        <w:t>may be used as a medium of exchange, but is not legal tender.</w:t>
      </w:r>
    </w:p>
    <w:p w14:paraId="4A13B825" w14:textId="77777777" w:rsidR="00000000" w:rsidRDefault="00000000">
      <w:pPr>
        <w:pStyle w:val="NLa"/>
      </w:pPr>
      <w:r>
        <w:t>d.</w:t>
      </w:r>
      <w:r>
        <w:tab/>
        <w:t>performs all the functions of money except providing a unit of account.</w:t>
      </w:r>
    </w:p>
    <w:p w14:paraId="718C4DE9" w14:textId="77777777" w:rsidR="00000000" w:rsidRDefault="00000000">
      <w:pPr>
        <w:pStyle w:val="ANS1"/>
      </w:pPr>
      <w:r>
        <w:t>ANS: B</w:t>
      </w:r>
      <w:r>
        <w:tab/>
        <w:t>PTS: 1</w:t>
      </w:r>
      <w:r>
        <w:tab/>
        <w:t>DIF: 1</w:t>
      </w:r>
      <w:r>
        <w:tab/>
        <w:t>REF: 21-1</w:t>
      </w:r>
    </w:p>
    <w:p w14:paraId="2E95E81E" w14:textId="77777777" w:rsidR="00000000" w:rsidRDefault="00000000">
      <w:pPr>
        <w:pStyle w:val="TOP"/>
      </w:pPr>
      <w:r>
        <w:t>TOP: Fiat money</w:t>
      </w:r>
      <w:r>
        <w:tab/>
      </w:r>
      <w:r>
        <w:tab/>
        <w:t>MSC: Definitional</w:t>
      </w:r>
    </w:p>
    <w:p w14:paraId="47F6A622" w14:textId="77777777" w:rsidR="00000000" w:rsidRDefault="00000000">
      <w:pPr>
        <w:pStyle w:val="MyNL1"/>
      </w:pPr>
      <w:r>
        <w:lastRenderedPageBreak/>
        <w:tab/>
        <w:t>25.</w:t>
      </w:r>
      <w:r>
        <w:tab/>
        <w:t>Which type of currency has intrinsic value?</w:t>
      </w:r>
    </w:p>
    <w:p w14:paraId="5C503B05" w14:textId="77777777" w:rsidR="00000000" w:rsidRDefault="00000000">
      <w:pPr>
        <w:pStyle w:val="NLa"/>
      </w:pPr>
      <w:r>
        <w:t>a.</w:t>
      </w:r>
      <w:r>
        <w:tab/>
        <w:t>commodity money</w:t>
      </w:r>
    </w:p>
    <w:p w14:paraId="0CF51266" w14:textId="77777777" w:rsidR="00000000" w:rsidRDefault="00000000">
      <w:pPr>
        <w:pStyle w:val="NLa"/>
      </w:pPr>
      <w:r>
        <w:t>b.</w:t>
      </w:r>
      <w:r>
        <w:tab/>
        <w:t>fiat money</w:t>
      </w:r>
    </w:p>
    <w:p w14:paraId="30CF95E4" w14:textId="77777777" w:rsidR="00000000" w:rsidRDefault="00000000">
      <w:pPr>
        <w:pStyle w:val="NLa"/>
      </w:pPr>
      <w:r>
        <w:t>c.</w:t>
      </w:r>
      <w:r>
        <w:tab/>
        <w:t>both commodity money and fiat money</w:t>
      </w:r>
    </w:p>
    <w:p w14:paraId="26B62691" w14:textId="77777777" w:rsidR="00000000" w:rsidRDefault="00000000">
      <w:pPr>
        <w:pStyle w:val="NLa"/>
      </w:pPr>
      <w:r>
        <w:t>d.</w:t>
      </w:r>
      <w:r>
        <w:tab/>
        <w:t>neither commodity money nor fiat money</w:t>
      </w:r>
    </w:p>
    <w:p w14:paraId="34F2613E" w14:textId="77777777" w:rsidR="00000000" w:rsidRDefault="00000000">
      <w:pPr>
        <w:pStyle w:val="ANS1"/>
      </w:pPr>
      <w:r>
        <w:t>ANS: A</w:t>
      </w:r>
      <w:r>
        <w:tab/>
        <w:t>PTS: 1</w:t>
      </w:r>
      <w:r>
        <w:tab/>
        <w:t>DIF: 1</w:t>
      </w:r>
      <w:r>
        <w:tab/>
        <w:t>REF: 21-1</w:t>
      </w:r>
    </w:p>
    <w:p w14:paraId="518955D3" w14:textId="77777777" w:rsidR="00000000" w:rsidRDefault="00000000">
      <w:pPr>
        <w:pStyle w:val="TOP"/>
      </w:pPr>
      <w:r>
        <w:t>TOP: Commodity money</w:t>
      </w:r>
      <w:r>
        <w:tab/>
        <w:t>MSC: Definitional</w:t>
      </w:r>
    </w:p>
    <w:p w14:paraId="1CAE5260" w14:textId="77777777" w:rsidR="00000000" w:rsidRDefault="00000000">
      <w:pPr>
        <w:pStyle w:val="MyNL1"/>
      </w:pPr>
      <w:r>
        <w:tab/>
        <w:t>26.</w:t>
      </w:r>
      <w:r>
        <w:tab/>
        <w:t>If an economy used gold as money, its money would be</w:t>
      </w:r>
    </w:p>
    <w:p w14:paraId="669AF4BB" w14:textId="77777777" w:rsidR="00000000" w:rsidRDefault="00000000">
      <w:pPr>
        <w:pStyle w:val="NLa"/>
      </w:pPr>
      <w:r>
        <w:t>a.</w:t>
      </w:r>
      <w:r>
        <w:tab/>
        <w:t>commodity money, but not fiat money.</w:t>
      </w:r>
    </w:p>
    <w:p w14:paraId="61AB8B30" w14:textId="77777777" w:rsidR="00000000" w:rsidRDefault="00000000">
      <w:pPr>
        <w:pStyle w:val="NLa"/>
      </w:pPr>
      <w:r>
        <w:t>b.</w:t>
      </w:r>
      <w:r>
        <w:tab/>
        <w:t>fiat money, but not commodity money.</w:t>
      </w:r>
    </w:p>
    <w:p w14:paraId="0D07A7CD" w14:textId="77777777" w:rsidR="00000000" w:rsidRDefault="00000000">
      <w:pPr>
        <w:pStyle w:val="NLa"/>
      </w:pPr>
      <w:r>
        <w:t>c.</w:t>
      </w:r>
      <w:r>
        <w:tab/>
        <w:t>both fiat and commodity money.</w:t>
      </w:r>
    </w:p>
    <w:p w14:paraId="79BD2482" w14:textId="77777777" w:rsidR="00000000" w:rsidRDefault="00000000">
      <w:pPr>
        <w:pStyle w:val="NLa"/>
      </w:pPr>
      <w:r>
        <w:t>d.</w:t>
      </w:r>
      <w:r>
        <w:tab/>
        <w:t>neither fiat nor commodity money.</w:t>
      </w:r>
    </w:p>
    <w:p w14:paraId="682E828A" w14:textId="77777777" w:rsidR="00000000" w:rsidRDefault="00000000">
      <w:pPr>
        <w:pStyle w:val="ANS1"/>
      </w:pPr>
      <w:r>
        <w:t>ANS: A</w:t>
      </w:r>
      <w:r>
        <w:tab/>
        <w:t>PTS: 1</w:t>
      </w:r>
      <w:r>
        <w:tab/>
        <w:t>DIF: 1</w:t>
      </w:r>
      <w:r>
        <w:tab/>
        <w:t>REF: 21-1</w:t>
      </w:r>
    </w:p>
    <w:p w14:paraId="5B52D6F3" w14:textId="77777777" w:rsidR="00000000" w:rsidRDefault="00000000">
      <w:pPr>
        <w:pStyle w:val="TOP"/>
      </w:pPr>
      <w:r>
        <w:t>TOP: Fiat money | Commodity money</w:t>
      </w:r>
      <w:r>
        <w:tab/>
        <w:t>MSC: Definitional</w:t>
      </w:r>
    </w:p>
    <w:p w14:paraId="140D1AEC" w14:textId="77777777" w:rsidR="00000000" w:rsidRDefault="00000000">
      <w:pPr>
        <w:pStyle w:val="MyNL1"/>
      </w:pPr>
      <w:r>
        <w:tab/>
        <w:t>27.</w:t>
      </w:r>
      <w:r>
        <w:tab/>
        <w:t>The legal tender requirement means that</w:t>
      </w:r>
    </w:p>
    <w:p w14:paraId="55CE7FC3" w14:textId="77777777" w:rsidR="00000000" w:rsidRDefault="00000000">
      <w:pPr>
        <w:pStyle w:val="NLa"/>
      </w:pPr>
      <w:r>
        <w:t>a.</w:t>
      </w:r>
      <w:r>
        <w:tab/>
        <w:t>people are more likely to accept the dollar as a medium of exchange.</w:t>
      </w:r>
    </w:p>
    <w:p w14:paraId="6E08463C" w14:textId="77777777" w:rsidR="00000000" w:rsidRDefault="00000000">
      <w:pPr>
        <w:pStyle w:val="NLa"/>
      </w:pPr>
      <w:r>
        <w:t>b.</w:t>
      </w:r>
      <w:r>
        <w:tab/>
        <w:t>the government must hold enough gold to redeem all currency.</w:t>
      </w:r>
    </w:p>
    <w:p w14:paraId="4E7B694D" w14:textId="77777777" w:rsidR="00000000" w:rsidRDefault="00000000">
      <w:pPr>
        <w:pStyle w:val="NLa"/>
      </w:pPr>
      <w:r>
        <w:t>c.</w:t>
      </w:r>
      <w:r>
        <w:tab/>
        <w:t>people may not make trades with anything else.</w:t>
      </w:r>
    </w:p>
    <w:p w14:paraId="6F839266" w14:textId="77777777" w:rsidR="00000000" w:rsidRDefault="00000000">
      <w:pPr>
        <w:pStyle w:val="NLa"/>
      </w:pPr>
      <w:r>
        <w:t>d.</w:t>
      </w:r>
      <w:r>
        <w:tab/>
        <w:t>All of the above are correct.</w:t>
      </w:r>
    </w:p>
    <w:p w14:paraId="259454AF" w14:textId="77777777" w:rsidR="00000000" w:rsidRDefault="00000000">
      <w:pPr>
        <w:pStyle w:val="ANS1"/>
      </w:pPr>
      <w:r>
        <w:t>ANS: A</w:t>
      </w:r>
      <w:r>
        <w:tab/>
        <w:t>PTS: 1</w:t>
      </w:r>
      <w:r>
        <w:tab/>
        <w:t>DIF: 1</w:t>
      </w:r>
      <w:r>
        <w:tab/>
        <w:t>REF: 21-1</w:t>
      </w:r>
    </w:p>
    <w:p w14:paraId="46817A57" w14:textId="77777777" w:rsidR="00000000" w:rsidRDefault="00000000">
      <w:pPr>
        <w:pStyle w:val="TOP"/>
      </w:pPr>
      <w:r>
        <w:t>TOP: Legal tender requirement</w:t>
      </w:r>
      <w:r>
        <w:tab/>
        <w:t>MSC: Definitional</w:t>
      </w:r>
    </w:p>
    <w:p w14:paraId="703F415B" w14:textId="77777777" w:rsidR="00000000" w:rsidRDefault="00000000">
      <w:pPr>
        <w:pStyle w:val="MyNL1"/>
      </w:pPr>
      <w:r>
        <w:tab/>
        <w:t>28.</w:t>
      </w:r>
      <w:r>
        <w:tab/>
        <w:t>M1 equals currency + demand deposits +</w:t>
      </w:r>
    </w:p>
    <w:p w14:paraId="45BB3386" w14:textId="77777777" w:rsidR="00000000" w:rsidRDefault="00000000">
      <w:pPr>
        <w:pStyle w:val="NLa"/>
      </w:pPr>
      <w:r>
        <w:t>a.</w:t>
      </w:r>
      <w:r>
        <w:tab/>
        <w:t>nothing else.</w:t>
      </w:r>
    </w:p>
    <w:p w14:paraId="39B47213" w14:textId="77777777" w:rsidR="00000000" w:rsidRDefault="00000000">
      <w:pPr>
        <w:pStyle w:val="NLa"/>
      </w:pPr>
      <w:r>
        <w:t>b.</w:t>
      </w:r>
      <w:r>
        <w:tab/>
        <w:t>other checkable deposits.</w:t>
      </w:r>
    </w:p>
    <w:p w14:paraId="5A8906F0" w14:textId="77777777" w:rsidR="00000000" w:rsidRDefault="00000000">
      <w:pPr>
        <w:pStyle w:val="NLa"/>
      </w:pPr>
      <w:r>
        <w:t>c.</w:t>
      </w:r>
      <w:r>
        <w:tab/>
        <w:t>traveler’s checks + other checkable deposits.</w:t>
      </w:r>
    </w:p>
    <w:p w14:paraId="55DBFC54" w14:textId="77777777" w:rsidR="00000000" w:rsidRDefault="00000000">
      <w:pPr>
        <w:pStyle w:val="NLa"/>
      </w:pPr>
      <w:r>
        <w:t>d.</w:t>
      </w:r>
      <w:r>
        <w:tab/>
        <w:t>traveler’s checks + other checkable deposits + savings deposits.</w:t>
      </w:r>
    </w:p>
    <w:p w14:paraId="736C05DE" w14:textId="77777777" w:rsidR="00000000" w:rsidRDefault="00000000">
      <w:pPr>
        <w:pStyle w:val="ANS1"/>
      </w:pPr>
      <w:r>
        <w:t>ANS: C</w:t>
      </w:r>
      <w:r>
        <w:tab/>
        <w:t>PTS: 1</w:t>
      </w:r>
      <w:r>
        <w:tab/>
        <w:t>DIF: 1</w:t>
      </w:r>
      <w:r>
        <w:tab/>
        <w:t>REF: 21-1</w:t>
      </w:r>
    </w:p>
    <w:p w14:paraId="122A104F" w14:textId="77777777" w:rsidR="00000000" w:rsidRDefault="00000000">
      <w:pPr>
        <w:pStyle w:val="TOP"/>
      </w:pPr>
      <w:r>
        <w:t>TOP: M1</w:t>
      </w:r>
      <w:r>
        <w:tab/>
        <w:t>MSC: Definitional</w:t>
      </w:r>
    </w:p>
    <w:p w14:paraId="72C06782" w14:textId="77777777" w:rsidR="00000000" w:rsidRDefault="00000000">
      <w:pPr>
        <w:pStyle w:val="MyNL1"/>
      </w:pPr>
      <w:r>
        <w:tab/>
        <w:t>29.</w:t>
      </w:r>
      <w:r>
        <w:tab/>
        <w:t>M1 includes</w:t>
      </w:r>
    </w:p>
    <w:p w14:paraId="5A4FEB00" w14:textId="77777777" w:rsidR="00000000" w:rsidRDefault="00000000">
      <w:pPr>
        <w:pStyle w:val="NLa"/>
      </w:pPr>
      <w:r>
        <w:t>a.</w:t>
      </w:r>
      <w:r>
        <w:tab/>
        <w:t>currency.</w:t>
      </w:r>
    </w:p>
    <w:p w14:paraId="46F733BE" w14:textId="77777777" w:rsidR="00000000" w:rsidRDefault="00000000">
      <w:pPr>
        <w:pStyle w:val="NLa"/>
      </w:pPr>
      <w:r>
        <w:t>b.</w:t>
      </w:r>
      <w:r>
        <w:tab/>
        <w:t>demand deposits.</w:t>
      </w:r>
    </w:p>
    <w:p w14:paraId="1488EA93" w14:textId="77777777" w:rsidR="00000000" w:rsidRDefault="00000000">
      <w:pPr>
        <w:pStyle w:val="NLa"/>
      </w:pPr>
      <w:r>
        <w:t>c.</w:t>
      </w:r>
      <w:r>
        <w:tab/>
        <w:t>travelers’ checks.</w:t>
      </w:r>
    </w:p>
    <w:p w14:paraId="639BC81E" w14:textId="77777777" w:rsidR="00000000" w:rsidRDefault="00000000">
      <w:pPr>
        <w:pStyle w:val="NLa"/>
      </w:pPr>
      <w:r>
        <w:t>d.</w:t>
      </w:r>
      <w:r>
        <w:tab/>
        <w:t>All of the above are correct.</w:t>
      </w:r>
    </w:p>
    <w:p w14:paraId="6A590202" w14:textId="77777777" w:rsidR="00000000" w:rsidRDefault="00000000">
      <w:pPr>
        <w:pStyle w:val="ANS1"/>
      </w:pPr>
      <w:r>
        <w:t>ANS: D</w:t>
      </w:r>
      <w:r>
        <w:tab/>
        <w:t>PTS: 1</w:t>
      </w:r>
      <w:r>
        <w:tab/>
        <w:t>DIF: 1</w:t>
      </w:r>
      <w:r>
        <w:tab/>
        <w:t>REF: 21-1</w:t>
      </w:r>
    </w:p>
    <w:p w14:paraId="73AF0221" w14:textId="77777777" w:rsidR="00000000" w:rsidRDefault="00000000">
      <w:pPr>
        <w:pStyle w:val="TOP"/>
      </w:pPr>
      <w:r>
        <w:t>TOP: M1</w:t>
      </w:r>
      <w:r>
        <w:tab/>
        <w:t>MSC: Definitional</w:t>
      </w:r>
    </w:p>
    <w:p w14:paraId="1BF1B26A" w14:textId="77777777" w:rsidR="00000000" w:rsidRDefault="00000000">
      <w:pPr>
        <w:pStyle w:val="MyNL1"/>
      </w:pPr>
      <w:r>
        <w:tab/>
        <w:t>30.</w:t>
      </w:r>
      <w:r>
        <w:tab/>
        <w:t>Which of the following is not included in M1?</w:t>
      </w:r>
    </w:p>
    <w:p w14:paraId="22563AE4" w14:textId="77777777" w:rsidR="00000000" w:rsidRDefault="00000000">
      <w:pPr>
        <w:pStyle w:val="NLa"/>
      </w:pPr>
      <w:r>
        <w:t>a.</w:t>
      </w:r>
      <w:r>
        <w:tab/>
        <w:t>currency</w:t>
      </w:r>
    </w:p>
    <w:p w14:paraId="611E0103" w14:textId="77777777" w:rsidR="00000000" w:rsidRDefault="00000000">
      <w:pPr>
        <w:pStyle w:val="NLa"/>
      </w:pPr>
      <w:r>
        <w:t>b.</w:t>
      </w:r>
      <w:r>
        <w:tab/>
        <w:t>demand deposits</w:t>
      </w:r>
    </w:p>
    <w:p w14:paraId="5719B52B" w14:textId="77777777" w:rsidR="00000000" w:rsidRDefault="00000000">
      <w:pPr>
        <w:pStyle w:val="NLa"/>
      </w:pPr>
      <w:r>
        <w:t>c.</w:t>
      </w:r>
      <w:r>
        <w:tab/>
        <w:t>savings deposits</w:t>
      </w:r>
    </w:p>
    <w:p w14:paraId="10480DBD" w14:textId="77777777" w:rsidR="00000000" w:rsidRDefault="00000000">
      <w:pPr>
        <w:pStyle w:val="NLa"/>
      </w:pPr>
      <w:r>
        <w:t>d.</w:t>
      </w:r>
      <w:r>
        <w:tab/>
        <w:t>travelers’ checks</w:t>
      </w:r>
    </w:p>
    <w:p w14:paraId="3743BA57" w14:textId="77777777" w:rsidR="00000000" w:rsidRDefault="00000000">
      <w:pPr>
        <w:pStyle w:val="ANS1"/>
      </w:pPr>
      <w:r>
        <w:t>ANS: C</w:t>
      </w:r>
      <w:r>
        <w:tab/>
        <w:t>PTS: 1</w:t>
      </w:r>
      <w:r>
        <w:tab/>
        <w:t>DIF: 1</w:t>
      </w:r>
      <w:r>
        <w:tab/>
        <w:t>REF: 21-1</w:t>
      </w:r>
    </w:p>
    <w:p w14:paraId="3C507BAA" w14:textId="77777777" w:rsidR="00000000" w:rsidRDefault="00000000">
      <w:pPr>
        <w:pStyle w:val="TOP"/>
      </w:pPr>
      <w:r>
        <w:t>TOP: M1</w:t>
      </w:r>
      <w:r>
        <w:tab/>
        <w:t>MSC: Definitional</w:t>
      </w:r>
    </w:p>
    <w:p w14:paraId="76A4FD59" w14:textId="77777777" w:rsidR="00000000" w:rsidRDefault="00000000">
      <w:pPr>
        <w:pStyle w:val="MyNL1"/>
      </w:pPr>
      <w:r>
        <w:tab/>
        <w:t>31.</w:t>
      </w:r>
      <w:r>
        <w:tab/>
        <w:t>Which of the following is not included in M1?</w:t>
      </w:r>
    </w:p>
    <w:p w14:paraId="3298424F" w14:textId="77777777" w:rsidR="00000000" w:rsidRDefault="00000000">
      <w:pPr>
        <w:pStyle w:val="NLa"/>
      </w:pPr>
      <w:r>
        <w:t>a.</w:t>
      </w:r>
      <w:r>
        <w:tab/>
        <w:t>currency</w:t>
      </w:r>
    </w:p>
    <w:p w14:paraId="163497A9" w14:textId="77777777" w:rsidR="00000000" w:rsidRDefault="00000000">
      <w:pPr>
        <w:pStyle w:val="NLa"/>
      </w:pPr>
      <w:r>
        <w:t>b.</w:t>
      </w:r>
      <w:r>
        <w:tab/>
        <w:t>demand deposits</w:t>
      </w:r>
    </w:p>
    <w:p w14:paraId="7AAAE264" w14:textId="77777777" w:rsidR="00000000" w:rsidRDefault="00000000">
      <w:pPr>
        <w:pStyle w:val="NLa"/>
      </w:pPr>
      <w:r>
        <w:t>c.</w:t>
      </w:r>
      <w:r>
        <w:tab/>
        <w:t>traveler’s checks</w:t>
      </w:r>
    </w:p>
    <w:p w14:paraId="08BC18C8" w14:textId="77777777" w:rsidR="00000000" w:rsidRDefault="00000000">
      <w:pPr>
        <w:pStyle w:val="NLa"/>
      </w:pPr>
      <w:r>
        <w:t>d.</w:t>
      </w:r>
      <w:r>
        <w:tab/>
        <w:t>credit cards</w:t>
      </w:r>
    </w:p>
    <w:p w14:paraId="330F6D46" w14:textId="77777777" w:rsidR="00000000" w:rsidRDefault="00000000">
      <w:pPr>
        <w:pStyle w:val="ANS1"/>
      </w:pPr>
      <w:r>
        <w:t>ANS: D</w:t>
      </w:r>
      <w:r>
        <w:tab/>
        <w:t>PTS: 1</w:t>
      </w:r>
      <w:r>
        <w:tab/>
        <w:t>DIF: 1</w:t>
      </w:r>
      <w:r>
        <w:tab/>
        <w:t>REF: 21-1</w:t>
      </w:r>
    </w:p>
    <w:p w14:paraId="71DFEE3E" w14:textId="77777777" w:rsidR="00000000" w:rsidRDefault="00000000">
      <w:pPr>
        <w:pStyle w:val="TOP"/>
      </w:pPr>
      <w:r>
        <w:t>TOP: M1</w:t>
      </w:r>
      <w:r>
        <w:tab/>
        <w:t>MSC: Definitional</w:t>
      </w:r>
    </w:p>
    <w:p w14:paraId="36C3BC3B" w14:textId="77777777" w:rsidR="00000000" w:rsidRDefault="00000000">
      <w:pPr>
        <w:pStyle w:val="MyNL1"/>
      </w:pPr>
      <w:r>
        <w:lastRenderedPageBreak/>
        <w:tab/>
        <w:t>32.</w:t>
      </w:r>
      <w:r>
        <w:tab/>
        <w:t>Which of the following is included in M2 but not in M1?</w:t>
      </w:r>
    </w:p>
    <w:p w14:paraId="0E18F914" w14:textId="77777777" w:rsidR="00000000" w:rsidRDefault="00000000">
      <w:pPr>
        <w:pStyle w:val="NLa"/>
      </w:pPr>
      <w:r>
        <w:t>a.</w:t>
      </w:r>
      <w:r>
        <w:tab/>
        <w:t>currency</w:t>
      </w:r>
    </w:p>
    <w:p w14:paraId="6F183F57" w14:textId="77777777" w:rsidR="00000000" w:rsidRDefault="00000000">
      <w:pPr>
        <w:pStyle w:val="NLa"/>
      </w:pPr>
      <w:r>
        <w:t>b.</w:t>
      </w:r>
      <w:r>
        <w:tab/>
        <w:t>demand deposits</w:t>
      </w:r>
    </w:p>
    <w:p w14:paraId="1042ECF6" w14:textId="77777777" w:rsidR="00000000" w:rsidRDefault="00000000">
      <w:pPr>
        <w:pStyle w:val="NLa"/>
      </w:pPr>
      <w:r>
        <w:t>c.</w:t>
      </w:r>
      <w:r>
        <w:tab/>
        <w:t>savings deposits</w:t>
      </w:r>
    </w:p>
    <w:p w14:paraId="728952AF" w14:textId="77777777" w:rsidR="00000000" w:rsidRDefault="00000000">
      <w:pPr>
        <w:pStyle w:val="NLa"/>
      </w:pPr>
      <w:r>
        <w:t>d.</w:t>
      </w:r>
      <w:r>
        <w:tab/>
        <w:t>All of the above are included in both M1 and M2</w:t>
      </w:r>
    </w:p>
    <w:p w14:paraId="1936020E" w14:textId="77777777" w:rsidR="00000000" w:rsidRDefault="00000000">
      <w:pPr>
        <w:pStyle w:val="ANS1"/>
      </w:pPr>
      <w:r>
        <w:t>ANS: C</w:t>
      </w:r>
      <w:r>
        <w:tab/>
        <w:t>PTS: 1</w:t>
      </w:r>
      <w:r>
        <w:tab/>
        <w:t>DIF: 1</w:t>
      </w:r>
      <w:r>
        <w:tab/>
        <w:t>REF: 21-1</w:t>
      </w:r>
    </w:p>
    <w:p w14:paraId="47F99DF0" w14:textId="77777777" w:rsidR="00000000" w:rsidRDefault="00000000">
      <w:pPr>
        <w:pStyle w:val="TOP"/>
      </w:pPr>
      <w:r>
        <w:t>TOP: M2 | M1</w:t>
      </w:r>
      <w:r>
        <w:tab/>
        <w:t>MSC: Definitional</w:t>
      </w:r>
    </w:p>
    <w:p w14:paraId="4E2CEBA2" w14:textId="77777777" w:rsidR="00000000" w:rsidRDefault="00000000">
      <w:pPr>
        <w:pStyle w:val="MyNL1"/>
      </w:pPr>
      <w:r>
        <w:tab/>
        <w:t>33.</w:t>
      </w:r>
      <w:r>
        <w:tab/>
        <w:t>Which of the following is included in M2 but not in M1?</w:t>
      </w:r>
    </w:p>
    <w:p w14:paraId="2C5891D3" w14:textId="77777777" w:rsidR="00000000" w:rsidRDefault="00000000">
      <w:pPr>
        <w:pStyle w:val="NLa"/>
      </w:pPr>
      <w:r>
        <w:t>a.</w:t>
      </w:r>
      <w:r>
        <w:tab/>
        <w:t>demand deposits</w:t>
      </w:r>
    </w:p>
    <w:p w14:paraId="5CDF1BAD" w14:textId="77777777" w:rsidR="00000000" w:rsidRDefault="00000000">
      <w:pPr>
        <w:pStyle w:val="NLa"/>
      </w:pPr>
      <w:r>
        <w:t>b.</w:t>
      </w:r>
      <w:r>
        <w:tab/>
        <w:t>corporate bonds</w:t>
      </w:r>
    </w:p>
    <w:p w14:paraId="76359562" w14:textId="77777777" w:rsidR="00000000" w:rsidRDefault="00000000">
      <w:pPr>
        <w:pStyle w:val="NLa"/>
      </w:pPr>
      <w:r>
        <w:t>c.</w:t>
      </w:r>
      <w:r>
        <w:tab/>
        <w:t>large time deposits</w:t>
      </w:r>
    </w:p>
    <w:p w14:paraId="00B0D321" w14:textId="77777777" w:rsidR="00000000" w:rsidRDefault="00000000">
      <w:pPr>
        <w:pStyle w:val="NLa"/>
      </w:pPr>
      <w:r>
        <w:t>d.</w:t>
      </w:r>
      <w:r>
        <w:tab/>
        <w:t>money market mutual funds</w:t>
      </w:r>
    </w:p>
    <w:p w14:paraId="1AA05CA7" w14:textId="77777777" w:rsidR="00000000" w:rsidRDefault="00000000">
      <w:pPr>
        <w:pStyle w:val="ANS1"/>
      </w:pPr>
      <w:r>
        <w:t>ANS: D</w:t>
      </w:r>
      <w:r>
        <w:tab/>
        <w:t>PTS: 1</w:t>
      </w:r>
      <w:r>
        <w:tab/>
        <w:t>DIF: 2</w:t>
      </w:r>
      <w:r>
        <w:tab/>
        <w:t>REF: 21-1</w:t>
      </w:r>
    </w:p>
    <w:p w14:paraId="150F26F9" w14:textId="77777777" w:rsidR="00000000" w:rsidRDefault="00000000">
      <w:pPr>
        <w:pStyle w:val="TOP"/>
      </w:pPr>
      <w:r>
        <w:t>TOP: M2 | M1</w:t>
      </w:r>
      <w:r>
        <w:tab/>
        <w:t>MSC: Definitional</w:t>
      </w:r>
    </w:p>
    <w:p w14:paraId="0156D532" w14:textId="77777777" w:rsidR="00000000" w:rsidRDefault="00000000">
      <w:pPr>
        <w:pStyle w:val="MyNL1"/>
      </w:pPr>
      <w:r>
        <w:tab/>
        <w:t>34.</w:t>
      </w:r>
      <w:r>
        <w:tab/>
        <w:t xml:space="preserve">Which of the following </w:t>
      </w:r>
      <w:r>
        <w:rPr>
          <w:i/>
        </w:rPr>
        <w:t>isn’t</w:t>
      </w:r>
      <w:r>
        <w:t xml:space="preserve"> included in either M1 or M2?</w:t>
      </w:r>
    </w:p>
    <w:p w14:paraId="7B3D99DE" w14:textId="77777777" w:rsidR="00000000" w:rsidRDefault="00000000">
      <w:pPr>
        <w:pStyle w:val="NLa"/>
      </w:pPr>
      <w:r>
        <w:t>a.</w:t>
      </w:r>
      <w:r>
        <w:tab/>
        <w:t>U.S. Treasury bills</w:t>
      </w:r>
    </w:p>
    <w:p w14:paraId="0544D2C6" w14:textId="77777777" w:rsidR="00000000" w:rsidRDefault="00000000">
      <w:pPr>
        <w:pStyle w:val="NLa"/>
      </w:pPr>
      <w:r>
        <w:t>b.</w:t>
      </w:r>
      <w:r>
        <w:tab/>
        <w:t>small time deposits</w:t>
      </w:r>
    </w:p>
    <w:p w14:paraId="3C56B997" w14:textId="77777777" w:rsidR="00000000" w:rsidRDefault="00000000">
      <w:pPr>
        <w:pStyle w:val="NLa"/>
      </w:pPr>
      <w:r>
        <w:t>c.</w:t>
      </w:r>
      <w:r>
        <w:tab/>
        <w:t>demand deposits</w:t>
      </w:r>
    </w:p>
    <w:p w14:paraId="661AB084" w14:textId="77777777" w:rsidR="00000000" w:rsidRDefault="00000000">
      <w:pPr>
        <w:pStyle w:val="NLa"/>
      </w:pPr>
      <w:r>
        <w:t>d.</w:t>
      </w:r>
      <w:r>
        <w:tab/>
        <w:t>money market mutual funds</w:t>
      </w:r>
    </w:p>
    <w:p w14:paraId="28F2AFEA" w14:textId="77777777" w:rsidR="00000000" w:rsidRDefault="00000000">
      <w:pPr>
        <w:pStyle w:val="ANS1"/>
      </w:pPr>
      <w:r>
        <w:t>ANS: A</w:t>
      </w:r>
      <w:r>
        <w:tab/>
        <w:t>PTS: 1</w:t>
      </w:r>
      <w:r>
        <w:tab/>
        <w:t>DIF: 2</w:t>
      </w:r>
      <w:r>
        <w:tab/>
        <w:t>REF: 21-1</w:t>
      </w:r>
    </w:p>
    <w:p w14:paraId="0153766F" w14:textId="77777777" w:rsidR="00000000" w:rsidRDefault="00000000">
      <w:pPr>
        <w:pStyle w:val="TOP"/>
      </w:pPr>
      <w:r>
        <w:t>TOP: M2 | M1</w:t>
      </w:r>
      <w:r>
        <w:tab/>
        <w:t>MSC: Definitional</w:t>
      </w:r>
    </w:p>
    <w:p w14:paraId="79F32C4E" w14:textId="77777777" w:rsidR="00000000" w:rsidRDefault="00000000">
      <w:pPr>
        <w:pStyle w:val="MyNL1"/>
      </w:pPr>
      <w:r>
        <w:tab/>
        <w:t>35.</w:t>
      </w:r>
      <w:r>
        <w:tab/>
        <w:t>Which of the following is included in the M2 definition of the money supply?</w:t>
      </w:r>
    </w:p>
    <w:p w14:paraId="00F79E15" w14:textId="77777777" w:rsidR="00000000" w:rsidRDefault="00000000">
      <w:pPr>
        <w:pStyle w:val="NLa"/>
      </w:pPr>
      <w:r>
        <w:t>a.</w:t>
      </w:r>
      <w:r>
        <w:tab/>
        <w:t>credit cards</w:t>
      </w:r>
    </w:p>
    <w:p w14:paraId="3678404E" w14:textId="77777777" w:rsidR="00000000" w:rsidRDefault="00000000">
      <w:pPr>
        <w:pStyle w:val="NLa"/>
      </w:pPr>
      <w:r>
        <w:t>b.</w:t>
      </w:r>
      <w:r>
        <w:tab/>
        <w:t>money market mutual funds</w:t>
      </w:r>
    </w:p>
    <w:p w14:paraId="3E47BE6A" w14:textId="77777777" w:rsidR="00000000" w:rsidRDefault="00000000">
      <w:pPr>
        <w:pStyle w:val="NLa"/>
      </w:pPr>
      <w:r>
        <w:t>c.</w:t>
      </w:r>
      <w:r>
        <w:tab/>
        <w:t>corporate bonds</w:t>
      </w:r>
    </w:p>
    <w:p w14:paraId="6160B1C9" w14:textId="77777777" w:rsidR="00000000" w:rsidRDefault="00000000">
      <w:pPr>
        <w:pStyle w:val="NLa"/>
      </w:pPr>
      <w:r>
        <w:t>d.</w:t>
      </w:r>
      <w:r>
        <w:tab/>
        <w:t>large time deposits</w:t>
      </w:r>
    </w:p>
    <w:p w14:paraId="55915E95" w14:textId="77777777" w:rsidR="00000000" w:rsidRDefault="00000000">
      <w:pPr>
        <w:pStyle w:val="ANS1"/>
      </w:pPr>
      <w:r>
        <w:t>ANS: B</w:t>
      </w:r>
      <w:r>
        <w:tab/>
        <w:t>PTS: 1</w:t>
      </w:r>
      <w:r>
        <w:tab/>
        <w:t>DIF: 1</w:t>
      </w:r>
      <w:r>
        <w:tab/>
        <w:t>REF: 21-1</w:t>
      </w:r>
    </w:p>
    <w:p w14:paraId="44E66FEB" w14:textId="77777777" w:rsidR="00000000" w:rsidRDefault="00000000">
      <w:pPr>
        <w:pStyle w:val="TOP"/>
      </w:pPr>
      <w:r>
        <w:t>TOP: M2</w:t>
      </w:r>
      <w:r>
        <w:tab/>
        <w:t>MSC: Definitional</w:t>
      </w:r>
    </w:p>
    <w:p w14:paraId="57605287" w14:textId="77777777" w:rsidR="00000000" w:rsidRDefault="00000000">
      <w:pPr>
        <w:pStyle w:val="MyNL1"/>
      </w:pPr>
      <w:r>
        <w:tab/>
        <w:t>36.</w:t>
      </w:r>
      <w:r>
        <w:tab/>
        <w:t>Money market mutual funds are included in</w:t>
      </w:r>
    </w:p>
    <w:p w14:paraId="254ADBD0" w14:textId="77777777" w:rsidR="00000000" w:rsidRDefault="00000000">
      <w:pPr>
        <w:pStyle w:val="NLa"/>
      </w:pPr>
      <w:r>
        <w:t>a.</w:t>
      </w:r>
      <w:r>
        <w:tab/>
        <w:t>M1 but not M2.</w:t>
      </w:r>
    </w:p>
    <w:p w14:paraId="43DF7B13" w14:textId="77777777" w:rsidR="00000000" w:rsidRDefault="00000000">
      <w:pPr>
        <w:pStyle w:val="NLa"/>
      </w:pPr>
      <w:r>
        <w:t>b.</w:t>
      </w:r>
      <w:r>
        <w:tab/>
        <w:t>M1 and M2.</w:t>
      </w:r>
    </w:p>
    <w:p w14:paraId="6F8170CD" w14:textId="77777777" w:rsidR="00000000" w:rsidRDefault="00000000">
      <w:pPr>
        <w:pStyle w:val="NLa"/>
      </w:pPr>
      <w:r>
        <w:t>c.</w:t>
      </w:r>
      <w:r>
        <w:tab/>
        <w:t>M2 but not M1.</w:t>
      </w:r>
    </w:p>
    <w:p w14:paraId="53D14DB3" w14:textId="77777777" w:rsidR="00000000" w:rsidRDefault="00000000">
      <w:pPr>
        <w:pStyle w:val="NLa"/>
      </w:pPr>
      <w:r>
        <w:t>d.</w:t>
      </w:r>
      <w:r>
        <w:tab/>
        <w:t>neither M1 or M2.</w:t>
      </w:r>
    </w:p>
    <w:p w14:paraId="1F9EB527" w14:textId="77777777" w:rsidR="00000000" w:rsidRDefault="00000000">
      <w:pPr>
        <w:pStyle w:val="ANS1"/>
      </w:pPr>
      <w:r>
        <w:t>ANS: C</w:t>
      </w:r>
      <w:r>
        <w:tab/>
        <w:t>PTS: 1</w:t>
      </w:r>
      <w:r>
        <w:tab/>
        <w:t>DIF: 1</w:t>
      </w:r>
      <w:r>
        <w:tab/>
        <w:t>REF: 21-1</w:t>
      </w:r>
    </w:p>
    <w:p w14:paraId="26986CF1" w14:textId="77777777" w:rsidR="00000000" w:rsidRDefault="00000000">
      <w:pPr>
        <w:pStyle w:val="TOP"/>
      </w:pPr>
      <w:r>
        <w:t>TOP: M1 | M2</w:t>
      </w:r>
      <w:r>
        <w:tab/>
        <w:t>MSC: Definitional</w:t>
      </w:r>
    </w:p>
    <w:p w14:paraId="40980FE0" w14:textId="77777777" w:rsidR="00000000" w:rsidRDefault="00000000">
      <w:pPr>
        <w:pStyle w:val="MyNL1"/>
      </w:pPr>
      <w:r>
        <w:tab/>
        <w:t>37.</w:t>
      </w:r>
      <w:r>
        <w:tab/>
        <w:t>Demand deposits are a type of</w:t>
      </w:r>
    </w:p>
    <w:p w14:paraId="24A5D24D" w14:textId="77777777" w:rsidR="00000000" w:rsidRDefault="00000000">
      <w:pPr>
        <w:pStyle w:val="NLa"/>
      </w:pPr>
      <w:r>
        <w:t>a.</w:t>
      </w:r>
      <w:r>
        <w:tab/>
        <w:t>checking account.</w:t>
      </w:r>
    </w:p>
    <w:p w14:paraId="0881AA38" w14:textId="77777777" w:rsidR="00000000" w:rsidRDefault="00000000">
      <w:pPr>
        <w:pStyle w:val="NLa"/>
      </w:pPr>
      <w:r>
        <w:t>b.</w:t>
      </w:r>
      <w:r>
        <w:tab/>
        <w:t>time deposit.</w:t>
      </w:r>
    </w:p>
    <w:p w14:paraId="716BDC70" w14:textId="77777777" w:rsidR="00000000" w:rsidRDefault="00000000">
      <w:pPr>
        <w:pStyle w:val="NLa"/>
      </w:pPr>
      <w:r>
        <w:t>c.</w:t>
      </w:r>
      <w:r>
        <w:tab/>
        <w:t>money market mutual fund.</w:t>
      </w:r>
    </w:p>
    <w:p w14:paraId="51F4BA6F" w14:textId="77777777" w:rsidR="00000000" w:rsidRDefault="00000000">
      <w:pPr>
        <w:pStyle w:val="NLa"/>
      </w:pPr>
      <w:r>
        <w:t>d.</w:t>
      </w:r>
      <w:r>
        <w:tab/>
        <w:t>savings deposit.</w:t>
      </w:r>
    </w:p>
    <w:p w14:paraId="34A11701" w14:textId="77777777" w:rsidR="00000000" w:rsidRDefault="00000000">
      <w:pPr>
        <w:pStyle w:val="ANS1"/>
      </w:pPr>
      <w:r>
        <w:t>ANS: A</w:t>
      </w:r>
      <w:r>
        <w:tab/>
        <w:t>PTS: 1</w:t>
      </w:r>
      <w:r>
        <w:tab/>
        <w:t>DIF: 1</w:t>
      </w:r>
      <w:r>
        <w:tab/>
        <w:t>REF: 21-1</w:t>
      </w:r>
    </w:p>
    <w:p w14:paraId="22FC63AC" w14:textId="77777777" w:rsidR="00000000" w:rsidRDefault="00000000">
      <w:pPr>
        <w:pStyle w:val="TOP"/>
      </w:pPr>
      <w:r>
        <w:t>TOP: Demand deposits</w:t>
      </w:r>
      <w:r>
        <w:tab/>
        <w:t>MSC: Definitional</w:t>
      </w:r>
    </w:p>
    <w:p w14:paraId="47887CF3" w14:textId="77777777" w:rsidR="00000000" w:rsidRDefault="00000000">
      <w:pPr>
        <w:pStyle w:val="MyNL1"/>
      </w:pPr>
      <w:r>
        <w:tab/>
        <w:t>38.</w:t>
      </w:r>
      <w:r>
        <w:tab/>
        <w:t>Demand deposits are included in</w:t>
      </w:r>
    </w:p>
    <w:p w14:paraId="5A2E4A58" w14:textId="77777777" w:rsidR="00000000" w:rsidRDefault="00000000">
      <w:pPr>
        <w:pStyle w:val="NLa"/>
      </w:pPr>
      <w:r>
        <w:t>a.</w:t>
      </w:r>
      <w:r>
        <w:tab/>
        <w:t>M1 but not M2.</w:t>
      </w:r>
    </w:p>
    <w:p w14:paraId="3CE70A87" w14:textId="77777777" w:rsidR="00000000" w:rsidRDefault="00000000">
      <w:pPr>
        <w:pStyle w:val="NLa"/>
      </w:pPr>
      <w:r>
        <w:t>b.</w:t>
      </w:r>
      <w:r>
        <w:tab/>
        <w:t>M2 but not M1.</w:t>
      </w:r>
    </w:p>
    <w:p w14:paraId="068BC0DA" w14:textId="77777777" w:rsidR="00000000" w:rsidRDefault="00000000">
      <w:pPr>
        <w:pStyle w:val="NLa"/>
      </w:pPr>
      <w:r>
        <w:t>c.</w:t>
      </w:r>
      <w:r>
        <w:tab/>
        <w:t>M1 and M2.</w:t>
      </w:r>
    </w:p>
    <w:p w14:paraId="3A721C93" w14:textId="77777777" w:rsidR="00000000" w:rsidRDefault="00000000">
      <w:pPr>
        <w:pStyle w:val="NLa"/>
      </w:pPr>
      <w:r>
        <w:t>d.</w:t>
      </w:r>
      <w:r>
        <w:tab/>
        <w:t>neither M1 nor M2.</w:t>
      </w:r>
    </w:p>
    <w:p w14:paraId="46BF01C7" w14:textId="77777777" w:rsidR="00000000" w:rsidRDefault="00000000">
      <w:pPr>
        <w:pStyle w:val="ANS1"/>
      </w:pPr>
      <w:r>
        <w:t>ANS: C</w:t>
      </w:r>
      <w:r>
        <w:tab/>
        <w:t>PTS: 1</w:t>
      </w:r>
      <w:r>
        <w:tab/>
        <w:t>DIF: 1</w:t>
      </w:r>
      <w:r>
        <w:tab/>
        <w:t>REF: 21-1</w:t>
      </w:r>
    </w:p>
    <w:p w14:paraId="28B408FC" w14:textId="77777777" w:rsidR="00000000" w:rsidRDefault="00000000">
      <w:pPr>
        <w:pStyle w:val="TOP"/>
      </w:pPr>
      <w:r>
        <w:t>TOP: M1 | M2</w:t>
      </w:r>
      <w:r>
        <w:tab/>
        <w:t>MSC: Definitional</w:t>
      </w:r>
    </w:p>
    <w:p w14:paraId="1DC96F49" w14:textId="77777777" w:rsidR="00000000" w:rsidRDefault="00000000">
      <w:pPr>
        <w:pStyle w:val="MyNL1"/>
      </w:pPr>
      <w:r>
        <w:lastRenderedPageBreak/>
        <w:tab/>
        <w:t>39.</w:t>
      </w:r>
      <w:r>
        <w:tab/>
        <w:t>Credit card limits are included in</w:t>
      </w:r>
    </w:p>
    <w:p w14:paraId="53BEFEC9" w14:textId="77777777" w:rsidR="00000000" w:rsidRDefault="00000000">
      <w:pPr>
        <w:pStyle w:val="NLa"/>
      </w:pPr>
      <w:r>
        <w:t>a.</w:t>
      </w:r>
      <w:r>
        <w:tab/>
        <w:t>M1 but not M2.</w:t>
      </w:r>
    </w:p>
    <w:p w14:paraId="614158DB" w14:textId="77777777" w:rsidR="00000000" w:rsidRDefault="00000000">
      <w:pPr>
        <w:pStyle w:val="NLa"/>
      </w:pPr>
      <w:r>
        <w:t>b.</w:t>
      </w:r>
      <w:r>
        <w:tab/>
        <w:t>M2 but not M1.</w:t>
      </w:r>
    </w:p>
    <w:p w14:paraId="22FAC2B8" w14:textId="77777777" w:rsidR="00000000" w:rsidRDefault="00000000">
      <w:pPr>
        <w:pStyle w:val="NLa"/>
      </w:pPr>
      <w:r>
        <w:t>c.</w:t>
      </w:r>
      <w:r>
        <w:tab/>
        <w:t>M1 and M2.</w:t>
      </w:r>
    </w:p>
    <w:p w14:paraId="090CDBAC" w14:textId="77777777" w:rsidR="00000000" w:rsidRDefault="00000000">
      <w:pPr>
        <w:pStyle w:val="NLa"/>
      </w:pPr>
      <w:r>
        <w:t>d.</w:t>
      </w:r>
      <w:r>
        <w:tab/>
        <w:t>neither M1 nor M2.</w:t>
      </w:r>
    </w:p>
    <w:p w14:paraId="4D540C42" w14:textId="77777777" w:rsidR="00000000" w:rsidRDefault="00000000">
      <w:pPr>
        <w:pStyle w:val="ANS1"/>
      </w:pPr>
      <w:r>
        <w:t>ANS: D</w:t>
      </w:r>
      <w:r>
        <w:tab/>
        <w:t>PTS: 1</w:t>
      </w:r>
      <w:r>
        <w:tab/>
        <w:t>DIF: 1</w:t>
      </w:r>
      <w:r>
        <w:tab/>
        <w:t>REF: 21-1</w:t>
      </w:r>
    </w:p>
    <w:p w14:paraId="2C67115A" w14:textId="77777777" w:rsidR="00000000" w:rsidRDefault="00000000">
      <w:pPr>
        <w:pStyle w:val="TOP"/>
      </w:pPr>
      <w:r>
        <w:t>TOP: M1 | M2</w:t>
      </w:r>
      <w:r>
        <w:tab/>
        <w:t>MSC: Definitional</w:t>
      </w:r>
    </w:p>
    <w:p w14:paraId="09116737" w14:textId="77777777" w:rsidR="00000000" w:rsidRDefault="00000000">
      <w:pPr>
        <w:pStyle w:val="MyNL1"/>
      </w:pPr>
      <w:r>
        <w:tab/>
        <w:t>40.</w:t>
      </w:r>
      <w:r>
        <w:tab/>
        <w:t>Savings deposits are included in</w:t>
      </w:r>
    </w:p>
    <w:p w14:paraId="7BB16153" w14:textId="77777777" w:rsidR="00000000" w:rsidRDefault="00000000">
      <w:pPr>
        <w:pStyle w:val="NLa"/>
      </w:pPr>
      <w:r>
        <w:t>a.</w:t>
      </w:r>
      <w:r>
        <w:tab/>
        <w:t>M1 but not M2.</w:t>
      </w:r>
    </w:p>
    <w:p w14:paraId="5EEF9DC5" w14:textId="77777777" w:rsidR="00000000" w:rsidRDefault="00000000">
      <w:pPr>
        <w:pStyle w:val="NLa"/>
      </w:pPr>
      <w:r>
        <w:t>b.</w:t>
      </w:r>
      <w:r>
        <w:tab/>
        <w:t>M2 but not M1.</w:t>
      </w:r>
    </w:p>
    <w:p w14:paraId="298468B5" w14:textId="77777777" w:rsidR="00000000" w:rsidRDefault="00000000">
      <w:pPr>
        <w:pStyle w:val="NLa"/>
      </w:pPr>
      <w:r>
        <w:t>c.</w:t>
      </w:r>
      <w:r>
        <w:tab/>
        <w:t>M1 and M2.</w:t>
      </w:r>
    </w:p>
    <w:p w14:paraId="57B1AEEF" w14:textId="77777777" w:rsidR="00000000" w:rsidRDefault="00000000">
      <w:pPr>
        <w:pStyle w:val="NLa"/>
      </w:pPr>
      <w:r>
        <w:t>d.</w:t>
      </w:r>
      <w:r>
        <w:tab/>
        <w:t>neither M1 nor M2.</w:t>
      </w:r>
    </w:p>
    <w:p w14:paraId="5690F617" w14:textId="77777777" w:rsidR="00000000" w:rsidRDefault="00000000">
      <w:pPr>
        <w:pStyle w:val="ANS1"/>
      </w:pPr>
      <w:r>
        <w:t>ANS: B</w:t>
      </w:r>
      <w:r>
        <w:tab/>
        <w:t>PTS: 1</w:t>
      </w:r>
      <w:r>
        <w:tab/>
        <w:t>DIF: 1</w:t>
      </w:r>
      <w:r>
        <w:tab/>
        <w:t>REF: 21-1</w:t>
      </w:r>
    </w:p>
    <w:p w14:paraId="123DC672" w14:textId="77777777" w:rsidR="00000000" w:rsidRDefault="00000000">
      <w:pPr>
        <w:pStyle w:val="TOP"/>
      </w:pPr>
      <w:r>
        <w:t>TOP: M1 | M2</w:t>
      </w:r>
      <w:r>
        <w:tab/>
        <w:t>MSC: Definitional</w:t>
      </w:r>
    </w:p>
    <w:p w14:paraId="66F2C114" w14:textId="77777777" w:rsidR="00000000" w:rsidRDefault="00000000">
      <w:pPr>
        <w:pStyle w:val="MyNL1"/>
      </w:pPr>
      <w:r>
        <w:tab/>
        <w:t>41.</w:t>
      </w:r>
      <w:r>
        <w:tab/>
        <w:t>Which of the following is included in both M1 and M2?</w:t>
      </w:r>
    </w:p>
    <w:p w14:paraId="09E608EA" w14:textId="77777777" w:rsidR="00000000" w:rsidRDefault="00000000">
      <w:pPr>
        <w:pStyle w:val="NLa"/>
      </w:pPr>
      <w:r>
        <w:t>a.</w:t>
      </w:r>
      <w:r>
        <w:tab/>
        <w:t>savings deposits</w:t>
      </w:r>
    </w:p>
    <w:p w14:paraId="58F0BB05" w14:textId="77777777" w:rsidR="00000000" w:rsidRDefault="00000000">
      <w:pPr>
        <w:pStyle w:val="NLa"/>
      </w:pPr>
      <w:r>
        <w:t>b.</w:t>
      </w:r>
      <w:r>
        <w:tab/>
        <w:t>demand deposits</w:t>
      </w:r>
    </w:p>
    <w:p w14:paraId="264389A2" w14:textId="77777777" w:rsidR="00000000" w:rsidRDefault="00000000">
      <w:pPr>
        <w:pStyle w:val="NLa"/>
      </w:pPr>
      <w:r>
        <w:t>c.</w:t>
      </w:r>
      <w:r>
        <w:tab/>
        <w:t>small time deposits</w:t>
      </w:r>
    </w:p>
    <w:p w14:paraId="0803C507" w14:textId="77777777" w:rsidR="00000000" w:rsidRDefault="00000000">
      <w:pPr>
        <w:pStyle w:val="NLa"/>
      </w:pPr>
      <w:r>
        <w:t>d.</w:t>
      </w:r>
      <w:r>
        <w:tab/>
        <w:t>money market mutual funds</w:t>
      </w:r>
    </w:p>
    <w:p w14:paraId="13AA415D" w14:textId="77777777" w:rsidR="00000000" w:rsidRDefault="00000000">
      <w:pPr>
        <w:pStyle w:val="ANS1"/>
      </w:pPr>
      <w:r>
        <w:t>ANS: B</w:t>
      </w:r>
      <w:r>
        <w:tab/>
        <w:t>PTS: 1</w:t>
      </w:r>
      <w:r>
        <w:tab/>
        <w:t>DIF: 1</w:t>
      </w:r>
      <w:r>
        <w:tab/>
        <w:t>REF: 21-1</w:t>
      </w:r>
    </w:p>
    <w:p w14:paraId="059A3985" w14:textId="77777777" w:rsidR="00000000" w:rsidRDefault="00000000">
      <w:pPr>
        <w:pStyle w:val="TOP"/>
      </w:pPr>
      <w:r>
        <w:t>TOP: M1 | M2</w:t>
      </w:r>
      <w:r>
        <w:tab/>
        <w:t>MSC: Definitional</w:t>
      </w:r>
    </w:p>
    <w:p w14:paraId="089D67A8" w14:textId="77777777" w:rsidR="00000000" w:rsidRDefault="00000000">
      <w:pPr>
        <w:pStyle w:val="MyNL1"/>
      </w:pPr>
      <w:r>
        <w:tab/>
        <w:t>42.</w:t>
      </w:r>
      <w:r>
        <w:tab/>
        <w:t>Credit cards</w:t>
      </w:r>
    </w:p>
    <w:p w14:paraId="199E3E53" w14:textId="77777777" w:rsidR="00000000" w:rsidRDefault="00000000">
      <w:pPr>
        <w:pStyle w:val="NLa"/>
      </w:pPr>
      <w:r>
        <w:t>a.</w:t>
      </w:r>
      <w:r>
        <w:tab/>
        <w:t>defer payments.</w:t>
      </w:r>
    </w:p>
    <w:p w14:paraId="66C9A2A8" w14:textId="77777777" w:rsidR="00000000" w:rsidRDefault="00000000">
      <w:pPr>
        <w:pStyle w:val="NLa"/>
      </w:pPr>
      <w:r>
        <w:t>b.</w:t>
      </w:r>
      <w:r>
        <w:tab/>
        <w:t>are a store of value.</w:t>
      </w:r>
    </w:p>
    <w:p w14:paraId="60720330" w14:textId="77777777" w:rsidR="00000000" w:rsidRDefault="00000000">
      <w:pPr>
        <w:pStyle w:val="NLa"/>
      </w:pPr>
      <w:r>
        <w:t>c.</w:t>
      </w:r>
      <w:r>
        <w:tab/>
        <w:t>have led to wider use of currency.</w:t>
      </w:r>
    </w:p>
    <w:p w14:paraId="10F12175" w14:textId="77777777" w:rsidR="00000000" w:rsidRDefault="00000000">
      <w:pPr>
        <w:pStyle w:val="NLa"/>
      </w:pPr>
      <w:r>
        <w:t>d.</w:t>
      </w:r>
      <w:r>
        <w:tab/>
        <w:t>are part of the money supply.</w:t>
      </w:r>
    </w:p>
    <w:p w14:paraId="0D9D30E4" w14:textId="77777777" w:rsidR="00000000" w:rsidRDefault="00000000">
      <w:pPr>
        <w:pStyle w:val="ANS1"/>
      </w:pPr>
      <w:r>
        <w:t>ANS: A</w:t>
      </w:r>
      <w:r>
        <w:tab/>
        <w:t>PTS: 1</w:t>
      </w:r>
      <w:r>
        <w:tab/>
        <w:t>DIF: 1</w:t>
      </w:r>
      <w:r>
        <w:tab/>
        <w:t>REF: 21-1</w:t>
      </w:r>
    </w:p>
    <w:p w14:paraId="626954D2" w14:textId="77777777" w:rsidR="00000000" w:rsidRDefault="00000000">
      <w:pPr>
        <w:pStyle w:val="TOP"/>
      </w:pPr>
      <w:r>
        <w:t>TOP: Credit cards</w:t>
      </w:r>
      <w:r>
        <w:tab/>
        <w:t>MSC: Definitional</w:t>
      </w:r>
    </w:p>
    <w:p w14:paraId="7DE7ECC1" w14:textId="77777777" w:rsidR="00000000" w:rsidRDefault="00000000">
      <w:pPr>
        <w:pStyle w:val="MyNL1"/>
      </w:pPr>
      <w:r>
        <w:tab/>
        <w:t>43.</w:t>
      </w:r>
      <w:r>
        <w:tab/>
        <w:t>Credit cards</w:t>
      </w:r>
    </w:p>
    <w:p w14:paraId="45729A9B" w14:textId="77777777" w:rsidR="00000000" w:rsidRDefault="00000000">
      <w:pPr>
        <w:pStyle w:val="NLa"/>
      </w:pPr>
      <w:r>
        <w:t>a.</w:t>
      </w:r>
      <w:r>
        <w:tab/>
        <w:t>are included in M1 but not M2.</w:t>
      </w:r>
    </w:p>
    <w:p w14:paraId="58A1F4C3" w14:textId="77777777" w:rsidR="00000000" w:rsidRDefault="00000000">
      <w:pPr>
        <w:pStyle w:val="NLa"/>
      </w:pPr>
      <w:r>
        <w:t>b.</w:t>
      </w:r>
      <w:r>
        <w:tab/>
        <w:t>are included in M1 and M2.</w:t>
      </w:r>
    </w:p>
    <w:p w14:paraId="5837CF7B" w14:textId="77777777" w:rsidR="00000000" w:rsidRDefault="00000000">
      <w:pPr>
        <w:pStyle w:val="NLa"/>
      </w:pPr>
      <w:r>
        <w:t>c.</w:t>
      </w:r>
      <w:r>
        <w:tab/>
        <w:t>are included in M2 but not M1</w:t>
      </w:r>
    </w:p>
    <w:p w14:paraId="701F7813" w14:textId="77777777" w:rsidR="00000000" w:rsidRDefault="00000000">
      <w:pPr>
        <w:pStyle w:val="NLa"/>
      </w:pPr>
      <w:r>
        <w:t>d.</w:t>
      </w:r>
      <w:r>
        <w:tab/>
        <w:t>are not included in any measure of the money supply.</w:t>
      </w:r>
    </w:p>
    <w:p w14:paraId="024E5B4E" w14:textId="77777777" w:rsidR="00000000" w:rsidRDefault="00000000">
      <w:pPr>
        <w:pStyle w:val="ANS1"/>
      </w:pPr>
      <w:r>
        <w:t>ANS: D</w:t>
      </w:r>
      <w:r>
        <w:tab/>
        <w:t>PTS: 1</w:t>
      </w:r>
      <w:r>
        <w:tab/>
        <w:t>DIF: 1</w:t>
      </w:r>
      <w:r>
        <w:tab/>
        <w:t>REF: 21-1</w:t>
      </w:r>
    </w:p>
    <w:p w14:paraId="1311701E" w14:textId="77777777" w:rsidR="00000000" w:rsidRDefault="00000000">
      <w:pPr>
        <w:pStyle w:val="TOP"/>
      </w:pPr>
      <w:r>
        <w:t>TOP: Credit cards</w:t>
      </w:r>
      <w:r>
        <w:tab/>
        <w:t>MSC: Definitional</w:t>
      </w:r>
    </w:p>
    <w:p w14:paraId="1F06EBE5" w14:textId="77777777" w:rsidR="00000000" w:rsidRDefault="00000000">
      <w:pPr>
        <w:pStyle w:val="MyNL1"/>
      </w:pPr>
      <w:r>
        <w:tab/>
        <w:t>44.</w:t>
      </w:r>
      <w:r>
        <w:tab/>
        <w:t>Debit cards</w:t>
      </w:r>
    </w:p>
    <w:p w14:paraId="67947520" w14:textId="77777777" w:rsidR="00000000" w:rsidRDefault="00000000">
      <w:pPr>
        <w:pStyle w:val="NLa"/>
      </w:pPr>
      <w:r>
        <w:t>a.</w:t>
      </w:r>
      <w:r>
        <w:tab/>
        <w:t>defer payments.</w:t>
      </w:r>
    </w:p>
    <w:p w14:paraId="455E2AA9" w14:textId="77777777" w:rsidR="00000000" w:rsidRDefault="00000000">
      <w:pPr>
        <w:pStyle w:val="NLa"/>
      </w:pPr>
      <w:r>
        <w:t>b.</w:t>
      </w:r>
      <w:r>
        <w:tab/>
        <w:t>are equivalent to credit cards.</w:t>
      </w:r>
    </w:p>
    <w:p w14:paraId="48976DA9" w14:textId="77777777" w:rsidR="00000000" w:rsidRDefault="00000000">
      <w:pPr>
        <w:pStyle w:val="NLa"/>
      </w:pPr>
      <w:r>
        <w:t>c.</w:t>
      </w:r>
      <w:r>
        <w:tab/>
        <w:t>are included in M2.</w:t>
      </w:r>
    </w:p>
    <w:p w14:paraId="7456C52F" w14:textId="77777777" w:rsidR="00000000" w:rsidRDefault="00000000">
      <w:pPr>
        <w:pStyle w:val="NLa"/>
      </w:pPr>
      <w:r>
        <w:t>d.</w:t>
      </w:r>
      <w:r>
        <w:tab/>
        <w:t>are used as a method of payment.</w:t>
      </w:r>
    </w:p>
    <w:p w14:paraId="3FD77F48" w14:textId="77777777" w:rsidR="00000000" w:rsidRDefault="00000000">
      <w:pPr>
        <w:pStyle w:val="ANS1"/>
      </w:pPr>
      <w:r>
        <w:t>ANS: D</w:t>
      </w:r>
      <w:r>
        <w:tab/>
        <w:t>PTS: 1</w:t>
      </w:r>
      <w:r>
        <w:tab/>
        <w:t>DIF: 1</w:t>
      </w:r>
      <w:r>
        <w:tab/>
        <w:t>REF: 21-1</w:t>
      </w:r>
    </w:p>
    <w:p w14:paraId="493AB384" w14:textId="77777777" w:rsidR="00000000" w:rsidRDefault="00000000">
      <w:pPr>
        <w:pStyle w:val="TOP"/>
      </w:pPr>
      <w:r>
        <w:t>TOP: Debit cards</w:t>
      </w:r>
      <w:r>
        <w:tab/>
      </w:r>
      <w:r>
        <w:tab/>
        <w:t>MSC: Definitional</w:t>
      </w:r>
    </w:p>
    <w:p w14:paraId="6C0597EE" w14:textId="77777777" w:rsidR="00000000" w:rsidRDefault="00000000">
      <w:pPr>
        <w:pStyle w:val="MyNL1"/>
      </w:pPr>
      <w:r>
        <w:tab/>
        <w:t>45.</w:t>
      </w:r>
      <w:r>
        <w:tab/>
        <w:t>Which of the following defer payments?</w:t>
      </w:r>
    </w:p>
    <w:p w14:paraId="2DA28285" w14:textId="77777777" w:rsidR="00000000" w:rsidRDefault="00000000">
      <w:pPr>
        <w:pStyle w:val="NLa"/>
      </w:pPr>
      <w:r>
        <w:t>a.</w:t>
      </w:r>
      <w:r>
        <w:tab/>
        <w:t>credit cards and debit cards</w:t>
      </w:r>
    </w:p>
    <w:p w14:paraId="4E75E1F0" w14:textId="77777777" w:rsidR="00000000" w:rsidRDefault="00000000">
      <w:pPr>
        <w:pStyle w:val="NLa"/>
      </w:pPr>
      <w:r>
        <w:t>b.</w:t>
      </w:r>
      <w:r>
        <w:tab/>
        <w:t>neither credit cards or debit cards</w:t>
      </w:r>
    </w:p>
    <w:p w14:paraId="1B6981D1" w14:textId="77777777" w:rsidR="00000000" w:rsidRDefault="00000000">
      <w:pPr>
        <w:pStyle w:val="NLa"/>
      </w:pPr>
      <w:r>
        <w:t>c.</w:t>
      </w:r>
      <w:r>
        <w:tab/>
        <w:t>credit cards but not debit cards</w:t>
      </w:r>
    </w:p>
    <w:p w14:paraId="39A5E94C" w14:textId="77777777" w:rsidR="00000000" w:rsidRDefault="00000000">
      <w:pPr>
        <w:pStyle w:val="NLa"/>
      </w:pPr>
      <w:r>
        <w:t>d.</w:t>
      </w:r>
      <w:r>
        <w:tab/>
        <w:t>debit cards but not credit cards</w:t>
      </w:r>
    </w:p>
    <w:p w14:paraId="2CF3CF31" w14:textId="77777777" w:rsidR="00000000" w:rsidRDefault="00000000">
      <w:pPr>
        <w:pStyle w:val="ANS1"/>
      </w:pPr>
      <w:r>
        <w:t>ANS: C</w:t>
      </w:r>
      <w:r>
        <w:tab/>
        <w:t>PTS: 1</w:t>
      </w:r>
      <w:r>
        <w:tab/>
        <w:t>DIF: 1</w:t>
      </w:r>
      <w:r>
        <w:tab/>
        <w:t>REF: 21-1</w:t>
      </w:r>
    </w:p>
    <w:p w14:paraId="206068B0" w14:textId="77777777" w:rsidR="00000000" w:rsidRDefault="00000000">
      <w:pPr>
        <w:pStyle w:val="TOP"/>
      </w:pPr>
      <w:r>
        <w:t>TOP: Credit cards | Debit cards</w:t>
      </w:r>
      <w:r>
        <w:tab/>
        <w:t>MSC: Definitional</w:t>
      </w:r>
    </w:p>
    <w:p w14:paraId="2D9CF245" w14:textId="77777777" w:rsidR="00000000" w:rsidRDefault="00000000">
      <w:pPr>
        <w:pStyle w:val="Txt"/>
        <w:keepNext/>
        <w:spacing w:before="240"/>
        <w:ind w:left="0"/>
      </w:pPr>
      <w:r>
        <w:lastRenderedPageBreak/>
        <w:t>Use the (hypothetical) information in the following table to answer the following Questions.</w:t>
      </w:r>
    </w:p>
    <w:p w14:paraId="7906FBBB" w14:textId="77777777" w:rsidR="00000000" w:rsidRDefault="00000000">
      <w:pPr>
        <w:pStyle w:val="CAP"/>
      </w:pPr>
      <w:r>
        <w:t>Table 21-1</w:t>
      </w:r>
    </w:p>
    <w:tbl>
      <w:tblPr>
        <w:tblW w:w="0" w:type="auto"/>
        <w:tblInd w:w="-18" w:type="dxa"/>
        <w:tblLayout w:type="fixed"/>
        <w:tblCellMar>
          <w:left w:w="90" w:type="dxa"/>
          <w:right w:w="90" w:type="dxa"/>
        </w:tblCellMar>
        <w:tblLook w:val="0000" w:firstRow="0" w:lastRow="0" w:firstColumn="0" w:lastColumn="0" w:noHBand="0" w:noVBand="0"/>
      </w:tblPr>
      <w:tblGrid>
        <w:gridCol w:w="3708"/>
        <w:gridCol w:w="3060"/>
      </w:tblGrid>
      <w:tr w:rsidR="00000000" w14:paraId="71916D85" w14:textId="77777777">
        <w:tblPrEx>
          <w:tblCellMar>
            <w:top w:w="0" w:type="dxa"/>
            <w:bottom w:w="0" w:type="dxa"/>
          </w:tblCellMar>
        </w:tblPrEx>
        <w:tc>
          <w:tcPr>
            <w:tcW w:w="3708" w:type="dxa"/>
            <w:tcBorders>
              <w:top w:val="single" w:sz="6" w:space="0" w:color="000000"/>
              <w:left w:val="single" w:sz="6" w:space="0" w:color="000000"/>
              <w:bottom w:val="single" w:sz="6" w:space="0" w:color="000000"/>
              <w:right w:val="single" w:sz="6" w:space="0" w:color="000000"/>
            </w:tcBorders>
          </w:tcPr>
          <w:p w14:paraId="1BF43DC1" w14:textId="77777777" w:rsidR="00000000" w:rsidRDefault="00000000">
            <w:pPr>
              <w:rPr>
                <w:sz w:val="20"/>
              </w:rPr>
            </w:pPr>
            <w:r>
              <w:rPr>
                <w:sz w:val="20"/>
              </w:rPr>
              <w:t>Type of Money</w:t>
            </w:r>
          </w:p>
        </w:tc>
        <w:tc>
          <w:tcPr>
            <w:tcW w:w="3060" w:type="dxa"/>
            <w:tcBorders>
              <w:top w:val="single" w:sz="6" w:space="0" w:color="000000"/>
              <w:left w:val="single" w:sz="6" w:space="0" w:color="000000"/>
              <w:bottom w:val="single" w:sz="6" w:space="0" w:color="000000"/>
              <w:right w:val="single" w:sz="6" w:space="0" w:color="000000"/>
            </w:tcBorders>
          </w:tcPr>
          <w:p w14:paraId="03F1E2AB" w14:textId="77777777" w:rsidR="00000000" w:rsidRDefault="00000000">
            <w:pPr>
              <w:rPr>
                <w:sz w:val="20"/>
              </w:rPr>
            </w:pPr>
            <w:r>
              <w:rPr>
                <w:sz w:val="20"/>
              </w:rPr>
              <w:t>Amount</w:t>
            </w:r>
          </w:p>
        </w:tc>
      </w:tr>
      <w:tr w:rsidR="00000000" w14:paraId="29757755" w14:textId="77777777">
        <w:tblPrEx>
          <w:tblCellMar>
            <w:top w:w="0" w:type="dxa"/>
            <w:bottom w:w="0" w:type="dxa"/>
          </w:tblCellMar>
        </w:tblPrEx>
        <w:tc>
          <w:tcPr>
            <w:tcW w:w="3708" w:type="dxa"/>
            <w:tcBorders>
              <w:top w:val="single" w:sz="6" w:space="0" w:color="000000"/>
              <w:left w:val="single" w:sz="6" w:space="0" w:color="000000"/>
              <w:bottom w:val="single" w:sz="6" w:space="0" w:color="000000"/>
              <w:right w:val="single" w:sz="6" w:space="0" w:color="000000"/>
            </w:tcBorders>
          </w:tcPr>
          <w:p w14:paraId="73237861" w14:textId="77777777" w:rsidR="00000000" w:rsidRDefault="00000000">
            <w:pPr>
              <w:rPr>
                <w:sz w:val="20"/>
              </w:rPr>
            </w:pPr>
            <w:r>
              <w:rPr>
                <w:sz w:val="20"/>
              </w:rPr>
              <w:t>Large time deposits</w:t>
            </w:r>
          </w:p>
        </w:tc>
        <w:tc>
          <w:tcPr>
            <w:tcW w:w="3060" w:type="dxa"/>
            <w:tcBorders>
              <w:top w:val="single" w:sz="6" w:space="0" w:color="000000"/>
              <w:left w:val="single" w:sz="6" w:space="0" w:color="000000"/>
              <w:bottom w:val="single" w:sz="6" w:space="0" w:color="000000"/>
              <w:right w:val="single" w:sz="6" w:space="0" w:color="000000"/>
            </w:tcBorders>
          </w:tcPr>
          <w:p w14:paraId="32CE2530" w14:textId="77777777" w:rsidR="00000000" w:rsidRDefault="00000000">
            <w:pPr>
              <w:rPr>
                <w:sz w:val="20"/>
              </w:rPr>
            </w:pPr>
            <w:r>
              <w:rPr>
                <w:sz w:val="20"/>
              </w:rPr>
              <w:t>$80 billion</w:t>
            </w:r>
          </w:p>
        </w:tc>
      </w:tr>
      <w:tr w:rsidR="00000000" w14:paraId="5768739A" w14:textId="77777777">
        <w:tblPrEx>
          <w:tblCellMar>
            <w:top w:w="0" w:type="dxa"/>
            <w:bottom w:w="0" w:type="dxa"/>
          </w:tblCellMar>
        </w:tblPrEx>
        <w:tc>
          <w:tcPr>
            <w:tcW w:w="3708" w:type="dxa"/>
            <w:tcBorders>
              <w:top w:val="single" w:sz="6" w:space="0" w:color="000000"/>
              <w:left w:val="single" w:sz="6" w:space="0" w:color="000000"/>
              <w:bottom w:val="single" w:sz="6" w:space="0" w:color="000000"/>
              <w:right w:val="single" w:sz="6" w:space="0" w:color="000000"/>
            </w:tcBorders>
          </w:tcPr>
          <w:p w14:paraId="1A6FCA01" w14:textId="77777777" w:rsidR="00000000" w:rsidRDefault="00000000">
            <w:pPr>
              <w:rPr>
                <w:sz w:val="20"/>
              </w:rPr>
            </w:pPr>
            <w:r>
              <w:rPr>
                <w:sz w:val="20"/>
              </w:rPr>
              <w:t>Small time deposits</w:t>
            </w:r>
          </w:p>
        </w:tc>
        <w:tc>
          <w:tcPr>
            <w:tcW w:w="3060" w:type="dxa"/>
            <w:tcBorders>
              <w:top w:val="single" w:sz="6" w:space="0" w:color="000000"/>
              <w:left w:val="single" w:sz="6" w:space="0" w:color="000000"/>
              <w:bottom w:val="single" w:sz="6" w:space="0" w:color="000000"/>
              <w:right w:val="single" w:sz="6" w:space="0" w:color="000000"/>
            </w:tcBorders>
          </w:tcPr>
          <w:p w14:paraId="4DA53ED6" w14:textId="77777777" w:rsidR="00000000" w:rsidRDefault="00000000">
            <w:pPr>
              <w:rPr>
                <w:sz w:val="20"/>
              </w:rPr>
            </w:pPr>
            <w:r>
              <w:rPr>
                <w:sz w:val="20"/>
              </w:rPr>
              <w:t>$75 billion</w:t>
            </w:r>
          </w:p>
        </w:tc>
      </w:tr>
      <w:tr w:rsidR="00000000" w14:paraId="16CF50FD" w14:textId="77777777">
        <w:tblPrEx>
          <w:tblCellMar>
            <w:top w:w="0" w:type="dxa"/>
            <w:bottom w:w="0" w:type="dxa"/>
          </w:tblCellMar>
        </w:tblPrEx>
        <w:tc>
          <w:tcPr>
            <w:tcW w:w="3708" w:type="dxa"/>
            <w:tcBorders>
              <w:top w:val="single" w:sz="6" w:space="0" w:color="000000"/>
              <w:left w:val="single" w:sz="6" w:space="0" w:color="000000"/>
              <w:bottom w:val="single" w:sz="6" w:space="0" w:color="000000"/>
              <w:right w:val="single" w:sz="6" w:space="0" w:color="000000"/>
            </w:tcBorders>
          </w:tcPr>
          <w:p w14:paraId="5D27CF4F" w14:textId="77777777" w:rsidR="00000000" w:rsidRDefault="00000000">
            <w:pPr>
              <w:rPr>
                <w:sz w:val="20"/>
              </w:rPr>
            </w:pPr>
            <w:r>
              <w:rPr>
                <w:sz w:val="20"/>
              </w:rPr>
              <w:t>Demand deposits</w:t>
            </w:r>
          </w:p>
        </w:tc>
        <w:tc>
          <w:tcPr>
            <w:tcW w:w="3060" w:type="dxa"/>
            <w:tcBorders>
              <w:top w:val="single" w:sz="6" w:space="0" w:color="000000"/>
              <w:left w:val="single" w:sz="6" w:space="0" w:color="000000"/>
              <w:bottom w:val="single" w:sz="6" w:space="0" w:color="000000"/>
              <w:right w:val="single" w:sz="6" w:space="0" w:color="000000"/>
            </w:tcBorders>
          </w:tcPr>
          <w:p w14:paraId="5B48E6E9" w14:textId="77777777" w:rsidR="00000000" w:rsidRDefault="00000000">
            <w:pPr>
              <w:rPr>
                <w:sz w:val="20"/>
              </w:rPr>
            </w:pPr>
            <w:r>
              <w:rPr>
                <w:sz w:val="20"/>
              </w:rPr>
              <w:t>$75 billion</w:t>
            </w:r>
          </w:p>
        </w:tc>
      </w:tr>
      <w:tr w:rsidR="00000000" w14:paraId="4AE873F7" w14:textId="77777777">
        <w:tblPrEx>
          <w:tblCellMar>
            <w:top w:w="0" w:type="dxa"/>
            <w:bottom w:w="0" w:type="dxa"/>
          </w:tblCellMar>
        </w:tblPrEx>
        <w:tc>
          <w:tcPr>
            <w:tcW w:w="3708" w:type="dxa"/>
            <w:tcBorders>
              <w:top w:val="single" w:sz="6" w:space="0" w:color="000000"/>
              <w:left w:val="single" w:sz="6" w:space="0" w:color="000000"/>
              <w:bottom w:val="single" w:sz="6" w:space="0" w:color="000000"/>
              <w:right w:val="single" w:sz="6" w:space="0" w:color="000000"/>
            </w:tcBorders>
          </w:tcPr>
          <w:p w14:paraId="2A62B34F" w14:textId="77777777" w:rsidR="00000000" w:rsidRDefault="00000000">
            <w:pPr>
              <w:rPr>
                <w:sz w:val="20"/>
              </w:rPr>
            </w:pPr>
            <w:r>
              <w:rPr>
                <w:sz w:val="20"/>
              </w:rPr>
              <w:t>Other checkable deposits</w:t>
            </w:r>
          </w:p>
        </w:tc>
        <w:tc>
          <w:tcPr>
            <w:tcW w:w="3060" w:type="dxa"/>
            <w:tcBorders>
              <w:top w:val="single" w:sz="6" w:space="0" w:color="000000"/>
              <w:left w:val="single" w:sz="6" w:space="0" w:color="000000"/>
              <w:bottom w:val="single" w:sz="6" w:space="0" w:color="000000"/>
              <w:right w:val="single" w:sz="6" w:space="0" w:color="000000"/>
            </w:tcBorders>
          </w:tcPr>
          <w:p w14:paraId="2785966C" w14:textId="77777777" w:rsidR="00000000" w:rsidRDefault="00000000">
            <w:pPr>
              <w:rPr>
                <w:sz w:val="20"/>
              </w:rPr>
            </w:pPr>
            <w:r>
              <w:rPr>
                <w:sz w:val="20"/>
              </w:rPr>
              <w:t>$40 billion</w:t>
            </w:r>
          </w:p>
        </w:tc>
      </w:tr>
      <w:tr w:rsidR="00000000" w14:paraId="65E3D344" w14:textId="77777777">
        <w:tblPrEx>
          <w:tblCellMar>
            <w:top w:w="0" w:type="dxa"/>
            <w:bottom w:w="0" w:type="dxa"/>
          </w:tblCellMar>
        </w:tblPrEx>
        <w:tc>
          <w:tcPr>
            <w:tcW w:w="3708" w:type="dxa"/>
            <w:tcBorders>
              <w:top w:val="single" w:sz="6" w:space="0" w:color="000000"/>
              <w:left w:val="single" w:sz="6" w:space="0" w:color="000000"/>
              <w:bottom w:val="single" w:sz="6" w:space="0" w:color="000000"/>
              <w:right w:val="single" w:sz="6" w:space="0" w:color="000000"/>
            </w:tcBorders>
          </w:tcPr>
          <w:p w14:paraId="52B5B68D" w14:textId="77777777" w:rsidR="00000000" w:rsidRDefault="00000000">
            <w:pPr>
              <w:rPr>
                <w:sz w:val="20"/>
              </w:rPr>
            </w:pPr>
            <w:r>
              <w:rPr>
                <w:sz w:val="20"/>
              </w:rPr>
              <w:t>Savings deposits</w:t>
            </w:r>
          </w:p>
        </w:tc>
        <w:tc>
          <w:tcPr>
            <w:tcW w:w="3060" w:type="dxa"/>
            <w:tcBorders>
              <w:top w:val="single" w:sz="6" w:space="0" w:color="000000"/>
              <w:left w:val="single" w:sz="6" w:space="0" w:color="000000"/>
              <w:bottom w:val="single" w:sz="6" w:space="0" w:color="000000"/>
              <w:right w:val="single" w:sz="6" w:space="0" w:color="000000"/>
            </w:tcBorders>
          </w:tcPr>
          <w:p w14:paraId="202927AD" w14:textId="77777777" w:rsidR="00000000" w:rsidRDefault="00000000">
            <w:pPr>
              <w:rPr>
                <w:sz w:val="20"/>
              </w:rPr>
            </w:pPr>
            <w:r>
              <w:rPr>
                <w:sz w:val="20"/>
              </w:rPr>
              <w:t>$10 billion</w:t>
            </w:r>
          </w:p>
        </w:tc>
      </w:tr>
      <w:tr w:rsidR="00000000" w14:paraId="217B41CB" w14:textId="77777777">
        <w:tblPrEx>
          <w:tblCellMar>
            <w:top w:w="0" w:type="dxa"/>
            <w:bottom w:w="0" w:type="dxa"/>
          </w:tblCellMar>
        </w:tblPrEx>
        <w:tc>
          <w:tcPr>
            <w:tcW w:w="3708" w:type="dxa"/>
            <w:tcBorders>
              <w:top w:val="single" w:sz="6" w:space="0" w:color="000000"/>
              <w:left w:val="single" w:sz="6" w:space="0" w:color="000000"/>
              <w:bottom w:val="single" w:sz="6" w:space="0" w:color="000000"/>
              <w:right w:val="single" w:sz="6" w:space="0" w:color="000000"/>
            </w:tcBorders>
          </w:tcPr>
          <w:p w14:paraId="702CB31D" w14:textId="77777777" w:rsidR="00000000" w:rsidRDefault="00000000">
            <w:pPr>
              <w:rPr>
                <w:sz w:val="20"/>
              </w:rPr>
            </w:pPr>
            <w:r>
              <w:rPr>
                <w:sz w:val="20"/>
              </w:rPr>
              <w:t>Travelers’ checks</w:t>
            </w:r>
          </w:p>
        </w:tc>
        <w:tc>
          <w:tcPr>
            <w:tcW w:w="3060" w:type="dxa"/>
            <w:tcBorders>
              <w:top w:val="single" w:sz="6" w:space="0" w:color="000000"/>
              <w:left w:val="single" w:sz="6" w:space="0" w:color="000000"/>
              <w:bottom w:val="single" w:sz="6" w:space="0" w:color="000000"/>
              <w:right w:val="single" w:sz="6" w:space="0" w:color="000000"/>
            </w:tcBorders>
          </w:tcPr>
          <w:p w14:paraId="7DE05073" w14:textId="77777777" w:rsidR="00000000" w:rsidRDefault="00000000">
            <w:pPr>
              <w:rPr>
                <w:sz w:val="20"/>
              </w:rPr>
            </w:pPr>
            <w:r>
              <w:rPr>
                <w:sz w:val="20"/>
              </w:rPr>
              <w:t>$1 billion</w:t>
            </w:r>
          </w:p>
        </w:tc>
      </w:tr>
      <w:tr w:rsidR="00000000" w14:paraId="628E9DD1" w14:textId="77777777">
        <w:tblPrEx>
          <w:tblCellMar>
            <w:top w:w="0" w:type="dxa"/>
            <w:bottom w:w="0" w:type="dxa"/>
          </w:tblCellMar>
        </w:tblPrEx>
        <w:tc>
          <w:tcPr>
            <w:tcW w:w="3708" w:type="dxa"/>
            <w:tcBorders>
              <w:top w:val="single" w:sz="6" w:space="0" w:color="000000"/>
              <w:left w:val="single" w:sz="6" w:space="0" w:color="000000"/>
              <w:bottom w:val="single" w:sz="6" w:space="0" w:color="000000"/>
              <w:right w:val="single" w:sz="6" w:space="0" w:color="000000"/>
            </w:tcBorders>
          </w:tcPr>
          <w:p w14:paraId="1097BF86" w14:textId="77777777" w:rsidR="00000000" w:rsidRDefault="00000000">
            <w:pPr>
              <w:rPr>
                <w:sz w:val="20"/>
              </w:rPr>
            </w:pPr>
            <w:r>
              <w:rPr>
                <w:sz w:val="20"/>
              </w:rPr>
              <w:t>Money market mutual funds</w:t>
            </w:r>
          </w:p>
        </w:tc>
        <w:tc>
          <w:tcPr>
            <w:tcW w:w="3060" w:type="dxa"/>
            <w:tcBorders>
              <w:top w:val="single" w:sz="6" w:space="0" w:color="000000"/>
              <w:left w:val="single" w:sz="6" w:space="0" w:color="000000"/>
              <w:bottom w:val="single" w:sz="6" w:space="0" w:color="000000"/>
              <w:right w:val="single" w:sz="6" w:space="0" w:color="000000"/>
            </w:tcBorders>
          </w:tcPr>
          <w:p w14:paraId="289B22B1" w14:textId="77777777" w:rsidR="00000000" w:rsidRDefault="00000000">
            <w:pPr>
              <w:rPr>
                <w:sz w:val="20"/>
              </w:rPr>
            </w:pPr>
            <w:r>
              <w:rPr>
                <w:sz w:val="20"/>
              </w:rPr>
              <w:t>$15 billion</w:t>
            </w:r>
          </w:p>
        </w:tc>
      </w:tr>
      <w:tr w:rsidR="00000000" w14:paraId="016091A9" w14:textId="77777777">
        <w:tblPrEx>
          <w:tblCellMar>
            <w:top w:w="0" w:type="dxa"/>
            <w:bottom w:w="0" w:type="dxa"/>
          </w:tblCellMar>
        </w:tblPrEx>
        <w:tc>
          <w:tcPr>
            <w:tcW w:w="3708" w:type="dxa"/>
            <w:tcBorders>
              <w:top w:val="single" w:sz="6" w:space="0" w:color="000000"/>
              <w:left w:val="single" w:sz="6" w:space="0" w:color="000000"/>
              <w:bottom w:val="single" w:sz="6" w:space="0" w:color="000000"/>
              <w:right w:val="single" w:sz="6" w:space="0" w:color="000000"/>
            </w:tcBorders>
          </w:tcPr>
          <w:p w14:paraId="144939A3" w14:textId="77777777" w:rsidR="00000000" w:rsidRDefault="00000000">
            <w:pPr>
              <w:rPr>
                <w:sz w:val="20"/>
              </w:rPr>
            </w:pPr>
            <w:r>
              <w:rPr>
                <w:sz w:val="20"/>
              </w:rPr>
              <w:t>Currency</w:t>
            </w:r>
          </w:p>
        </w:tc>
        <w:tc>
          <w:tcPr>
            <w:tcW w:w="3060" w:type="dxa"/>
            <w:tcBorders>
              <w:top w:val="single" w:sz="6" w:space="0" w:color="000000"/>
              <w:left w:val="single" w:sz="6" w:space="0" w:color="000000"/>
              <w:bottom w:val="single" w:sz="6" w:space="0" w:color="000000"/>
              <w:right w:val="single" w:sz="6" w:space="0" w:color="000000"/>
            </w:tcBorders>
          </w:tcPr>
          <w:p w14:paraId="5834EC78" w14:textId="77777777" w:rsidR="00000000" w:rsidRDefault="00000000">
            <w:pPr>
              <w:rPr>
                <w:sz w:val="20"/>
              </w:rPr>
            </w:pPr>
            <w:r>
              <w:rPr>
                <w:sz w:val="20"/>
              </w:rPr>
              <w:t>$100 billion</w:t>
            </w:r>
          </w:p>
        </w:tc>
      </w:tr>
      <w:tr w:rsidR="00000000" w14:paraId="6B10C6EA" w14:textId="77777777">
        <w:tblPrEx>
          <w:tblCellMar>
            <w:top w:w="0" w:type="dxa"/>
            <w:bottom w:w="0" w:type="dxa"/>
          </w:tblCellMar>
        </w:tblPrEx>
        <w:tc>
          <w:tcPr>
            <w:tcW w:w="3708" w:type="dxa"/>
            <w:tcBorders>
              <w:top w:val="single" w:sz="6" w:space="0" w:color="000000"/>
              <w:left w:val="single" w:sz="6" w:space="0" w:color="000000"/>
              <w:bottom w:val="single" w:sz="6" w:space="0" w:color="000000"/>
              <w:right w:val="single" w:sz="6" w:space="0" w:color="000000"/>
            </w:tcBorders>
          </w:tcPr>
          <w:p w14:paraId="70C0C09B" w14:textId="77777777" w:rsidR="00000000" w:rsidRDefault="00000000">
            <w:pPr>
              <w:rPr>
                <w:sz w:val="20"/>
              </w:rPr>
            </w:pPr>
            <w:r>
              <w:rPr>
                <w:sz w:val="20"/>
              </w:rPr>
              <w:t>SDRs</w:t>
            </w:r>
          </w:p>
        </w:tc>
        <w:tc>
          <w:tcPr>
            <w:tcW w:w="3060" w:type="dxa"/>
            <w:tcBorders>
              <w:top w:val="single" w:sz="6" w:space="0" w:color="000000"/>
              <w:left w:val="single" w:sz="6" w:space="0" w:color="000000"/>
              <w:bottom w:val="single" w:sz="6" w:space="0" w:color="000000"/>
              <w:right w:val="single" w:sz="6" w:space="0" w:color="000000"/>
            </w:tcBorders>
          </w:tcPr>
          <w:p w14:paraId="2DA9EDB3" w14:textId="77777777" w:rsidR="00000000" w:rsidRDefault="00000000">
            <w:pPr>
              <w:rPr>
                <w:sz w:val="20"/>
              </w:rPr>
            </w:pPr>
            <w:r>
              <w:rPr>
                <w:sz w:val="20"/>
              </w:rPr>
              <w:t>$10 billion</w:t>
            </w:r>
          </w:p>
        </w:tc>
      </w:tr>
      <w:tr w:rsidR="00000000" w14:paraId="343CEBDA" w14:textId="77777777">
        <w:tblPrEx>
          <w:tblCellMar>
            <w:top w:w="0" w:type="dxa"/>
            <w:bottom w:w="0" w:type="dxa"/>
          </w:tblCellMar>
        </w:tblPrEx>
        <w:tc>
          <w:tcPr>
            <w:tcW w:w="3708" w:type="dxa"/>
            <w:tcBorders>
              <w:top w:val="single" w:sz="6" w:space="0" w:color="000000"/>
              <w:left w:val="single" w:sz="6" w:space="0" w:color="000000"/>
              <w:bottom w:val="single" w:sz="6" w:space="0" w:color="000000"/>
              <w:right w:val="single" w:sz="6" w:space="0" w:color="000000"/>
            </w:tcBorders>
          </w:tcPr>
          <w:p w14:paraId="7DABE582" w14:textId="77777777" w:rsidR="00000000" w:rsidRDefault="00000000">
            <w:pPr>
              <w:rPr>
                <w:sz w:val="20"/>
              </w:rPr>
            </w:pPr>
            <w:r>
              <w:rPr>
                <w:sz w:val="20"/>
              </w:rPr>
              <w:t>Miscellaneous categories of M2</w:t>
            </w:r>
          </w:p>
        </w:tc>
        <w:tc>
          <w:tcPr>
            <w:tcW w:w="3060" w:type="dxa"/>
            <w:tcBorders>
              <w:top w:val="single" w:sz="6" w:space="0" w:color="000000"/>
              <w:left w:val="single" w:sz="6" w:space="0" w:color="000000"/>
              <w:bottom w:val="single" w:sz="6" w:space="0" w:color="000000"/>
              <w:right w:val="single" w:sz="6" w:space="0" w:color="000000"/>
            </w:tcBorders>
          </w:tcPr>
          <w:p w14:paraId="469098A6" w14:textId="77777777" w:rsidR="00000000" w:rsidRDefault="00000000">
            <w:pPr>
              <w:rPr>
                <w:sz w:val="20"/>
              </w:rPr>
            </w:pPr>
            <w:r>
              <w:rPr>
                <w:sz w:val="20"/>
              </w:rPr>
              <w:t>$25 billion</w:t>
            </w:r>
          </w:p>
        </w:tc>
      </w:tr>
    </w:tbl>
    <w:p w14:paraId="2030D1FB" w14:textId="77777777" w:rsidR="00000000" w:rsidRDefault="00000000">
      <w:pPr>
        <w:pStyle w:val="Txt"/>
      </w:pPr>
    </w:p>
    <w:p w14:paraId="0BF43E1D" w14:textId="77777777" w:rsidR="00000000" w:rsidRDefault="00000000">
      <w:pPr>
        <w:pStyle w:val="MyNL1"/>
      </w:pPr>
      <w:r>
        <w:tab/>
        <w:t>46.</w:t>
      </w:r>
      <w:r>
        <w:tab/>
      </w:r>
      <w:r>
        <w:rPr>
          <w:b/>
        </w:rPr>
        <w:t>Refer to Table 21-1</w:t>
      </w:r>
      <w:r>
        <w:t>. What is the M1 money supply?</w:t>
      </w:r>
    </w:p>
    <w:p w14:paraId="33FF8D4B" w14:textId="77777777" w:rsidR="00000000" w:rsidRDefault="00000000">
      <w:pPr>
        <w:pStyle w:val="NLa"/>
      </w:pPr>
      <w:r>
        <w:t>a.</w:t>
      </w:r>
      <w:r>
        <w:tab/>
        <w:t>$215 billion</w:t>
      </w:r>
    </w:p>
    <w:p w14:paraId="6DDC36E8" w14:textId="77777777" w:rsidR="00000000" w:rsidRDefault="00000000">
      <w:pPr>
        <w:pStyle w:val="NLa"/>
      </w:pPr>
      <w:r>
        <w:t>b.</w:t>
      </w:r>
      <w:r>
        <w:tab/>
        <w:t>$216 billion</w:t>
      </w:r>
    </w:p>
    <w:p w14:paraId="3433591E" w14:textId="77777777" w:rsidR="00000000" w:rsidRDefault="00000000">
      <w:pPr>
        <w:pStyle w:val="NLa"/>
      </w:pPr>
      <w:r>
        <w:t>c.</w:t>
      </w:r>
      <w:r>
        <w:tab/>
        <w:t>$226 billion</w:t>
      </w:r>
    </w:p>
    <w:p w14:paraId="30EEB109" w14:textId="77777777" w:rsidR="00000000" w:rsidRDefault="00000000">
      <w:pPr>
        <w:pStyle w:val="NLa"/>
      </w:pPr>
      <w:r>
        <w:t>d.</w:t>
      </w:r>
      <w:r>
        <w:tab/>
        <w:t>$301 billion</w:t>
      </w:r>
    </w:p>
    <w:p w14:paraId="500A77A4" w14:textId="77777777" w:rsidR="00000000" w:rsidRDefault="00000000">
      <w:pPr>
        <w:pStyle w:val="ANS1"/>
      </w:pPr>
      <w:r>
        <w:t>ANS: B</w:t>
      </w:r>
      <w:r>
        <w:tab/>
        <w:t>PTS: 1</w:t>
      </w:r>
      <w:r>
        <w:tab/>
        <w:t>DIF: 2</w:t>
      </w:r>
      <w:r>
        <w:tab/>
        <w:t>REF: 21-1</w:t>
      </w:r>
    </w:p>
    <w:p w14:paraId="3C9CB275" w14:textId="77777777" w:rsidR="00000000" w:rsidRDefault="00000000">
      <w:pPr>
        <w:pStyle w:val="TOP"/>
      </w:pPr>
      <w:r>
        <w:t>TOP: M1</w:t>
      </w:r>
      <w:r>
        <w:tab/>
        <w:t>MSC: Applicative</w:t>
      </w:r>
    </w:p>
    <w:p w14:paraId="62771136" w14:textId="77777777" w:rsidR="00000000" w:rsidRDefault="00000000">
      <w:pPr>
        <w:pStyle w:val="MyNL1"/>
      </w:pPr>
      <w:r>
        <w:tab/>
        <w:t>47.</w:t>
      </w:r>
      <w:r>
        <w:tab/>
      </w:r>
      <w:r>
        <w:rPr>
          <w:b/>
        </w:rPr>
        <w:t>Refer to Table 21-1</w:t>
      </w:r>
      <w:r>
        <w:t>. What is the M2 money supply?</w:t>
      </w:r>
    </w:p>
    <w:p w14:paraId="0CDC353D" w14:textId="77777777" w:rsidR="00000000" w:rsidRDefault="00000000">
      <w:pPr>
        <w:pStyle w:val="NLa"/>
      </w:pPr>
      <w:r>
        <w:t>a.</w:t>
      </w:r>
      <w:r>
        <w:tab/>
        <w:t>$125 billion</w:t>
      </w:r>
    </w:p>
    <w:p w14:paraId="76F318DC" w14:textId="77777777" w:rsidR="00000000" w:rsidRDefault="00000000">
      <w:pPr>
        <w:pStyle w:val="NLa"/>
      </w:pPr>
      <w:r>
        <w:t>b.</w:t>
      </w:r>
      <w:r>
        <w:tab/>
        <w:t>$341 billion</w:t>
      </w:r>
    </w:p>
    <w:p w14:paraId="670D967F" w14:textId="77777777" w:rsidR="00000000" w:rsidRDefault="00000000">
      <w:pPr>
        <w:pStyle w:val="NLa"/>
      </w:pPr>
      <w:r>
        <w:t>c.</w:t>
      </w:r>
      <w:r>
        <w:tab/>
        <w:t>$421 billion</w:t>
      </w:r>
    </w:p>
    <w:p w14:paraId="0F53799B" w14:textId="77777777" w:rsidR="00000000" w:rsidRDefault="00000000">
      <w:pPr>
        <w:pStyle w:val="NLa"/>
      </w:pPr>
      <w:r>
        <w:t>d.</w:t>
      </w:r>
      <w:r>
        <w:tab/>
        <w:t>$431 billion</w:t>
      </w:r>
    </w:p>
    <w:p w14:paraId="106CDF44" w14:textId="77777777" w:rsidR="00000000" w:rsidRDefault="00000000">
      <w:pPr>
        <w:pStyle w:val="ANS1"/>
      </w:pPr>
      <w:r>
        <w:t>ANS: B</w:t>
      </w:r>
      <w:r>
        <w:tab/>
        <w:t>PTS: 1</w:t>
      </w:r>
      <w:r>
        <w:tab/>
        <w:t>DIF: 2</w:t>
      </w:r>
      <w:r>
        <w:tab/>
        <w:t>REF: 21-1</w:t>
      </w:r>
    </w:p>
    <w:p w14:paraId="3BBDF0C5" w14:textId="77777777" w:rsidR="00000000" w:rsidRDefault="00000000">
      <w:pPr>
        <w:pStyle w:val="TOP"/>
      </w:pPr>
      <w:r>
        <w:t>TOP: M2</w:t>
      </w:r>
      <w:r>
        <w:tab/>
        <w:t>MSC: Applicative</w:t>
      </w:r>
    </w:p>
    <w:p w14:paraId="00CA90D5" w14:textId="77777777" w:rsidR="00000000" w:rsidRDefault="00000000">
      <w:pPr>
        <w:pStyle w:val="MyNL1"/>
      </w:pPr>
      <w:r>
        <w:tab/>
        <w:t>48.</w:t>
      </w:r>
      <w:r>
        <w:tab/>
        <w:t>Given the following information, what would be the values of M1 and M2?</w:t>
      </w:r>
    </w:p>
    <w:p w14:paraId="7622F7FE" w14:textId="77777777" w:rsidR="00000000" w:rsidRDefault="00000000"/>
    <w:tbl>
      <w:tblPr>
        <w:tblW w:w="0" w:type="auto"/>
        <w:tblInd w:w="708" w:type="dxa"/>
        <w:tblLayout w:type="fixed"/>
        <w:tblLook w:val="0000" w:firstRow="0" w:lastRow="0" w:firstColumn="0" w:lastColumn="0" w:noHBand="0" w:noVBand="0"/>
      </w:tblPr>
      <w:tblGrid>
        <w:gridCol w:w="4608"/>
        <w:gridCol w:w="1890"/>
      </w:tblGrid>
      <w:tr w:rsidR="00000000" w14:paraId="2610E2B3" w14:textId="77777777">
        <w:tblPrEx>
          <w:tblCellMar>
            <w:top w:w="0" w:type="dxa"/>
            <w:bottom w:w="0" w:type="dxa"/>
          </w:tblCellMar>
        </w:tblPrEx>
        <w:trPr>
          <w:trHeight w:val="225"/>
        </w:trPr>
        <w:tc>
          <w:tcPr>
            <w:tcW w:w="4608" w:type="dxa"/>
            <w:tcBorders>
              <w:top w:val="nil"/>
              <w:left w:val="nil"/>
              <w:bottom w:val="nil"/>
              <w:right w:val="nil"/>
            </w:tcBorders>
          </w:tcPr>
          <w:p w14:paraId="3690C974" w14:textId="77777777" w:rsidR="00000000" w:rsidRDefault="00000000">
            <w:pPr>
              <w:rPr>
                <w:sz w:val="20"/>
              </w:rPr>
            </w:pPr>
            <w:r>
              <w:rPr>
                <w:sz w:val="20"/>
              </w:rPr>
              <w:t>Small time deposits</w:t>
            </w:r>
          </w:p>
        </w:tc>
        <w:tc>
          <w:tcPr>
            <w:tcW w:w="1890" w:type="dxa"/>
            <w:tcBorders>
              <w:top w:val="nil"/>
              <w:left w:val="nil"/>
              <w:bottom w:val="nil"/>
              <w:right w:val="nil"/>
            </w:tcBorders>
          </w:tcPr>
          <w:p w14:paraId="6B8D4805" w14:textId="77777777" w:rsidR="00000000" w:rsidRDefault="00000000">
            <w:pPr>
              <w:rPr>
                <w:sz w:val="20"/>
              </w:rPr>
            </w:pPr>
            <w:r>
              <w:rPr>
                <w:sz w:val="20"/>
              </w:rPr>
              <w:t>$650 billion</w:t>
            </w:r>
          </w:p>
        </w:tc>
      </w:tr>
      <w:tr w:rsidR="00000000" w14:paraId="57BA6D73" w14:textId="77777777">
        <w:tblPrEx>
          <w:tblCellMar>
            <w:top w:w="0" w:type="dxa"/>
            <w:bottom w:w="0" w:type="dxa"/>
          </w:tblCellMar>
        </w:tblPrEx>
        <w:tc>
          <w:tcPr>
            <w:tcW w:w="4608" w:type="dxa"/>
            <w:tcBorders>
              <w:top w:val="nil"/>
              <w:left w:val="nil"/>
              <w:bottom w:val="nil"/>
              <w:right w:val="nil"/>
            </w:tcBorders>
          </w:tcPr>
          <w:p w14:paraId="70D5C2AB" w14:textId="77777777" w:rsidR="00000000" w:rsidRDefault="00000000">
            <w:pPr>
              <w:rPr>
                <w:sz w:val="20"/>
              </w:rPr>
            </w:pPr>
            <w:r>
              <w:rPr>
                <w:sz w:val="20"/>
              </w:rPr>
              <w:t>Demand Deposits and other Checkable D</w:t>
            </w:r>
            <w:r>
              <w:rPr>
                <w:sz w:val="20"/>
              </w:rPr>
              <w:t>e</w:t>
            </w:r>
            <w:r>
              <w:rPr>
                <w:sz w:val="20"/>
              </w:rPr>
              <w:t>posits</w:t>
            </w:r>
          </w:p>
        </w:tc>
        <w:tc>
          <w:tcPr>
            <w:tcW w:w="1890" w:type="dxa"/>
            <w:tcBorders>
              <w:top w:val="nil"/>
              <w:left w:val="nil"/>
              <w:bottom w:val="nil"/>
              <w:right w:val="nil"/>
            </w:tcBorders>
          </w:tcPr>
          <w:p w14:paraId="539A0B90" w14:textId="77777777" w:rsidR="00000000" w:rsidRDefault="00000000">
            <w:pPr>
              <w:rPr>
                <w:sz w:val="20"/>
              </w:rPr>
            </w:pPr>
            <w:r>
              <w:rPr>
                <w:sz w:val="20"/>
              </w:rPr>
              <w:t>$300 billion</w:t>
            </w:r>
          </w:p>
        </w:tc>
      </w:tr>
      <w:tr w:rsidR="00000000" w14:paraId="0A6E162D" w14:textId="77777777">
        <w:tblPrEx>
          <w:tblCellMar>
            <w:top w:w="0" w:type="dxa"/>
            <w:bottom w:w="0" w:type="dxa"/>
          </w:tblCellMar>
        </w:tblPrEx>
        <w:tc>
          <w:tcPr>
            <w:tcW w:w="4608" w:type="dxa"/>
            <w:tcBorders>
              <w:top w:val="nil"/>
              <w:left w:val="nil"/>
              <w:bottom w:val="nil"/>
              <w:right w:val="nil"/>
            </w:tcBorders>
          </w:tcPr>
          <w:p w14:paraId="2605C253" w14:textId="77777777" w:rsidR="00000000" w:rsidRDefault="00000000">
            <w:pPr>
              <w:rPr>
                <w:sz w:val="20"/>
              </w:rPr>
            </w:pPr>
            <w:r>
              <w:rPr>
                <w:sz w:val="20"/>
              </w:rPr>
              <w:t>Savings-type deposits</w:t>
            </w:r>
          </w:p>
        </w:tc>
        <w:tc>
          <w:tcPr>
            <w:tcW w:w="1890" w:type="dxa"/>
            <w:tcBorders>
              <w:top w:val="nil"/>
              <w:left w:val="nil"/>
              <w:bottom w:val="nil"/>
              <w:right w:val="nil"/>
            </w:tcBorders>
          </w:tcPr>
          <w:p w14:paraId="45FCB30F" w14:textId="77777777" w:rsidR="00000000" w:rsidRDefault="00000000">
            <w:pPr>
              <w:rPr>
                <w:sz w:val="20"/>
              </w:rPr>
            </w:pPr>
            <w:r>
              <w:rPr>
                <w:sz w:val="20"/>
              </w:rPr>
              <w:t>$750 billion</w:t>
            </w:r>
          </w:p>
        </w:tc>
      </w:tr>
      <w:tr w:rsidR="00000000" w14:paraId="6B4D61AB" w14:textId="77777777">
        <w:tblPrEx>
          <w:tblCellMar>
            <w:top w:w="0" w:type="dxa"/>
            <w:bottom w:w="0" w:type="dxa"/>
          </w:tblCellMar>
        </w:tblPrEx>
        <w:tc>
          <w:tcPr>
            <w:tcW w:w="4608" w:type="dxa"/>
            <w:tcBorders>
              <w:top w:val="nil"/>
              <w:left w:val="nil"/>
              <w:bottom w:val="nil"/>
              <w:right w:val="nil"/>
            </w:tcBorders>
          </w:tcPr>
          <w:p w14:paraId="3C557A04" w14:textId="77777777" w:rsidR="00000000" w:rsidRDefault="00000000">
            <w:pPr>
              <w:rPr>
                <w:sz w:val="20"/>
              </w:rPr>
            </w:pPr>
            <w:r>
              <w:rPr>
                <w:sz w:val="20"/>
              </w:rPr>
              <w:t>Money market mutual funds</w:t>
            </w:r>
          </w:p>
        </w:tc>
        <w:tc>
          <w:tcPr>
            <w:tcW w:w="1890" w:type="dxa"/>
            <w:tcBorders>
              <w:top w:val="nil"/>
              <w:left w:val="nil"/>
              <w:bottom w:val="nil"/>
              <w:right w:val="nil"/>
            </w:tcBorders>
          </w:tcPr>
          <w:p w14:paraId="3636B1BD" w14:textId="77777777" w:rsidR="00000000" w:rsidRDefault="00000000">
            <w:pPr>
              <w:rPr>
                <w:sz w:val="20"/>
              </w:rPr>
            </w:pPr>
            <w:r>
              <w:rPr>
                <w:sz w:val="20"/>
              </w:rPr>
              <w:t>$600 billion</w:t>
            </w:r>
          </w:p>
        </w:tc>
      </w:tr>
      <w:tr w:rsidR="00000000" w14:paraId="0150FAA0" w14:textId="77777777">
        <w:tblPrEx>
          <w:tblCellMar>
            <w:top w:w="0" w:type="dxa"/>
            <w:bottom w:w="0" w:type="dxa"/>
          </w:tblCellMar>
        </w:tblPrEx>
        <w:tc>
          <w:tcPr>
            <w:tcW w:w="4608" w:type="dxa"/>
            <w:tcBorders>
              <w:top w:val="nil"/>
              <w:left w:val="nil"/>
              <w:bottom w:val="nil"/>
              <w:right w:val="nil"/>
            </w:tcBorders>
          </w:tcPr>
          <w:p w14:paraId="12A8DE4D" w14:textId="77777777" w:rsidR="00000000" w:rsidRDefault="00000000">
            <w:pPr>
              <w:rPr>
                <w:sz w:val="20"/>
              </w:rPr>
            </w:pPr>
            <w:r>
              <w:rPr>
                <w:sz w:val="20"/>
              </w:rPr>
              <w:t>Travelers’ checks</w:t>
            </w:r>
          </w:p>
        </w:tc>
        <w:tc>
          <w:tcPr>
            <w:tcW w:w="1890" w:type="dxa"/>
            <w:tcBorders>
              <w:top w:val="nil"/>
              <w:left w:val="nil"/>
              <w:bottom w:val="nil"/>
              <w:right w:val="nil"/>
            </w:tcBorders>
          </w:tcPr>
          <w:p w14:paraId="7364E924" w14:textId="77777777" w:rsidR="00000000" w:rsidRDefault="00000000">
            <w:pPr>
              <w:rPr>
                <w:sz w:val="20"/>
              </w:rPr>
            </w:pPr>
            <w:r>
              <w:rPr>
                <w:sz w:val="20"/>
              </w:rPr>
              <w:t>$25 billion</w:t>
            </w:r>
          </w:p>
        </w:tc>
      </w:tr>
      <w:tr w:rsidR="00000000" w14:paraId="316213EA" w14:textId="77777777">
        <w:tblPrEx>
          <w:tblCellMar>
            <w:top w:w="0" w:type="dxa"/>
            <w:bottom w:w="0" w:type="dxa"/>
          </w:tblCellMar>
        </w:tblPrEx>
        <w:tc>
          <w:tcPr>
            <w:tcW w:w="4608" w:type="dxa"/>
            <w:tcBorders>
              <w:top w:val="nil"/>
              <w:left w:val="nil"/>
              <w:bottom w:val="nil"/>
              <w:right w:val="nil"/>
            </w:tcBorders>
          </w:tcPr>
          <w:p w14:paraId="1AAB7902" w14:textId="77777777" w:rsidR="00000000" w:rsidRDefault="00000000">
            <w:pPr>
              <w:rPr>
                <w:sz w:val="20"/>
              </w:rPr>
            </w:pPr>
            <w:r>
              <w:rPr>
                <w:sz w:val="20"/>
              </w:rPr>
              <w:t>Large time deposits</w:t>
            </w:r>
          </w:p>
        </w:tc>
        <w:tc>
          <w:tcPr>
            <w:tcW w:w="1890" w:type="dxa"/>
            <w:tcBorders>
              <w:top w:val="nil"/>
              <w:left w:val="nil"/>
              <w:bottom w:val="nil"/>
              <w:right w:val="nil"/>
            </w:tcBorders>
          </w:tcPr>
          <w:p w14:paraId="3F4E1400" w14:textId="77777777" w:rsidR="00000000" w:rsidRDefault="00000000">
            <w:pPr>
              <w:rPr>
                <w:sz w:val="20"/>
              </w:rPr>
            </w:pPr>
            <w:r>
              <w:rPr>
                <w:sz w:val="20"/>
              </w:rPr>
              <w:t>$600 billion</w:t>
            </w:r>
          </w:p>
        </w:tc>
      </w:tr>
      <w:tr w:rsidR="00000000" w14:paraId="62C07AE0" w14:textId="77777777">
        <w:tblPrEx>
          <w:tblCellMar>
            <w:top w:w="0" w:type="dxa"/>
            <w:bottom w:w="0" w:type="dxa"/>
          </w:tblCellMar>
        </w:tblPrEx>
        <w:tc>
          <w:tcPr>
            <w:tcW w:w="4608" w:type="dxa"/>
            <w:tcBorders>
              <w:top w:val="nil"/>
              <w:left w:val="nil"/>
              <w:bottom w:val="nil"/>
              <w:right w:val="nil"/>
            </w:tcBorders>
          </w:tcPr>
          <w:p w14:paraId="1AA2B3F4" w14:textId="77777777" w:rsidR="00000000" w:rsidRDefault="00000000">
            <w:pPr>
              <w:rPr>
                <w:sz w:val="20"/>
              </w:rPr>
            </w:pPr>
            <w:r>
              <w:rPr>
                <w:sz w:val="20"/>
              </w:rPr>
              <w:t>Currency</w:t>
            </w:r>
          </w:p>
        </w:tc>
        <w:tc>
          <w:tcPr>
            <w:tcW w:w="1890" w:type="dxa"/>
            <w:tcBorders>
              <w:top w:val="nil"/>
              <w:left w:val="nil"/>
              <w:bottom w:val="nil"/>
              <w:right w:val="nil"/>
            </w:tcBorders>
          </w:tcPr>
          <w:p w14:paraId="6EDE571A" w14:textId="77777777" w:rsidR="00000000" w:rsidRDefault="00000000">
            <w:pPr>
              <w:rPr>
                <w:sz w:val="20"/>
              </w:rPr>
            </w:pPr>
            <w:r>
              <w:rPr>
                <w:sz w:val="20"/>
              </w:rPr>
              <w:t>$100 billion</w:t>
            </w:r>
          </w:p>
        </w:tc>
      </w:tr>
      <w:tr w:rsidR="00000000" w14:paraId="57DC2302" w14:textId="77777777">
        <w:tblPrEx>
          <w:tblCellMar>
            <w:top w:w="0" w:type="dxa"/>
            <w:bottom w:w="0" w:type="dxa"/>
          </w:tblCellMar>
        </w:tblPrEx>
        <w:tc>
          <w:tcPr>
            <w:tcW w:w="4608" w:type="dxa"/>
            <w:tcBorders>
              <w:top w:val="nil"/>
              <w:left w:val="nil"/>
              <w:bottom w:val="nil"/>
              <w:right w:val="nil"/>
            </w:tcBorders>
          </w:tcPr>
          <w:p w14:paraId="0D36DC17" w14:textId="77777777" w:rsidR="00000000" w:rsidRDefault="00000000">
            <w:pPr>
              <w:rPr>
                <w:sz w:val="20"/>
              </w:rPr>
            </w:pPr>
            <w:r>
              <w:rPr>
                <w:sz w:val="20"/>
              </w:rPr>
              <w:t>Miscellaneous Categories in M2</w:t>
            </w:r>
          </w:p>
        </w:tc>
        <w:tc>
          <w:tcPr>
            <w:tcW w:w="1890" w:type="dxa"/>
            <w:tcBorders>
              <w:top w:val="nil"/>
              <w:left w:val="nil"/>
              <w:bottom w:val="nil"/>
              <w:right w:val="nil"/>
            </w:tcBorders>
          </w:tcPr>
          <w:p w14:paraId="0CA60360" w14:textId="77777777" w:rsidR="00000000" w:rsidRDefault="00000000">
            <w:pPr>
              <w:rPr>
                <w:sz w:val="20"/>
              </w:rPr>
            </w:pPr>
            <w:r>
              <w:rPr>
                <w:sz w:val="20"/>
              </w:rPr>
              <w:t>$25 billion</w:t>
            </w:r>
          </w:p>
        </w:tc>
      </w:tr>
    </w:tbl>
    <w:p w14:paraId="3337F937" w14:textId="77777777" w:rsidR="00000000" w:rsidRDefault="00000000">
      <w:pPr>
        <w:pStyle w:val="Txt"/>
      </w:pPr>
    </w:p>
    <w:p w14:paraId="056085A1" w14:textId="77777777" w:rsidR="00000000" w:rsidRDefault="00000000">
      <w:pPr>
        <w:pStyle w:val="NLa"/>
      </w:pPr>
      <w:r>
        <w:t>a.</w:t>
      </w:r>
      <w:r>
        <w:tab/>
        <w:t>M1 = $400 billion, M2 = $2,475 billion.</w:t>
      </w:r>
    </w:p>
    <w:p w14:paraId="62F33260" w14:textId="77777777" w:rsidR="00000000" w:rsidRDefault="00000000">
      <w:pPr>
        <w:pStyle w:val="NLa"/>
      </w:pPr>
      <w:r>
        <w:t>b.</w:t>
      </w:r>
      <w:r>
        <w:tab/>
        <w:t>M1 = $125 billion, M2 = $3,025 billion.</w:t>
      </w:r>
    </w:p>
    <w:p w14:paraId="26E07241" w14:textId="77777777" w:rsidR="00000000" w:rsidRDefault="00000000">
      <w:pPr>
        <w:pStyle w:val="NLa"/>
      </w:pPr>
      <w:r>
        <w:t>c.</w:t>
      </w:r>
      <w:r>
        <w:tab/>
        <w:t>M1 = $425 billion, M2 = $2, 450 billion.</w:t>
      </w:r>
    </w:p>
    <w:p w14:paraId="0B8BF83D" w14:textId="77777777" w:rsidR="00000000" w:rsidRDefault="00000000">
      <w:pPr>
        <w:pStyle w:val="NLa"/>
      </w:pPr>
      <w:r>
        <w:t>d.</w:t>
      </w:r>
      <w:r>
        <w:tab/>
        <w:t>M1 = $425 billion, M2 = $1,875 billion.</w:t>
      </w:r>
    </w:p>
    <w:p w14:paraId="13BF00B9" w14:textId="77777777" w:rsidR="00000000" w:rsidRDefault="00000000">
      <w:pPr>
        <w:pStyle w:val="ANS1"/>
      </w:pPr>
      <w:r>
        <w:t>ANS: C</w:t>
      </w:r>
      <w:r>
        <w:tab/>
        <w:t>PTS: 1</w:t>
      </w:r>
      <w:r>
        <w:tab/>
        <w:t>DIF: 2</w:t>
      </w:r>
      <w:r>
        <w:tab/>
        <w:t>REF: 21-1</w:t>
      </w:r>
    </w:p>
    <w:p w14:paraId="218B7467" w14:textId="77777777" w:rsidR="00000000" w:rsidRDefault="00000000">
      <w:pPr>
        <w:pStyle w:val="TOP"/>
      </w:pPr>
      <w:r>
        <w:t>TOP: M1</w:t>
      </w:r>
      <w:r>
        <w:tab/>
        <w:t>MSC: Definitional</w:t>
      </w:r>
    </w:p>
    <w:p w14:paraId="7DFD59EC" w14:textId="77777777" w:rsidR="00000000" w:rsidRDefault="00000000">
      <w:pPr>
        <w:pStyle w:val="MyNL1"/>
      </w:pPr>
      <w:r>
        <w:tab/>
        <w:t>49.</w:t>
      </w:r>
      <w:r>
        <w:tab/>
        <w:t>The amount of currency per person in the United States is about</w:t>
      </w:r>
    </w:p>
    <w:p w14:paraId="7B6FB003" w14:textId="77777777" w:rsidR="00000000" w:rsidRDefault="00000000">
      <w:pPr>
        <w:pStyle w:val="NLa"/>
      </w:pPr>
      <w:r>
        <w:t>a.</w:t>
      </w:r>
      <w:r>
        <w:tab/>
        <w:t>$200.</w:t>
      </w:r>
    </w:p>
    <w:p w14:paraId="06C057E8" w14:textId="77777777" w:rsidR="00000000" w:rsidRDefault="00000000">
      <w:pPr>
        <w:pStyle w:val="NLa"/>
      </w:pPr>
      <w:r>
        <w:t>b.</w:t>
      </w:r>
      <w:r>
        <w:tab/>
        <w:t>$800.</w:t>
      </w:r>
    </w:p>
    <w:p w14:paraId="1BF919A7" w14:textId="77777777" w:rsidR="00000000" w:rsidRDefault="00000000">
      <w:pPr>
        <w:pStyle w:val="NLa"/>
      </w:pPr>
      <w:r>
        <w:t>c.</w:t>
      </w:r>
      <w:r>
        <w:tab/>
        <w:t>$1,600.</w:t>
      </w:r>
    </w:p>
    <w:p w14:paraId="3E59E240" w14:textId="77777777" w:rsidR="00000000" w:rsidRDefault="00000000">
      <w:pPr>
        <w:pStyle w:val="NLa"/>
      </w:pPr>
      <w:r>
        <w:t>d.</w:t>
      </w:r>
      <w:r>
        <w:tab/>
        <w:t>$3,100.</w:t>
      </w:r>
    </w:p>
    <w:p w14:paraId="19498F23" w14:textId="77777777" w:rsidR="00000000" w:rsidRDefault="00000000">
      <w:pPr>
        <w:pStyle w:val="ANS1"/>
      </w:pPr>
      <w:r>
        <w:t>ANS: D</w:t>
      </w:r>
      <w:r>
        <w:tab/>
        <w:t>PTS: 1</w:t>
      </w:r>
      <w:r>
        <w:tab/>
        <w:t>DIF: 1</w:t>
      </w:r>
      <w:r>
        <w:tab/>
        <w:t>REF: 21-1</w:t>
      </w:r>
    </w:p>
    <w:p w14:paraId="3604FC0B" w14:textId="77777777" w:rsidR="00000000" w:rsidRDefault="00000000">
      <w:pPr>
        <w:pStyle w:val="TOP"/>
      </w:pPr>
      <w:r>
        <w:t>TOP: Currency holdings</w:t>
      </w:r>
      <w:r>
        <w:tab/>
        <w:t>MSC: Definitional</w:t>
      </w:r>
    </w:p>
    <w:p w14:paraId="78461306" w14:textId="77777777" w:rsidR="00000000" w:rsidRDefault="00000000">
      <w:pPr>
        <w:pStyle w:val="MyNL1"/>
      </w:pPr>
      <w:r>
        <w:lastRenderedPageBreak/>
        <w:tab/>
        <w:t>50.</w:t>
      </w:r>
      <w:r>
        <w:tab/>
        <w:t>In the US there is about $3,100 of</w:t>
      </w:r>
    </w:p>
    <w:p w14:paraId="3354D600" w14:textId="77777777" w:rsidR="00000000" w:rsidRDefault="00000000">
      <w:pPr>
        <w:pStyle w:val="NLa"/>
      </w:pPr>
      <w:r>
        <w:t>a.</w:t>
      </w:r>
      <w:r>
        <w:tab/>
        <w:t>currency per person.</w:t>
      </w:r>
    </w:p>
    <w:p w14:paraId="58A28B8D" w14:textId="77777777" w:rsidR="00000000" w:rsidRDefault="00000000">
      <w:pPr>
        <w:pStyle w:val="NLa"/>
      </w:pPr>
      <w:r>
        <w:t>b.</w:t>
      </w:r>
      <w:r>
        <w:tab/>
        <w:t>demand deposits per person.</w:t>
      </w:r>
    </w:p>
    <w:p w14:paraId="6ED079FC" w14:textId="77777777" w:rsidR="00000000" w:rsidRDefault="00000000">
      <w:pPr>
        <w:pStyle w:val="NLa"/>
      </w:pPr>
      <w:r>
        <w:t>c.</w:t>
      </w:r>
      <w:r>
        <w:tab/>
        <w:t>M1 per person.</w:t>
      </w:r>
    </w:p>
    <w:p w14:paraId="4EE4A99D" w14:textId="77777777" w:rsidR="00000000" w:rsidRDefault="00000000">
      <w:pPr>
        <w:pStyle w:val="NLa"/>
      </w:pPr>
      <w:r>
        <w:t>d.</w:t>
      </w:r>
      <w:r>
        <w:tab/>
        <w:t>M2 per person.</w:t>
      </w:r>
    </w:p>
    <w:p w14:paraId="354BC99F" w14:textId="77777777" w:rsidR="00000000" w:rsidRDefault="00000000">
      <w:pPr>
        <w:pStyle w:val="ANS1"/>
      </w:pPr>
      <w:r>
        <w:t>ANS: A</w:t>
      </w:r>
      <w:r>
        <w:tab/>
        <w:t>PTS: 1</w:t>
      </w:r>
      <w:r>
        <w:tab/>
        <w:t>DIF: 1</w:t>
      </w:r>
      <w:r>
        <w:tab/>
        <w:t>REF: 21-1</w:t>
      </w:r>
    </w:p>
    <w:p w14:paraId="3782AD95" w14:textId="77777777" w:rsidR="00000000" w:rsidRDefault="00000000">
      <w:pPr>
        <w:pStyle w:val="TOP"/>
      </w:pPr>
      <w:r>
        <w:t>TOP: Currency holdings</w:t>
      </w:r>
      <w:r>
        <w:tab/>
        <w:t>MSC: Definitional</w:t>
      </w:r>
    </w:p>
    <w:p w14:paraId="2B49F849" w14:textId="77777777" w:rsidR="00000000" w:rsidRDefault="00000000">
      <w:pPr>
        <w:pStyle w:val="MyNL1"/>
      </w:pPr>
      <w:r>
        <w:tab/>
        <w:t>51.</w:t>
      </w:r>
      <w:r>
        <w:tab/>
        <w:t>Which of the following might explain why the United States has so much currency per person?</w:t>
      </w:r>
    </w:p>
    <w:p w14:paraId="4FC6C31D" w14:textId="77777777" w:rsidR="00000000" w:rsidRDefault="00000000">
      <w:pPr>
        <w:pStyle w:val="NLa"/>
      </w:pPr>
      <w:r>
        <w:t>a.</w:t>
      </w:r>
      <w:r>
        <w:tab/>
        <w:t>U.S. citizens are holding a lot of foreign currency.</w:t>
      </w:r>
    </w:p>
    <w:p w14:paraId="17380B07" w14:textId="77777777" w:rsidR="00000000" w:rsidRDefault="00000000">
      <w:pPr>
        <w:pStyle w:val="NLa"/>
      </w:pPr>
      <w:r>
        <w:t>b.</w:t>
      </w:r>
      <w:r>
        <w:tab/>
        <w:t>Currency may be a preferable store of wealth for criminals.</w:t>
      </w:r>
    </w:p>
    <w:p w14:paraId="5C0BB6B3" w14:textId="77777777" w:rsidR="00000000" w:rsidRDefault="00000000">
      <w:pPr>
        <w:pStyle w:val="NLa"/>
      </w:pPr>
      <w:r>
        <w:t>c.</w:t>
      </w:r>
      <w:r>
        <w:tab/>
        <w:t>People use credit and debit cards more frequently.</w:t>
      </w:r>
    </w:p>
    <w:p w14:paraId="486CE2D8" w14:textId="77777777" w:rsidR="00000000" w:rsidRDefault="00000000">
      <w:pPr>
        <w:pStyle w:val="NLa"/>
      </w:pPr>
      <w:r>
        <w:t>d.</w:t>
      </w:r>
      <w:r>
        <w:tab/>
        <w:t>All of the above help explain the abundance of currency.</w:t>
      </w:r>
    </w:p>
    <w:p w14:paraId="14474EF0" w14:textId="77777777" w:rsidR="00000000" w:rsidRDefault="00000000">
      <w:pPr>
        <w:pStyle w:val="ANS1"/>
      </w:pPr>
      <w:r>
        <w:t>ANS: B</w:t>
      </w:r>
      <w:r>
        <w:tab/>
        <w:t>PTS: 1</w:t>
      </w:r>
      <w:r>
        <w:tab/>
        <w:t>DIF: 1</w:t>
      </w:r>
      <w:r>
        <w:tab/>
        <w:t>REF: 21-1</w:t>
      </w:r>
    </w:p>
    <w:p w14:paraId="0EAC1832" w14:textId="77777777" w:rsidR="00000000" w:rsidRDefault="00000000">
      <w:pPr>
        <w:pStyle w:val="TOP"/>
      </w:pPr>
      <w:r>
        <w:t>TOP: Currency holdings</w:t>
      </w:r>
      <w:r>
        <w:tab/>
        <w:t>MSC: Definitional</w:t>
      </w:r>
    </w:p>
    <w:p w14:paraId="7B28E2D1" w14:textId="77777777" w:rsidR="00000000" w:rsidRDefault="00000000">
      <w:pPr>
        <w:pStyle w:val="MyNL1"/>
      </w:pPr>
      <w:r>
        <w:tab/>
        <w:t>52.</w:t>
      </w:r>
      <w:r>
        <w:tab/>
        <w:t>In the United States, per person</w:t>
      </w:r>
    </w:p>
    <w:p w14:paraId="6A927604" w14:textId="77777777" w:rsidR="00000000" w:rsidRDefault="00000000">
      <w:pPr>
        <w:pStyle w:val="NLa"/>
      </w:pPr>
      <w:r>
        <w:t>a.</w:t>
      </w:r>
      <w:r>
        <w:tab/>
        <w:t>average currency holdings are about $800. One explanation for this relatively small average is that money people use credit and debit cards to make transactions.</w:t>
      </w:r>
    </w:p>
    <w:p w14:paraId="0FC66EAB" w14:textId="77777777" w:rsidR="00000000" w:rsidRDefault="00000000">
      <w:pPr>
        <w:pStyle w:val="NLa"/>
      </w:pPr>
      <w:r>
        <w:t>b.</w:t>
      </w:r>
      <w:r>
        <w:tab/>
        <w:t>average currency holdings are about $800. One explanation for this relatively small average is that U.S. citizens hold a lot of foreign currency.</w:t>
      </w:r>
    </w:p>
    <w:p w14:paraId="4A904939" w14:textId="77777777" w:rsidR="00000000" w:rsidRDefault="00000000">
      <w:pPr>
        <w:pStyle w:val="NLa"/>
      </w:pPr>
      <w:r>
        <w:t>c.</w:t>
      </w:r>
      <w:r>
        <w:tab/>
        <w:t>average holdings of currency are about $3,100. One explanation for this relatively large amount is that criminals may prefer currency as a medium of exchange.</w:t>
      </w:r>
    </w:p>
    <w:p w14:paraId="1C55E4E7" w14:textId="77777777" w:rsidR="00000000" w:rsidRDefault="00000000">
      <w:pPr>
        <w:pStyle w:val="NLa"/>
      </w:pPr>
      <w:r>
        <w:t>d.</w:t>
      </w:r>
      <w:r>
        <w:tab/>
        <w:t>average holdings are about $3,100. One explanation for this relatively large average is that U.S. citizens hold a lot of foreign currency.</w:t>
      </w:r>
    </w:p>
    <w:p w14:paraId="263B398D" w14:textId="77777777" w:rsidR="00000000" w:rsidRDefault="00000000">
      <w:pPr>
        <w:pStyle w:val="ANS1"/>
      </w:pPr>
      <w:r>
        <w:t>ANS: C</w:t>
      </w:r>
      <w:r>
        <w:tab/>
        <w:t>PTS: 1</w:t>
      </w:r>
      <w:r>
        <w:tab/>
        <w:t>DIF: 1</w:t>
      </w:r>
      <w:r>
        <w:tab/>
        <w:t>REF: 21-1</w:t>
      </w:r>
    </w:p>
    <w:p w14:paraId="491BA293" w14:textId="77777777" w:rsidR="00000000" w:rsidRDefault="00000000">
      <w:pPr>
        <w:pStyle w:val="TOP"/>
      </w:pPr>
      <w:r>
        <w:t>TOP: Currency holdings</w:t>
      </w:r>
      <w:r>
        <w:tab/>
        <w:t>MSC: Definitional</w:t>
      </w:r>
    </w:p>
    <w:p w14:paraId="4438BEC3" w14:textId="77777777" w:rsidR="00000000" w:rsidRDefault="00000000">
      <w:pPr>
        <w:pStyle w:val="MyNL1"/>
      </w:pPr>
      <w:r>
        <w:tab/>
        <w:t>53.</w:t>
      </w:r>
      <w:r>
        <w:tab/>
        <w:t>One puzzle about the U.S. money stock is that</w:t>
      </w:r>
    </w:p>
    <w:p w14:paraId="4FFB251E" w14:textId="77777777" w:rsidR="00000000" w:rsidRDefault="00000000">
      <w:pPr>
        <w:pStyle w:val="NLa"/>
      </w:pPr>
      <w:r>
        <w:t>a.</w:t>
      </w:r>
      <w:r>
        <w:tab/>
        <w:t>banks hold so much currency relative to the public.</w:t>
      </w:r>
    </w:p>
    <w:p w14:paraId="70CBC769" w14:textId="77777777" w:rsidR="00000000" w:rsidRDefault="00000000">
      <w:pPr>
        <w:pStyle w:val="NLa"/>
      </w:pPr>
      <w:r>
        <w:t>b.</w:t>
      </w:r>
      <w:r>
        <w:tab/>
        <w:t>the public holds so much currency relative to banks.</w:t>
      </w:r>
    </w:p>
    <w:p w14:paraId="54AE0D57" w14:textId="77777777" w:rsidR="00000000" w:rsidRDefault="00000000">
      <w:pPr>
        <w:pStyle w:val="NLa"/>
      </w:pPr>
      <w:r>
        <w:t>c.</w:t>
      </w:r>
      <w:r>
        <w:tab/>
        <w:t>there is so little currency per person.</w:t>
      </w:r>
    </w:p>
    <w:p w14:paraId="3442A8BC" w14:textId="77777777" w:rsidR="00000000" w:rsidRDefault="00000000">
      <w:pPr>
        <w:pStyle w:val="NLa"/>
      </w:pPr>
      <w:r>
        <w:t>d.</w:t>
      </w:r>
      <w:r>
        <w:tab/>
        <w:t>there is so much currency per person.</w:t>
      </w:r>
    </w:p>
    <w:p w14:paraId="7C4FFDE0" w14:textId="77777777" w:rsidR="00000000" w:rsidRDefault="00000000">
      <w:pPr>
        <w:pStyle w:val="ANS1"/>
      </w:pPr>
      <w:r>
        <w:t>ANS: D</w:t>
      </w:r>
      <w:r>
        <w:tab/>
        <w:t>PTS: 1</w:t>
      </w:r>
      <w:r>
        <w:tab/>
        <w:t>DIF: 1</w:t>
      </w:r>
      <w:r>
        <w:tab/>
        <w:t>REF: 21-1</w:t>
      </w:r>
    </w:p>
    <w:p w14:paraId="23CB6274" w14:textId="77777777" w:rsidR="00000000" w:rsidRDefault="00000000">
      <w:pPr>
        <w:pStyle w:val="TOP"/>
      </w:pPr>
      <w:r>
        <w:t>TOP: Currency holdings</w:t>
      </w:r>
      <w:r>
        <w:tab/>
        <w:t>MSC: Definitional</w:t>
      </w:r>
    </w:p>
    <w:p w14:paraId="4C8CBB28" w14:textId="77777777" w:rsidR="00000000" w:rsidRDefault="00000000">
      <w:pPr>
        <w:pStyle w:val="MyNL1"/>
      </w:pPr>
      <w:r>
        <w:tab/>
        <w:t>54.</w:t>
      </w:r>
      <w:r>
        <w:tab/>
        <w:t>The agency responsible for regulating the money supply in the United States is</w:t>
      </w:r>
    </w:p>
    <w:p w14:paraId="4DF4BE27" w14:textId="77777777" w:rsidR="00000000" w:rsidRDefault="00000000">
      <w:pPr>
        <w:pStyle w:val="NLa"/>
      </w:pPr>
      <w:r>
        <w:t>a.</w:t>
      </w:r>
      <w:r>
        <w:tab/>
        <w:t>the Comptroller of the Currency.</w:t>
      </w:r>
    </w:p>
    <w:p w14:paraId="412FC917" w14:textId="77777777" w:rsidR="00000000" w:rsidRDefault="00000000">
      <w:pPr>
        <w:pStyle w:val="NLa"/>
      </w:pPr>
      <w:r>
        <w:t>b.</w:t>
      </w:r>
      <w:r>
        <w:tab/>
        <w:t>the U.S. Treasury.</w:t>
      </w:r>
    </w:p>
    <w:p w14:paraId="614258E9" w14:textId="77777777" w:rsidR="00000000" w:rsidRDefault="00000000">
      <w:pPr>
        <w:pStyle w:val="NLa"/>
      </w:pPr>
      <w:r>
        <w:t>c.</w:t>
      </w:r>
      <w:r>
        <w:tab/>
        <w:t>the Federal Reserve.</w:t>
      </w:r>
    </w:p>
    <w:p w14:paraId="4959CF84" w14:textId="77777777" w:rsidR="00000000" w:rsidRDefault="00000000">
      <w:pPr>
        <w:pStyle w:val="NLa"/>
      </w:pPr>
      <w:r>
        <w:t>d.</w:t>
      </w:r>
      <w:r>
        <w:tab/>
        <w:t>the U.S. Bank.</w:t>
      </w:r>
    </w:p>
    <w:p w14:paraId="157AD1DF" w14:textId="77777777" w:rsidR="00000000" w:rsidRDefault="00000000">
      <w:pPr>
        <w:pStyle w:val="ANS1"/>
      </w:pPr>
      <w:r>
        <w:t>ANS: C</w:t>
      </w:r>
      <w:r>
        <w:tab/>
        <w:t>PTS: 1</w:t>
      </w:r>
      <w:r>
        <w:tab/>
        <w:t>DIF: 1</w:t>
      </w:r>
      <w:r>
        <w:tab/>
        <w:t>REF: 21-2</w:t>
      </w:r>
    </w:p>
    <w:p w14:paraId="23D22677" w14:textId="77777777" w:rsidR="00000000" w:rsidRDefault="00000000">
      <w:pPr>
        <w:pStyle w:val="TOP"/>
      </w:pPr>
      <w:r>
        <w:t>TOP: Federal Reserve</w:t>
      </w:r>
      <w:r>
        <w:tab/>
        <w:t>MSC: Definitional</w:t>
      </w:r>
    </w:p>
    <w:p w14:paraId="501A5D86" w14:textId="77777777" w:rsidR="00000000" w:rsidRDefault="00000000">
      <w:pPr>
        <w:pStyle w:val="MyNL1"/>
      </w:pPr>
      <w:r>
        <w:tab/>
        <w:t>55.</w:t>
      </w:r>
      <w:r>
        <w:tab/>
        <w:t>The Federal Reserve does all except which of the following?</w:t>
      </w:r>
    </w:p>
    <w:p w14:paraId="1E82C3A9" w14:textId="77777777" w:rsidR="00000000" w:rsidRDefault="00000000">
      <w:pPr>
        <w:pStyle w:val="NLa"/>
      </w:pPr>
      <w:r>
        <w:t>a.</w:t>
      </w:r>
      <w:r>
        <w:tab/>
        <w:t>control the supply of money</w:t>
      </w:r>
    </w:p>
    <w:p w14:paraId="1998E60A" w14:textId="77777777" w:rsidR="00000000" w:rsidRDefault="00000000">
      <w:pPr>
        <w:pStyle w:val="NLa"/>
      </w:pPr>
      <w:r>
        <w:t>b.</w:t>
      </w:r>
      <w:r>
        <w:tab/>
        <w:t>control the value of money</w:t>
      </w:r>
    </w:p>
    <w:p w14:paraId="19BDD797" w14:textId="77777777" w:rsidR="00000000" w:rsidRDefault="00000000">
      <w:pPr>
        <w:pStyle w:val="NLa"/>
      </w:pPr>
      <w:r>
        <w:t>c.</w:t>
      </w:r>
      <w:r>
        <w:tab/>
        <w:t>make loans to individuals</w:t>
      </w:r>
    </w:p>
    <w:p w14:paraId="23047A0C" w14:textId="77777777" w:rsidR="00000000" w:rsidRDefault="00000000">
      <w:pPr>
        <w:pStyle w:val="NLa"/>
      </w:pPr>
      <w:r>
        <w:t>d.</w:t>
      </w:r>
      <w:r>
        <w:tab/>
        <w:t>regulate the banking system</w:t>
      </w:r>
    </w:p>
    <w:p w14:paraId="7DCAEF0E" w14:textId="77777777" w:rsidR="00000000" w:rsidRDefault="00000000">
      <w:pPr>
        <w:pStyle w:val="ANS1"/>
      </w:pPr>
      <w:r>
        <w:t>ANS: C</w:t>
      </w:r>
      <w:r>
        <w:tab/>
        <w:t>PTS: 1</w:t>
      </w:r>
      <w:r>
        <w:tab/>
        <w:t>DIF: 1</w:t>
      </w:r>
      <w:r>
        <w:tab/>
        <w:t>REF: 21-2</w:t>
      </w:r>
    </w:p>
    <w:p w14:paraId="6D41DDF9" w14:textId="77777777" w:rsidR="00000000" w:rsidRDefault="00000000">
      <w:pPr>
        <w:pStyle w:val="TOP"/>
      </w:pPr>
      <w:r>
        <w:t>TOP: Federal Reserve</w:t>
      </w:r>
      <w:r>
        <w:tab/>
        <w:t>MSC: Definitional</w:t>
      </w:r>
    </w:p>
    <w:p w14:paraId="12ED9D42" w14:textId="77777777" w:rsidR="00000000" w:rsidRDefault="00000000">
      <w:pPr>
        <w:pStyle w:val="MyNL1"/>
      </w:pPr>
      <w:r>
        <w:tab/>
        <w:t>56.</w:t>
      </w:r>
      <w:r>
        <w:tab/>
        <w:t>Members of the Board of Governors</w:t>
      </w:r>
    </w:p>
    <w:p w14:paraId="40B6B3EF" w14:textId="77777777" w:rsidR="00000000" w:rsidRDefault="00000000">
      <w:pPr>
        <w:pStyle w:val="NLa"/>
      </w:pPr>
      <w:r>
        <w:t>a.</w:t>
      </w:r>
      <w:r>
        <w:tab/>
        <w:t>are appointed by the U.S. president, while presidents of the Federal Reserve regional banks are appointed by the banks’ boards of directors.</w:t>
      </w:r>
    </w:p>
    <w:p w14:paraId="3C21B230" w14:textId="77777777" w:rsidR="00000000" w:rsidRDefault="00000000">
      <w:pPr>
        <w:pStyle w:val="NLa"/>
      </w:pPr>
      <w:r>
        <w:t>b.</w:t>
      </w:r>
      <w:r>
        <w:tab/>
        <w:t>are appointed by the banks’ boards of directors while the presidents of the Federal Reserve regional banks are appointed by the U.S. president.</w:t>
      </w:r>
    </w:p>
    <w:p w14:paraId="73BDB786" w14:textId="77777777" w:rsidR="00000000" w:rsidRDefault="00000000">
      <w:pPr>
        <w:pStyle w:val="NLa"/>
      </w:pPr>
      <w:r>
        <w:t>c.</w:t>
      </w:r>
      <w:r>
        <w:tab/>
        <w:t>and the presidents of the Federal Reserve regional banks are appointed by the U.S. president.</w:t>
      </w:r>
    </w:p>
    <w:p w14:paraId="50367296" w14:textId="77777777" w:rsidR="00000000" w:rsidRDefault="00000000">
      <w:pPr>
        <w:pStyle w:val="NLa"/>
      </w:pPr>
      <w:r>
        <w:t>d.</w:t>
      </w:r>
      <w:r>
        <w:tab/>
        <w:t>and the presidents of the Federal Reserve regional banks are appointed by the banks’ boards of directors.</w:t>
      </w:r>
    </w:p>
    <w:p w14:paraId="53D6B557" w14:textId="77777777" w:rsidR="00000000" w:rsidRDefault="00000000">
      <w:pPr>
        <w:pStyle w:val="ANS1"/>
      </w:pPr>
      <w:r>
        <w:t>ANS: A</w:t>
      </w:r>
      <w:r>
        <w:tab/>
        <w:t>PTS: 1</w:t>
      </w:r>
      <w:r>
        <w:tab/>
        <w:t>DIF: 1</w:t>
      </w:r>
      <w:r>
        <w:tab/>
        <w:t>REF: 21-2</w:t>
      </w:r>
    </w:p>
    <w:p w14:paraId="6EF7A411" w14:textId="77777777" w:rsidR="00000000" w:rsidRDefault="00000000">
      <w:pPr>
        <w:pStyle w:val="TOP"/>
      </w:pPr>
      <w:r>
        <w:t>TOP: Federal Reserve</w:t>
      </w:r>
      <w:r>
        <w:tab/>
        <w:t>MSC: Definitional</w:t>
      </w:r>
    </w:p>
    <w:p w14:paraId="2D5E1BBC" w14:textId="77777777" w:rsidR="00000000" w:rsidRDefault="00000000">
      <w:pPr>
        <w:pStyle w:val="MyNL1"/>
      </w:pPr>
      <w:r>
        <w:tab/>
        <w:t>57.</w:t>
      </w:r>
      <w:r>
        <w:tab/>
        <w:t>Each Federal Reserve District Bank president is appointed by</w:t>
      </w:r>
    </w:p>
    <w:p w14:paraId="0E5AC302" w14:textId="77777777" w:rsidR="00000000" w:rsidRDefault="00000000">
      <w:pPr>
        <w:pStyle w:val="NLa"/>
      </w:pPr>
      <w:r>
        <w:t>a.</w:t>
      </w:r>
      <w:r>
        <w:tab/>
        <w:t>the US president with the approval of the Senate.</w:t>
      </w:r>
    </w:p>
    <w:p w14:paraId="4AF7D0AF" w14:textId="77777777" w:rsidR="00000000" w:rsidRDefault="00000000">
      <w:pPr>
        <w:pStyle w:val="NLa"/>
      </w:pPr>
      <w:r>
        <w:t>b.</w:t>
      </w:r>
      <w:r>
        <w:tab/>
        <w:t>the Board of Governors.</w:t>
      </w:r>
    </w:p>
    <w:p w14:paraId="200DA2D1" w14:textId="77777777" w:rsidR="00000000" w:rsidRDefault="00000000">
      <w:pPr>
        <w:pStyle w:val="NLa"/>
      </w:pPr>
      <w:r>
        <w:t>c.</w:t>
      </w:r>
      <w:r>
        <w:tab/>
        <w:t>the voting members of the FOMC.</w:t>
      </w:r>
    </w:p>
    <w:p w14:paraId="462BEC37" w14:textId="77777777" w:rsidR="00000000" w:rsidRDefault="00000000">
      <w:pPr>
        <w:pStyle w:val="NLa"/>
      </w:pPr>
      <w:r>
        <w:t>d.</w:t>
      </w:r>
      <w:r>
        <w:tab/>
        <w:t>each bank’s board of directors.</w:t>
      </w:r>
    </w:p>
    <w:p w14:paraId="1E11CDFA" w14:textId="77777777" w:rsidR="00000000" w:rsidRDefault="00000000">
      <w:pPr>
        <w:pStyle w:val="ANS1"/>
      </w:pPr>
      <w:r>
        <w:t>ANS: D</w:t>
      </w:r>
      <w:r>
        <w:tab/>
        <w:t>PTS: 1</w:t>
      </w:r>
      <w:r>
        <w:tab/>
        <w:t>DIF: 2</w:t>
      </w:r>
      <w:r>
        <w:tab/>
        <w:t>REF: 21-2</w:t>
      </w:r>
    </w:p>
    <w:p w14:paraId="2C17BB0D" w14:textId="77777777" w:rsidR="00000000" w:rsidRDefault="00000000">
      <w:pPr>
        <w:pStyle w:val="TOP"/>
      </w:pPr>
      <w:r>
        <w:t>TOP: Federal Reserve</w:t>
      </w:r>
      <w:r>
        <w:tab/>
        <w:t>MSC: Definitional</w:t>
      </w:r>
    </w:p>
    <w:p w14:paraId="256FA349" w14:textId="77777777" w:rsidR="00000000" w:rsidRDefault="00000000">
      <w:pPr>
        <w:pStyle w:val="MyNL1"/>
      </w:pPr>
      <w:r>
        <w:tab/>
        <w:t>58.</w:t>
      </w:r>
      <w:r>
        <w:tab/>
        <w:t>Which of the following executes open-market operations?</w:t>
      </w:r>
    </w:p>
    <w:p w14:paraId="46D7FEE3" w14:textId="77777777" w:rsidR="00000000" w:rsidRDefault="00000000">
      <w:pPr>
        <w:pStyle w:val="NLa"/>
      </w:pPr>
      <w:r>
        <w:t>a.</w:t>
      </w:r>
      <w:r>
        <w:tab/>
        <w:t>Board of Governors</w:t>
      </w:r>
    </w:p>
    <w:p w14:paraId="675A1C5C" w14:textId="77777777" w:rsidR="00000000" w:rsidRDefault="00000000">
      <w:pPr>
        <w:pStyle w:val="NLa"/>
      </w:pPr>
      <w:r>
        <w:t>b.</w:t>
      </w:r>
      <w:r>
        <w:tab/>
        <w:t>New York Federal Reserve Bank</w:t>
      </w:r>
    </w:p>
    <w:p w14:paraId="06FEE3B8" w14:textId="77777777" w:rsidR="00000000" w:rsidRDefault="00000000">
      <w:pPr>
        <w:pStyle w:val="NLa"/>
      </w:pPr>
      <w:r>
        <w:t>c.</w:t>
      </w:r>
      <w:r>
        <w:tab/>
        <w:t>The FOMC</w:t>
      </w:r>
    </w:p>
    <w:p w14:paraId="7B72CBB4" w14:textId="77777777" w:rsidR="00000000" w:rsidRDefault="00000000">
      <w:pPr>
        <w:pStyle w:val="NLa"/>
      </w:pPr>
      <w:r>
        <w:t>d.</w:t>
      </w:r>
      <w:r>
        <w:tab/>
        <w:t>None of the above is correct.</w:t>
      </w:r>
    </w:p>
    <w:p w14:paraId="7DFDABA0" w14:textId="77777777" w:rsidR="00000000" w:rsidRDefault="00000000">
      <w:pPr>
        <w:pStyle w:val="ANS1"/>
      </w:pPr>
      <w:r>
        <w:t>ANS: B</w:t>
      </w:r>
      <w:r>
        <w:tab/>
        <w:t>PTS: 1</w:t>
      </w:r>
      <w:r>
        <w:tab/>
        <w:t>DIF: 1</w:t>
      </w:r>
      <w:r>
        <w:tab/>
        <w:t>REF: 21-2</w:t>
      </w:r>
    </w:p>
    <w:p w14:paraId="07AE276B" w14:textId="77777777" w:rsidR="00000000" w:rsidRDefault="00000000">
      <w:pPr>
        <w:pStyle w:val="TOP"/>
      </w:pPr>
      <w:r>
        <w:t>TOP: Federal Reserve</w:t>
      </w:r>
      <w:r>
        <w:tab/>
        <w:t>MSC: Definitional</w:t>
      </w:r>
    </w:p>
    <w:p w14:paraId="3F2AE4F3" w14:textId="77777777" w:rsidR="00000000" w:rsidRDefault="00000000">
      <w:pPr>
        <w:pStyle w:val="MyNL1"/>
      </w:pPr>
      <w:r>
        <w:tab/>
        <w:t>59.</w:t>
      </w:r>
      <w:r>
        <w:tab/>
        <w:t>What part of the Fed meets to discuss changes in the economy and determine monetary policy?</w:t>
      </w:r>
    </w:p>
    <w:p w14:paraId="6B9E1724" w14:textId="77777777" w:rsidR="00000000" w:rsidRDefault="00000000">
      <w:pPr>
        <w:pStyle w:val="NLa"/>
      </w:pPr>
      <w:r>
        <w:t>a.</w:t>
      </w:r>
      <w:r>
        <w:tab/>
        <w:t>the Board of Governors</w:t>
      </w:r>
    </w:p>
    <w:p w14:paraId="2AEAAA41" w14:textId="77777777" w:rsidR="00000000" w:rsidRDefault="00000000">
      <w:pPr>
        <w:pStyle w:val="NLa"/>
      </w:pPr>
      <w:r>
        <w:t>b.</w:t>
      </w:r>
      <w:r>
        <w:tab/>
        <w:t>the FOMC</w:t>
      </w:r>
    </w:p>
    <w:p w14:paraId="079241EE" w14:textId="77777777" w:rsidR="00000000" w:rsidRDefault="00000000">
      <w:pPr>
        <w:pStyle w:val="NLa"/>
      </w:pPr>
      <w:r>
        <w:t>c.</w:t>
      </w:r>
      <w:r>
        <w:tab/>
        <w:t>the regional Federal Reserve Bank presidents</w:t>
      </w:r>
    </w:p>
    <w:p w14:paraId="10F7F16D" w14:textId="77777777" w:rsidR="00000000" w:rsidRDefault="00000000">
      <w:pPr>
        <w:pStyle w:val="NLa"/>
      </w:pPr>
      <w:r>
        <w:t>d.</w:t>
      </w:r>
      <w:r>
        <w:tab/>
        <w:t>the Central Bank Policy Commission.</w:t>
      </w:r>
    </w:p>
    <w:p w14:paraId="12F58B49" w14:textId="77777777" w:rsidR="00000000" w:rsidRDefault="00000000">
      <w:pPr>
        <w:pStyle w:val="ANS1"/>
      </w:pPr>
      <w:r>
        <w:t>ANS: B</w:t>
      </w:r>
      <w:r>
        <w:tab/>
        <w:t>PTS: 1</w:t>
      </w:r>
      <w:r>
        <w:tab/>
        <w:t>DIF: 1</w:t>
      </w:r>
      <w:r>
        <w:tab/>
        <w:t>REF: 21-2</w:t>
      </w:r>
    </w:p>
    <w:p w14:paraId="70ED3B32" w14:textId="77777777" w:rsidR="00000000" w:rsidRDefault="00000000">
      <w:pPr>
        <w:pStyle w:val="TOP"/>
      </w:pPr>
      <w:r>
        <w:t>TOP: Federal Reserve</w:t>
      </w:r>
      <w:r>
        <w:tab/>
        <w:t>MSC: Definitional</w:t>
      </w:r>
    </w:p>
    <w:p w14:paraId="5804D889" w14:textId="77777777" w:rsidR="00000000" w:rsidRDefault="00000000">
      <w:pPr>
        <w:pStyle w:val="MyNL1"/>
      </w:pPr>
      <w:r>
        <w:tab/>
        <w:t>60.</w:t>
      </w:r>
      <w:r>
        <w:tab/>
        <w:t>The New York Federal Reserve Bank</w:t>
      </w:r>
    </w:p>
    <w:p w14:paraId="4CF3E4D9" w14:textId="77777777" w:rsidR="00000000" w:rsidRDefault="00000000">
      <w:pPr>
        <w:pStyle w:val="NLa"/>
      </w:pPr>
      <w:r>
        <w:t>a.</w:t>
      </w:r>
      <w:r>
        <w:tab/>
        <w:t>president always gets to vote at the FOMC meetings.</w:t>
      </w:r>
    </w:p>
    <w:p w14:paraId="439F33F2" w14:textId="77777777" w:rsidR="00000000" w:rsidRDefault="00000000">
      <w:pPr>
        <w:pStyle w:val="NLa"/>
      </w:pPr>
      <w:r>
        <w:t>b.</w:t>
      </w:r>
      <w:r>
        <w:tab/>
        <w:t>conducts open market transactions.</w:t>
      </w:r>
    </w:p>
    <w:p w14:paraId="4D989FF5" w14:textId="77777777" w:rsidR="00000000" w:rsidRDefault="00000000">
      <w:pPr>
        <w:pStyle w:val="NLa"/>
      </w:pPr>
      <w:r>
        <w:t>c.</w:t>
      </w:r>
      <w:r>
        <w:tab/>
        <w:t>is located in the traditional financial center of the United States.</w:t>
      </w:r>
    </w:p>
    <w:p w14:paraId="733D5A0F" w14:textId="77777777" w:rsidR="00000000" w:rsidRDefault="00000000">
      <w:pPr>
        <w:pStyle w:val="NLa"/>
      </w:pPr>
      <w:r>
        <w:t>d.</w:t>
      </w:r>
      <w:r>
        <w:tab/>
        <w:t>All of the above are correct.</w:t>
      </w:r>
    </w:p>
    <w:p w14:paraId="13B4EC69" w14:textId="77777777" w:rsidR="00000000" w:rsidRDefault="00000000">
      <w:pPr>
        <w:pStyle w:val="ANS1"/>
      </w:pPr>
      <w:r>
        <w:t>ANS: D</w:t>
      </w:r>
      <w:r>
        <w:tab/>
        <w:t>PTS: 1</w:t>
      </w:r>
      <w:r>
        <w:tab/>
        <w:t>DIF: 1</w:t>
      </w:r>
      <w:r>
        <w:tab/>
        <w:t>REF: 21-2</w:t>
      </w:r>
    </w:p>
    <w:p w14:paraId="1EDE2E78" w14:textId="77777777" w:rsidR="00000000" w:rsidRDefault="00000000">
      <w:pPr>
        <w:pStyle w:val="TOP"/>
      </w:pPr>
      <w:r>
        <w:t>TOP: Federal Reserve</w:t>
      </w:r>
      <w:r>
        <w:tab/>
        <w:t>MSC: Definitional</w:t>
      </w:r>
    </w:p>
    <w:p w14:paraId="4CA97F85" w14:textId="77777777" w:rsidR="00000000" w:rsidRDefault="00000000">
      <w:pPr>
        <w:pStyle w:val="MyNL1"/>
      </w:pPr>
      <w:r>
        <w:tab/>
        <w:t>61.</w:t>
      </w:r>
      <w:r>
        <w:tab/>
        <w:t>The Board of Governors</w:t>
      </w:r>
    </w:p>
    <w:p w14:paraId="1D8DE790" w14:textId="77777777" w:rsidR="00000000" w:rsidRDefault="00000000">
      <w:pPr>
        <w:pStyle w:val="NLa"/>
      </w:pPr>
      <w:r>
        <w:t>a.</w:t>
      </w:r>
      <w:r>
        <w:tab/>
        <w:t>is currently chaired by Paul Volcker.</w:t>
      </w:r>
    </w:p>
    <w:p w14:paraId="67F93569" w14:textId="77777777" w:rsidR="00000000" w:rsidRDefault="00000000">
      <w:pPr>
        <w:pStyle w:val="NLa"/>
      </w:pPr>
      <w:r>
        <w:t>b.</w:t>
      </w:r>
      <w:r>
        <w:tab/>
        <w:t>are appointed by the president and confirmed by the Senate.</w:t>
      </w:r>
    </w:p>
    <w:p w14:paraId="5E82DC87" w14:textId="77777777" w:rsidR="00000000" w:rsidRDefault="00000000">
      <w:pPr>
        <w:pStyle w:val="NLa"/>
      </w:pPr>
      <w:r>
        <w:t>c.</w:t>
      </w:r>
      <w:r>
        <w:tab/>
        <w:t>has twelve members.</w:t>
      </w:r>
    </w:p>
    <w:p w14:paraId="5D5309A6" w14:textId="77777777" w:rsidR="00000000" w:rsidRDefault="00000000">
      <w:pPr>
        <w:pStyle w:val="NLa"/>
      </w:pPr>
      <w:r>
        <w:t>d.</w:t>
      </w:r>
      <w:r>
        <w:tab/>
        <w:t>All of the above are correct.</w:t>
      </w:r>
    </w:p>
    <w:p w14:paraId="55A600A4" w14:textId="77777777" w:rsidR="00000000" w:rsidRDefault="00000000">
      <w:pPr>
        <w:pStyle w:val="ANS1"/>
      </w:pPr>
      <w:r>
        <w:t>ANS: B</w:t>
      </w:r>
      <w:r>
        <w:tab/>
        <w:t>PTS: 1</w:t>
      </w:r>
      <w:r>
        <w:tab/>
        <w:t>DIF: 1</w:t>
      </w:r>
      <w:r>
        <w:tab/>
        <w:t>REF: 21-2</w:t>
      </w:r>
    </w:p>
    <w:p w14:paraId="5C737D86" w14:textId="77777777" w:rsidR="00000000" w:rsidRDefault="00000000">
      <w:pPr>
        <w:pStyle w:val="TOP"/>
      </w:pPr>
      <w:r>
        <w:t>TOP: Federal Reserve</w:t>
      </w:r>
      <w:r>
        <w:tab/>
        <w:t>MSC: Definitional</w:t>
      </w:r>
    </w:p>
    <w:p w14:paraId="55A377BD" w14:textId="77777777" w:rsidR="00000000" w:rsidRDefault="00000000">
      <w:pPr>
        <w:pStyle w:val="MyNL1"/>
      </w:pPr>
      <w:r>
        <w:tab/>
        <w:t>62.</w:t>
      </w:r>
      <w:r>
        <w:tab/>
        <w:t>Which of the following is correct?</w:t>
      </w:r>
    </w:p>
    <w:p w14:paraId="7B356360" w14:textId="77777777" w:rsidR="00000000" w:rsidRDefault="00000000">
      <w:pPr>
        <w:pStyle w:val="NLa"/>
      </w:pPr>
      <w:r>
        <w:t>a.</w:t>
      </w:r>
      <w:r>
        <w:tab/>
        <w:t>The Federal Reserve has 14 regional banks. The Board of Governors has 12 members who serve 7-year terms.</w:t>
      </w:r>
    </w:p>
    <w:p w14:paraId="4A325249" w14:textId="77777777" w:rsidR="00000000" w:rsidRDefault="00000000">
      <w:pPr>
        <w:pStyle w:val="NLa"/>
      </w:pPr>
      <w:r>
        <w:t>b.</w:t>
      </w:r>
      <w:r>
        <w:tab/>
        <w:t>The Federal Reserve has 14 regional banks. The Board of Governors has 7 members who serve 14-year terms.</w:t>
      </w:r>
    </w:p>
    <w:p w14:paraId="078B9077" w14:textId="77777777" w:rsidR="00000000" w:rsidRDefault="00000000">
      <w:pPr>
        <w:pStyle w:val="NLa"/>
      </w:pPr>
      <w:r>
        <w:t>c.</w:t>
      </w:r>
      <w:r>
        <w:tab/>
        <w:t>The Federal Reserve has 12 regional banks. The Board of Governors has 12 members who serve 7-year terms.</w:t>
      </w:r>
    </w:p>
    <w:p w14:paraId="1031E5D2" w14:textId="77777777" w:rsidR="00000000" w:rsidRDefault="00000000">
      <w:pPr>
        <w:pStyle w:val="NLa"/>
      </w:pPr>
      <w:r>
        <w:t>d.</w:t>
      </w:r>
      <w:r>
        <w:tab/>
        <w:t>The Federal Reserve has 12 regional banks. The Board of Governors has 7 members who serve 14-year terms.</w:t>
      </w:r>
    </w:p>
    <w:p w14:paraId="654A72CB" w14:textId="77777777" w:rsidR="00000000" w:rsidRDefault="00000000">
      <w:pPr>
        <w:pStyle w:val="ANS1"/>
      </w:pPr>
      <w:r>
        <w:t>ANS: D</w:t>
      </w:r>
      <w:r>
        <w:tab/>
        <w:t>PTS: 1</w:t>
      </w:r>
      <w:r>
        <w:tab/>
        <w:t>DIF: 1</w:t>
      </w:r>
      <w:r>
        <w:tab/>
        <w:t>REF: 21-2</w:t>
      </w:r>
    </w:p>
    <w:p w14:paraId="7422B6DA" w14:textId="77777777" w:rsidR="00000000" w:rsidRDefault="00000000">
      <w:pPr>
        <w:pStyle w:val="TOP"/>
      </w:pPr>
      <w:r>
        <w:t>TOP: Federal Reserve</w:t>
      </w:r>
      <w:r>
        <w:tab/>
        <w:t>MSC: Definitional</w:t>
      </w:r>
    </w:p>
    <w:p w14:paraId="72CDB29E" w14:textId="77777777" w:rsidR="00000000" w:rsidRDefault="00000000">
      <w:pPr>
        <w:pStyle w:val="MyNL1"/>
      </w:pPr>
      <w:r>
        <w:tab/>
        <w:t>63.</w:t>
      </w:r>
      <w:r>
        <w:tab/>
        <w:t xml:space="preserve">Which of the following statements about the Federal Reserve is </w:t>
      </w:r>
      <w:r>
        <w:rPr>
          <w:i/>
        </w:rPr>
        <w:t xml:space="preserve">not </w:t>
      </w:r>
      <w:r>
        <w:t>correct?</w:t>
      </w:r>
    </w:p>
    <w:p w14:paraId="584A471E" w14:textId="77777777" w:rsidR="00000000" w:rsidRDefault="00000000">
      <w:pPr>
        <w:pStyle w:val="NLa"/>
      </w:pPr>
      <w:r>
        <w:t>a.</w:t>
      </w:r>
      <w:r>
        <w:tab/>
        <w:t>The members of the Board of Governors are also presidents of the Federal Reserve’s regional banks.</w:t>
      </w:r>
    </w:p>
    <w:p w14:paraId="34971D25" w14:textId="77777777" w:rsidR="00000000" w:rsidRDefault="00000000">
      <w:pPr>
        <w:pStyle w:val="NLa"/>
      </w:pPr>
      <w:r>
        <w:t>b.</w:t>
      </w:r>
      <w:r>
        <w:tab/>
        <w:t>The Federal Open Market Committee makes monetary policy.</w:t>
      </w:r>
    </w:p>
    <w:p w14:paraId="2445E6B7" w14:textId="77777777" w:rsidR="00000000" w:rsidRDefault="00000000">
      <w:pPr>
        <w:pStyle w:val="NLa"/>
      </w:pPr>
      <w:r>
        <w:t>c.</w:t>
      </w:r>
      <w:r>
        <w:tab/>
        <w:t>All members of the Board of Governors sit on the Federal Open Market Committee.</w:t>
      </w:r>
    </w:p>
    <w:p w14:paraId="28B0BEE4" w14:textId="77777777" w:rsidR="00000000" w:rsidRDefault="00000000">
      <w:pPr>
        <w:pStyle w:val="NLa"/>
      </w:pPr>
      <w:r>
        <w:t>d.</w:t>
      </w:r>
      <w:r>
        <w:tab/>
        <w:t>The Federal Reserve serves as a bank regulator.</w:t>
      </w:r>
    </w:p>
    <w:p w14:paraId="1F980473" w14:textId="77777777" w:rsidR="00000000" w:rsidRDefault="00000000">
      <w:pPr>
        <w:pStyle w:val="ANS1"/>
      </w:pPr>
      <w:r>
        <w:t>ANS: A</w:t>
      </w:r>
      <w:r>
        <w:tab/>
        <w:t>PTS: 1</w:t>
      </w:r>
      <w:r>
        <w:tab/>
        <w:t>DIF: 1</w:t>
      </w:r>
      <w:r>
        <w:tab/>
        <w:t>REF: 21-2</w:t>
      </w:r>
    </w:p>
    <w:p w14:paraId="25EF7E87" w14:textId="77777777" w:rsidR="00000000" w:rsidRDefault="00000000">
      <w:pPr>
        <w:pStyle w:val="TOP"/>
      </w:pPr>
      <w:r>
        <w:t>TOP: Federal Reserve</w:t>
      </w:r>
      <w:r>
        <w:tab/>
        <w:t>MSC: Definitional</w:t>
      </w:r>
    </w:p>
    <w:p w14:paraId="6FD5D735" w14:textId="77777777" w:rsidR="00000000" w:rsidRDefault="00000000">
      <w:pPr>
        <w:pStyle w:val="MyNL1"/>
      </w:pPr>
      <w:r>
        <w:tab/>
        <w:t>64.</w:t>
      </w:r>
      <w:r>
        <w:tab/>
        <w:t>Which of the following has a four-year term?</w:t>
      </w:r>
    </w:p>
    <w:p w14:paraId="79AE081B" w14:textId="77777777" w:rsidR="00000000" w:rsidRDefault="00000000">
      <w:pPr>
        <w:pStyle w:val="NLa"/>
      </w:pPr>
      <w:r>
        <w:t>a.</w:t>
      </w:r>
      <w:r>
        <w:tab/>
        <w:t>the members of the Board of Governors</w:t>
      </w:r>
    </w:p>
    <w:p w14:paraId="2479FDC1" w14:textId="77777777" w:rsidR="00000000" w:rsidRDefault="00000000">
      <w:pPr>
        <w:pStyle w:val="NLa"/>
      </w:pPr>
      <w:r>
        <w:t>b.</w:t>
      </w:r>
      <w:r>
        <w:tab/>
        <w:t>the Chair of the Board of Governors</w:t>
      </w:r>
    </w:p>
    <w:p w14:paraId="77089805" w14:textId="77777777" w:rsidR="00000000" w:rsidRDefault="00000000">
      <w:pPr>
        <w:pStyle w:val="NLa"/>
      </w:pPr>
      <w:r>
        <w:t>c.</w:t>
      </w:r>
      <w:r>
        <w:tab/>
        <w:t>the members of the FOMC</w:t>
      </w:r>
    </w:p>
    <w:p w14:paraId="1FBCFFE3" w14:textId="77777777" w:rsidR="00000000" w:rsidRDefault="00000000">
      <w:pPr>
        <w:pStyle w:val="NLa"/>
      </w:pPr>
      <w:r>
        <w:t>d.</w:t>
      </w:r>
      <w:r>
        <w:tab/>
        <w:t>All of the above are correct.</w:t>
      </w:r>
    </w:p>
    <w:p w14:paraId="30B17BE9" w14:textId="77777777" w:rsidR="00000000" w:rsidRDefault="00000000">
      <w:pPr>
        <w:pStyle w:val="ANS1"/>
      </w:pPr>
      <w:r>
        <w:t>ANS: B</w:t>
      </w:r>
      <w:r>
        <w:tab/>
        <w:t>PTS: 1</w:t>
      </w:r>
      <w:r>
        <w:tab/>
        <w:t>DIF: 1</w:t>
      </w:r>
      <w:r>
        <w:tab/>
        <w:t>REF: 21-2</w:t>
      </w:r>
    </w:p>
    <w:p w14:paraId="23EB6852" w14:textId="77777777" w:rsidR="00000000" w:rsidRDefault="00000000">
      <w:pPr>
        <w:pStyle w:val="TOP"/>
      </w:pPr>
      <w:r>
        <w:t>TOP: Federal Reserve</w:t>
      </w:r>
      <w:r>
        <w:tab/>
        <w:t>MSC: Definitional</w:t>
      </w:r>
    </w:p>
    <w:p w14:paraId="190DE0FE" w14:textId="77777777" w:rsidR="00000000" w:rsidRDefault="00000000">
      <w:pPr>
        <w:pStyle w:val="MyNL1"/>
      </w:pPr>
      <w:r>
        <w:tab/>
        <w:t>65.</w:t>
      </w:r>
      <w:r>
        <w:tab/>
        <w:t>The 12 regional Federal Reserve Banks</w:t>
      </w:r>
    </w:p>
    <w:p w14:paraId="447D2386" w14:textId="77777777" w:rsidR="00000000" w:rsidRDefault="00000000">
      <w:pPr>
        <w:pStyle w:val="NLa"/>
      </w:pPr>
      <w:r>
        <w:t>a.</w:t>
      </w:r>
      <w:r>
        <w:tab/>
        <w:t>are not allowed to make loans to banks in their districts.</w:t>
      </w:r>
    </w:p>
    <w:p w14:paraId="0FC8AED0" w14:textId="77777777" w:rsidR="00000000" w:rsidRDefault="00000000">
      <w:pPr>
        <w:pStyle w:val="NLa"/>
      </w:pPr>
      <w:r>
        <w:t>b.</w:t>
      </w:r>
      <w:r>
        <w:tab/>
        <w:t>regulate banks in their districts.</w:t>
      </w:r>
    </w:p>
    <w:p w14:paraId="20E720F4" w14:textId="77777777" w:rsidR="00000000" w:rsidRDefault="00000000">
      <w:pPr>
        <w:pStyle w:val="NLa"/>
      </w:pPr>
      <w:r>
        <w:t>c.</w:t>
      </w:r>
      <w:r>
        <w:tab/>
        <w:t>have more voting members on the FOMC than does the Board of Governors.</w:t>
      </w:r>
    </w:p>
    <w:p w14:paraId="5DE7FDBE" w14:textId="77777777" w:rsidR="00000000" w:rsidRDefault="00000000">
      <w:pPr>
        <w:pStyle w:val="NLa"/>
      </w:pPr>
      <w:r>
        <w:t>d.</w:t>
      </w:r>
      <w:r>
        <w:tab/>
        <w:t>are each headed by a member of the Board of Governors.</w:t>
      </w:r>
    </w:p>
    <w:p w14:paraId="27FE3858" w14:textId="77777777" w:rsidR="00000000" w:rsidRDefault="00000000">
      <w:pPr>
        <w:pStyle w:val="ANS1"/>
      </w:pPr>
      <w:r>
        <w:t>ANS: B</w:t>
      </w:r>
      <w:r>
        <w:tab/>
        <w:t>PTS: 1</w:t>
      </w:r>
      <w:r>
        <w:tab/>
        <w:t>DIF: 1</w:t>
      </w:r>
      <w:r>
        <w:tab/>
        <w:t>REF: 21-2</w:t>
      </w:r>
    </w:p>
    <w:p w14:paraId="5EC44509" w14:textId="77777777" w:rsidR="00000000" w:rsidRDefault="00000000">
      <w:pPr>
        <w:pStyle w:val="TOP"/>
      </w:pPr>
      <w:r>
        <w:t>TOP: Federal Reserve</w:t>
      </w:r>
      <w:r>
        <w:tab/>
        <w:t>MSC: Definitional</w:t>
      </w:r>
    </w:p>
    <w:p w14:paraId="2A994589" w14:textId="77777777" w:rsidR="00000000" w:rsidRDefault="00000000">
      <w:pPr>
        <w:pStyle w:val="MyNL1"/>
      </w:pPr>
      <w:r>
        <w:tab/>
        <w:t>66.</w:t>
      </w:r>
      <w:r>
        <w:tab/>
        <w:t xml:space="preserve">Which of the following does the Federal Reserve </w:t>
      </w:r>
      <w:r>
        <w:rPr>
          <w:i/>
        </w:rPr>
        <w:t>not</w:t>
      </w:r>
      <w:r>
        <w:t xml:space="preserve"> do?</w:t>
      </w:r>
    </w:p>
    <w:p w14:paraId="550D5563" w14:textId="77777777" w:rsidR="00000000" w:rsidRDefault="00000000">
      <w:pPr>
        <w:pStyle w:val="NLa"/>
      </w:pPr>
      <w:r>
        <w:t>a.</w:t>
      </w:r>
      <w:r>
        <w:tab/>
        <w:t>conduct monetary policy</w:t>
      </w:r>
    </w:p>
    <w:p w14:paraId="7B918EC7" w14:textId="77777777" w:rsidR="00000000" w:rsidRDefault="00000000">
      <w:pPr>
        <w:pStyle w:val="NLa"/>
      </w:pPr>
      <w:r>
        <w:t>b.</w:t>
      </w:r>
      <w:r>
        <w:tab/>
        <w:t>act as a lender of last resort</w:t>
      </w:r>
    </w:p>
    <w:p w14:paraId="1A1F6401" w14:textId="77777777" w:rsidR="00000000" w:rsidRDefault="00000000">
      <w:pPr>
        <w:pStyle w:val="NLa"/>
      </w:pPr>
      <w:r>
        <w:t>c.</w:t>
      </w:r>
      <w:r>
        <w:tab/>
        <w:t>convert Federal Reserve Notes into gold</w:t>
      </w:r>
    </w:p>
    <w:p w14:paraId="414C29A5" w14:textId="77777777" w:rsidR="00000000" w:rsidRDefault="00000000">
      <w:pPr>
        <w:pStyle w:val="NLa"/>
      </w:pPr>
      <w:r>
        <w:t>d.</w:t>
      </w:r>
      <w:r>
        <w:tab/>
        <w:t>serve as a bank regulator</w:t>
      </w:r>
    </w:p>
    <w:p w14:paraId="21E66A06" w14:textId="77777777" w:rsidR="00000000" w:rsidRDefault="00000000">
      <w:pPr>
        <w:pStyle w:val="ANS1"/>
      </w:pPr>
      <w:r>
        <w:t>ANS: C</w:t>
      </w:r>
      <w:r>
        <w:tab/>
        <w:t>PTS: 1</w:t>
      </w:r>
      <w:r>
        <w:tab/>
        <w:t>DIF: 1</w:t>
      </w:r>
      <w:r>
        <w:tab/>
        <w:t>REF: 21-2</w:t>
      </w:r>
    </w:p>
    <w:p w14:paraId="1F7E1BCF" w14:textId="77777777" w:rsidR="00000000" w:rsidRDefault="00000000">
      <w:pPr>
        <w:pStyle w:val="TOP"/>
      </w:pPr>
      <w:r>
        <w:t>TOP: Federal Reserve</w:t>
      </w:r>
      <w:r>
        <w:tab/>
        <w:t>MSC: Definitional</w:t>
      </w:r>
    </w:p>
    <w:p w14:paraId="43FD8D72" w14:textId="77777777" w:rsidR="00000000" w:rsidRDefault="00000000">
      <w:pPr>
        <w:pStyle w:val="MyNL1"/>
      </w:pPr>
      <w:r>
        <w:tab/>
        <w:t>67.</w:t>
      </w:r>
      <w:r>
        <w:tab/>
        <w:t xml:space="preserve">The Federal Open Market Committee is made up of </w:t>
      </w:r>
    </w:p>
    <w:p w14:paraId="71281F8F" w14:textId="77777777" w:rsidR="00000000" w:rsidRDefault="00000000">
      <w:pPr>
        <w:pStyle w:val="NLa"/>
      </w:pPr>
      <w:r>
        <w:t>a.</w:t>
      </w:r>
      <w:r>
        <w:tab/>
        <w:t>5 Federal Reserve Regional Bank Presidents and all the members of the Board of Governors.</w:t>
      </w:r>
    </w:p>
    <w:p w14:paraId="2B4FA64A" w14:textId="77777777" w:rsidR="00000000" w:rsidRDefault="00000000">
      <w:pPr>
        <w:pStyle w:val="NLa"/>
      </w:pPr>
      <w:r>
        <w:t>b.</w:t>
      </w:r>
      <w:r>
        <w:tab/>
        <w:t>5 Federal Reserve Regional Bank Presidents and 5 members of the Board of Governors.</w:t>
      </w:r>
    </w:p>
    <w:p w14:paraId="29AB29BE" w14:textId="77777777" w:rsidR="00000000" w:rsidRDefault="00000000">
      <w:pPr>
        <w:pStyle w:val="NLa"/>
      </w:pPr>
      <w:r>
        <w:t>c.</w:t>
      </w:r>
      <w:r>
        <w:tab/>
        <w:t>12 Federal Reserve Regional Bank Presidents and all the members of the Board of Governors.</w:t>
      </w:r>
    </w:p>
    <w:p w14:paraId="266D3518" w14:textId="77777777" w:rsidR="00000000" w:rsidRDefault="00000000">
      <w:pPr>
        <w:pStyle w:val="NLa"/>
      </w:pPr>
      <w:r>
        <w:t>d.</w:t>
      </w:r>
      <w:r>
        <w:tab/>
        <w:t>12 Federal Reserve Regional Bank Presidents and 5 members of the Board of Governors.</w:t>
      </w:r>
    </w:p>
    <w:p w14:paraId="469A8FBE" w14:textId="77777777" w:rsidR="00000000" w:rsidRDefault="00000000">
      <w:pPr>
        <w:pStyle w:val="ANS1"/>
      </w:pPr>
      <w:r>
        <w:t>ANS: A</w:t>
      </w:r>
      <w:r>
        <w:tab/>
        <w:t>PTS: 1</w:t>
      </w:r>
      <w:r>
        <w:tab/>
        <w:t>DIF: 2</w:t>
      </w:r>
      <w:r>
        <w:tab/>
        <w:t>REF: 21-2</w:t>
      </w:r>
    </w:p>
    <w:p w14:paraId="32894471" w14:textId="77777777" w:rsidR="00000000" w:rsidRDefault="00000000">
      <w:pPr>
        <w:pStyle w:val="TOP"/>
      </w:pPr>
      <w:r>
        <w:t>TOP: Federal Open Market Committee</w:t>
      </w:r>
      <w:r>
        <w:tab/>
        <w:t>MSC: Definitional</w:t>
      </w:r>
    </w:p>
    <w:p w14:paraId="5713636A" w14:textId="77777777" w:rsidR="00000000" w:rsidRDefault="00000000">
      <w:pPr>
        <w:pStyle w:val="MyNL1"/>
      </w:pPr>
      <w:r>
        <w:tab/>
        <w:t>68.</w:t>
      </w:r>
      <w:r>
        <w:tab/>
        <w:t xml:space="preserve">Which of the following is </w:t>
      </w:r>
      <w:r>
        <w:rPr>
          <w:i/>
        </w:rPr>
        <w:t>not</w:t>
      </w:r>
      <w:r>
        <w:t xml:space="preserve"> always a voting member of the FOMC?</w:t>
      </w:r>
    </w:p>
    <w:p w14:paraId="1DD9B479" w14:textId="77777777" w:rsidR="00000000" w:rsidRDefault="00000000">
      <w:pPr>
        <w:pStyle w:val="NLa"/>
      </w:pPr>
      <w:r>
        <w:t>a.</w:t>
      </w:r>
      <w:r>
        <w:tab/>
        <w:t>the president of the New York Federal Reserve District Bank</w:t>
      </w:r>
    </w:p>
    <w:p w14:paraId="43ED4D10" w14:textId="77777777" w:rsidR="00000000" w:rsidRDefault="00000000">
      <w:pPr>
        <w:pStyle w:val="NLa"/>
      </w:pPr>
      <w:r>
        <w:t>b.</w:t>
      </w:r>
      <w:r>
        <w:tab/>
        <w:t>the Chairman of the Board of Governors</w:t>
      </w:r>
    </w:p>
    <w:p w14:paraId="01B2471E" w14:textId="77777777" w:rsidR="00000000" w:rsidRDefault="00000000">
      <w:pPr>
        <w:pStyle w:val="NLa"/>
      </w:pPr>
      <w:r>
        <w:t>c.</w:t>
      </w:r>
      <w:r>
        <w:tab/>
        <w:t>a member of the Board of Governors other than the chair</w:t>
      </w:r>
    </w:p>
    <w:p w14:paraId="2F5EF762" w14:textId="77777777" w:rsidR="00000000" w:rsidRDefault="00000000">
      <w:pPr>
        <w:pStyle w:val="NLa"/>
      </w:pPr>
      <w:r>
        <w:t>d.</w:t>
      </w:r>
      <w:r>
        <w:tab/>
        <w:t>the president of the Boston Federal Reserve District Bank</w:t>
      </w:r>
    </w:p>
    <w:p w14:paraId="694527E5" w14:textId="77777777" w:rsidR="00000000" w:rsidRDefault="00000000">
      <w:pPr>
        <w:pStyle w:val="ANS1"/>
      </w:pPr>
      <w:r>
        <w:t>ANS: D</w:t>
      </w:r>
      <w:r>
        <w:tab/>
        <w:t>PTS: 1</w:t>
      </w:r>
      <w:r>
        <w:tab/>
        <w:t>DIF: 1</w:t>
      </w:r>
      <w:r>
        <w:tab/>
        <w:t>REF: 21-2</w:t>
      </w:r>
    </w:p>
    <w:p w14:paraId="1D185D00" w14:textId="77777777" w:rsidR="00000000" w:rsidRDefault="00000000">
      <w:pPr>
        <w:pStyle w:val="TOP"/>
      </w:pPr>
      <w:r>
        <w:t>TOP: Federal Open Market Committee</w:t>
      </w:r>
      <w:r>
        <w:tab/>
        <w:t>MSC: Definitional</w:t>
      </w:r>
    </w:p>
    <w:p w14:paraId="4AB4968D" w14:textId="77777777" w:rsidR="00000000" w:rsidRDefault="00000000">
      <w:pPr>
        <w:pStyle w:val="MyNL1"/>
      </w:pPr>
      <w:r>
        <w:tab/>
        <w:t>69.</w:t>
      </w:r>
      <w:r>
        <w:tab/>
        <w:t>Monetary policy affects employment</w:t>
      </w:r>
    </w:p>
    <w:p w14:paraId="0D0078FD" w14:textId="77777777" w:rsidR="00000000" w:rsidRDefault="00000000">
      <w:pPr>
        <w:pStyle w:val="NLa"/>
      </w:pPr>
      <w:r>
        <w:t>a.</w:t>
      </w:r>
      <w:r>
        <w:tab/>
        <w:t>only in the long run.</w:t>
      </w:r>
    </w:p>
    <w:p w14:paraId="662E4C9D" w14:textId="77777777" w:rsidR="00000000" w:rsidRDefault="00000000">
      <w:pPr>
        <w:pStyle w:val="NLa"/>
      </w:pPr>
      <w:r>
        <w:t>b.</w:t>
      </w:r>
      <w:r>
        <w:tab/>
        <w:t>only in the short run.</w:t>
      </w:r>
    </w:p>
    <w:p w14:paraId="193E008C" w14:textId="77777777" w:rsidR="00000000" w:rsidRDefault="00000000">
      <w:pPr>
        <w:pStyle w:val="NLa"/>
      </w:pPr>
      <w:r>
        <w:t>c.</w:t>
      </w:r>
      <w:r>
        <w:tab/>
        <w:t>in both the long run and the short run.</w:t>
      </w:r>
    </w:p>
    <w:p w14:paraId="7AA7C8B5" w14:textId="77777777" w:rsidR="00000000" w:rsidRDefault="00000000">
      <w:pPr>
        <w:pStyle w:val="NLa"/>
      </w:pPr>
      <w:r>
        <w:t>d.</w:t>
      </w:r>
      <w:r>
        <w:tab/>
        <w:t>in neither the long run nor the short run.</w:t>
      </w:r>
    </w:p>
    <w:p w14:paraId="11CBBD65" w14:textId="77777777" w:rsidR="00000000" w:rsidRDefault="00000000">
      <w:pPr>
        <w:pStyle w:val="ANS1"/>
      </w:pPr>
      <w:r>
        <w:t>ANS: B</w:t>
      </w:r>
      <w:r>
        <w:tab/>
        <w:t>PTS: 1</w:t>
      </w:r>
      <w:r>
        <w:tab/>
        <w:t>DIF: 2</w:t>
      </w:r>
      <w:r>
        <w:tab/>
        <w:t>REF: 21-2</w:t>
      </w:r>
    </w:p>
    <w:p w14:paraId="502D860F" w14:textId="77777777" w:rsidR="00000000" w:rsidRDefault="00000000">
      <w:pPr>
        <w:pStyle w:val="TOP"/>
      </w:pPr>
      <w:r>
        <w:t>TOP: Monetary policy</w:t>
      </w:r>
      <w:r>
        <w:tab/>
        <w:t>MSC: Applicative</w:t>
      </w:r>
    </w:p>
    <w:p w14:paraId="7D7CDA64" w14:textId="77777777" w:rsidR="00000000" w:rsidRDefault="00000000">
      <w:pPr>
        <w:pStyle w:val="MyNL1"/>
      </w:pPr>
      <w:r>
        <w:tab/>
        <w:t>70.</w:t>
      </w:r>
      <w:r>
        <w:tab/>
        <w:t>The Fed’s primary tool to change the money supply is</w:t>
      </w:r>
    </w:p>
    <w:p w14:paraId="39D33294" w14:textId="77777777" w:rsidR="00000000" w:rsidRDefault="00000000">
      <w:pPr>
        <w:pStyle w:val="NLa"/>
      </w:pPr>
      <w:r>
        <w:t>a.</w:t>
      </w:r>
      <w:r>
        <w:tab/>
        <w:t>changing the discount rate.</w:t>
      </w:r>
    </w:p>
    <w:p w14:paraId="7648222B" w14:textId="77777777" w:rsidR="00000000" w:rsidRDefault="00000000">
      <w:pPr>
        <w:pStyle w:val="NLa"/>
      </w:pPr>
      <w:r>
        <w:t>b.</w:t>
      </w:r>
      <w:r>
        <w:tab/>
        <w:t>changing the reserve requirement.</w:t>
      </w:r>
    </w:p>
    <w:p w14:paraId="4853B39F" w14:textId="77777777" w:rsidR="00000000" w:rsidRDefault="00000000">
      <w:pPr>
        <w:pStyle w:val="NLa"/>
      </w:pPr>
      <w:r>
        <w:t>c.</w:t>
      </w:r>
      <w:r>
        <w:tab/>
        <w:t>conducting open market operations.</w:t>
      </w:r>
    </w:p>
    <w:p w14:paraId="4E1EB919" w14:textId="77777777" w:rsidR="00000000" w:rsidRDefault="00000000">
      <w:pPr>
        <w:pStyle w:val="NLa"/>
      </w:pPr>
      <w:r>
        <w:t>d.</w:t>
      </w:r>
      <w:r>
        <w:tab/>
        <w:t>redeeming Federal Reserve notes.</w:t>
      </w:r>
    </w:p>
    <w:p w14:paraId="0BAFC1DC" w14:textId="77777777" w:rsidR="00000000" w:rsidRDefault="00000000">
      <w:pPr>
        <w:pStyle w:val="ANS1"/>
      </w:pPr>
      <w:r>
        <w:t>ANS: C</w:t>
      </w:r>
      <w:r>
        <w:tab/>
        <w:t>PTS: 1</w:t>
      </w:r>
      <w:r>
        <w:tab/>
        <w:t>DIF: 1</w:t>
      </w:r>
      <w:r>
        <w:tab/>
        <w:t>REF: 21-2</w:t>
      </w:r>
    </w:p>
    <w:p w14:paraId="70ACDD3A" w14:textId="77777777" w:rsidR="00000000" w:rsidRDefault="00000000">
      <w:pPr>
        <w:pStyle w:val="TOP"/>
      </w:pPr>
      <w:r>
        <w:t>TOP: Monetary policy</w:t>
      </w:r>
      <w:r>
        <w:tab/>
        <w:t>MSC: Definitional</w:t>
      </w:r>
    </w:p>
    <w:p w14:paraId="32AFDEC6" w14:textId="77777777" w:rsidR="00000000" w:rsidRDefault="00000000">
      <w:pPr>
        <w:pStyle w:val="MyNL1"/>
      </w:pPr>
      <w:r>
        <w:tab/>
        <w:t>71.</w:t>
      </w:r>
      <w:r>
        <w:tab/>
        <w:t>When the Federal Reserve conducts open-market operations to increase the money supply, it</w:t>
      </w:r>
    </w:p>
    <w:p w14:paraId="20023091" w14:textId="77777777" w:rsidR="00000000" w:rsidRDefault="00000000">
      <w:pPr>
        <w:pStyle w:val="NLa"/>
      </w:pPr>
      <w:r>
        <w:t>a.</w:t>
      </w:r>
      <w:r>
        <w:tab/>
        <w:t>redeems Federal Reserve notes.</w:t>
      </w:r>
    </w:p>
    <w:p w14:paraId="0F0DEDF7" w14:textId="77777777" w:rsidR="00000000" w:rsidRDefault="00000000">
      <w:pPr>
        <w:pStyle w:val="NLa"/>
      </w:pPr>
      <w:r>
        <w:t>b.</w:t>
      </w:r>
      <w:r>
        <w:tab/>
        <w:t>buys government bonds from the public.</w:t>
      </w:r>
    </w:p>
    <w:p w14:paraId="246ED48E" w14:textId="77777777" w:rsidR="00000000" w:rsidRDefault="00000000">
      <w:pPr>
        <w:pStyle w:val="NLa"/>
      </w:pPr>
      <w:r>
        <w:t>c.</w:t>
      </w:r>
      <w:r>
        <w:tab/>
        <w:t>raises the discount rate.</w:t>
      </w:r>
    </w:p>
    <w:p w14:paraId="4ADD0B6D" w14:textId="77777777" w:rsidR="00000000" w:rsidRDefault="00000000">
      <w:pPr>
        <w:pStyle w:val="NLa"/>
      </w:pPr>
      <w:r>
        <w:t>d.</w:t>
      </w:r>
      <w:r>
        <w:tab/>
        <w:t>decreases its lending to member banks.</w:t>
      </w:r>
    </w:p>
    <w:p w14:paraId="1D0C2526" w14:textId="77777777" w:rsidR="00000000" w:rsidRDefault="00000000">
      <w:pPr>
        <w:pStyle w:val="ANS1"/>
      </w:pPr>
      <w:r>
        <w:t>ANS: B</w:t>
      </w:r>
      <w:r>
        <w:tab/>
        <w:t>PTS: 1</w:t>
      </w:r>
      <w:r>
        <w:tab/>
        <w:t>DIF: 1</w:t>
      </w:r>
      <w:r>
        <w:tab/>
        <w:t>REF: 21-1</w:t>
      </w:r>
    </w:p>
    <w:p w14:paraId="75F9E065" w14:textId="77777777" w:rsidR="00000000" w:rsidRDefault="00000000">
      <w:pPr>
        <w:pStyle w:val="TOP"/>
      </w:pPr>
      <w:r>
        <w:t>TOP: Open-market operations</w:t>
      </w:r>
      <w:r>
        <w:tab/>
        <w:t>MSC: Definitional</w:t>
      </w:r>
    </w:p>
    <w:p w14:paraId="0E22685F" w14:textId="77777777" w:rsidR="00000000" w:rsidRDefault="00000000">
      <w:pPr>
        <w:pStyle w:val="MyNL1"/>
      </w:pPr>
      <w:r>
        <w:tab/>
        <w:t>72.</w:t>
      </w:r>
      <w:r>
        <w:tab/>
        <w:t>When the Fed conducts open-market purchases,</w:t>
      </w:r>
    </w:p>
    <w:p w14:paraId="590ACAB8" w14:textId="77777777" w:rsidR="00000000" w:rsidRDefault="00000000">
      <w:pPr>
        <w:pStyle w:val="NLa"/>
      </w:pPr>
      <w:r>
        <w:t>a.</w:t>
      </w:r>
      <w:r>
        <w:tab/>
        <w:t>it buys Treasury securities, which increases the money supply.</w:t>
      </w:r>
    </w:p>
    <w:p w14:paraId="0E0FD641" w14:textId="77777777" w:rsidR="00000000" w:rsidRDefault="00000000">
      <w:pPr>
        <w:pStyle w:val="NLa"/>
      </w:pPr>
      <w:r>
        <w:t>b.</w:t>
      </w:r>
      <w:r>
        <w:tab/>
        <w:t>it buys Treasury securities, which decreases the money supply.</w:t>
      </w:r>
    </w:p>
    <w:p w14:paraId="109B3430" w14:textId="77777777" w:rsidR="00000000" w:rsidRDefault="00000000">
      <w:pPr>
        <w:pStyle w:val="NLa"/>
      </w:pPr>
      <w:r>
        <w:t>c.</w:t>
      </w:r>
      <w:r>
        <w:tab/>
        <w:t>it borrows money from member banks, which increases the money supply.</w:t>
      </w:r>
    </w:p>
    <w:p w14:paraId="2D2DCE3C" w14:textId="77777777" w:rsidR="00000000" w:rsidRDefault="00000000">
      <w:pPr>
        <w:pStyle w:val="NLa"/>
      </w:pPr>
      <w:r>
        <w:t>d.</w:t>
      </w:r>
      <w:r>
        <w:tab/>
        <w:t>it lends money to member banks, which decreases the money supply.</w:t>
      </w:r>
    </w:p>
    <w:p w14:paraId="514DA17F" w14:textId="77777777" w:rsidR="00000000" w:rsidRDefault="00000000">
      <w:pPr>
        <w:pStyle w:val="ANS1"/>
      </w:pPr>
      <w:r>
        <w:t>ANS: A</w:t>
      </w:r>
      <w:r>
        <w:tab/>
        <w:t>PTS: 1</w:t>
      </w:r>
      <w:r>
        <w:tab/>
        <w:t>DIF: 1</w:t>
      </w:r>
      <w:r>
        <w:tab/>
        <w:t>REF: 21-1</w:t>
      </w:r>
    </w:p>
    <w:p w14:paraId="2A396CD7" w14:textId="77777777" w:rsidR="00000000" w:rsidRDefault="00000000">
      <w:pPr>
        <w:pStyle w:val="TOP"/>
      </w:pPr>
      <w:r>
        <w:t>TOP: Open-market operations</w:t>
      </w:r>
      <w:r>
        <w:tab/>
        <w:t>MSC: Definitional</w:t>
      </w:r>
    </w:p>
    <w:p w14:paraId="78113690" w14:textId="77777777" w:rsidR="00000000" w:rsidRDefault="00000000">
      <w:pPr>
        <w:pStyle w:val="MyNL1"/>
      </w:pPr>
      <w:r>
        <w:tab/>
        <w:t>73.</w:t>
      </w:r>
      <w:r>
        <w:tab/>
        <w:t>When the Fed conducts open-market sales,</w:t>
      </w:r>
    </w:p>
    <w:p w14:paraId="476736EF" w14:textId="77777777" w:rsidR="00000000" w:rsidRDefault="00000000">
      <w:pPr>
        <w:pStyle w:val="NLa"/>
      </w:pPr>
      <w:r>
        <w:t>a.</w:t>
      </w:r>
      <w:r>
        <w:tab/>
        <w:t>it sells Treasury securities, which increases the money supply.</w:t>
      </w:r>
    </w:p>
    <w:p w14:paraId="5DB35C25" w14:textId="77777777" w:rsidR="00000000" w:rsidRDefault="00000000">
      <w:pPr>
        <w:pStyle w:val="NLa"/>
      </w:pPr>
      <w:r>
        <w:t>b.</w:t>
      </w:r>
      <w:r>
        <w:tab/>
        <w:t>it sells Treasury securities, which decreases the money supply.</w:t>
      </w:r>
    </w:p>
    <w:p w14:paraId="44E2D1CE" w14:textId="77777777" w:rsidR="00000000" w:rsidRDefault="00000000">
      <w:pPr>
        <w:pStyle w:val="NLa"/>
      </w:pPr>
      <w:r>
        <w:t>c.</w:t>
      </w:r>
      <w:r>
        <w:tab/>
        <w:t>it borrows from member banks, which increases the money supply.</w:t>
      </w:r>
    </w:p>
    <w:p w14:paraId="4C97A7EC" w14:textId="77777777" w:rsidR="00000000" w:rsidRDefault="00000000">
      <w:pPr>
        <w:pStyle w:val="NLa"/>
      </w:pPr>
      <w:r>
        <w:t>d.</w:t>
      </w:r>
      <w:r>
        <w:tab/>
        <w:t>it lends money to member banks, which decreases the money supply.</w:t>
      </w:r>
    </w:p>
    <w:p w14:paraId="7111EBA3" w14:textId="77777777" w:rsidR="00000000" w:rsidRDefault="00000000">
      <w:pPr>
        <w:pStyle w:val="ANS1"/>
      </w:pPr>
      <w:r>
        <w:t>ANS: B</w:t>
      </w:r>
      <w:r>
        <w:tab/>
        <w:t>PTS: 1</w:t>
      </w:r>
      <w:r>
        <w:tab/>
        <w:t>DIF: 1</w:t>
      </w:r>
      <w:r>
        <w:tab/>
        <w:t>REF: 21-1</w:t>
      </w:r>
    </w:p>
    <w:p w14:paraId="5789C36D" w14:textId="77777777" w:rsidR="00000000" w:rsidRDefault="00000000">
      <w:pPr>
        <w:pStyle w:val="TOP"/>
      </w:pPr>
      <w:r>
        <w:t>TOP: Open-market operations</w:t>
      </w:r>
      <w:r>
        <w:tab/>
        <w:t>MSC: Definitional</w:t>
      </w:r>
    </w:p>
    <w:p w14:paraId="5B1B0623" w14:textId="77777777" w:rsidR="00000000" w:rsidRDefault="00000000">
      <w:pPr>
        <w:pStyle w:val="MyNL1"/>
      </w:pPr>
      <w:r>
        <w:tab/>
        <w:t>74.</w:t>
      </w:r>
      <w:r>
        <w:tab/>
        <w:t>When the Fed conducts open-market purchases,</w:t>
      </w:r>
    </w:p>
    <w:p w14:paraId="36C748E1" w14:textId="77777777" w:rsidR="00000000" w:rsidRDefault="00000000">
      <w:pPr>
        <w:pStyle w:val="NLa"/>
      </w:pPr>
      <w:r>
        <w:t>a.</w:t>
      </w:r>
      <w:r>
        <w:tab/>
        <w:t>it buys Treasury securities, which increases the money supply.</w:t>
      </w:r>
    </w:p>
    <w:p w14:paraId="1643A340" w14:textId="77777777" w:rsidR="00000000" w:rsidRDefault="00000000">
      <w:pPr>
        <w:pStyle w:val="NLa"/>
      </w:pPr>
      <w:r>
        <w:t>b.</w:t>
      </w:r>
      <w:r>
        <w:tab/>
        <w:t>it buys Treasury securities, which decreases the money supply.</w:t>
      </w:r>
    </w:p>
    <w:p w14:paraId="3BDA9AFA" w14:textId="77777777" w:rsidR="00000000" w:rsidRDefault="00000000">
      <w:pPr>
        <w:pStyle w:val="NLa"/>
      </w:pPr>
      <w:r>
        <w:t>c.</w:t>
      </w:r>
      <w:r>
        <w:tab/>
        <w:t>banks buy Treasury securities from Fed, which increases the money supply.</w:t>
      </w:r>
    </w:p>
    <w:p w14:paraId="4C7842A9" w14:textId="77777777" w:rsidR="00000000" w:rsidRDefault="00000000">
      <w:pPr>
        <w:pStyle w:val="NLa"/>
      </w:pPr>
      <w:r>
        <w:t>d.</w:t>
      </w:r>
      <w:r>
        <w:tab/>
        <w:t>banks buy Treasury securities from the Fed, which decreases the money supply.</w:t>
      </w:r>
    </w:p>
    <w:p w14:paraId="3CA21F11" w14:textId="77777777" w:rsidR="00000000" w:rsidRDefault="00000000">
      <w:pPr>
        <w:pStyle w:val="ANS1"/>
      </w:pPr>
      <w:r>
        <w:t>ANS: A</w:t>
      </w:r>
      <w:r>
        <w:tab/>
        <w:t>PTS: 1</w:t>
      </w:r>
      <w:r>
        <w:tab/>
        <w:t>DIF: 1</w:t>
      </w:r>
      <w:r>
        <w:tab/>
        <w:t>REF: 21-1</w:t>
      </w:r>
    </w:p>
    <w:p w14:paraId="328EA891" w14:textId="77777777" w:rsidR="00000000" w:rsidRDefault="00000000">
      <w:pPr>
        <w:pStyle w:val="TOP"/>
      </w:pPr>
      <w:r>
        <w:t>TOP: Open-market operations</w:t>
      </w:r>
      <w:r>
        <w:tab/>
        <w:t>MSC: Definitional</w:t>
      </w:r>
    </w:p>
    <w:p w14:paraId="25E590E7" w14:textId="77777777" w:rsidR="00000000" w:rsidRDefault="00000000">
      <w:pPr>
        <w:pStyle w:val="MyNL1"/>
      </w:pPr>
      <w:r>
        <w:tab/>
        <w:t>75.</w:t>
      </w:r>
      <w:r>
        <w:tab/>
        <w:t>The Fed can increase the money supply by conducting open market</w:t>
      </w:r>
    </w:p>
    <w:p w14:paraId="72F4B9AB" w14:textId="77777777" w:rsidR="00000000" w:rsidRDefault="00000000">
      <w:pPr>
        <w:pStyle w:val="NLa"/>
      </w:pPr>
      <w:r>
        <w:t>a.</w:t>
      </w:r>
      <w:r>
        <w:tab/>
        <w:t>sales and raising the discount rate.</w:t>
      </w:r>
    </w:p>
    <w:p w14:paraId="3183C776" w14:textId="77777777" w:rsidR="00000000" w:rsidRDefault="00000000">
      <w:pPr>
        <w:pStyle w:val="NLa"/>
      </w:pPr>
      <w:r>
        <w:t>b.</w:t>
      </w:r>
      <w:r>
        <w:tab/>
        <w:t>sales and lowering the discount rate.</w:t>
      </w:r>
    </w:p>
    <w:p w14:paraId="2787DAE7" w14:textId="77777777" w:rsidR="00000000" w:rsidRDefault="00000000">
      <w:pPr>
        <w:pStyle w:val="NLa"/>
      </w:pPr>
      <w:r>
        <w:t>c.</w:t>
      </w:r>
      <w:r>
        <w:tab/>
        <w:t>purchases and raising the discount rate.</w:t>
      </w:r>
    </w:p>
    <w:p w14:paraId="21E58C03" w14:textId="77777777" w:rsidR="00000000" w:rsidRDefault="00000000">
      <w:pPr>
        <w:pStyle w:val="NLa"/>
      </w:pPr>
      <w:r>
        <w:t>d.</w:t>
      </w:r>
      <w:r>
        <w:tab/>
        <w:t>purchases and lowering the discount rate.</w:t>
      </w:r>
    </w:p>
    <w:p w14:paraId="7E391C7D" w14:textId="77777777" w:rsidR="00000000" w:rsidRDefault="00000000">
      <w:pPr>
        <w:pStyle w:val="ANS1"/>
      </w:pPr>
      <w:r>
        <w:t>ANS: D</w:t>
      </w:r>
      <w:r>
        <w:tab/>
        <w:t>PTS: 1</w:t>
      </w:r>
      <w:r>
        <w:tab/>
        <w:t>DIF: 2</w:t>
      </w:r>
      <w:r>
        <w:tab/>
        <w:t>REF: 21-1</w:t>
      </w:r>
    </w:p>
    <w:p w14:paraId="7006D999" w14:textId="77777777" w:rsidR="00000000" w:rsidRDefault="00000000">
      <w:pPr>
        <w:pStyle w:val="TOP"/>
      </w:pPr>
      <w:r>
        <w:t>TOP: Open-market operations</w:t>
      </w:r>
      <w:r>
        <w:tab/>
        <w:t>MSC: Definitional</w:t>
      </w:r>
    </w:p>
    <w:p w14:paraId="51D6BBE4" w14:textId="77777777" w:rsidR="00000000" w:rsidRDefault="00000000">
      <w:pPr>
        <w:pStyle w:val="MyNL1"/>
      </w:pPr>
      <w:r>
        <w:tab/>
        <w:t>76.</w:t>
      </w:r>
      <w:r>
        <w:tab/>
        <w:t>The Fed can increase the price level by conducting open market</w:t>
      </w:r>
    </w:p>
    <w:p w14:paraId="35F2F6AA" w14:textId="77777777" w:rsidR="00000000" w:rsidRDefault="00000000">
      <w:pPr>
        <w:pStyle w:val="NLa"/>
      </w:pPr>
      <w:r>
        <w:t>a.</w:t>
      </w:r>
      <w:r>
        <w:tab/>
        <w:t>sales and raising the discount rate.</w:t>
      </w:r>
    </w:p>
    <w:p w14:paraId="44EDB39F" w14:textId="77777777" w:rsidR="00000000" w:rsidRDefault="00000000">
      <w:pPr>
        <w:pStyle w:val="NLa"/>
      </w:pPr>
      <w:r>
        <w:t>b.</w:t>
      </w:r>
      <w:r>
        <w:tab/>
        <w:t>sales and lowering the discount rate.</w:t>
      </w:r>
    </w:p>
    <w:p w14:paraId="6E10A8C2" w14:textId="77777777" w:rsidR="00000000" w:rsidRDefault="00000000">
      <w:pPr>
        <w:pStyle w:val="NLa"/>
      </w:pPr>
      <w:r>
        <w:t>c.</w:t>
      </w:r>
      <w:r>
        <w:tab/>
        <w:t>purchases and raising the discount rate.</w:t>
      </w:r>
    </w:p>
    <w:p w14:paraId="10271E0E" w14:textId="77777777" w:rsidR="00000000" w:rsidRDefault="00000000">
      <w:pPr>
        <w:pStyle w:val="NLa"/>
      </w:pPr>
      <w:r>
        <w:t>d.</w:t>
      </w:r>
      <w:r>
        <w:tab/>
        <w:t>purchases and lowering the discount rate.</w:t>
      </w:r>
    </w:p>
    <w:p w14:paraId="47B8B110" w14:textId="77777777" w:rsidR="00000000" w:rsidRDefault="00000000">
      <w:pPr>
        <w:pStyle w:val="ANS1"/>
      </w:pPr>
      <w:r>
        <w:t>ANS: D</w:t>
      </w:r>
      <w:r>
        <w:tab/>
        <w:t>PTS: 1</w:t>
      </w:r>
      <w:r>
        <w:tab/>
        <w:t>DIF: 3</w:t>
      </w:r>
      <w:r>
        <w:tab/>
        <w:t>REF: 21-2</w:t>
      </w:r>
    </w:p>
    <w:p w14:paraId="136D9293" w14:textId="77777777" w:rsidR="00000000" w:rsidRDefault="00000000">
      <w:pPr>
        <w:pStyle w:val="TOP"/>
      </w:pPr>
      <w:r>
        <w:t>TOP: Open-market operations</w:t>
      </w:r>
      <w:r>
        <w:tab/>
        <w:t>MSC: Definitional</w:t>
      </w:r>
    </w:p>
    <w:p w14:paraId="6D9CCA1F" w14:textId="77777777" w:rsidR="00000000" w:rsidRDefault="00000000">
      <w:pPr>
        <w:pStyle w:val="MyNL1"/>
      </w:pPr>
      <w:r>
        <w:tab/>
        <w:t>77.</w:t>
      </w:r>
      <w:r>
        <w:tab/>
        <w:t>Over one time horizon or another Fed policy decisions influence</w:t>
      </w:r>
    </w:p>
    <w:p w14:paraId="3302F45C" w14:textId="77777777" w:rsidR="00000000" w:rsidRDefault="00000000">
      <w:pPr>
        <w:pStyle w:val="NLa"/>
      </w:pPr>
      <w:r>
        <w:t>a.</w:t>
      </w:r>
      <w:r>
        <w:tab/>
        <w:t>inflation and employment.</w:t>
      </w:r>
    </w:p>
    <w:p w14:paraId="136532E2" w14:textId="77777777" w:rsidR="00000000" w:rsidRDefault="00000000">
      <w:pPr>
        <w:pStyle w:val="NLa"/>
      </w:pPr>
      <w:r>
        <w:t>b.</w:t>
      </w:r>
      <w:r>
        <w:tab/>
        <w:t>inflation but not employment.</w:t>
      </w:r>
    </w:p>
    <w:p w14:paraId="2C5DCA31" w14:textId="77777777" w:rsidR="00000000" w:rsidRDefault="00000000">
      <w:pPr>
        <w:pStyle w:val="NLa"/>
      </w:pPr>
      <w:r>
        <w:t>c.</w:t>
      </w:r>
      <w:r>
        <w:tab/>
        <w:t>employment but not inflation.</w:t>
      </w:r>
    </w:p>
    <w:p w14:paraId="25227539" w14:textId="77777777" w:rsidR="00000000" w:rsidRDefault="00000000">
      <w:pPr>
        <w:pStyle w:val="NLa"/>
      </w:pPr>
      <w:r>
        <w:t>d.</w:t>
      </w:r>
      <w:r>
        <w:tab/>
        <w:t>neither inflation nor employment.</w:t>
      </w:r>
    </w:p>
    <w:p w14:paraId="35F7C0C2" w14:textId="77777777" w:rsidR="00000000" w:rsidRDefault="00000000">
      <w:pPr>
        <w:pStyle w:val="ANS1"/>
      </w:pPr>
      <w:r>
        <w:t>ANS: A</w:t>
      </w:r>
      <w:r>
        <w:tab/>
        <w:t>PTS: 1</w:t>
      </w:r>
      <w:r>
        <w:tab/>
        <w:t>DIF: 2</w:t>
      </w:r>
      <w:r>
        <w:tab/>
        <w:t>REF: 21-2</w:t>
      </w:r>
    </w:p>
    <w:p w14:paraId="7CAA9D07" w14:textId="77777777" w:rsidR="00000000" w:rsidRDefault="00000000">
      <w:pPr>
        <w:pStyle w:val="TOP"/>
      </w:pPr>
      <w:r>
        <w:t>TOP: Inflation | Unemployment</w:t>
      </w:r>
      <w:r>
        <w:tab/>
        <w:t>MSC: Definitional</w:t>
      </w:r>
    </w:p>
    <w:p w14:paraId="38570B7B" w14:textId="77777777" w:rsidR="00000000" w:rsidRDefault="00000000">
      <w:pPr>
        <w:pStyle w:val="MyNL1"/>
      </w:pPr>
      <w:r>
        <w:tab/>
        <w:t>78.</w:t>
      </w:r>
      <w:r>
        <w:tab/>
        <w:t>There is a</w:t>
      </w:r>
    </w:p>
    <w:p w14:paraId="7E6043EC" w14:textId="77777777" w:rsidR="00000000" w:rsidRDefault="00000000">
      <w:pPr>
        <w:pStyle w:val="NLa"/>
      </w:pPr>
      <w:r>
        <w:t>a.</w:t>
      </w:r>
      <w:r>
        <w:tab/>
        <w:t>short-run tradeoff between inflation and unemployment.</w:t>
      </w:r>
    </w:p>
    <w:p w14:paraId="4E1AB78F" w14:textId="77777777" w:rsidR="00000000" w:rsidRDefault="00000000">
      <w:pPr>
        <w:pStyle w:val="NLa"/>
      </w:pPr>
      <w:r>
        <w:t>b.</w:t>
      </w:r>
      <w:r>
        <w:tab/>
        <w:t>short-run tradeoff between an increase in the money supply and inflation.</w:t>
      </w:r>
    </w:p>
    <w:p w14:paraId="7200C87B" w14:textId="77777777" w:rsidR="00000000" w:rsidRDefault="00000000">
      <w:pPr>
        <w:pStyle w:val="NLa"/>
      </w:pPr>
      <w:r>
        <w:t>c.</w:t>
      </w:r>
      <w:r>
        <w:tab/>
        <w:t>long-run tradeoff between inflation and unemployment.</w:t>
      </w:r>
    </w:p>
    <w:p w14:paraId="2318073A" w14:textId="77777777" w:rsidR="00000000" w:rsidRDefault="00000000">
      <w:pPr>
        <w:pStyle w:val="NLa"/>
      </w:pPr>
      <w:r>
        <w:t>d.</w:t>
      </w:r>
      <w:r>
        <w:tab/>
        <w:t>long-run tradeoff between an increase in the money supply and inflation.</w:t>
      </w:r>
    </w:p>
    <w:p w14:paraId="6BDA0F50" w14:textId="77777777" w:rsidR="00000000" w:rsidRDefault="00000000">
      <w:pPr>
        <w:pStyle w:val="ANS1"/>
      </w:pPr>
      <w:r>
        <w:t>ANS: A</w:t>
      </w:r>
      <w:r>
        <w:tab/>
        <w:t>PTS: 1</w:t>
      </w:r>
      <w:r>
        <w:tab/>
        <w:t>DIF: 1</w:t>
      </w:r>
      <w:r>
        <w:tab/>
        <w:t>REF: 21-2</w:t>
      </w:r>
    </w:p>
    <w:p w14:paraId="278A68B3" w14:textId="77777777" w:rsidR="00000000" w:rsidRDefault="00000000">
      <w:pPr>
        <w:pStyle w:val="TOP"/>
      </w:pPr>
      <w:r>
        <w:t>TOP: Inflation | Unemployment</w:t>
      </w:r>
      <w:r>
        <w:tab/>
        <w:t>MSC: Definitional</w:t>
      </w:r>
    </w:p>
    <w:p w14:paraId="03DF5F97" w14:textId="77777777" w:rsidR="00000000" w:rsidRDefault="00000000">
      <w:pPr>
        <w:pStyle w:val="MyNL1"/>
      </w:pPr>
      <w:r>
        <w:tab/>
        <w:t>79.</w:t>
      </w:r>
      <w:r>
        <w:tab/>
        <w:t>The Fed can influence unemployment in</w:t>
      </w:r>
    </w:p>
    <w:p w14:paraId="2B62DF0D" w14:textId="77777777" w:rsidR="00000000" w:rsidRDefault="00000000">
      <w:pPr>
        <w:pStyle w:val="NLa"/>
      </w:pPr>
      <w:r>
        <w:t>a.</w:t>
      </w:r>
      <w:r>
        <w:tab/>
        <w:t>the short and long run.</w:t>
      </w:r>
    </w:p>
    <w:p w14:paraId="0B13BC3C" w14:textId="77777777" w:rsidR="00000000" w:rsidRDefault="00000000">
      <w:pPr>
        <w:pStyle w:val="NLa"/>
      </w:pPr>
      <w:r>
        <w:t>b.</w:t>
      </w:r>
      <w:r>
        <w:tab/>
        <w:t>the short run, but not the long run.</w:t>
      </w:r>
    </w:p>
    <w:p w14:paraId="0F28FA5B" w14:textId="77777777" w:rsidR="00000000" w:rsidRDefault="00000000">
      <w:pPr>
        <w:pStyle w:val="NLa"/>
      </w:pPr>
      <w:r>
        <w:t>c.</w:t>
      </w:r>
      <w:r>
        <w:tab/>
        <w:t>the long run, but not the short run.</w:t>
      </w:r>
    </w:p>
    <w:p w14:paraId="32191D25" w14:textId="77777777" w:rsidR="00000000" w:rsidRDefault="00000000">
      <w:pPr>
        <w:pStyle w:val="NLa"/>
      </w:pPr>
      <w:r>
        <w:t>d.</w:t>
      </w:r>
      <w:r>
        <w:tab/>
        <w:t>neither the short nor long run.</w:t>
      </w:r>
    </w:p>
    <w:p w14:paraId="087FF51A" w14:textId="77777777" w:rsidR="00000000" w:rsidRDefault="00000000">
      <w:pPr>
        <w:pStyle w:val="ANS1"/>
      </w:pPr>
      <w:r>
        <w:t>ANS: B</w:t>
      </w:r>
      <w:r>
        <w:tab/>
        <w:t>PTS: 1</w:t>
      </w:r>
      <w:r>
        <w:tab/>
        <w:t>DIF: 2</w:t>
      </w:r>
      <w:r>
        <w:tab/>
        <w:t>REF: 21-2</w:t>
      </w:r>
    </w:p>
    <w:p w14:paraId="2FEAA610" w14:textId="77777777" w:rsidR="00000000" w:rsidRDefault="00000000">
      <w:pPr>
        <w:pStyle w:val="TOP"/>
      </w:pPr>
      <w:r>
        <w:t>TOP: Federal Reserve</w:t>
      </w:r>
      <w:r>
        <w:tab/>
        <w:t>MSC: Definitional</w:t>
      </w:r>
    </w:p>
    <w:p w14:paraId="57F16F74" w14:textId="77777777" w:rsidR="00000000" w:rsidRDefault="00000000">
      <w:pPr>
        <w:pStyle w:val="MyNL1"/>
      </w:pPr>
      <w:r>
        <w:tab/>
        <w:t>80.</w:t>
      </w:r>
      <w:r>
        <w:tab/>
        <w:t>In a 100-percent-reserve banking system,</w:t>
      </w:r>
    </w:p>
    <w:p w14:paraId="644DA575" w14:textId="77777777" w:rsidR="00000000" w:rsidRDefault="00000000">
      <w:pPr>
        <w:pStyle w:val="NLa"/>
      </w:pPr>
      <w:r>
        <w:t>a.</w:t>
      </w:r>
      <w:r>
        <w:tab/>
        <w:t>banks can create money by issuing currency.</w:t>
      </w:r>
    </w:p>
    <w:p w14:paraId="11D15E10" w14:textId="77777777" w:rsidR="00000000" w:rsidRDefault="00000000">
      <w:pPr>
        <w:pStyle w:val="NLa"/>
      </w:pPr>
      <w:r>
        <w:t>b.</w:t>
      </w:r>
      <w:r>
        <w:tab/>
        <w:t>banks can create money by lending out reserves.</w:t>
      </w:r>
    </w:p>
    <w:p w14:paraId="28123626" w14:textId="77777777" w:rsidR="00000000" w:rsidRDefault="00000000">
      <w:pPr>
        <w:pStyle w:val="NLa"/>
      </w:pPr>
      <w:r>
        <w:t>c.</w:t>
      </w:r>
      <w:r>
        <w:tab/>
        <w:t>the Fed can increase the money supply with open-market sales.</w:t>
      </w:r>
    </w:p>
    <w:p w14:paraId="5DB41B55" w14:textId="77777777" w:rsidR="00000000" w:rsidRDefault="00000000">
      <w:pPr>
        <w:pStyle w:val="NLa"/>
      </w:pPr>
      <w:r>
        <w:t>d.</w:t>
      </w:r>
      <w:r>
        <w:tab/>
        <w:t>banks hold as many reserves as they hold deposits.</w:t>
      </w:r>
    </w:p>
    <w:p w14:paraId="61896950" w14:textId="77777777" w:rsidR="00000000" w:rsidRDefault="00000000">
      <w:pPr>
        <w:pStyle w:val="ANS1"/>
      </w:pPr>
      <w:r>
        <w:t>ANS: D</w:t>
      </w:r>
      <w:r>
        <w:tab/>
        <w:t>PTS: 1</w:t>
      </w:r>
      <w:r>
        <w:tab/>
        <w:t>DIF: 1</w:t>
      </w:r>
      <w:r>
        <w:tab/>
        <w:t>REF: 21-3</w:t>
      </w:r>
    </w:p>
    <w:p w14:paraId="6F9A0F4E" w14:textId="77777777" w:rsidR="00000000" w:rsidRDefault="00000000">
      <w:pPr>
        <w:pStyle w:val="TOP"/>
      </w:pPr>
      <w:r>
        <w:t>TOP: Reserves</w:t>
      </w:r>
      <w:r>
        <w:tab/>
        <w:t>MSC: Definitional</w:t>
      </w:r>
    </w:p>
    <w:p w14:paraId="044A1D19" w14:textId="77777777" w:rsidR="00000000" w:rsidRDefault="00000000">
      <w:pPr>
        <w:pStyle w:val="MyNL1"/>
      </w:pPr>
      <w:r>
        <w:tab/>
        <w:t>81.</w:t>
      </w:r>
      <w:r>
        <w:tab/>
        <w:t>In a 100-percent reserve banking system, if people decided to decrease the amount of currency they held by increasing the amount they held in checkable deposits</w:t>
      </w:r>
    </w:p>
    <w:p w14:paraId="2A4B0201" w14:textId="77777777" w:rsidR="00000000" w:rsidRDefault="00000000">
      <w:pPr>
        <w:pStyle w:val="NLa"/>
      </w:pPr>
      <w:r>
        <w:t>a.</w:t>
      </w:r>
      <w:r>
        <w:tab/>
        <w:t>M1 would increase.</w:t>
      </w:r>
    </w:p>
    <w:p w14:paraId="1A98A380" w14:textId="77777777" w:rsidR="00000000" w:rsidRDefault="00000000">
      <w:pPr>
        <w:pStyle w:val="NLa"/>
      </w:pPr>
      <w:r>
        <w:t>b.</w:t>
      </w:r>
      <w:r>
        <w:tab/>
        <w:t>M1 would decrease.</w:t>
      </w:r>
    </w:p>
    <w:p w14:paraId="6CC535BF" w14:textId="77777777" w:rsidR="00000000" w:rsidRDefault="00000000">
      <w:pPr>
        <w:pStyle w:val="NLa"/>
      </w:pPr>
      <w:r>
        <w:t>c.</w:t>
      </w:r>
      <w:r>
        <w:tab/>
        <w:t>M1 would not change.</w:t>
      </w:r>
    </w:p>
    <w:p w14:paraId="64ABCED4" w14:textId="77777777" w:rsidR="00000000" w:rsidRDefault="00000000">
      <w:pPr>
        <w:pStyle w:val="NLa"/>
      </w:pPr>
      <w:r>
        <w:t>d.</w:t>
      </w:r>
      <w:r>
        <w:tab/>
        <w:t>M1 might rise or fall.</w:t>
      </w:r>
    </w:p>
    <w:p w14:paraId="2E2A9154" w14:textId="77777777" w:rsidR="00000000" w:rsidRDefault="00000000">
      <w:pPr>
        <w:pStyle w:val="ANS1"/>
      </w:pPr>
      <w:r>
        <w:t>ANS: C</w:t>
      </w:r>
      <w:r>
        <w:tab/>
        <w:t>PTS: 1</w:t>
      </w:r>
      <w:r>
        <w:tab/>
        <w:t>DIF: 2</w:t>
      </w:r>
      <w:r>
        <w:tab/>
        <w:t>REF: 21-3</w:t>
      </w:r>
    </w:p>
    <w:p w14:paraId="32161616" w14:textId="77777777" w:rsidR="00000000" w:rsidRDefault="00000000">
      <w:pPr>
        <w:pStyle w:val="TOP"/>
      </w:pPr>
      <w:r>
        <w:t>TOP: Reserves</w:t>
      </w:r>
      <w:r>
        <w:tab/>
        <w:t>MSC: Applicative</w:t>
      </w:r>
    </w:p>
    <w:p w14:paraId="145A2A47" w14:textId="77777777" w:rsidR="00000000" w:rsidRDefault="00000000">
      <w:pPr>
        <w:pStyle w:val="MyNL1"/>
      </w:pPr>
      <w:r>
        <w:tab/>
        <w:t>82.</w:t>
      </w:r>
      <w:r>
        <w:tab/>
        <w:t>On a bank’s T-account,</w:t>
      </w:r>
    </w:p>
    <w:p w14:paraId="6214A8ED" w14:textId="77777777" w:rsidR="00000000" w:rsidRDefault="00000000">
      <w:pPr>
        <w:pStyle w:val="NLa"/>
      </w:pPr>
      <w:r>
        <w:t>a.</w:t>
      </w:r>
      <w:r>
        <w:tab/>
        <w:t>both deposits and reserves are assets.</w:t>
      </w:r>
    </w:p>
    <w:p w14:paraId="4DA182B5" w14:textId="77777777" w:rsidR="00000000" w:rsidRDefault="00000000">
      <w:pPr>
        <w:pStyle w:val="NLa"/>
      </w:pPr>
      <w:r>
        <w:t>b.</w:t>
      </w:r>
      <w:r>
        <w:tab/>
        <w:t>both deposits and reserves are liabilities.</w:t>
      </w:r>
    </w:p>
    <w:p w14:paraId="48204833" w14:textId="77777777" w:rsidR="00000000" w:rsidRDefault="00000000">
      <w:pPr>
        <w:pStyle w:val="NLa"/>
      </w:pPr>
      <w:r>
        <w:t>c.</w:t>
      </w:r>
      <w:r>
        <w:tab/>
        <w:t>deposits are assets, reserves are liabilities.</w:t>
      </w:r>
    </w:p>
    <w:p w14:paraId="197E9C54" w14:textId="77777777" w:rsidR="00000000" w:rsidRDefault="00000000">
      <w:pPr>
        <w:pStyle w:val="NLa"/>
      </w:pPr>
      <w:r>
        <w:t>d.</w:t>
      </w:r>
      <w:r>
        <w:tab/>
        <w:t>reserves are assets, deposits are liabilities.</w:t>
      </w:r>
    </w:p>
    <w:p w14:paraId="29400727" w14:textId="77777777" w:rsidR="00000000" w:rsidRDefault="00000000">
      <w:pPr>
        <w:pStyle w:val="ANS1"/>
      </w:pPr>
      <w:r>
        <w:t>ANS: D</w:t>
      </w:r>
      <w:r>
        <w:tab/>
        <w:t>PTS: 1</w:t>
      </w:r>
      <w:r>
        <w:tab/>
        <w:t>DIF: 1</w:t>
      </w:r>
      <w:r>
        <w:tab/>
        <w:t>REF: 21-3</w:t>
      </w:r>
    </w:p>
    <w:p w14:paraId="185F2555" w14:textId="77777777" w:rsidR="00000000" w:rsidRDefault="00000000">
      <w:pPr>
        <w:pStyle w:val="TOP"/>
      </w:pPr>
      <w:r>
        <w:t>TOP: Bank balance sheet</w:t>
      </w:r>
      <w:r>
        <w:tab/>
        <w:t>MSC: Definitional</w:t>
      </w:r>
    </w:p>
    <w:p w14:paraId="1527F045" w14:textId="77777777" w:rsidR="00000000" w:rsidRDefault="00000000">
      <w:pPr>
        <w:pStyle w:val="MyNL1"/>
      </w:pPr>
      <w:r>
        <w:tab/>
        <w:t>83.</w:t>
      </w:r>
      <w:r>
        <w:tab/>
        <w:t>A bank’s</w:t>
      </w:r>
    </w:p>
    <w:p w14:paraId="383937FF" w14:textId="77777777" w:rsidR="00000000" w:rsidRDefault="00000000">
      <w:pPr>
        <w:pStyle w:val="NLa"/>
      </w:pPr>
      <w:r>
        <w:t>a.</w:t>
      </w:r>
      <w:r>
        <w:tab/>
        <w:t>reserves and the deposits of its customers are both assets.</w:t>
      </w:r>
    </w:p>
    <w:p w14:paraId="0625FC92" w14:textId="77777777" w:rsidR="00000000" w:rsidRDefault="00000000">
      <w:pPr>
        <w:pStyle w:val="NLa"/>
      </w:pPr>
      <w:r>
        <w:t>b.</w:t>
      </w:r>
      <w:r>
        <w:tab/>
        <w:t>reserves and the deposits of its customers are both liabilities.</w:t>
      </w:r>
    </w:p>
    <w:p w14:paraId="7A5712BA" w14:textId="77777777" w:rsidR="00000000" w:rsidRDefault="00000000">
      <w:pPr>
        <w:pStyle w:val="NLa"/>
      </w:pPr>
      <w:r>
        <w:t>c.</w:t>
      </w:r>
      <w:r>
        <w:tab/>
        <w:t>reserves are assets and the deposits of its customers are liabilities.</w:t>
      </w:r>
    </w:p>
    <w:p w14:paraId="7976516B" w14:textId="77777777" w:rsidR="00000000" w:rsidRDefault="00000000">
      <w:pPr>
        <w:pStyle w:val="NLa"/>
      </w:pPr>
      <w:r>
        <w:t>d.</w:t>
      </w:r>
      <w:r>
        <w:tab/>
        <w:t>reserves are liabilities and the deposits of its customers are assets.</w:t>
      </w:r>
    </w:p>
    <w:p w14:paraId="4B1E6CC8" w14:textId="77777777" w:rsidR="00000000" w:rsidRDefault="00000000">
      <w:pPr>
        <w:pStyle w:val="ANS1"/>
      </w:pPr>
      <w:r>
        <w:t>ANS: C</w:t>
      </w:r>
      <w:r>
        <w:tab/>
        <w:t>PTS: 1</w:t>
      </w:r>
      <w:r>
        <w:tab/>
        <w:t>DIF: 1</w:t>
      </w:r>
      <w:r>
        <w:tab/>
        <w:t>REF: 21-3</w:t>
      </w:r>
    </w:p>
    <w:p w14:paraId="694018AF" w14:textId="77777777" w:rsidR="00000000" w:rsidRDefault="00000000">
      <w:pPr>
        <w:pStyle w:val="TOP"/>
      </w:pPr>
      <w:r>
        <w:t>TOP: Bank balance sheet</w:t>
      </w:r>
      <w:r>
        <w:tab/>
        <w:t>MSC: Definitional</w:t>
      </w:r>
    </w:p>
    <w:p w14:paraId="5AFFDE38" w14:textId="77777777" w:rsidR="00000000" w:rsidRDefault="00000000">
      <w:pPr>
        <w:pStyle w:val="MyNL1"/>
      </w:pPr>
      <w:r>
        <w:tab/>
        <w:t>84.</w:t>
      </w:r>
      <w:r>
        <w:tab/>
        <w:t>A bank’s assets include</w:t>
      </w:r>
    </w:p>
    <w:p w14:paraId="24FCF2B9" w14:textId="77777777" w:rsidR="00000000" w:rsidRDefault="00000000">
      <w:pPr>
        <w:pStyle w:val="NLa"/>
      </w:pPr>
      <w:r>
        <w:t>a.</w:t>
      </w:r>
      <w:r>
        <w:tab/>
        <w:t>both its reserves and the deposits of its customers.</w:t>
      </w:r>
    </w:p>
    <w:p w14:paraId="16F857A9" w14:textId="77777777" w:rsidR="00000000" w:rsidRDefault="00000000">
      <w:pPr>
        <w:pStyle w:val="NLa"/>
      </w:pPr>
      <w:r>
        <w:t>b.</w:t>
      </w:r>
      <w:r>
        <w:tab/>
        <w:t>neither its reserves nor the deposits of its customers.</w:t>
      </w:r>
    </w:p>
    <w:p w14:paraId="5047A790" w14:textId="77777777" w:rsidR="00000000" w:rsidRDefault="00000000">
      <w:pPr>
        <w:pStyle w:val="NLa"/>
      </w:pPr>
      <w:r>
        <w:t>c.</w:t>
      </w:r>
      <w:r>
        <w:tab/>
        <w:t>its reserves, but not the deposits of its customers.</w:t>
      </w:r>
    </w:p>
    <w:p w14:paraId="67F42FDA" w14:textId="77777777" w:rsidR="00000000" w:rsidRDefault="00000000">
      <w:pPr>
        <w:pStyle w:val="NLa"/>
      </w:pPr>
      <w:r>
        <w:t>d.</w:t>
      </w:r>
      <w:r>
        <w:tab/>
        <w:t>the deposits of its customers, but not its reserves.</w:t>
      </w:r>
    </w:p>
    <w:p w14:paraId="1DDCB7A8" w14:textId="77777777" w:rsidR="00000000" w:rsidRDefault="00000000">
      <w:pPr>
        <w:pStyle w:val="ANS1"/>
      </w:pPr>
      <w:r>
        <w:t>ANS: C</w:t>
      </w:r>
      <w:r>
        <w:tab/>
        <w:t>PTS: 1</w:t>
      </w:r>
      <w:r>
        <w:tab/>
        <w:t>DIF: 1</w:t>
      </w:r>
      <w:r>
        <w:tab/>
        <w:t>REF: 21-3</w:t>
      </w:r>
    </w:p>
    <w:p w14:paraId="377E6C5E" w14:textId="77777777" w:rsidR="00000000" w:rsidRDefault="00000000">
      <w:pPr>
        <w:pStyle w:val="TOP"/>
      </w:pPr>
      <w:r>
        <w:t>TOP: Bank balance sheet</w:t>
      </w:r>
      <w:r>
        <w:tab/>
        <w:t>MSC: Definitional</w:t>
      </w:r>
    </w:p>
    <w:p w14:paraId="08101ECE" w14:textId="77777777" w:rsidR="00000000" w:rsidRDefault="00000000">
      <w:pPr>
        <w:pStyle w:val="MyNL1"/>
      </w:pPr>
      <w:r>
        <w:tab/>
        <w:t>85.</w:t>
      </w:r>
      <w:r>
        <w:tab/>
        <w:t>A bank’s liabilities include</w:t>
      </w:r>
    </w:p>
    <w:p w14:paraId="6D7A7157" w14:textId="77777777" w:rsidR="00000000" w:rsidRDefault="00000000">
      <w:pPr>
        <w:pStyle w:val="NLa"/>
      </w:pPr>
      <w:r>
        <w:t>a.</w:t>
      </w:r>
      <w:r>
        <w:tab/>
        <w:t>both its reserves and the deposits of its customers.</w:t>
      </w:r>
    </w:p>
    <w:p w14:paraId="0D5B12C4" w14:textId="77777777" w:rsidR="00000000" w:rsidRDefault="00000000">
      <w:pPr>
        <w:pStyle w:val="NLa"/>
      </w:pPr>
      <w:r>
        <w:t>b.</w:t>
      </w:r>
      <w:r>
        <w:tab/>
        <w:t>neither its reserves nor the deposits of its customers.</w:t>
      </w:r>
    </w:p>
    <w:p w14:paraId="79EB9BED" w14:textId="77777777" w:rsidR="00000000" w:rsidRDefault="00000000">
      <w:pPr>
        <w:pStyle w:val="NLa"/>
      </w:pPr>
      <w:r>
        <w:t>c.</w:t>
      </w:r>
      <w:r>
        <w:tab/>
        <w:t>its reserves, but not the deposits of its customers.</w:t>
      </w:r>
    </w:p>
    <w:p w14:paraId="5EC9D22D" w14:textId="77777777" w:rsidR="00000000" w:rsidRDefault="00000000">
      <w:pPr>
        <w:pStyle w:val="NLa"/>
      </w:pPr>
      <w:r>
        <w:t>d.</w:t>
      </w:r>
      <w:r>
        <w:tab/>
        <w:t>the deposits of its customers, but not its reserves.</w:t>
      </w:r>
    </w:p>
    <w:p w14:paraId="7F90E495" w14:textId="77777777" w:rsidR="00000000" w:rsidRDefault="00000000">
      <w:pPr>
        <w:pStyle w:val="ANS1"/>
      </w:pPr>
      <w:r>
        <w:t>ANS: D</w:t>
      </w:r>
      <w:r>
        <w:tab/>
        <w:t>PTS: 1</w:t>
      </w:r>
      <w:r>
        <w:tab/>
        <w:t>DIF: 1</w:t>
      </w:r>
      <w:r>
        <w:tab/>
        <w:t>REF: 21-3</w:t>
      </w:r>
    </w:p>
    <w:p w14:paraId="749E18F8" w14:textId="77777777" w:rsidR="00000000" w:rsidRDefault="00000000">
      <w:pPr>
        <w:pStyle w:val="TOP"/>
      </w:pPr>
      <w:r>
        <w:t>TOP: Bank balance sheet</w:t>
      </w:r>
      <w:r>
        <w:tab/>
        <w:t>MSC: Definitional</w:t>
      </w:r>
    </w:p>
    <w:p w14:paraId="7030D136" w14:textId="77777777" w:rsidR="00000000" w:rsidRDefault="00000000">
      <w:pPr>
        <w:pStyle w:val="MyNL1"/>
      </w:pPr>
      <w:r>
        <w:tab/>
        <w:t>86.</w:t>
      </w:r>
      <w:r>
        <w:tab/>
        <w:t>A bank loans Zippo’s Print Shop $350,000 to remodel a building near campus to use as a new store. On their balance sheets this loan is</w:t>
      </w:r>
    </w:p>
    <w:p w14:paraId="1BD6ECD8" w14:textId="77777777" w:rsidR="00000000" w:rsidRDefault="00000000">
      <w:pPr>
        <w:pStyle w:val="NLa"/>
      </w:pPr>
      <w:r>
        <w:t>a.</w:t>
      </w:r>
      <w:r>
        <w:tab/>
        <w:t>an asset for the bank and a liability for Zippo’s. The loan increases the money supply.</w:t>
      </w:r>
    </w:p>
    <w:p w14:paraId="1F48E76C" w14:textId="77777777" w:rsidR="00000000" w:rsidRDefault="00000000">
      <w:pPr>
        <w:pStyle w:val="NLa"/>
      </w:pPr>
      <w:r>
        <w:t>b.</w:t>
      </w:r>
      <w:r>
        <w:tab/>
        <w:t>an asset for the bank and a liability for Zippo’s. The loan does not increase the money supply.</w:t>
      </w:r>
    </w:p>
    <w:p w14:paraId="4AE2E29D" w14:textId="77777777" w:rsidR="00000000" w:rsidRDefault="00000000">
      <w:pPr>
        <w:pStyle w:val="NLa"/>
      </w:pPr>
      <w:r>
        <w:t>c.</w:t>
      </w:r>
      <w:r>
        <w:tab/>
        <w:t>a liability for the bank and an asset for Zippo’s. The loan increases the money supply.</w:t>
      </w:r>
    </w:p>
    <w:p w14:paraId="7D1C8CB4" w14:textId="77777777" w:rsidR="00000000" w:rsidRDefault="00000000">
      <w:pPr>
        <w:pStyle w:val="NLa"/>
      </w:pPr>
      <w:r>
        <w:t>d.</w:t>
      </w:r>
      <w:r>
        <w:tab/>
        <w:t>a liability for the bank and an asset for Zippo’s. The loan does not increase the money supply.</w:t>
      </w:r>
    </w:p>
    <w:p w14:paraId="4B4ED644" w14:textId="77777777" w:rsidR="00000000" w:rsidRDefault="00000000">
      <w:pPr>
        <w:pStyle w:val="ANS1"/>
      </w:pPr>
      <w:r>
        <w:t>ANS: A</w:t>
      </w:r>
      <w:r>
        <w:tab/>
        <w:t>PTS: 1</w:t>
      </w:r>
      <w:r>
        <w:tab/>
        <w:t>DIF: 2</w:t>
      </w:r>
      <w:r>
        <w:tab/>
        <w:t>REF: 21-3</w:t>
      </w:r>
    </w:p>
    <w:p w14:paraId="2A7ED8BA" w14:textId="77777777" w:rsidR="00000000" w:rsidRDefault="00000000">
      <w:pPr>
        <w:pStyle w:val="TOP"/>
      </w:pPr>
      <w:r>
        <w:t>TOP: Bank balance sheet</w:t>
      </w:r>
      <w:r>
        <w:tab/>
        <w:t>MSC: Interpretive</w:t>
      </w:r>
    </w:p>
    <w:p w14:paraId="5F4D323B" w14:textId="77777777" w:rsidR="00000000" w:rsidRDefault="00000000">
      <w:pPr>
        <w:pStyle w:val="MyNL1"/>
      </w:pPr>
      <w:r>
        <w:tab/>
        <w:t>87.</w:t>
      </w:r>
      <w:r>
        <w:tab/>
        <w:t>Suppose that the reserve ratio is 5 percent and that a bank has $1,000 in deposits. Its reserves are</w:t>
      </w:r>
    </w:p>
    <w:p w14:paraId="2F8CF965" w14:textId="77777777" w:rsidR="00000000" w:rsidRDefault="00000000">
      <w:pPr>
        <w:pStyle w:val="NLa"/>
      </w:pPr>
      <w:r>
        <w:t>a.</w:t>
      </w:r>
      <w:r>
        <w:tab/>
        <w:t>$5.</w:t>
      </w:r>
    </w:p>
    <w:p w14:paraId="4E486A1D" w14:textId="77777777" w:rsidR="00000000" w:rsidRDefault="00000000">
      <w:pPr>
        <w:pStyle w:val="NLa"/>
      </w:pPr>
      <w:r>
        <w:t>b.</w:t>
      </w:r>
      <w:r>
        <w:tab/>
        <w:t>$50.</w:t>
      </w:r>
    </w:p>
    <w:p w14:paraId="4B1BACE2" w14:textId="77777777" w:rsidR="00000000" w:rsidRDefault="00000000">
      <w:pPr>
        <w:pStyle w:val="NLa"/>
      </w:pPr>
      <w:r>
        <w:t>c.</w:t>
      </w:r>
      <w:r>
        <w:tab/>
        <w:t>$95.</w:t>
      </w:r>
    </w:p>
    <w:p w14:paraId="7FC4257A" w14:textId="77777777" w:rsidR="00000000" w:rsidRDefault="00000000">
      <w:pPr>
        <w:pStyle w:val="NLa"/>
      </w:pPr>
      <w:r>
        <w:t>d.</w:t>
      </w:r>
      <w:r>
        <w:tab/>
        <w:t>$950.</w:t>
      </w:r>
    </w:p>
    <w:p w14:paraId="22DEAF2F" w14:textId="77777777" w:rsidR="00000000" w:rsidRDefault="00000000">
      <w:pPr>
        <w:pStyle w:val="ANS1"/>
      </w:pPr>
      <w:r>
        <w:t>ANS: B</w:t>
      </w:r>
      <w:r>
        <w:tab/>
        <w:t>PTS: 1</w:t>
      </w:r>
      <w:r>
        <w:tab/>
        <w:t>DIF: 1</w:t>
      </w:r>
      <w:r>
        <w:tab/>
        <w:t>REF: 21-3</w:t>
      </w:r>
    </w:p>
    <w:p w14:paraId="53F36D46" w14:textId="77777777" w:rsidR="00000000" w:rsidRDefault="00000000">
      <w:pPr>
        <w:pStyle w:val="TOP"/>
      </w:pPr>
      <w:r>
        <w:t>TOP: Reserves</w:t>
      </w:r>
      <w:r>
        <w:tab/>
        <w:t>MSC: Applicative</w:t>
      </w:r>
    </w:p>
    <w:p w14:paraId="3CB3F00B" w14:textId="77777777" w:rsidR="00000000" w:rsidRDefault="00000000">
      <w:pPr>
        <w:pStyle w:val="MyNL1"/>
      </w:pPr>
      <w:r>
        <w:tab/>
        <w:t>88.</w:t>
      </w:r>
      <w:r>
        <w:tab/>
        <w:t>Suppose that the reserve ratio is 10 percent and that a bank has $2,000 in deposits. Its reserves are</w:t>
      </w:r>
    </w:p>
    <w:p w14:paraId="5E0CB920" w14:textId="77777777" w:rsidR="00000000" w:rsidRDefault="00000000">
      <w:pPr>
        <w:pStyle w:val="NLa"/>
      </w:pPr>
      <w:r>
        <w:t>a.</w:t>
      </w:r>
      <w:r>
        <w:tab/>
        <w:t>$20.</w:t>
      </w:r>
    </w:p>
    <w:p w14:paraId="2926E661" w14:textId="77777777" w:rsidR="00000000" w:rsidRDefault="00000000">
      <w:pPr>
        <w:pStyle w:val="NLa"/>
      </w:pPr>
      <w:r>
        <w:t>b.</w:t>
      </w:r>
      <w:r>
        <w:tab/>
        <w:t>$200.</w:t>
      </w:r>
    </w:p>
    <w:p w14:paraId="5460E457" w14:textId="77777777" w:rsidR="00000000" w:rsidRDefault="00000000">
      <w:pPr>
        <w:pStyle w:val="NLa"/>
      </w:pPr>
      <w:r>
        <w:t>c.</w:t>
      </w:r>
      <w:r>
        <w:tab/>
        <w:t>$1,880.</w:t>
      </w:r>
    </w:p>
    <w:p w14:paraId="2424B3ED" w14:textId="77777777" w:rsidR="00000000" w:rsidRDefault="00000000">
      <w:pPr>
        <w:pStyle w:val="NLa"/>
      </w:pPr>
      <w:r>
        <w:t>d.</w:t>
      </w:r>
      <w:r>
        <w:tab/>
        <w:t>$1,800.</w:t>
      </w:r>
    </w:p>
    <w:p w14:paraId="2F17482A" w14:textId="77777777" w:rsidR="00000000" w:rsidRDefault="00000000">
      <w:pPr>
        <w:pStyle w:val="ANS1"/>
      </w:pPr>
      <w:r>
        <w:t>ANS: B</w:t>
      </w:r>
      <w:r>
        <w:tab/>
        <w:t>PTS: 1</w:t>
      </w:r>
      <w:r>
        <w:tab/>
        <w:t>DIF: 1</w:t>
      </w:r>
      <w:r>
        <w:tab/>
        <w:t>REF: 21-3</w:t>
      </w:r>
    </w:p>
    <w:p w14:paraId="2B384E86" w14:textId="77777777" w:rsidR="00000000" w:rsidRDefault="00000000">
      <w:pPr>
        <w:pStyle w:val="TOP"/>
      </w:pPr>
      <w:r>
        <w:t>TOP: Reserves</w:t>
      </w:r>
      <w:r>
        <w:tab/>
        <w:t>MSC: Applicative</w:t>
      </w:r>
    </w:p>
    <w:p w14:paraId="2A29274C" w14:textId="77777777" w:rsidR="00000000" w:rsidRDefault="00000000">
      <w:pPr>
        <w:pStyle w:val="MyNL1"/>
      </w:pPr>
      <w:r>
        <w:tab/>
        <w:t>89.</w:t>
      </w:r>
      <w:r>
        <w:tab/>
        <w:t>Suppose a bank has a 10 percent reserve requirement, $5,000 in deposits, and has loaned out all it can given the reserve requirement.</w:t>
      </w:r>
    </w:p>
    <w:p w14:paraId="07D5666E" w14:textId="77777777" w:rsidR="00000000" w:rsidRDefault="00000000">
      <w:pPr>
        <w:pStyle w:val="NLa"/>
      </w:pPr>
      <w:r>
        <w:t>a.</w:t>
      </w:r>
      <w:r>
        <w:tab/>
        <w:t>It has $50 in reserves and $4,950 in loans.</w:t>
      </w:r>
    </w:p>
    <w:p w14:paraId="20C738F1" w14:textId="77777777" w:rsidR="00000000" w:rsidRDefault="00000000">
      <w:pPr>
        <w:pStyle w:val="NLa"/>
      </w:pPr>
      <w:r>
        <w:t>b.</w:t>
      </w:r>
      <w:r>
        <w:tab/>
        <w:t>It has $500 in reserves and $4,500 in loans.</w:t>
      </w:r>
    </w:p>
    <w:p w14:paraId="15E04B1F" w14:textId="77777777" w:rsidR="00000000" w:rsidRDefault="00000000">
      <w:pPr>
        <w:pStyle w:val="NLa"/>
      </w:pPr>
      <w:r>
        <w:t>c.</w:t>
      </w:r>
      <w:r>
        <w:tab/>
        <w:t>It has $555 in reserves and $4,445 in loans.</w:t>
      </w:r>
    </w:p>
    <w:p w14:paraId="58AEA85F" w14:textId="77777777" w:rsidR="00000000" w:rsidRDefault="00000000">
      <w:pPr>
        <w:pStyle w:val="NLa"/>
      </w:pPr>
      <w:r>
        <w:t>d.</w:t>
      </w:r>
      <w:r>
        <w:tab/>
        <w:t>None of the above is correct.</w:t>
      </w:r>
    </w:p>
    <w:p w14:paraId="3F7E229F" w14:textId="77777777" w:rsidR="00000000" w:rsidRDefault="00000000">
      <w:pPr>
        <w:pStyle w:val="ANS1"/>
      </w:pPr>
      <w:r>
        <w:t>ANS: B</w:t>
      </w:r>
      <w:r>
        <w:tab/>
        <w:t>PTS: 1</w:t>
      </w:r>
      <w:r>
        <w:tab/>
        <w:t>DIF: 1</w:t>
      </w:r>
      <w:r>
        <w:tab/>
        <w:t>REF: 21-3</w:t>
      </w:r>
    </w:p>
    <w:p w14:paraId="65030CFE" w14:textId="77777777" w:rsidR="00000000" w:rsidRDefault="00000000">
      <w:pPr>
        <w:pStyle w:val="TOP"/>
      </w:pPr>
      <w:r>
        <w:t>TOP: Reserves</w:t>
      </w:r>
      <w:r>
        <w:tab/>
        <w:t>MSC: Applicative</w:t>
      </w:r>
    </w:p>
    <w:p w14:paraId="4116674E" w14:textId="77777777" w:rsidR="00000000" w:rsidRDefault="00000000">
      <w:pPr>
        <w:pStyle w:val="MyNL1"/>
      </w:pPr>
      <w:r>
        <w:tab/>
        <w:t>90.</w:t>
      </w:r>
      <w:r>
        <w:tab/>
        <w:t>Suppose a bank has a 10 percent reserve requirement, $4,000 in deposits, and has loaned out all it can given the reserve requirement.</w:t>
      </w:r>
    </w:p>
    <w:p w14:paraId="1385FEEB" w14:textId="77777777" w:rsidR="00000000" w:rsidRDefault="00000000">
      <w:pPr>
        <w:pStyle w:val="NLa"/>
      </w:pPr>
      <w:r>
        <w:t>a.</w:t>
      </w:r>
      <w:r>
        <w:tab/>
        <w:t>It has $40 in reserves and $3,960 in loans.</w:t>
      </w:r>
    </w:p>
    <w:p w14:paraId="16914036" w14:textId="77777777" w:rsidR="00000000" w:rsidRDefault="00000000">
      <w:pPr>
        <w:pStyle w:val="NLa"/>
      </w:pPr>
      <w:r>
        <w:t>b.</w:t>
      </w:r>
      <w:r>
        <w:tab/>
        <w:t>It has $400 in reserves and $3,600 in loans.</w:t>
      </w:r>
    </w:p>
    <w:p w14:paraId="5D590BFE" w14:textId="77777777" w:rsidR="00000000" w:rsidRDefault="00000000">
      <w:pPr>
        <w:pStyle w:val="NLa"/>
      </w:pPr>
      <w:r>
        <w:t>c.</w:t>
      </w:r>
      <w:r>
        <w:tab/>
        <w:t>It has $444 in reserves and $3,556 in loans.</w:t>
      </w:r>
    </w:p>
    <w:p w14:paraId="3C2DE7D7" w14:textId="77777777" w:rsidR="00000000" w:rsidRDefault="00000000">
      <w:pPr>
        <w:pStyle w:val="NLa"/>
      </w:pPr>
      <w:r>
        <w:t>d.</w:t>
      </w:r>
      <w:r>
        <w:tab/>
        <w:t>None of the above is correct.</w:t>
      </w:r>
    </w:p>
    <w:p w14:paraId="4823F168" w14:textId="77777777" w:rsidR="00000000" w:rsidRDefault="00000000">
      <w:pPr>
        <w:pStyle w:val="ANS1"/>
      </w:pPr>
      <w:r>
        <w:t>ANS: B</w:t>
      </w:r>
      <w:r>
        <w:tab/>
        <w:t>PTS: 1</w:t>
      </w:r>
      <w:r>
        <w:tab/>
        <w:t>DIF: 1</w:t>
      </w:r>
      <w:r>
        <w:tab/>
        <w:t>REF: 21-3</w:t>
      </w:r>
    </w:p>
    <w:p w14:paraId="25F0F581" w14:textId="77777777" w:rsidR="00000000" w:rsidRDefault="00000000">
      <w:pPr>
        <w:pStyle w:val="TOP"/>
      </w:pPr>
      <w:r>
        <w:t>TOP: Reserves</w:t>
      </w:r>
      <w:r>
        <w:tab/>
        <w:t>MSC: Applicative</w:t>
      </w:r>
    </w:p>
    <w:p w14:paraId="28071DB9" w14:textId="77777777" w:rsidR="00000000" w:rsidRDefault="00000000">
      <w:pPr>
        <w:pStyle w:val="MyNL1"/>
      </w:pPr>
      <w:r>
        <w:tab/>
        <w:t>91.</w:t>
      </w:r>
      <w:r>
        <w:tab/>
        <w:t>Suppose a bank has $10,000 in deposits and $8,000 in loans. It has loaned out all it can. It has a reserve ratio of</w:t>
      </w:r>
    </w:p>
    <w:p w14:paraId="340BFD1A" w14:textId="77777777" w:rsidR="00000000" w:rsidRDefault="00000000">
      <w:pPr>
        <w:pStyle w:val="NLa"/>
      </w:pPr>
      <w:r>
        <w:t>a.</w:t>
      </w:r>
      <w:r>
        <w:tab/>
        <w:t>2 percent.</w:t>
      </w:r>
    </w:p>
    <w:p w14:paraId="4AF99F71" w14:textId="77777777" w:rsidR="00000000" w:rsidRDefault="00000000">
      <w:pPr>
        <w:pStyle w:val="NLa"/>
      </w:pPr>
      <w:r>
        <w:t>b.</w:t>
      </w:r>
      <w:r>
        <w:tab/>
        <w:t>12.5 percent.</w:t>
      </w:r>
    </w:p>
    <w:p w14:paraId="65669973" w14:textId="77777777" w:rsidR="00000000" w:rsidRDefault="00000000">
      <w:pPr>
        <w:pStyle w:val="NLa"/>
      </w:pPr>
      <w:r>
        <w:t>c.</w:t>
      </w:r>
      <w:r>
        <w:tab/>
        <w:t>20 percent.</w:t>
      </w:r>
    </w:p>
    <w:p w14:paraId="2C19C418" w14:textId="77777777" w:rsidR="00000000" w:rsidRDefault="00000000">
      <w:pPr>
        <w:pStyle w:val="NLa"/>
      </w:pPr>
      <w:r>
        <w:t>d.</w:t>
      </w:r>
      <w:r>
        <w:tab/>
        <w:t>80 percent.</w:t>
      </w:r>
    </w:p>
    <w:p w14:paraId="73849519" w14:textId="77777777" w:rsidR="00000000" w:rsidRDefault="00000000">
      <w:pPr>
        <w:pStyle w:val="ANS1"/>
      </w:pPr>
      <w:r>
        <w:t>ANS: C</w:t>
      </w:r>
      <w:r>
        <w:tab/>
        <w:t>PTS: 1</w:t>
      </w:r>
      <w:r>
        <w:tab/>
        <w:t>DIF: 1</w:t>
      </w:r>
      <w:r>
        <w:tab/>
        <w:t>REF: 21-3</w:t>
      </w:r>
    </w:p>
    <w:p w14:paraId="4058CBC1" w14:textId="77777777" w:rsidR="00000000" w:rsidRDefault="00000000">
      <w:pPr>
        <w:pStyle w:val="TOP"/>
      </w:pPr>
      <w:r>
        <w:t>TOP: Reserves</w:t>
      </w:r>
      <w:r>
        <w:tab/>
        <w:t>MSC: Applicative</w:t>
      </w:r>
    </w:p>
    <w:p w14:paraId="298D85B4" w14:textId="77777777" w:rsidR="00000000" w:rsidRDefault="00000000">
      <w:pPr>
        <w:pStyle w:val="MyNL1"/>
      </w:pPr>
      <w:r>
        <w:tab/>
        <w:t>92.</w:t>
      </w:r>
      <w:r>
        <w:tab/>
        <w:t>Suppose a bank has $200,000 in deposits and $190,000 in loans. It has loaned out all it can. It has a reserve ratio of</w:t>
      </w:r>
    </w:p>
    <w:p w14:paraId="354F1505" w14:textId="77777777" w:rsidR="00000000" w:rsidRDefault="00000000">
      <w:pPr>
        <w:pStyle w:val="NLa"/>
      </w:pPr>
      <w:r>
        <w:t>a.</w:t>
      </w:r>
      <w:r>
        <w:tab/>
        <w:t>2.5 percent.</w:t>
      </w:r>
    </w:p>
    <w:p w14:paraId="35E6375C" w14:textId="77777777" w:rsidR="00000000" w:rsidRDefault="00000000">
      <w:pPr>
        <w:pStyle w:val="NLa"/>
      </w:pPr>
      <w:r>
        <w:t>b.</w:t>
      </w:r>
      <w:r>
        <w:tab/>
        <w:t>5 percent.</w:t>
      </w:r>
    </w:p>
    <w:p w14:paraId="5BE69664" w14:textId="77777777" w:rsidR="00000000" w:rsidRDefault="00000000">
      <w:pPr>
        <w:pStyle w:val="NLa"/>
      </w:pPr>
      <w:r>
        <w:t>c.</w:t>
      </w:r>
      <w:r>
        <w:tab/>
        <w:t>9.5 percent.</w:t>
      </w:r>
    </w:p>
    <w:p w14:paraId="38246F97" w14:textId="77777777" w:rsidR="00000000" w:rsidRDefault="00000000">
      <w:pPr>
        <w:pStyle w:val="NLa"/>
      </w:pPr>
      <w:r>
        <w:t>d.</w:t>
      </w:r>
      <w:r>
        <w:tab/>
        <w:t>10 percent.</w:t>
      </w:r>
    </w:p>
    <w:p w14:paraId="68D9D7F5" w14:textId="77777777" w:rsidR="00000000" w:rsidRDefault="00000000">
      <w:pPr>
        <w:pStyle w:val="ANS1"/>
      </w:pPr>
      <w:r>
        <w:t>ANS: B</w:t>
      </w:r>
      <w:r>
        <w:tab/>
        <w:t>PTS: 1</w:t>
      </w:r>
      <w:r>
        <w:tab/>
        <w:t>DIF: 1</w:t>
      </w:r>
      <w:r>
        <w:tab/>
        <w:t>REF: 21-3</w:t>
      </w:r>
    </w:p>
    <w:p w14:paraId="083EC59F" w14:textId="77777777" w:rsidR="00000000" w:rsidRDefault="00000000">
      <w:pPr>
        <w:pStyle w:val="TOP"/>
      </w:pPr>
      <w:r>
        <w:t>TOP: Reserves</w:t>
      </w:r>
      <w:r>
        <w:tab/>
        <w:t>MSC: Applicative</w:t>
      </w:r>
    </w:p>
    <w:p w14:paraId="6B3022A6" w14:textId="77777777" w:rsidR="00000000" w:rsidRDefault="00000000">
      <w:pPr>
        <w:pStyle w:val="MyNL1"/>
      </w:pPr>
      <w:r>
        <w:tab/>
        <w:t>93.</w:t>
      </w:r>
      <w:r>
        <w:tab/>
        <w:t>The manager of the bank where you work tells you that your bank has $5 million in excess reserves. She also tells you that the bank has $300 million in deposits and $255 million dollars in loans. Given this information you find that the reserve requirement must be</w:t>
      </w:r>
    </w:p>
    <w:p w14:paraId="30AE3BDB" w14:textId="77777777" w:rsidR="00000000" w:rsidRDefault="00000000">
      <w:pPr>
        <w:pStyle w:val="NLa"/>
      </w:pPr>
      <w:r>
        <w:t>a.</w:t>
      </w:r>
      <w:r>
        <w:tab/>
        <w:t>50/255.</w:t>
      </w:r>
    </w:p>
    <w:p w14:paraId="273B1CA6" w14:textId="77777777" w:rsidR="00000000" w:rsidRDefault="00000000">
      <w:pPr>
        <w:pStyle w:val="NLa"/>
      </w:pPr>
      <w:r>
        <w:t>b.</w:t>
      </w:r>
      <w:r>
        <w:tab/>
        <w:t>40/255.</w:t>
      </w:r>
    </w:p>
    <w:p w14:paraId="21C6C8D9" w14:textId="77777777" w:rsidR="00000000" w:rsidRDefault="00000000">
      <w:pPr>
        <w:pStyle w:val="NLa"/>
      </w:pPr>
      <w:r>
        <w:t>c.</w:t>
      </w:r>
      <w:r>
        <w:tab/>
        <w:t>50/300.</w:t>
      </w:r>
    </w:p>
    <w:p w14:paraId="6213FDAE" w14:textId="77777777" w:rsidR="00000000" w:rsidRDefault="00000000">
      <w:pPr>
        <w:pStyle w:val="NLa"/>
      </w:pPr>
      <w:r>
        <w:t>d.</w:t>
      </w:r>
      <w:r>
        <w:tab/>
        <w:t>40/300.</w:t>
      </w:r>
    </w:p>
    <w:p w14:paraId="33F7D5AD" w14:textId="77777777" w:rsidR="00000000" w:rsidRDefault="00000000">
      <w:pPr>
        <w:pStyle w:val="ANS1"/>
      </w:pPr>
      <w:r>
        <w:t>ANS: D</w:t>
      </w:r>
      <w:r>
        <w:tab/>
        <w:t>PTS: 1</w:t>
      </w:r>
      <w:r>
        <w:tab/>
        <w:t>DIF: 3</w:t>
      </w:r>
      <w:r>
        <w:tab/>
        <w:t>REF: 21-3</w:t>
      </w:r>
    </w:p>
    <w:p w14:paraId="45CD230B" w14:textId="77777777" w:rsidR="00000000" w:rsidRDefault="00000000">
      <w:pPr>
        <w:pStyle w:val="TOP"/>
      </w:pPr>
      <w:r>
        <w:t>TOP: Reserves</w:t>
      </w:r>
      <w:r>
        <w:tab/>
        <w:t>MSC: Applicative</w:t>
      </w:r>
    </w:p>
    <w:p w14:paraId="69C624A0" w14:textId="77777777" w:rsidR="00000000" w:rsidRDefault="00000000">
      <w:pPr>
        <w:pStyle w:val="MyNL1"/>
      </w:pPr>
      <w:r>
        <w:tab/>
        <w:t>94.</w:t>
      </w:r>
      <w:r>
        <w:tab/>
        <w:t>Suppose the banking system currently has $300 billion in reserves, that the reserve requirement is 10%, and that $3 billion of the reserves are excess reserves that will not be lent out. What is the value of deposits?</w:t>
      </w:r>
    </w:p>
    <w:p w14:paraId="717800D6" w14:textId="77777777" w:rsidR="00000000" w:rsidRDefault="00000000">
      <w:pPr>
        <w:pStyle w:val="NLa"/>
      </w:pPr>
      <w:r>
        <w:t>a.</w:t>
      </w:r>
      <w:r>
        <w:tab/>
        <w:t>$3,300 billion</w:t>
      </w:r>
    </w:p>
    <w:p w14:paraId="23C51578" w14:textId="77777777" w:rsidR="00000000" w:rsidRDefault="00000000">
      <w:pPr>
        <w:pStyle w:val="NLa"/>
      </w:pPr>
      <w:r>
        <w:t>b.</w:t>
      </w:r>
      <w:r>
        <w:tab/>
        <w:t>$2,970 billion</w:t>
      </w:r>
    </w:p>
    <w:p w14:paraId="5AD55CA8" w14:textId="77777777" w:rsidR="00000000" w:rsidRDefault="00000000">
      <w:pPr>
        <w:pStyle w:val="NLa"/>
      </w:pPr>
      <w:r>
        <w:t>c.</w:t>
      </w:r>
      <w:r>
        <w:tab/>
        <w:t>$2,700 billion</w:t>
      </w:r>
    </w:p>
    <w:p w14:paraId="46507E7C" w14:textId="77777777" w:rsidR="00000000" w:rsidRDefault="00000000">
      <w:pPr>
        <w:pStyle w:val="NLa"/>
      </w:pPr>
      <w:r>
        <w:t>d.</w:t>
      </w:r>
      <w:r>
        <w:tab/>
        <w:t>$2,673 billion</w:t>
      </w:r>
    </w:p>
    <w:p w14:paraId="191132A4" w14:textId="77777777" w:rsidR="00000000" w:rsidRDefault="00000000">
      <w:pPr>
        <w:pStyle w:val="ANS1"/>
      </w:pPr>
      <w:r>
        <w:t>ANS: B</w:t>
      </w:r>
      <w:r>
        <w:tab/>
        <w:t>PTS: 1</w:t>
      </w:r>
      <w:r>
        <w:tab/>
        <w:t>DIF: 3</w:t>
      </w:r>
      <w:r>
        <w:tab/>
        <w:t>REF: 21-3</w:t>
      </w:r>
    </w:p>
    <w:p w14:paraId="43D07E04" w14:textId="77777777" w:rsidR="00000000" w:rsidRDefault="00000000">
      <w:pPr>
        <w:pStyle w:val="TOP"/>
      </w:pPr>
      <w:r>
        <w:t>TOP: Reserves</w:t>
      </w:r>
      <w:r>
        <w:tab/>
        <w:t>MSC: Applicative</w:t>
      </w:r>
    </w:p>
    <w:p w14:paraId="307F4163" w14:textId="77777777" w:rsidR="00000000" w:rsidRDefault="00000000">
      <w:pPr>
        <w:pStyle w:val="MyNL1"/>
      </w:pPr>
      <w:r>
        <w:tab/>
        <w:t>95.</w:t>
      </w:r>
      <w:r>
        <w:tab/>
        <w:t>If you deposit $100 of currency into a demand deposit at a bank, this action by itself</w:t>
      </w:r>
    </w:p>
    <w:p w14:paraId="1CFC35F4" w14:textId="77777777" w:rsidR="00000000" w:rsidRDefault="00000000">
      <w:pPr>
        <w:pStyle w:val="NLa"/>
      </w:pPr>
      <w:r>
        <w:t>a.</w:t>
      </w:r>
      <w:r>
        <w:tab/>
        <w:t>does not change the money supply.</w:t>
      </w:r>
    </w:p>
    <w:p w14:paraId="12AE93F5" w14:textId="77777777" w:rsidR="00000000" w:rsidRDefault="00000000">
      <w:pPr>
        <w:pStyle w:val="NLa"/>
      </w:pPr>
      <w:r>
        <w:t>b.</w:t>
      </w:r>
      <w:r>
        <w:tab/>
        <w:t>increases the money supply.</w:t>
      </w:r>
    </w:p>
    <w:p w14:paraId="4E6EC7F7" w14:textId="77777777" w:rsidR="00000000" w:rsidRDefault="00000000">
      <w:pPr>
        <w:pStyle w:val="NLa"/>
      </w:pPr>
      <w:r>
        <w:t>c.</w:t>
      </w:r>
      <w:r>
        <w:tab/>
        <w:t>decreases the money supply.</w:t>
      </w:r>
    </w:p>
    <w:p w14:paraId="0AFA1DC9" w14:textId="77777777" w:rsidR="00000000" w:rsidRDefault="00000000">
      <w:pPr>
        <w:pStyle w:val="NLa"/>
      </w:pPr>
      <w:r>
        <w:t>d.</w:t>
      </w:r>
      <w:r>
        <w:tab/>
        <w:t>has an indeterminate effect on the money supply.</w:t>
      </w:r>
    </w:p>
    <w:p w14:paraId="38554D56" w14:textId="77777777" w:rsidR="00000000" w:rsidRDefault="00000000">
      <w:pPr>
        <w:pStyle w:val="ANS1"/>
      </w:pPr>
      <w:r>
        <w:t>ANS: A</w:t>
      </w:r>
      <w:r>
        <w:tab/>
        <w:t>PTS: 1</w:t>
      </w:r>
      <w:r>
        <w:tab/>
        <w:t>DIF: 2</w:t>
      </w:r>
      <w:r>
        <w:tab/>
        <w:t>REF: 21-3</w:t>
      </w:r>
    </w:p>
    <w:p w14:paraId="3B84A140" w14:textId="77777777" w:rsidR="00000000" w:rsidRDefault="00000000">
      <w:pPr>
        <w:pStyle w:val="TOP"/>
      </w:pPr>
      <w:r>
        <w:t>TOP: Money creation</w:t>
      </w:r>
      <w:r>
        <w:tab/>
        <w:t>MSC: Applicative</w:t>
      </w:r>
    </w:p>
    <w:p w14:paraId="6A2AF940" w14:textId="77777777" w:rsidR="00000000" w:rsidRDefault="00000000">
      <w:pPr>
        <w:pStyle w:val="MyNL1"/>
      </w:pPr>
      <w:r>
        <w:tab/>
        <w:t>96.</w:t>
      </w:r>
      <w:r>
        <w:tab/>
        <w:t>When a bank loans out $1,000, the money supply</w:t>
      </w:r>
    </w:p>
    <w:p w14:paraId="0DA906C3" w14:textId="77777777" w:rsidR="00000000" w:rsidRDefault="00000000">
      <w:pPr>
        <w:pStyle w:val="NLa"/>
      </w:pPr>
      <w:r>
        <w:t>a.</w:t>
      </w:r>
      <w:r>
        <w:tab/>
        <w:t>does not change.</w:t>
      </w:r>
    </w:p>
    <w:p w14:paraId="287519A5" w14:textId="77777777" w:rsidR="00000000" w:rsidRDefault="00000000">
      <w:pPr>
        <w:pStyle w:val="NLa"/>
      </w:pPr>
      <w:r>
        <w:t>b.</w:t>
      </w:r>
      <w:r>
        <w:tab/>
        <w:t>decreases.</w:t>
      </w:r>
    </w:p>
    <w:p w14:paraId="2F658843" w14:textId="77777777" w:rsidR="00000000" w:rsidRDefault="00000000">
      <w:pPr>
        <w:pStyle w:val="NLa"/>
      </w:pPr>
      <w:r>
        <w:t>c.</w:t>
      </w:r>
      <w:r>
        <w:tab/>
        <w:t>increases.</w:t>
      </w:r>
    </w:p>
    <w:p w14:paraId="65294A74" w14:textId="77777777" w:rsidR="00000000" w:rsidRDefault="00000000">
      <w:pPr>
        <w:pStyle w:val="NLa"/>
      </w:pPr>
      <w:r>
        <w:t>d.</w:t>
      </w:r>
      <w:r>
        <w:tab/>
        <w:t>may do any of the above.</w:t>
      </w:r>
    </w:p>
    <w:p w14:paraId="7C1A355B" w14:textId="77777777" w:rsidR="00000000" w:rsidRDefault="00000000">
      <w:pPr>
        <w:pStyle w:val="ANS1"/>
      </w:pPr>
      <w:r>
        <w:t>ANS: C</w:t>
      </w:r>
      <w:r>
        <w:tab/>
        <w:t>PTS: 1</w:t>
      </w:r>
      <w:r>
        <w:tab/>
        <w:t>DIF: 2</w:t>
      </w:r>
      <w:r>
        <w:tab/>
        <w:t>REF: 21-3</w:t>
      </w:r>
    </w:p>
    <w:p w14:paraId="147DCF82" w14:textId="77777777" w:rsidR="00000000" w:rsidRDefault="00000000">
      <w:pPr>
        <w:pStyle w:val="TOP"/>
      </w:pPr>
      <w:r>
        <w:t>TOP: Money creation</w:t>
      </w:r>
      <w:r>
        <w:tab/>
        <w:t>MSC: Definitional</w:t>
      </w:r>
    </w:p>
    <w:p w14:paraId="398E73FC" w14:textId="77777777" w:rsidR="00000000" w:rsidRDefault="00000000">
      <w:pPr>
        <w:pStyle w:val="MyNL1"/>
      </w:pPr>
      <w:r>
        <w:tab/>
        <w:t>97.</w:t>
      </w:r>
      <w:r>
        <w:tab/>
        <w:t>Under a fractional reserve banking system, banks</w:t>
      </w:r>
    </w:p>
    <w:p w14:paraId="29046882" w14:textId="77777777" w:rsidR="00000000" w:rsidRDefault="00000000">
      <w:pPr>
        <w:pStyle w:val="NLa"/>
      </w:pPr>
      <w:r>
        <w:t>a.</w:t>
      </w:r>
      <w:r>
        <w:tab/>
        <w:t>hold more reserves than deposits.</w:t>
      </w:r>
    </w:p>
    <w:p w14:paraId="292A1487" w14:textId="77777777" w:rsidR="00000000" w:rsidRDefault="00000000">
      <w:pPr>
        <w:pStyle w:val="NLa"/>
      </w:pPr>
      <w:r>
        <w:t>b.</w:t>
      </w:r>
      <w:r>
        <w:tab/>
        <w:t>generally lend out a majority of the funds deposited.</w:t>
      </w:r>
    </w:p>
    <w:p w14:paraId="4E623597" w14:textId="77777777" w:rsidR="00000000" w:rsidRDefault="00000000">
      <w:pPr>
        <w:pStyle w:val="NLa"/>
      </w:pPr>
      <w:r>
        <w:t>c.</w:t>
      </w:r>
      <w:r>
        <w:tab/>
        <w:t>cause the money supply to fall by lending out reserves.</w:t>
      </w:r>
    </w:p>
    <w:p w14:paraId="28AEC4B0" w14:textId="77777777" w:rsidR="00000000" w:rsidRDefault="00000000">
      <w:pPr>
        <w:pStyle w:val="NLa"/>
      </w:pPr>
      <w:r>
        <w:t>d.</w:t>
      </w:r>
      <w:r>
        <w:tab/>
        <w:t>All of the above are correct.</w:t>
      </w:r>
    </w:p>
    <w:p w14:paraId="53BC5DD1" w14:textId="77777777" w:rsidR="00000000" w:rsidRDefault="00000000">
      <w:pPr>
        <w:pStyle w:val="ANS1"/>
      </w:pPr>
      <w:r>
        <w:t>ANS: B</w:t>
      </w:r>
      <w:r>
        <w:tab/>
        <w:t>PTS: 1</w:t>
      </w:r>
      <w:r>
        <w:tab/>
        <w:t>DIF: 1</w:t>
      </w:r>
      <w:r>
        <w:tab/>
        <w:t>REF: 21-3</w:t>
      </w:r>
    </w:p>
    <w:p w14:paraId="7C67F882" w14:textId="77777777" w:rsidR="00000000" w:rsidRDefault="00000000">
      <w:pPr>
        <w:pStyle w:val="TOP"/>
      </w:pPr>
      <w:r>
        <w:t>TOP: Money creation</w:t>
      </w:r>
      <w:r>
        <w:tab/>
        <w:t>MSC: Definitional</w:t>
      </w:r>
    </w:p>
    <w:p w14:paraId="3BB58E69" w14:textId="77777777" w:rsidR="00000000" w:rsidRDefault="00000000">
      <w:pPr>
        <w:pStyle w:val="MyNL1"/>
      </w:pPr>
      <w:r>
        <w:tab/>
        <w:t>98.</w:t>
      </w:r>
      <w:r>
        <w:tab/>
        <w:t>Suppose that banks desire to hold no excess reserves the reserve ratio is 5 percent and a bank receives a new deposit of $1,000. This bank</w:t>
      </w:r>
    </w:p>
    <w:p w14:paraId="3F251D4C" w14:textId="77777777" w:rsidR="00000000" w:rsidRDefault="00000000">
      <w:pPr>
        <w:pStyle w:val="NLa"/>
      </w:pPr>
      <w:r>
        <w:t>a.</w:t>
      </w:r>
      <w:r>
        <w:tab/>
        <w:t>will increase its required reserves by $50.</w:t>
      </w:r>
    </w:p>
    <w:p w14:paraId="0DE1CD92" w14:textId="77777777" w:rsidR="00000000" w:rsidRDefault="00000000">
      <w:pPr>
        <w:pStyle w:val="NLa"/>
      </w:pPr>
      <w:r>
        <w:t>b.</w:t>
      </w:r>
      <w:r>
        <w:tab/>
        <w:t>will initially see its total reserves increase by $1,000.</w:t>
      </w:r>
    </w:p>
    <w:p w14:paraId="2A980F2A" w14:textId="77777777" w:rsidR="00000000" w:rsidRDefault="00000000">
      <w:pPr>
        <w:pStyle w:val="NLa"/>
      </w:pPr>
      <w:r>
        <w:t>c.</w:t>
      </w:r>
      <w:r>
        <w:tab/>
        <w:t>will be able to make a new loan of $950.</w:t>
      </w:r>
    </w:p>
    <w:p w14:paraId="268A8FC8" w14:textId="77777777" w:rsidR="00000000" w:rsidRDefault="00000000">
      <w:pPr>
        <w:pStyle w:val="NLa"/>
      </w:pPr>
      <w:r>
        <w:t>d.</w:t>
      </w:r>
      <w:r>
        <w:tab/>
        <w:t>All of the above are correct.</w:t>
      </w:r>
    </w:p>
    <w:p w14:paraId="2CBAB71C" w14:textId="77777777" w:rsidR="00000000" w:rsidRDefault="00000000">
      <w:pPr>
        <w:pStyle w:val="ANS1"/>
      </w:pPr>
      <w:r>
        <w:t>ANS: D</w:t>
      </w:r>
      <w:r>
        <w:tab/>
        <w:t>PTS: 1</w:t>
      </w:r>
      <w:r>
        <w:tab/>
        <w:t>DIF: 2</w:t>
      </w:r>
      <w:r>
        <w:tab/>
        <w:t>REF: 21-2</w:t>
      </w:r>
    </w:p>
    <w:p w14:paraId="120F83A4" w14:textId="77777777" w:rsidR="00000000" w:rsidRDefault="00000000">
      <w:pPr>
        <w:pStyle w:val="TOP"/>
      </w:pPr>
      <w:r>
        <w:t>TOP: Money creation</w:t>
      </w:r>
      <w:r>
        <w:tab/>
        <w:t>MSC: Applicative</w:t>
      </w:r>
    </w:p>
    <w:p w14:paraId="7839F594" w14:textId="77777777" w:rsidR="00000000" w:rsidRDefault="00000000">
      <w:pPr>
        <w:pStyle w:val="MyNL1"/>
      </w:pPr>
      <w:r>
        <w:tab/>
        <w:t>99.</w:t>
      </w:r>
      <w:r>
        <w:tab/>
        <w:t>Suppose banks desire to hold no excess reserves. If the reserve ratio is 10 percent and a bank receives a new deposit of $10. Then this bank</w:t>
      </w:r>
    </w:p>
    <w:p w14:paraId="628F2826" w14:textId="77777777" w:rsidR="00000000" w:rsidRDefault="00000000">
      <w:pPr>
        <w:pStyle w:val="NLa"/>
      </w:pPr>
      <w:r>
        <w:t>a.</w:t>
      </w:r>
      <w:r>
        <w:tab/>
        <w:t>must increase required reserves by $1.</w:t>
      </w:r>
    </w:p>
    <w:p w14:paraId="29041D89" w14:textId="77777777" w:rsidR="00000000" w:rsidRDefault="00000000">
      <w:pPr>
        <w:pStyle w:val="NLa"/>
      </w:pPr>
      <w:r>
        <w:t>b.</w:t>
      </w:r>
      <w:r>
        <w:tab/>
        <w:t>will initially see its total reserves increase by $1.</w:t>
      </w:r>
    </w:p>
    <w:p w14:paraId="1DEDE18B" w14:textId="77777777" w:rsidR="00000000" w:rsidRDefault="00000000">
      <w:pPr>
        <w:pStyle w:val="NLa"/>
      </w:pPr>
      <w:r>
        <w:t>c.</w:t>
      </w:r>
      <w:r>
        <w:tab/>
        <w:t>will be able to make new loans up to a maximum of $1.</w:t>
      </w:r>
    </w:p>
    <w:p w14:paraId="49F263FE" w14:textId="77777777" w:rsidR="00000000" w:rsidRDefault="00000000">
      <w:pPr>
        <w:pStyle w:val="NLa"/>
      </w:pPr>
      <w:r>
        <w:t>d.</w:t>
      </w:r>
      <w:r>
        <w:tab/>
        <w:t>All of the above are correct.</w:t>
      </w:r>
    </w:p>
    <w:p w14:paraId="72F2E096" w14:textId="77777777" w:rsidR="00000000" w:rsidRDefault="00000000">
      <w:pPr>
        <w:pStyle w:val="ANS1"/>
      </w:pPr>
      <w:r>
        <w:t>ANS: A</w:t>
      </w:r>
      <w:r>
        <w:tab/>
        <w:t>PTS: 1</w:t>
      </w:r>
      <w:r>
        <w:tab/>
        <w:t>DIF: 2</w:t>
      </w:r>
      <w:r>
        <w:tab/>
        <w:t>REF: 21-2</w:t>
      </w:r>
    </w:p>
    <w:p w14:paraId="6A9EC81C" w14:textId="77777777" w:rsidR="00000000" w:rsidRDefault="00000000">
      <w:pPr>
        <w:pStyle w:val="TOP"/>
      </w:pPr>
      <w:r>
        <w:t>TOP: Reserves</w:t>
      </w:r>
      <w:r>
        <w:tab/>
        <w:t>MSC: Applicative</w:t>
      </w:r>
    </w:p>
    <w:p w14:paraId="686FD07B" w14:textId="77777777" w:rsidR="00000000" w:rsidRDefault="00000000">
      <w:pPr>
        <w:pStyle w:val="MyNL1"/>
      </w:pPr>
      <w:r>
        <w:tab/>
        <w:t>100.</w:t>
      </w:r>
      <w:r>
        <w:tab/>
        <w:t>Suppose that banks desire to hold no excess reserves. If the reserve ratio is 5 percent and a bank receives a new deposit of $400, it</w:t>
      </w:r>
    </w:p>
    <w:p w14:paraId="249DF79F" w14:textId="77777777" w:rsidR="00000000" w:rsidRDefault="00000000">
      <w:pPr>
        <w:pStyle w:val="NLa"/>
      </w:pPr>
      <w:r>
        <w:t>a.</w:t>
      </w:r>
      <w:r>
        <w:tab/>
        <w:t>must increase required reserves by $380.</w:t>
      </w:r>
    </w:p>
    <w:p w14:paraId="5B3148AE" w14:textId="77777777" w:rsidR="00000000" w:rsidRDefault="00000000">
      <w:pPr>
        <w:pStyle w:val="NLa"/>
      </w:pPr>
      <w:r>
        <w:t>b.</w:t>
      </w:r>
      <w:r>
        <w:tab/>
        <w:t>will initially see reserves increase by $380.</w:t>
      </w:r>
    </w:p>
    <w:p w14:paraId="0CBE24B7" w14:textId="77777777" w:rsidR="00000000" w:rsidRDefault="00000000">
      <w:pPr>
        <w:pStyle w:val="NLa"/>
      </w:pPr>
      <w:r>
        <w:t>c.</w:t>
      </w:r>
      <w:r>
        <w:tab/>
        <w:t>will be able to use this deposit to make new loans.</w:t>
      </w:r>
    </w:p>
    <w:p w14:paraId="75932A5D" w14:textId="77777777" w:rsidR="00000000" w:rsidRDefault="00000000">
      <w:pPr>
        <w:pStyle w:val="NLa"/>
      </w:pPr>
      <w:r>
        <w:t>d.</w:t>
      </w:r>
      <w:r>
        <w:tab/>
        <w:t>None of the above is correct.</w:t>
      </w:r>
    </w:p>
    <w:p w14:paraId="29CD203B" w14:textId="77777777" w:rsidR="00000000" w:rsidRDefault="00000000">
      <w:pPr>
        <w:pStyle w:val="ANS1"/>
      </w:pPr>
      <w:r>
        <w:t>ANS: C</w:t>
      </w:r>
      <w:r>
        <w:tab/>
        <w:t>PTS: 1</w:t>
      </w:r>
      <w:r>
        <w:tab/>
        <w:t>DIF: 2</w:t>
      </w:r>
      <w:r>
        <w:tab/>
        <w:t>REF: 21-2</w:t>
      </w:r>
    </w:p>
    <w:p w14:paraId="3D5A4762" w14:textId="77777777" w:rsidR="00000000" w:rsidRDefault="00000000">
      <w:pPr>
        <w:pStyle w:val="TOP"/>
      </w:pPr>
      <w:r>
        <w:t>TOP: Reserves</w:t>
      </w:r>
      <w:r>
        <w:tab/>
        <w:t>MSC: Applicative</w:t>
      </w:r>
    </w:p>
    <w:p w14:paraId="4B714D2C" w14:textId="77777777" w:rsidR="00000000" w:rsidRDefault="00000000">
      <w:pPr>
        <w:pStyle w:val="MyNL1"/>
      </w:pPr>
      <w:r>
        <w:tab/>
        <w:t>101.</w:t>
      </w:r>
      <w:r>
        <w:tab/>
        <w:t xml:space="preserve">If banks desire to hold no excess reserves, the reserve ratio is 10 percent, and a bank that was previously just meeting its reserve requirement receives a new deposit of $400, then initially the bank has a </w:t>
      </w:r>
    </w:p>
    <w:p w14:paraId="54AA7144" w14:textId="77777777" w:rsidR="00000000" w:rsidRDefault="00000000">
      <w:pPr>
        <w:pStyle w:val="NLa"/>
      </w:pPr>
      <w:r>
        <w:t>a.</w:t>
      </w:r>
      <w:r>
        <w:tab/>
        <w:t>$400 increase in excess reserves and no increase in required reserves.</w:t>
      </w:r>
    </w:p>
    <w:p w14:paraId="29C82734" w14:textId="77777777" w:rsidR="00000000" w:rsidRDefault="00000000">
      <w:pPr>
        <w:pStyle w:val="NLa"/>
      </w:pPr>
      <w:r>
        <w:t>b.</w:t>
      </w:r>
      <w:r>
        <w:tab/>
        <w:t>$400 increase in required reserves and no increase in excess reserves.</w:t>
      </w:r>
    </w:p>
    <w:p w14:paraId="7E94C623" w14:textId="77777777" w:rsidR="00000000" w:rsidRDefault="00000000">
      <w:pPr>
        <w:pStyle w:val="NLa"/>
      </w:pPr>
      <w:r>
        <w:t>c.</w:t>
      </w:r>
      <w:r>
        <w:tab/>
        <w:t>$360 increase in excess reserves and $40 increase in required reserves.</w:t>
      </w:r>
    </w:p>
    <w:p w14:paraId="2C821B29" w14:textId="77777777" w:rsidR="00000000" w:rsidRDefault="00000000">
      <w:pPr>
        <w:pStyle w:val="NLa"/>
      </w:pPr>
      <w:r>
        <w:t>d.</w:t>
      </w:r>
      <w:r>
        <w:tab/>
        <w:t>$40 increase in excess reserves and $360 increase in required reserves.</w:t>
      </w:r>
    </w:p>
    <w:p w14:paraId="1658C3D9" w14:textId="77777777" w:rsidR="00000000" w:rsidRDefault="00000000">
      <w:pPr>
        <w:pStyle w:val="ANS1"/>
      </w:pPr>
      <w:r>
        <w:t>ANS: C</w:t>
      </w:r>
      <w:r>
        <w:tab/>
        <w:t>PTS: 1</w:t>
      </w:r>
      <w:r>
        <w:tab/>
        <w:t>DIF: 2</w:t>
      </w:r>
      <w:r>
        <w:tab/>
        <w:t>REF: 21-2</w:t>
      </w:r>
    </w:p>
    <w:p w14:paraId="665E080A" w14:textId="77777777" w:rsidR="00000000" w:rsidRDefault="00000000">
      <w:pPr>
        <w:pStyle w:val="TOP"/>
      </w:pPr>
      <w:r>
        <w:t>TOP: Reserves</w:t>
      </w:r>
      <w:r>
        <w:tab/>
        <w:t>MSC: Applicative</w:t>
      </w:r>
    </w:p>
    <w:p w14:paraId="406747EA" w14:textId="77777777" w:rsidR="00000000" w:rsidRDefault="00000000">
      <w:pPr>
        <w:pStyle w:val="MyNL1"/>
      </w:pPr>
      <w:r>
        <w:tab/>
        <w:t>102.</w:t>
      </w:r>
      <w:r>
        <w:tab/>
        <w:t>Suppose the Fed requires banks to hold 10% of their deposits as reserves. A bank has $20,000 of excess reserves and then sells the Fed a Treasury bill for $9,000. How much does this bank now have to lend out if it decides to hold only required reserves?</w:t>
      </w:r>
    </w:p>
    <w:p w14:paraId="553EC582" w14:textId="77777777" w:rsidR="00000000" w:rsidRDefault="00000000">
      <w:pPr>
        <w:pStyle w:val="NLa"/>
      </w:pPr>
      <w:r>
        <w:t>a.</w:t>
      </w:r>
      <w:r>
        <w:tab/>
        <w:t>$29,000</w:t>
      </w:r>
    </w:p>
    <w:p w14:paraId="642BDC79" w14:textId="77777777" w:rsidR="00000000" w:rsidRDefault="00000000">
      <w:pPr>
        <w:pStyle w:val="NLa"/>
      </w:pPr>
      <w:r>
        <w:t>b.</w:t>
      </w:r>
      <w:r>
        <w:tab/>
        <w:t>$28,100</w:t>
      </w:r>
    </w:p>
    <w:p w14:paraId="01B5FC68" w14:textId="77777777" w:rsidR="00000000" w:rsidRDefault="00000000">
      <w:pPr>
        <w:pStyle w:val="NLa"/>
      </w:pPr>
      <w:r>
        <w:t>c.</w:t>
      </w:r>
      <w:r>
        <w:tab/>
        <w:t>$19,100</w:t>
      </w:r>
    </w:p>
    <w:p w14:paraId="3DA0CB38" w14:textId="77777777" w:rsidR="00000000" w:rsidRDefault="00000000">
      <w:pPr>
        <w:pStyle w:val="NLa"/>
      </w:pPr>
      <w:r>
        <w:t>d.</w:t>
      </w:r>
      <w:r>
        <w:tab/>
        <w:t>$11,000</w:t>
      </w:r>
    </w:p>
    <w:p w14:paraId="5CA0E7FB" w14:textId="77777777" w:rsidR="00000000" w:rsidRDefault="00000000">
      <w:pPr>
        <w:pStyle w:val="ANS1"/>
      </w:pPr>
      <w:r>
        <w:t>ANS: A</w:t>
      </w:r>
      <w:r>
        <w:tab/>
        <w:t>PTS: 1</w:t>
      </w:r>
      <w:r>
        <w:tab/>
        <w:t>DIF: 3</w:t>
      </w:r>
      <w:r>
        <w:tab/>
        <w:t>REF: 21-2</w:t>
      </w:r>
    </w:p>
    <w:p w14:paraId="23F0615A" w14:textId="77777777" w:rsidR="00000000" w:rsidRDefault="00000000">
      <w:pPr>
        <w:pStyle w:val="TOP"/>
      </w:pPr>
      <w:r>
        <w:t>TOP: Reserves</w:t>
      </w:r>
      <w:r>
        <w:tab/>
        <w:t>MSC: Applicative</w:t>
      </w:r>
    </w:p>
    <w:p w14:paraId="57D37304" w14:textId="77777777" w:rsidR="00000000" w:rsidRDefault="00000000">
      <w:pPr>
        <w:pStyle w:val="MyNL1"/>
      </w:pPr>
      <w:r>
        <w:tab/>
        <w:t>103.</w:t>
      </w:r>
      <w:r>
        <w:tab/>
        <w:t xml:space="preserve">Suppose that banks desire to hold no excess reserves and that the Fed has set a reserve requirement of 10%. If you deposit $3,000 into First Hawkeye Bank, </w:t>
      </w:r>
    </w:p>
    <w:p w14:paraId="65F03891" w14:textId="77777777" w:rsidR="00000000" w:rsidRDefault="00000000">
      <w:pPr>
        <w:pStyle w:val="NLa"/>
      </w:pPr>
      <w:r>
        <w:t>a.</w:t>
      </w:r>
      <w:r>
        <w:tab/>
        <w:t>Hawkeye’s required reserves increase by $300.</w:t>
      </w:r>
    </w:p>
    <w:p w14:paraId="4BB703E4" w14:textId="77777777" w:rsidR="00000000" w:rsidRDefault="00000000">
      <w:pPr>
        <w:pStyle w:val="NLa"/>
      </w:pPr>
      <w:r>
        <w:t>b.</w:t>
      </w:r>
      <w:r>
        <w:tab/>
        <w:t>Hawkeye will be able to lend out $2,700.</w:t>
      </w:r>
    </w:p>
    <w:p w14:paraId="471D2D46" w14:textId="77777777" w:rsidR="00000000" w:rsidRDefault="00000000">
      <w:pPr>
        <w:pStyle w:val="NLa"/>
      </w:pPr>
      <w:r>
        <w:t>c.</w:t>
      </w:r>
      <w:r>
        <w:tab/>
        <w:t>Hawkeye’s assets and liabilities will both increase by $3,000.</w:t>
      </w:r>
    </w:p>
    <w:p w14:paraId="455EC267" w14:textId="77777777" w:rsidR="00000000" w:rsidRDefault="00000000">
      <w:pPr>
        <w:pStyle w:val="NLa"/>
      </w:pPr>
      <w:r>
        <w:t>d.</w:t>
      </w:r>
      <w:r>
        <w:tab/>
        <w:t>All of the above are correct.</w:t>
      </w:r>
    </w:p>
    <w:p w14:paraId="5F54B971" w14:textId="77777777" w:rsidR="00000000" w:rsidRDefault="00000000">
      <w:pPr>
        <w:pStyle w:val="ANS1"/>
      </w:pPr>
      <w:r>
        <w:t>ANS: D</w:t>
      </w:r>
      <w:r>
        <w:tab/>
        <w:t>PTS: 1</w:t>
      </w:r>
      <w:r>
        <w:tab/>
        <w:t>DIF: 2</w:t>
      </w:r>
      <w:r>
        <w:tab/>
        <w:t>REF: 21-2</w:t>
      </w:r>
    </w:p>
    <w:p w14:paraId="505AFD97" w14:textId="77777777" w:rsidR="00000000" w:rsidRDefault="00000000">
      <w:pPr>
        <w:pStyle w:val="TOP"/>
      </w:pPr>
      <w:r>
        <w:t>TOP: Reserves</w:t>
      </w:r>
      <w:r>
        <w:tab/>
        <w:t>MSC: Applicative</w:t>
      </w:r>
    </w:p>
    <w:p w14:paraId="4DBF6604" w14:textId="77777777" w:rsidR="00000000" w:rsidRDefault="00000000">
      <w:pPr>
        <w:pStyle w:val="TOP"/>
      </w:pPr>
    </w:p>
    <w:p w14:paraId="42B99154" w14:textId="77777777" w:rsidR="00000000" w:rsidRDefault="00000000">
      <w:pPr>
        <w:pStyle w:val="Txt"/>
      </w:pPr>
      <w:r>
        <w:t>Use the balance sheet for the following questions.</w:t>
      </w:r>
    </w:p>
    <w:p w14:paraId="6409103E" w14:textId="77777777" w:rsidR="00000000" w:rsidRDefault="00000000">
      <w:pPr>
        <w:pStyle w:val="CAP"/>
      </w:pPr>
      <w:r>
        <w:t>Table 21-2</w:t>
      </w:r>
    </w:p>
    <w:tbl>
      <w:tblPr>
        <w:tblW w:w="0" w:type="auto"/>
        <w:tblInd w:w="-18" w:type="dxa"/>
        <w:tblLayout w:type="fixed"/>
        <w:tblCellMar>
          <w:left w:w="90" w:type="dxa"/>
          <w:right w:w="90" w:type="dxa"/>
        </w:tblCellMar>
        <w:tblLook w:val="0000" w:firstRow="0" w:lastRow="0" w:firstColumn="0" w:lastColumn="0" w:noHBand="0" w:noVBand="0"/>
      </w:tblPr>
      <w:tblGrid>
        <w:gridCol w:w="2538"/>
        <w:gridCol w:w="1530"/>
        <w:gridCol w:w="1530"/>
        <w:gridCol w:w="1620"/>
      </w:tblGrid>
      <w:tr w:rsidR="00000000" w14:paraId="676B6574" w14:textId="77777777">
        <w:tblPrEx>
          <w:tblCellMar>
            <w:top w:w="0" w:type="dxa"/>
            <w:bottom w:w="0" w:type="dxa"/>
          </w:tblCellMar>
        </w:tblPrEx>
        <w:tc>
          <w:tcPr>
            <w:tcW w:w="7218" w:type="dxa"/>
            <w:gridSpan w:val="4"/>
            <w:tcBorders>
              <w:top w:val="nil"/>
              <w:left w:val="nil"/>
              <w:bottom w:val="nil"/>
              <w:right w:val="nil"/>
            </w:tcBorders>
          </w:tcPr>
          <w:p w14:paraId="4AC0F45D" w14:textId="77777777" w:rsidR="00000000" w:rsidRDefault="00000000">
            <w:pPr>
              <w:rPr>
                <w:sz w:val="20"/>
              </w:rPr>
            </w:pPr>
            <w:r>
              <w:rPr>
                <w:sz w:val="20"/>
              </w:rPr>
              <w:t>First Bank of Mason City</w:t>
            </w:r>
          </w:p>
        </w:tc>
      </w:tr>
      <w:tr w:rsidR="00000000" w14:paraId="4F877554" w14:textId="77777777">
        <w:tblPrEx>
          <w:tblCellMar>
            <w:top w:w="0" w:type="dxa"/>
            <w:bottom w:w="0" w:type="dxa"/>
          </w:tblCellMar>
        </w:tblPrEx>
        <w:tc>
          <w:tcPr>
            <w:tcW w:w="2538" w:type="dxa"/>
            <w:tcBorders>
              <w:top w:val="nil"/>
              <w:left w:val="nil"/>
              <w:bottom w:val="nil"/>
              <w:right w:val="nil"/>
            </w:tcBorders>
          </w:tcPr>
          <w:p w14:paraId="1E2012E5" w14:textId="77777777" w:rsidR="00000000" w:rsidRDefault="00000000">
            <w:pPr>
              <w:rPr>
                <w:sz w:val="20"/>
              </w:rPr>
            </w:pPr>
            <w:r>
              <w:rPr>
                <w:sz w:val="20"/>
              </w:rPr>
              <w:t>Assets</w:t>
            </w:r>
          </w:p>
        </w:tc>
        <w:tc>
          <w:tcPr>
            <w:tcW w:w="1530" w:type="dxa"/>
            <w:tcBorders>
              <w:top w:val="nil"/>
              <w:left w:val="nil"/>
              <w:bottom w:val="nil"/>
              <w:right w:val="nil"/>
            </w:tcBorders>
          </w:tcPr>
          <w:p w14:paraId="4F81A96A" w14:textId="77777777" w:rsidR="00000000" w:rsidRDefault="00000000">
            <w:pPr>
              <w:rPr>
                <w:sz w:val="20"/>
              </w:rPr>
            </w:pPr>
          </w:p>
        </w:tc>
        <w:tc>
          <w:tcPr>
            <w:tcW w:w="1530" w:type="dxa"/>
            <w:tcBorders>
              <w:top w:val="nil"/>
              <w:left w:val="nil"/>
              <w:bottom w:val="nil"/>
              <w:right w:val="nil"/>
            </w:tcBorders>
          </w:tcPr>
          <w:p w14:paraId="3C4D39A0" w14:textId="77777777" w:rsidR="00000000" w:rsidRDefault="00000000">
            <w:pPr>
              <w:rPr>
                <w:sz w:val="20"/>
              </w:rPr>
            </w:pPr>
            <w:r>
              <w:rPr>
                <w:sz w:val="20"/>
              </w:rPr>
              <w:t>Liabilities</w:t>
            </w:r>
          </w:p>
        </w:tc>
        <w:tc>
          <w:tcPr>
            <w:tcW w:w="1620" w:type="dxa"/>
            <w:tcBorders>
              <w:top w:val="nil"/>
              <w:left w:val="nil"/>
              <w:bottom w:val="nil"/>
              <w:right w:val="nil"/>
            </w:tcBorders>
          </w:tcPr>
          <w:p w14:paraId="79A87B19" w14:textId="77777777" w:rsidR="00000000" w:rsidRDefault="00000000">
            <w:pPr>
              <w:rPr>
                <w:sz w:val="20"/>
              </w:rPr>
            </w:pPr>
          </w:p>
        </w:tc>
      </w:tr>
      <w:tr w:rsidR="00000000" w14:paraId="0D88F309" w14:textId="77777777">
        <w:tblPrEx>
          <w:tblCellMar>
            <w:top w:w="0" w:type="dxa"/>
            <w:bottom w:w="0" w:type="dxa"/>
          </w:tblCellMar>
        </w:tblPrEx>
        <w:trPr>
          <w:trHeight w:val="225"/>
        </w:trPr>
        <w:tc>
          <w:tcPr>
            <w:tcW w:w="2538" w:type="dxa"/>
            <w:tcBorders>
              <w:top w:val="nil"/>
              <w:left w:val="nil"/>
              <w:bottom w:val="nil"/>
              <w:right w:val="nil"/>
            </w:tcBorders>
          </w:tcPr>
          <w:p w14:paraId="1AACEC1D" w14:textId="77777777" w:rsidR="00000000" w:rsidRDefault="00000000">
            <w:pPr>
              <w:rPr>
                <w:sz w:val="20"/>
              </w:rPr>
            </w:pPr>
            <w:r>
              <w:rPr>
                <w:sz w:val="20"/>
              </w:rPr>
              <w:t>Required Reserves</w:t>
            </w:r>
          </w:p>
        </w:tc>
        <w:tc>
          <w:tcPr>
            <w:tcW w:w="1530" w:type="dxa"/>
            <w:tcBorders>
              <w:top w:val="nil"/>
              <w:left w:val="nil"/>
              <w:bottom w:val="nil"/>
              <w:right w:val="nil"/>
            </w:tcBorders>
          </w:tcPr>
          <w:p w14:paraId="76EACAC8" w14:textId="77777777" w:rsidR="00000000" w:rsidRDefault="00000000">
            <w:pPr>
              <w:rPr>
                <w:sz w:val="20"/>
              </w:rPr>
            </w:pPr>
            <w:r>
              <w:rPr>
                <w:sz w:val="20"/>
              </w:rPr>
              <w:t>$20.00</w:t>
            </w:r>
          </w:p>
        </w:tc>
        <w:tc>
          <w:tcPr>
            <w:tcW w:w="1530" w:type="dxa"/>
            <w:tcBorders>
              <w:top w:val="nil"/>
              <w:left w:val="nil"/>
              <w:bottom w:val="nil"/>
              <w:right w:val="nil"/>
            </w:tcBorders>
          </w:tcPr>
          <w:p w14:paraId="287247FA" w14:textId="77777777" w:rsidR="00000000" w:rsidRDefault="00000000">
            <w:pPr>
              <w:rPr>
                <w:sz w:val="20"/>
              </w:rPr>
            </w:pPr>
            <w:r>
              <w:rPr>
                <w:sz w:val="20"/>
              </w:rPr>
              <w:t>Deposits</w:t>
            </w:r>
          </w:p>
        </w:tc>
        <w:tc>
          <w:tcPr>
            <w:tcW w:w="1620" w:type="dxa"/>
            <w:tcBorders>
              <w:top w:val="nil"/>
              <w:left w:val="nil"/>
              <w:bottom w:val="nil"/>
              <w:right w:val="nil"/>
            </w:tcBorders>
          </w:tcPr>
          <w:p w14:paraId="43401C42" w14:textId="77777777" w:rsidR="00000000" w:rsidRDefault="00000000">
            <w:pPr>
              <w:rPr>
                <w:sz w:val="20"/>
              </w:rPr>
            </w:pPr>
            <w:r>
              <w:rPr>
                <w:sz w:val="20"/>
              </w:rPr>
              <w:t>$100.00</w:t>
            </w:r>
          </w:p>
        </w:tc>
      </w:tr>
      <w:tr w:rsidR="00000000" w14:paraId="37020CFC" w14:textId="77777777">
        <w:tblPrEx>
          <w:tblCellMar>
            <w:top w:w="0" w:type="dxa"/>
            <w:bottom w:w="0" w:type="dxa"/>
          </w:tblCellMar>
        </w:tblPrEx>
        <w:tc>
          <w:tcPr>
            <w:tcW w:w="2538" w:type="dxa"/>
            <w:tcBorders>
              <w:top w:val="nil"/>
              <w:left w:val="nil"/>
              <w:bottom w:val="nil"/>
              <w:right w:val="nil"/>
            </w:tcBorders>
          </w:tcPr>
          <w:p w14:paraId="59E058B0" w14:textId="77777777" w:rsidR="00000000" w:rsidRDefault="00000000">
            <w:pPr>
              <w:rPr>
                <w:sz w:val="20"/>
              </w:rPr>
            </w:pPr>
            <w:r>
              <w:rPr>
                <w:sz w:val="20"/>
              </w:rPr>
              <w:t>Loans</w:t>
            </w:r>
          </w:p>
        </w:tc>
        <w:tc>
          <w:tcPr>
            <w:tcW w:w="1530" w:type="dxa"/>
            <w:tcBorders>
              <w:top w:val="nil"/>
              <w:left w:val="nil"/>
              <w:bottom w:val="nil"/>
              <w:right w:val="nil"/>
            </w:tcBorders>
          </w:tcPr>
          <w:p w14:paraId="0EB74F87" w14:textId="77777777" w:rsidR="00000000" w:rsidRDefault="00000000">
            <w:pPr>
              <w:rPr>
                <w:sz w:val="20"/>
              </w:rPr>
            </w:pPr>
            <w:r>
              <w:rPr>
                <w:sz w:val="20"/>
              </w:rPr>
              <w:t>$80.00</w:t>
            </w:r>
          </w:p>
        </w:tc>
        <w:tc>
          <w:tcPr>
            <w:tcW w:w="1530" w:type="dxa"/>
            <w:tcBorders>
              <w:top w:val="nil"/>
              <w:left w:val="nil"/>
              <w:bottom w:val="nil"/>
              <w:right w:val="nil"/>
            </w:tcBorders>
          </w:tcPr>
          <w:p w14:paraId="29729DA0" w14:textId="77777777" w:rsidR="00000000" w:rsidRDefault="00000000">
            <w:pPr>
              <w:rPr>
                <w:sz w:val="20"/>
              </w:rPr>
            </w:pPr>
          </w:p>
        </w:tc>
        <w:tc>
          <w:tcPr>
            <w:tcW w:w="1620" w:type="dxa"/>
            <w:tcBorders>
              <w:top w:val="nil"/>
              <w:left w:val="nil"/>
              <w:bottom w:val="nil"/>
              <w:right w:val="nil"/>
            </w:tcBorders>
          </w:tcPr>
          <w:p w14:paraId="2D15C3B7" w14:textId="77777777" w:rsidR="00000000" w:rsidRDefault="00000000">
            <w:pPr>
              <w:rPr>
                <w:sz w:val="20"/>
              </w:rPr>
            </w:pPr>
          </w:p>
        </w:tc>
      </w:tr>
    </w:tbl>
    <w:p w14:paraId="64B900A7" w14:textId="77777777" w:rsidR="00000000" w:rsidRDefault="00000000">
      <w:pPr>
        <w:pStyle w:val="Txt"/>
      </w:pPr>
    </w:p>
    <w:p w14:paraId="285AF018" w14:textId="77777777" w:rsidR="00000000" w:rsidRDefault="00000000">
      <w:pPr>
        <w:pStyle w:val="MyNL1"/>
      </w:pPr>
      <w:r>
        <w:tab/>
        <w:t>104.</w:t>
      </w:r>
      <w:r>
        <w:tab/>
      </w:r>
      <w:r>
        <w:rPr>
          <w:b/>
        </w:rPr>
        <w:t>Refer to Table 21-2</w:t>
      </w:r>
      <w:r>
        <w:t>. The reserve ratio is</w:t>
      </w:r>
    </w:p>
    <w:p w14:paraId="43B99200" w14:textId="77777777" w:rsidR="00000000" w:rsidRDefault="00000000">
      <w:pPr>
        <w:pStyle w:val="NLa"/>
      </w:pPr>
      <w:r>
        <w:t>a.</w:t>
      </w:r>
      <w:r>
        <w:tab/>
        <w:t>0 percent.</w:t>
      </w:r>
    </w:p>
    <w:p w14:paraId="4122D634" w14:textId="77777777" w:rsidR="00000000" w:rsidRDefault="00000000">
      <w:pPr>
        <w:pStyle w:val="NLa"/>
      </w:pPr>
      <w:r>
        <w:t>b.</w:t>
      </w:r>
      <w:r>
        <w:tab/>
        <w:t>20 percent.</w:t>
      </w:r>
    </w:p>
    <w:p w14:paraId="70805850" w14:textId="77777777" w:rsidR="00000000" w:rsidRDefault="00000000">
      <w:pPr>
        <w:pStyle w:val="NLa"/>
      </w:pPr>
      <w:r>
        <w:t>c.</w:t>
      </w:r>
      <w:r>
        <w:tab/>
        <w:t>80 percent.</w:t>
      </w:r>
    </w:p>
    <w:p w14:paraId="06C8E396" w14:textId="77777777" w:rsidR="00000000" w:rsidRDefault="00000000">
      <w:pPr>
        <w:pStyle w:val="NLa"/>
      </w:pPr>
      <w:r>
        <w:t>d.</w:t>
      </w:r>
      <w:r>
        <w:tab/>
        <w:t>100 percent.</w:t>
      </w:r>
    </w:p>
    <w:p w14:paraId="63CFA1F8" w14:textId="77777777" w:rsidR="00000000" w:rsidRDefault="00000000">
      <w:pPr>
        <w:pStyle w:val="ANS1"/>
      </w:pPr>
      <w:r>
        <w:t>ANS: B</w:t>
      </w:r>
      <w:r>
        <w:tab/>
        <w:t>PTS: 1</w:t>
      </w:r>
      <w:r>
        <w:tab/>
        <w:t>DIF: 1</w:t>
      </w:r>
      <w:r>
        <w:tab/>
        <w:t>REF: 21-3</w:t>
      </w:r>
    </w:p>
    <w:p w14:paraId="2F8594F1" w14:textId="77777777" w:rsidR="00000000" w:rsidRDefault="00000000">
      <w:pPr>
        <w:pStyle w:val="TOP"/>
      </w:pPr>
      <w:r>
        <w:t>TOP: Reserve ratio</w:t>
      </w:r>
      <w:r>
        <w:tab/>
        <w:t>MSC: Applicative</w:t>
      </w:r>
    </w:p>
    <w:p w14:paraId="32AF9FF8" w14:textId="77777777" w:rsidR="00000000" w:rsidRDefault="00000000">
      <w:pPr>
        <w:pStyle w:val="MyNL1"/>
      </w:pPr>
      <w:r>
        <w:tab/>
        <w:t>105.</w:t>
      </w:r>
      <w:r>
        <w:tab/>
      </w:r>
      <w:r>
        <w:rPr>
          <w:b/>
        </w:rPr>
        <w:t>Refer to Table 21-2</w:t>
      </w:r>
      <w:r>
        <w:t>. If $1,000 is deposited into the First Bank of Mason City, and the bank takes no other actions, it’s</w:t>
      </w:r>
    </w:p>
    <w:p w14:paraId="1698AC56" w14:textId="77777777" w:rsidR="00000000" w:rsidRDefault="00000000">
      <w:pPr>
        <w:pStyle w:val="NLa"/>
      </w:pPr>
      <w:r>
        <w:t>a.</w:t>
      </w:r>
      <w:r>
        <w:tab/>
        <w:t>total reserves will increase by $200.</w:t>
      </w:r>
    </w:p>
    <w:p w14:paraId="7A181E67" w14:textId="77777777" w:rsidR="00000000" w:rsidRDefault="00000000">
      <w:pPr>
        <w:pStyle w:val="NLa"/>
      </w:pPr>
      <w:r>
        <w:t>b.</w:t>
      </w:r>
      <w:r>
        <w:tab/>
        <w:t>liabilities will decrease by $1,000.</w:t>
      </w:r>
    </w:p>
    <w:p w14:paraId="0A535A58" w14:textId="77777777" w:rsidR="00000000" w:rsidRDefault="00000000">
      <w:pPr>
        <w:pStyle w:val="NLa"/>
      </w:pPr>
      <w:r>
        <w:t>c.</w:t>
      </w:r>
      <w:r>
        <w:tab/>
        <w:t>assets will increase by $1,000.</w:t>
      </w:r>
    </w:p>
    <w:p w14:paraId="3ABD9E70" w14:textId="77777777" w:rsidR="00000000" w:rsidRDefault="00000000">
      <w:pPr>
        <w:pStyle w:val="NLa"/>
      </w:pPr>
      <w:r>
        <w:t>d.</w:t>
      </w:r>
      <w:r>
        <w:tab/>
        <w:t>required reserves will increase by $800.</w:t>
      </w:r>
    </w:p>
    <w:p w14:paraId="1773F892" w14:textId="77777777" w:rsidR="00000000" w:rsidRDefault="00000000">
      <w:pPr>
        <w:pStyle w:val="ANS1"/>
      </w:pPr>
      <w:r>
        <w:t>ANS: C</w:t>
      </w:r>
      <w:r>
        <w:tab/>
        <w:t>PTS: 1</w:t>
      </w:r>
      <w:r>
        <w:tab/>
        <w:t>DIF: 2</w:t>
      </w:r>
      <w:r>
        <w:tab/>
        <w:t>REF: 21-3</w:t>
      </w:r>
    </w:p>
    <w:p w14:paraId="5713B043" w14:textId="77777777" w:rsidR="00000000" w:rsidRDefault="00000000">
      <w:pPr>
        <w:pStyle w:val="TOP"/>
      </w:pPr>
      <w:r>
        <w:t>TOP: Reserves</w:t>
      </w:r>
      <w:r>
        <w:tab/>
        <w:t>MSC: Applicative</w:t>
      </w:r>
    </w:p>
    <w:p w14:paraId="295DCF29" w14:textId="77777777" w:rsidR="00000000" w:rsidRDefault="00000000">
      <w:pPr>
        <w:pStyle w:val="MyNL1"/>
      </w:pPr>
      <w:r>
        <w:tab/>
        <w:t>106.</w:t>
      </w:r>
      <w:r>
        <w:tab/>
      </w:r>
      <w:r>
        <w:rPr>
          <w:b/>
        </w:rPr>
        <w:t>Refer to Table 21-2</w:t>
      </w:r>
      <w:r>
        <w:t>. If someone deposits $400 into the First Bank of Mason City,</w:t>
      </w:r>
    </w:p>
    <w:p w14:paraId="0EE1230D" w14:textId="77777777" w:rsidR="00000000" w:rsidRDefault="00000000">
      <w:pPr>
        <w:pStyle w:val="NLa"/>
      </w:pPr>
      <w:r>
        <w:t>a.</w:t>
      </w:r>
      <w:r>
        <w:tab/>
        <w:t>the bank will be able to make additional loans totaling $320.</w:t>
      </w:r>
    </w:p>
    <w:p w14:paraId="6E0A6450" w14:textId="77777777" w:rsidR="00000000" w:rsidRDefault="00000000">
      <w:pPr>
        <w:pStyle w:val="NLa"/>
      </w:pPr>
      <w:r>
        <w:t>b.</w:t>
      </w:r>
      <w:r>
        <w:tab/>
        <w:t>excess reserves initially increase by $320.</w:t>
      </w:r>
    </w:p>
    <w:p w14:paraId="1FB752EA" w14:textId="77777777" w:rsidR="00000000" w:rsidRDefault="00000000">
      <w:pPr>
        <w:pStyle w:val="NLa"/>
      </w:pPr>
      <w:r>
        <w:t>c.</w:t>
      </w:r>
      <w:r>
        <w:tab/>
        <w:t>required reserves initially increase by $80.</w:t>
      </w:r>
    </w:p>
    <w:p w14:paraId="56F4AC9B" w14:textId="77777777" w:rsidR="00000000" w:rsidRDefault="00000000">
      <w:pPr>
        <w:pStyle w:val="NLa"/>
      </w:pPr>
      <w:r>
        <w:t>d.</w:t>
      </w:r>
      <w:r>
        <w:tab/>
        <w:t>All of the above are correct.</w:t>
      </w:r>
    </w:p>
    <w:p w14:paraId="038E88BC" w14:textId="77777777" w:rsidR="00000000" w:rsidRDefault="00000000">
      <w:pPr>
        <w:pStyle w:val="ANS1"/>
      </w:pPr>
      <w:r>
        <w:t>ANS: D</w:t>
      </w:r>
      <w:r>
        <w:tab/>
        <w:t>PTS: 1</w:t>
      </w:r>
      <w:r>
        <w:tab/>
        <w:t>DIF: 2</w:t>
      </w:r>
      <w:r>
        <w:tab/>
        <w:t>REF: 21-3</w:t>
      </w:r>
    </w:p>
    <w:p w14:paraId="0E204048" w14:textId="77777777" w:rsidR="00000000" w:rsidRDefault="00000000">
      <w:pPr>
        <w:pStyle w:val="TOP"/>
      </w:pPr>
      <w:r>
        <w:t>TOP: Reserves</w:t>
      </w:r>
      <w:r>
        <w:tab/>
        <w:t>MSC: Applicative</w:t>
      </w:r>
    </w:p>
    <w:p w14:paraId="064ED58A" w14:textId="77777777" w:rsidR="00000000" w:rsidRDefault="00000000">
      <w:pPr>
        <w:pStyle w:val="Txt"/>
      </w:pPr>
      <w:r>
        <w:t>Use the balance sheet for the following questions.</w:t>
      </w:r>
    </w:p>
    <w:p w14:paraId="1962B845" w14:textId="77777777" w:rsidR="00000000" w:rsidRDefault="00000000">
      <w:pPr>
        <w:pStyle w:val="CAP"/>
      </w:pPr>
      <w:r>
        <w:t>Table 21-3</w:t>
      </w:r>
    </w:p>
    <w:tbl>
      <w:tblPr>
        <w:tblW w:w="0" w:type="auto"/>
        <w:tblInd w:w="-18" w:type="dxa"/>
        <w:tblLayout w:type="fixed"/>
        <w:tblCellMar>
          <w:left w:w="90" w:type="dxa"/>
          <w:right w:w="90" w:type="dxa"/>
        </w:tblCellMar>
        <w:tblLook w:val="0000" w:firstRow="0" w:lastRow="0" w:firstColumn="0" w:lastColumn="0" w:noHBand="0" w:noVBand="0"/>
      </w:tblPr>
      <w:tblGrid>
        <w:gridCol w:w="1458"/>
        <w:gridCol w:w="1800"/>
        <w:gridCol w:w="1440"/>
        <w:gridCol w:w="1710"/>
      </w:tblGrid>
      <w:tr w:rsidR="00000000" w14:paraId="7A7B7072" w14:textId="77777777">
        <w:tblPrEx>
          <w:tblCellMar>
            <w:top w:w="0" w:type="dxa"/>
            <w:bottom w:w="0" w:type="dxa"/>
          </w:tblCellMar>
        </w:tblPrEx>
        <w:tc>
          <w:tcPr>
            <w:tcW w:w="6408" w:type="dxa"/>
            <w:gridSpan w:val="4"/>
            <w:tcBorders>
              <w:top w:val="nil"/>
              <w:left w:val="nil"/>
              <w:bottom w:val="nil"/>
              <w:right w:val="nil"/>
            </w:tcBorders>
          </w:tcPr>
          <w:p w14:paraId="7B43FE30" w14:textId="77777777" w:rsidR="00000000" w:rsidRDefault="00000000">
            <w:pPr>
              <w:keepNext/>
              <w:rPr>
                <w:sz w:val="20"/>
              </w:rPr>
            </w:pPr>
            <w:r>
              <w:rPr>
                <w:sz w:val="20"/>
              </w:rPr>
              <w:t>Last Bank of Cedar Bend</w:t>
            </w:r>
          </w:p>
        </w:tc>
      </w:tr>
      <w:tr w:rsidR="00000000" w14:paraId="34D8A247" w14:textId="77777777">
        <w:tblPrEx>
          <w:tblCellMar>
            <w:top w:w="0" w:type="dxa"/>
            <w:bottom w:w="0" w:type="dxa"/>
          </w:tblCellMar>
        </w:tblPrEx>
        <w:tc>
          <w:tcPr>
            <w:tcW w:w="1458" w:type="dxa"/>
            <w:tcBorders>
              <w:top w:val="nil"/>
              <w:left w:val="nil"/>
              <w:bottom w:val="nil"/>
              <w:right w:val="nil"/>
            </w:tcBorders>
          </w:tcPr>
          <w:p w14:paraId="6C95ACBD" w14:textId="77777777" w:rsidR="00000000" w:rsidRDefault="00000000">
            <w:pPr>
              <w:keepNext/>
              <w:rPr>
                <w:sz w:val="20"/>
              </w:rPr>
            </w:pPr>
            <w:r>
              <w:rPr>
                <w:sz w:val="20"/>
              </w:rPr>
              <w:t>Assets</w:t>
            </w:r>
          </w:p>
        </w:tc>
        <w:tc>
          <w:tcPr>
            <w:tcW w:w="1800" w:type="dxa"/>
            <w:tcBorders>
              <w:top w:val="nil"/>
              <w:left w:val="nil"/>
              <w:bottom w:val="nil"/>
              <w:right w:val="nil"/>
            </w:tcBorders>
          </w:tcPr>
          <w:p w14:paraId="4510BB15" w14:textId="77777777" w:rsidR="00000000" w:rsidRDefault="00000000">
            <w:pPr>
              <w:keepNext/>
              <w:rPr>
                <w:sz w:val="20"/>
              </w:rPr>
            </w:pPr>
          </w:p>
        </w:tc>
        <w:tc>
          <w:tcPr>
            <w:tcW w:w="1440" w:type="dxa"/>
            <w:tcBorders>
              <w:top w:val="nil"/>
              <w:left w:val="nil"/>
              <w:bottom w:val="nil"/>
              <w:right w:val="nil"/>
            </w:tcBorders>
          </w:tcPr>
          <w:p w14:paraId="2DE5E82D" w14:textId="77777777" w:rsidR="00000000" w:rsidRDefault="00000000">
            <w:pPr>
              <w:keepNext/>
              <w:rPr>
                <w:sz w:val="20"/>
              </w:rPr>
            </w:pPr>
            <w:r>
              <w:rPr>
                <w:sz w:val="20"/>
              </w:rPr>
              <w:t>Liabilities</w:t>
            </w:r>
          </w:p>
        </w:tc>
        <w:tc>
          <w:tcPr>
            <w:tcW w:w="1710" w:type="dxa"/>
            <w:tcBorders>
              <w:top w:val="nil"/>
              <w:left w:val="nil"/>
              <w:bottom w:val="nil"/>
              <w:right w:val="nil"/>
            </w:tcBorders>
          </w:tcPr>
          <w:p w14:paraId="6808CE20" w14:textId="77777777" w:rsidR="00000000" w:rsidRDefault="00000000">
            <w:pPr>
              <w:keepNext/>
              <w:rPr>
                <w:sz w:val="20"/>
              </w:rPr>
            </w:pPr>
          </w:p>
        </w:tc>
      </w:tr>
      <w:tr w:rsidR="00000000" w14:paraId="5385719A" w14:textId="77777777">
        <w:tblPrEx>
          <w:tblCellMar>
            <w:top w:w="0" w:type="dxa"/>
            <w:bottom w:w="0" w:type="dxa"/>
          </w:tblCellMar>
        </w:tblPrEx>
        <w:tc>
          <w:tcPr>
            <w:tcW w:w="1458" w:type="dxa"/>
            <w:tcBorders>
              <w:top w:val="nil"/>
              <w:left w:val="nil"/>
              <w:bottom w:val="nil"/>
              <w:right w:val="nil"/>
            </w:tcBorders>
          </w:tcPr>
          <w:p w14:paraId="75D652E9" w14:textId="77777777" w:rsidR="00000000" w:rsidRDefault="00000000">
            <w:pPr>
              <w:keepNext/>
              <w:rPr>
                <w:sz w:val="20"/>
              </w:rPr>
            </w:pPr>
            <w:r>
              <w:rPr>
                <w:sz w:val="20"/>
              </w:rPr>
              <w:t>Reserves</w:t>
            </w:r>
          </w:p>
        </w:tc>
        <w:tc>
          <w:tcPr>
            <w:tcW w:w="1800" w:type="dxa"/>
            <w:tcBorders>
              <w:top w:val="nil"/>
              <w:left w:val="nil"/>
              <w:bottom w:val="nil"/>
              <w:right w:val="nil"/>
            </w:tcBorders>
          </w:tcPr>
          <w:p w14:paraId="3A379BAC" w14:textId="77777777" w:rsidR="00000000" w:rsidRDefault="00000000">
            <w:pPr>
              <w:keepNext/>
              <w:rPr>
                <w:sz w:val="20"/>
              </w:rPr>
            </w:pPr>
            <w:r>
              <w:rPr>
                <w:sz w:val="20"/>
              </w:rPr>
              <w:t>$25,000</w:t>
            </w:r>
          </w:p>
        </w:tc>
        <w:tc>
          <w:tcPr>
            <w:tcW w:w="1440" w:type="dxa"/>
            <w:tcBorders>
              <w:top w:val="nil"/>
              <w:left w:val="nil"/>
              <w:bottom w:val="nil"/>
              <w:right w:val="nil"/>
            </w:tcBorders>
          </w:tcPr>
          <w:p w14:paraId="025BE609" w14:textId="77777777" w:rsidR="00000000" w:rsidRDefault="00000000">
            <w:pPr>
              <w:keepNext/>
              <w:rPr>
                <w:sz w:val="20"/>
              </w:rPr>
            </w:pPr>
            <w:r>
              <w:rPr>
                <w:sz w:val="20"/>
              </w:rPr>
              <w:t>Deposits</w:t>
            </w:r>
          </w:p>
        </w:tc>
        <w:tc>
          <w:tcPr>
            <w:tcW w:w="1710" w:type="dxa"/>
            <w:tcBorders>
              <w:top w:val="nil"/>
              <w:left w:val="nil"/>
              <w:bottom w:val="nil"/>
              <w:right w:val="nil"/>
            </w:tcBorders>
          </w:tcPr>
          <w:p w14:paraId="1A94A4DD" w14:textId="77777777" w:rsidR="00000000" w:rsidRDefault="00000000">
            <w:pPr>
              <w:keepNext/>
              <w:rPr>
                <w:sz w:val="20"/>
              </w:rPr>
            </w:pPr>
            <w:r>
              <w:rPr>
                <w:sz w:val="20"/>
              </w:rPr>
              <w:t>$150,000</w:t>
            </w:r>
          </w:p>
        </w:tc>
      </w:tr>
      <w:tr w:rsidR="00000000" w14:paraId="761FF007" w14:textId="77777777">
        <w:tblPrEx>
          <w:tblCellMar>
            <w:top w:w="0" w:type="dxa"/>
            <w:bottom w:w="0" w:type="dxa"/>
          </w:tblCellMar>
        </w:tblPrEx>
        <w:tc>
          <w:tcPr>
            <w:tcW w:w="1458" w:type="dxa"/>
            <w:tcBorders>
              <w:top w:val="nil"/>
              <w:left w:val="nil"/>
              <w:bottom w:val="nil"/>
              <w:right w:val="nil"/>
            </w:tcBorders>
          </w:tcPr>
          <w:p w14:paraId="4163FE15" w14:textId="77777777" w:rsidR="00000000" w:rsidRDefault="00000000">
            <w:pPr>
              <w:rPr>
                <w:sz w:val="20"/>
              </w:rPr>
            </w:pPr>
            <w:r>
              <w:rPr>
                <w:sz w:val="20"/>
              </w:rPr>
              <w:t>Loans</w:t>
            </w:r>
          </w:p>
        </w:tc>
        <w:tc>
          <w:tcPr>
            <w:tcW w:w="1800" w:type="dxa"/>
            <w:tcBorders>
              <w:top w:val="nil"/>
              <w:left w:val="nil"/>
              <w:bottom w:val="nil"/>
              <w:right w:val="nil"/>
            </w:tcBorders>
          </w:tcPr>
          <w:p w14:paraId="34173D01" w14:textId="77777777" w:rsidR="00000000" w:rsidRDefault="00000000">
            <w:pPr>
              <w:rPr>
                <w:sz w:val="20"/>
              </w:rPr>
            </w:pPr>
            <w:r>
              <w:rPr>
                <w:sz w:val="20"/>
              </w:rPr>
              <w:t>$125,000</w:t>
            </w:r>
          </w:p>
        </w:tc>
        <w:tc>
          <w:tcPr>
            <w:tcW w:w="1440" w:type="dxa"/>
            <w:tcBorders>
              <w:top w:val="nil"/>
              <w:left w:val="nil"/>
              <w:bottom w:val="nil"/>
              <w:right w:val="nil"/>
            </w:tcBorders>
          </w:tcPr>
          <w:p w14:paraId="7A8C0CE0" w14:textId="77777777" w:rsidR="00000000" w:rsidRDefault="00000000">
            <w:pPr>
              <w:rPr>
                <w:sz w:val="20"/>
              </w:rPr>
            </w:pPr>
          </w:p>
        </w:tc>
        <w:tc>
          <w:tcPr>
            <w:tcW w:w="1710" w:type="dxa"/>
            <w:tcBorders>
              <w:top w:val="nil"/>
              <w:left w:val="nil"/>
              <w:bottom w:val="nil"/>
              <w:right w:val="nil"/>
            </w:tcBorders>
          </w:tcPr>
          <w:p w14:paraId="69D6F272" w14:textId="77777777" w:rsidR="00000000" w:rsidRDefault="00000000">
            <w:pPr>
              <w:rPr>
                <w:sz w:val="20"/>
              </w:rPr>
            </w:pPr>
          </w:p>
        </w:tc>
      </w:tr>
    </w:tbl>
    <w:p w14:paraId="42483CF8" w14:textId="77777777" w:rsidR="00000000" w:rsidRDefault="00000000">
      <w:pPr>
        <w:pStyle w:val="Txt"/>
      </w:pPr>
    </w:p>
    <w:p w14:paraId="6857DCD1" w14:textId="77777777" w:rsidR="00000000" w:rsidRDefault="00000000">
      <w:pPr>
        <w:pStyle w:val="MyNL1"/>
      </w:pPr>
      <w:r>
        <w:tab/>
        <w:t>107.</w:t>
      </w:r>
      <w:r>
        <w:tab/>
      </w:r>
      <w:r>
        <w:rPr>
          <w:b/>
        </w:rPr>
        <w:t>Refer to Table 21-3</w:t>
      </w:r>
      <w:r>
        <w:t>. If the reserve requirement is 10 percent, then this bank</w:t>
      </w:r>
    </w:p>
    <w:p w14:paraId="0DBF3F41" w14:textId="77777777" w:rsidR="00000000" w:rsidRDefault="00000000">
      <w:pPr>
        <w:pStyle w:val="NLa"/>
      </w:pPr>
      <w:r>
        <w:t>a.</w:t>
      </w:r>
      <w:r>
        <w:tab/>
        <w:t>is in a position to make a new loan of $15,000.</w:t>
      </w:r>
    </w:p>
    <w:p w14:paraId="7CEA67B8" w14:textId="77777777" w:rsidR="00000000" w:rsidRDefault="00000000">
      <w:pPr>
        <w:pStyle w:val="NLa"/>
      </w:pPr>
      <w:r>
        <w:t>b.</w:t>
      </w:r>
      <w:r>
        <w:tab/>
        <w:t>has less reserves than required.</w:t>
      </w:r>
    </w:p>
    <w:p w14:paraId="4799E625" w14:textId="77777777" w:rsidR="00000000" w:rsidRDefault="00000000">
      <w:pPr>
        <w:pStyle w:val="NLa"/>
      </w:pPr>
      <w:r>
        <w:t>c.</w:t>
      </w:r>
      <w:r>
        <w:tab/>
        <w:t>has excess reserves of less than $15,000.</w:t>
      </w:r>
    </w:p>
    <w:p w14:paraId="761EED48" w14:textId="77777777" w:rsidR="00000000" w:rsidRDefault="00000000">
      <w:pPr>
        <w:pStyle w:val="NLa"/>
      </w:pPr>
      <w:r>
        <w:t>d.</w:t>
      </w:r>
      <w:r>
        <w:tab/>
        <w:t>None of the above is correct.</w:t>
      </w:r>
    </w:p>
    <w:p w14:paraId="1B81ED2D" w14:textId="77777777" w:rsidR="00000000" w:rsidRDefault="00000000">
      <w:pPr>
        <w:pStyle w:val="ANS1"/>
      </w:pPr>
      <w:r>
        <w:t>ANS: C</w:t>
      </w:r>
      <w:r>
        <w:tab/>
        <w:t>PTS: 1</w:t>
      </w:r>
      <w:r>
        <w:tab/>
        <w:t>DIF: 1</w:t>
      </w:r>
      <w:r>
        <w:tab/>
        <w:t>REF: 21-3</w:t>
      </w:r>
    </w:p>
    <w:p w14:paraId="6274A14D" w14:textId="77777777" w:rsidR="00000000" w:rsidRDefault="00000000">
      <w:pPr>
        <w:pStyle w:val="TOP"/>
      </w:pPr>
      <w:r>
        <w:t>TOP: Reserves</w:t>
      </w:r>
      <w:r>
        <w:tab/>
        <w:t>MSC: Applicative</w:t>
      </w:r>
    </w:p>
    <w:p w14:paraId="2F5CEB87" w14:textId="77777777" w:rsidR="00000000" w:rsidRDefault="00000000">
      <w:pPr>
        <w:pStyle w:val="MyNL1"/>
      </w:pPr>
      <w:r>
        <w:tab/>
        <w:t>108.</w:t>
      </w:r>
      <w:r>
        <w:tab/>
      </w:r>
      <w:r>
        <w:rPr>
          <w:b/>
        </w:rPr>
        <w:t>Refer to Table 21-3</w:t>
      </w:r>
      <w:r>
        <w:t>. The reserve requirement is 10 percent and then someone deposits an additional $50,000 into the bank, then if the bank takes no other action it will</w:t>
      </w:r>
    </w:p>
    <w:p w14:paraId="1AC46ABE" w14:textId="77777777" w:rsidR="00000000" w:rsidRDefault="00000000">
      <w:pPr>
        <w:pStyle w:val="NLa"/>
      </w:pPr>
      <w:r>
        <w:t>a.</w:t>
      </w:r>
      <w:r>
        <w:tab/>
        <w:t>have $65,000 in excess reserves.</w:t>
      </w:r>
    </w:p>
    <w:p w14:paraId="7C3FC68C" w14:textId="77777777" w:rsidR="00000000" w:rsidRDefault="00000000">
      <w:pPr>
        <w:pStyle w:val="NLa"/>
      </w:pPr>
      <w:r>
        <w:t>b.</w:t>
      </w:r>
      <w:r>
        <w:tab/>
        <w:t>have $55,000 in excess reserves.</w:t>
      </w:r>
    </w:p>
    <w:p w14:paraId="35B0ECA9" w14:textId="77777777" w:rsidR="00000000" w:rsidRDefault="00000000">
      <w:pPr>
        <w:pStyle w:val="NLa"/>
      </w:pPr>
      <w:r>
        <w:t>c.</w:t>
      </w:r>
      <w:r>
        <w:tab/>
        <w:t>need to raise an additional $5,000 of reserves to meet the reserve requirement</w:t>
      </w:r>
    </w:p>
    <w:p w14:paraId="5F73D65A" w14:textId="77777777" w:rsidR="00000000" w:rsidRDefault="00000000">
      <w:pPr>
        <w:pStyle w:val="NLa"/>
      </w:pPr>
      <w:r>
        <w:t>d.</w:t>
      </w:r>
      <w:r>
        <w:tab/>
        <w:t>None of the above is correct.</w:t>
      </w:r>
    </w:p>
    <w:p w14:paraId="79F3150E" w14:textId="77777777" w:rsidR="00000000" w:rsidRDefault="00000000">
      <w:pPr>
        <w:pStyle w:val="ANS1"/>
      </w:pPr>
      <w:r>
        <w:t>ANS: B</w:t>
      </w:r>
      <w:r>
        <w:tab/>
        <w:t>PTS: 1</w:t>
      </w:r>
      <w:r>
        <w:tab/>
        <w:t>DIF: 2</w:t>
      </w:r>
      <w:r>
        <w:tab/>
        <w:t>REF: 21-3</w:t>
      </w:r>
    </w:p>
    <w:p w14:paraId="7D7BBC88" w14:textId="77777777" w:rsidR="00000000" w:rsidRDefault="00000000">
      <w:pPr>
        <w:pStyle w:val="TOP"/>
      </w:pPr>
      <w:r>
        <w:t>TOP: Reserves</w:t>
      </w:r>
      <w:r>
        <w:tab/>
        <w:t>MSC: Applicative</w:t>
      </w:r>
    </w:p>
    <w:p w14:paraId="0EFCB6C1" w14:textId="77777777" w:rsidR="00000000" w:rsidRDefault="00000000">
      <w:pPr>
        <w:pStyle w:val="MyNL1"/>
      </w:pPr>
      <w:r>
        <w:tab/>
        <w:t>109.</w:t>
      </w:r>
      <w:r>
        <w:tab/>
      </w:r>
      <w:r>
        <w:rPr>
          <w:b/>
        </w:rPr>
        <w:t>Refer to Table 21-3</w:t>
      </w:r>
      <w:r>
        <w:t>. If the reserve requirement is 20 percent, this bank</w:t>
      </w:r>
    </w:p>
    <w:p w14:paraId="0FFBBBA5" w14:textId="77777777" w:rsidR="00000000" w:rsidRDefault="00000000">
      <w:pPr>
        <w:pStyle w:val="NLa"/>
      </w:pPr>
      <w:r>
        <w:t>a.</w:t>
      </w:r>
      <w:r>
        <w:tab/>
        <w:t>has $10,000 of excess reserves.</w:t>
      </w:r>
    </w:p>
    <w:p w14:paraId="475A5EE4" w14:textId="77777777" w:rsidR="00000000" w:rsidRDefault="00000000">
      <w:pPr>
        <w:pStyle w:val="NLa"/>
      </w:pPr>
      <w:r>
        <w:t>b.</w:t>
      </w:r>
      <w:r>
        <w:tab/>
        <w:t>needs $10,000 more reserves to meet its reserve requirements.</w:t>
      </w:r>
    </w:p>
    <w:p w14:paraId="70F72246" w14:textId="77777777" w:rsidR="00000000" w:rsidRDefault="00000000">
      <w:pPr>
        <w:pStyle w:val="NLa"/>
      </w:pPr>
      <w:r>
        <w:t>c.</w:t>
      </w:r>
      <w:r>
        <w:tab/>
        <w:t>needs $5,000 more reserves to meet its reserve requirements.</w:t>
      </w:r>
    </w:p>
    <w:p w14:paraId="53EAC247" w14:textId="77777777" w:rsidR="00000000" w:rsidRDefault="00000000">
      <w:pPr>
        <w:pStyle w:val="NLa"/>
      </w:pPr>
      <w:r>
        <w:t>d.</w:t>
      </w:r>
      <w:r>
        <w:tab/>
        <w:t>just meets its reserve requirement.</w:t>
      </w:r>
    </w:p>
    <w:p w14:paraId="702BF887" w14:textId="77777777" w:rsidR="00000000" w:rsidRDefault="00000000">
      <w:pPr>
        <w:pStyle w:val="ANS1"/>
      </w:pPr>
      <w:r>
        <w:t>ANS: C</w:t>
      </w:r>
      <w:r>
        <w:tab/>
        <w:t>PTS: 1</w:t>
      </w:r>
      <w:r>
        <w:tab/>
        <w:t>DIF: 1</w:t>
      </w:r>
      <w:r>
        <w:tab/>
        <w:t>REF: 21-3</w:t>
      </w:r>
    </w:p>
    <w:p w14:paraId="61EA51F8" w14:textId="77777777" w:rsidR="00000000" w:rsidRDefault="00000000">
      <w:pPr>
        <w:pStyle w:val="TOP"/>
      </w:pPr>
      <w:r>
        <w:t>TOP: Reserves</w:t>
      </w:r>
      <w:r>
        <w:tab/>
        <w:t>MSC: Applicative</w:t>
      </w:r>
    </w:p>
    <w:p w14:paraId="75578BE7" w14:textId="77777777" w:rsidR="00000000" w:rsidRDefault="00000000">
      <w:pPr>
        <w:pStyle w:val="MyNL1"/>
      </w:pPr>
      <w:r>
        <w:tab/>
        <w:t>110.</w:t>
      </w:r>
      <w:r>
        <w:tab/>
      </w:r>
      <w:r>
        <w:rPr>
          <w:b/>
        </w:rPr>
        <w:t>Refer to Table 21-3</w:t>
      </w:r>
      <w:r>
        <w:t>. If the Last Bank of Cedar Bend is holding $10,000 in excess reserves, then the reserve requirement is</w:t>
      </w:r>
    </w:p>
    <w:p w14:paraId="3A9F23F0" w14:textId="77777777" w:rsidR="00000000" w:rsidRDefault="00000000">
      <w:pPr>
        <w:pStyle w:val="NLa"/>
      </w:pPr>
      <w:r>
        <w:t>a.</w:t>
      </w:r>
      <w:r>
        <w:tab/>
        <w:t>2 percent.</w:t>
      </w:r>
    </w:p>
    <w:p w14:paraId="06329452" w14:textId="77777777" w:rsidR="00000000" w:rsidRDefault="00000000">
      <w:pPr>
        <w:pStyle w:val="NLa"/>
      </w:pPr>
      <w:r>
        <w:t>b.</w:t>
      </w:r>
      <w:r>
        <w:tab/>
        <w:t>5 percent.</w:t>
      </w:r>
    </w:p>
    <w:p w14:paraId="5D70B101" w14:textId="77777777" w:rsidR="00000000" w:rsidRDefault="00000000">
      <w:pPr>
        <w:pStyle w:val="NLa"/>
      </w:pPr>
      <w:r>
        <w:t>c.</w:t>
      </w:r>
      <w:r>
        <w:tab/>
        <w:t>7 percent.</w:t>
      </w:r>
    </w:p>
    <w:p w14:paraId="47435B70" w14:textId="77777777" w:rsidR="00000000" w:rsidRDefault="00000000">
      <w:pPr>
        <w:pStyle w:val="NLa"/>
      </w:pPr>
      <w:r>
        <w:t>d.</w:t>
      </w:r>
      <w:r>
        <w:tab/>
        <w:t>10 percent.</w:t>
      </w:r>
    </w:p>
    <w:p w14:paraId="7E17BCFD" w14:textId="77777777" w:rsidR="00000000" w:rsidRDefault="00000000">
      <w:pPr>
        <w:pStyle w:val="ANS1"/>
      </w:pPr>
      <w:r>
        <w:t>ANS: D</w:t>
      </w:r>
      <w:r>
        <w:tab/>
        <w:t>PTS: 1</w:t>
      </w:r>
      <w:r>
        <w:tab/>
        <w:t>DIF: 2</w:t>
      </w:r>
      <w:r>
        <w:tab/>
        <w:t>REF: 21-3</w:t>
      </w:r>
    </w:p>
    <w:p w14:paraId="6FBA25ED" w14:textId="77777777" w:rsidR="00000000" w:rsidRDefault="00000000">
      <w:pPr>
        <w:pStyle w:val="TOP"/>
      </w:pPr>
      <w:r>
        <w:t>TOP: Reserves</w:t>
      </w:r>
      <w:r>
        <w:tab/>
        <w:t>MSC: Applicative</w:t>
      </w:r>
    </w:p>
    <w:p w14:paraId="534DE437" w14:textId="77777777" w:rsidR="00000000" w:rsidRDefault="00000000">
      <w:pPr>
        <w:pStyle w:val="CAP"/>
      </w:pPr>
      <w:r>
        <w:br w:type="page"/>
        <w:t>Table 21-4</w:t>
      </w:r>
    </w:p>
    <w:tbl>
      <w:tblPr>
        <w:tblW w:w="0" w:type="auto"/>
        <w:tblInd w:w="18" w:type="dxa"/>
        <w:tblLayout w:type="fixed"/>
        <w:tblLook w:val="0000" w:firstRow="0" w:lastRow="0" w:firstColumn="0" w:lastColumn="0" w:noHBand="0" w:noVBand="0"/>
      </w:tblPr>
      <w:tblGrid>
        <w:gridCol w:w="2070"/>
        <w:gridCol w:w="1620"/>
        <w:gridCol w:w="1620"/>
        <w:gridCol w:w="1440"/>
      </w:tblGrid>
      <w:tr w:rsidR="00000000" w14:paraId="1AE39022" w14:textId="77777777">
        <w:tblPrEx>
          <w:tblCellMar>
            <w:top w:w="0" w:type="dxa"/>
            <w:bottom w:w="0" w:type="dxa"/>
          </w:tblCellMar>
        </w:tblPrEx>
        <w:tc>
          <w:tcPr>
            <w:tcW w:w="6750" w:type="dxa"/>
            <w:gridSpan w:val="4"/>
            <w:tcBorders>
              <w:top w:val="single" w:sz="6" w:space="0" w:color="auto"/>
              <w:left w:val="single" w:sz="6" w:space="0" w:color="auto"/>
              <w:bottom w:val="single" w:sz="6" w:space="0" w:color="auto"/>
              <w:right w:val="single" w:sz="6" w:space="0" w:color="auto"/>
            </w:tcBorders>
          </w:tcPr>
          <w:p w14:paraId="6E38FA34" w14:textId="77777777" w:rsidR="00000000" w:rsidRDefault="00000000">
            <w:pPr>
              <w:rPr>
                <w:sz w:val="20"/>
              </w:rPr>
            </w:pPr>
            <w:r>
              <w:rPr>
                <w:sz w:val="20"/>
              </w:rPr>
              <w:t>Bank of Tampa</w:t>
            </w:r>
          </w:p>
        </w:tc>
      </w:tr>
      <w:tr w:rsidR="00000000" w14:paraId="67E87C25" w14:textId="77777777">
        <w:tblPrEx>
          <w:tblCellMar>
            <w:top w:w="0" w:type="dxa"/>
            <w:bottom w:w="0" w:type="dxa"/>
          </w:tblCellMar>
        </w:tblPrEx>
        <w:tc>
          <w:tcPr>
            <w:tcW w:w="2070" w:type="dxa"/>
            <w:tcBorders>
              <w:top w:val="single" w:sz="6" w:space="0" w:color="auto"/>
              <w:left w:val="single" w:sz="6" w:space="0" w:color="auto"/>
              <w:bottom w:val="single" w:sz="6" w:space="0" w:color="auto"/>
              <w:right w:val="single" w:sz="6" w:space="0" w:color="auto"/>
            </w:tcBorders>
          </w:tcPr>
          <w:p w14:paraId="271D29EA" w14:textId="77777777" w:rsidR="00000000" w:rsidRDefault="00000000">
            <w:pPr>
              <w:rPr>
                <w:sz w:val="20"/>
              </w:rPr>
            </w:pPr>
            <w:r>
              <w:rPr>
                <w:sz w:val="20"/>
              </w:rPr>
              <w:t>Assets</w:t>
            </w:r>
          </w:p>
        </w:tc>
        <w:tc>
          <w:tcPr>
            <w:tcW w:w="1620" w:type="dxa"/>
            <w:tcBorders>
              <w:top w:val="single" w:sz="6" w:space="0" w:color="auto"/>
              <w:left w:val="single" w:sz="6" w:space="0" w:color="auto"/>
              <w:bottom w:val="single" w:sz="6" w:space="0" w:color="auto"/>
              <w:right w:val="single" w:sz="6" w:space="0" w:color="auto"/>
            </w:tcBorders>
          </w:tcPr>
          <w:p w14:paraId="24DDCD60" w14:textId="77777777" w:rsidR="00000000" w:rsidRDefault="00000000">
            <w:pPr>
              <w:rPr>
                <w:sz w:val="20"/>
              </w:rPr>
            </w:pPr>
          </w:p>
        </w:tc>
        <w:tc>
          <w:tcPr>
            <w:tcW w:w="1620" w:type="dxa"/>
            <w:tcBorders>
              <w:top w:val="single" w:sz="6" w:space="0" w:color="auto"/>
              <w:left w:val="single" w:sz="6" w:space="0" w:color="auto"/>
              <w:bottom w:val="single" w:sz="6" w:space="0" w:color="auto"/>
              <w:right w:val="single" w:sz="6" w:space="0" w:color="auto"/>
            </w:tcBorders>
          </w:tcPr>
          <w:p w14:paraId="6C1CADC5" w14:textId="77777777" w:rsidR="00000000" w:rsidRDefault="00000000">
            <w:pPr>
              <w:rPr>
                <w:sz w:val="20"/>
              </w:rPr>
            </w:pPr>
            <w:r>
              <w:rPr>
                <w:sz w:val="20"/>
              </w:rPr>
              <w:t>Liabilities</w:t>
            </w:r>
          </w:p>
        </w:tc>
        <w:tc>
          <w:tcPr>
            <w:tcW w:w="1440" w:type="dxa"/>
            <w:tcBorders>
              <w:top w:val="single" w:sz="6" w:space="0" w:color="auto"/>
              <w:left w:val="single" w:sz="6" w:space="0" w:color="auto"/>
              <w:bottom w:val="single" w:sz="6" w:space="0" w:color="auto"/>
              <w:right w:val="single" w:sz="6" w:space="0" w:color="auto"/>
            </w:tcBorders>
          </w:tcPr>
          <w:p w14:paraId="23434CDD" w14:textId="77777777" w:rsidR="00000000" w:rsidRDefault="00000000">
            <w:pPr>
              <w:rPr>
                <w:sz w:val="20"/>
              </w:rPr>
            </w:pPr>
          </w:p>
        </w:tc>
      </w:tr>
      <w:tr w:rsidR="00000000" w14:paraId="2A60F492" w14:textId="77777777">
        <w:tblPrEx>
          <w:tblCellMar>
            <w:top w:w="0" w:type="dxa"/>
            <w:bottom w:w="0" w:type="dxa"/>
          </w:tblCellMar>
        </w:tblPrEx>
        <w:tc>
          <w:tcPr>
            <w:tcW w:w="2070" w:type="dxa"/>
            <w:tcBorders>
              <w:top w:val="single" w:sz="6" w:space="0" w:color="auto"/>
              <w:left w:val="single" w:sz="6" w:space="0" w:color="auto"/>
              <w:bottom w:val="single" w:sz="6" w:space="0" w:color="auto"/>
              <w:right w:val="single" w:sz="6" w:space="0" w:color="auto"/>
            </w:tcBorders>
          </w:tcPr>
          <w:p w14:paraId="5CEF8AAE" w14:textId="77777777" w:rsidR="00000000" w:rsidRDefault="00000000">
            <w:pPr>
              <w:rPr>
                <w:sz w:val="20"/>
              </w:rPr>
            </w:pPr>
            <w:r>
              <w:rPr>
                <w:sz w:val="20"/>
              </w:rPr>
              <w:t>Reserves</w:t>
            </w:r>
          </w:p>
        </w:tc>
        <w:tc>
          <w:tcPr>
            <w:tcW w:w="1620" w:type="dxa"/>
            <w:tcBorders>
              <w:top w:val="single" w:sz="6" w:space="0" w:color="auto"/>
              <w:left w:val="single" w:sz="6" w:space="0" w:color="auto"/>
              <w:bottom w:val="single" w:sz="6" w:space="0" w:color="auto"/>
              <w:right w:val="single" w:sz="6" w:space="0" w:color="auto"/>
            </w:tcBorders>
          </w:tcPr>
          <w:p w14:paraId="6CA81CFC" w14:textId="77777777" w:rsidR="00000000" w:rsidRDefault="00000000">
            <w:pPr>
              <w:rPr>
                <w:sz w:val="20"/>
              </w:rPr>
            </w:pPr>
            <w:r>
              <w:rPr>
                <w:sz w:val="20"/>
              </w:rPr>
              <w:t>$100</w:t>
            </w:r>
          </w:p>
        </w:tc>
        <w:tc>
          <w:tcPr>
            <w:tcW w:w="1620" w:type="dxa"/>
            <w:tcBorders>
              <w:top w:val="single" w:sz="6" w:space="0" w:color="auto"/>
              <w:left w:val="single" w:sz="6" w:space="0" w:color="auto"/>
              <w:bottom w:val="single" w:sz="6" w:space="0" w:color="auto"/>
              <w:right w:val="single" w:sz="6" w:space="0" w:color="auto"/>
            </w:tcBorders>
          </w:tcPr>
          <w:p w14:paraId="086CDF58" w14:textId="77777777" w:rsidR="00000000" w:rsidRDefault="00000000">
            <w:pPr>
              <w:rPr>
                <w:sz w:val="20"/>
              </w:rPr>
            </w:pPr>
            <w:r>
              <w:rPr>
                <w:sz w:val="20"/>
              </w:rPr>
              <w:t>Deposits</w:t>
            </w:r>
          </w:p>
        </w:tc>
        <w:tc>
          <w:tcPr>
            <w:tcW w:w="1440" w:type="dxa"/>
            <w:tcBorders>
              <w:top w:val="single" w:sz="6" w:space="0" w:color="auto"/>
              <w:left w:val="single" w:sz="6" w:space="0" w:color="auto"/>
              <w:bottom w:val="single" w:sz="6" w:space="0" w:color="auto"/>
              <w:right w:val="single" w:sz="6" w:space="0" w:color="auto"/>
            </w:tcBorders>
          </w:tcPr>
          <w:p w14:paraId="53C0E6BE" w14:textId="77777777" w:rsidR="00000000" w:rsidRDefault="00000000">
            <w:pPr>
              <w:rPr>
                <w:sz w:val="20"/>
              </w:rPr>
            </w:pPr>
            <w:r>
              <w:rPr>
                <w:sz w:val="20"/>
              </w:rPr>
              <w:t>$1,000</w:t>
            </w:r>
          </w:p>
        </w:tc>
      </w:tr>
      <w:tr w:rsidR="00000000" w14:paraId="12734114" w14:textId="77777777">
        <w:tblPrEx>
          <w:tblCellMar>
            <w:top w:w="0" w:type="dxa"/>
            <w:bottom w:w="0" w:type="dxa"/>
          </w:tblCellMar>
        </w:tblPrEx>
        <w:tc>
          <w:tcPr>
            <w:tcW w:w="2070" w:type="dxa"/>
            <w:tcBorders>
              <w:top w:val="single" w:sz="6" w:space="0" w:color="auto"/>
              <w:left w:val="single" w:sz="6" w:space="0" w:color="auto"/>
              <w:bottom w:val="single" w:sz="6" w:space="0" w:color="auto"/>
              <w:right w:val="single" w:sz="6" w:space="0" w:color="auto"/>
            </w:tcBorders>
          </w:tcPr>
          <w:p w14:paraId="64934DF1" w14:textId="77777777" w:rsidR="00000000" w:rsidRDefault="00000000">
            <w:pPr>
              <w:rPr>
                <w:sz w:val="20"/>
              </w:rPr>
            </w:pPr>
            <w:r>
              <w:rPr>
                <w:sz w:val="20"/>
              </w:rPr>
              <w:t>Loans</w:t>
            </w:r>
          </w:p>
        </w:tc>
        <w:tc>
          <w:tcPr>
            <w:tcW w:w="1620" w:type="dxa"/>
            <w:tcBorders>
              <w:top w:val="single" w:sz="6" w:space="0" w:color="auto"/>
              <w:left w:val="single" w:sz="6" w:space="0" w:color="auto"/>
              <w:bottom w:val="single" w:sz="6" w:space="0" w:color="auto"/>
              <w:right w:val="single" w:sz="6" w:space="0" w:color="auto"/>
            </w:tcBorders>
          </w:tcPr>
          <w:p w14:paraId="02220CA4" w14:textId="77777777" w:rsidR="00000000" w:rsidRDefault="00000000">
            <w:pPr>
              <w:rPr>
                <w:sz w:val="20"/>
              </w:rPr>
            </w:pPr>
            <w:r>
              <w:rPr>
                <w:sz w:val="20"/>
              </w:rPr>
              <w:t>$900</w:t>
            </w:r>
          </w:p>
        </w:tc>
        <w:tc>
          <w:tcPr>
            <w:tcW w:w="1620" w:type="dxa"/>
            <w:tcBorders>
              <w:top w:val="single" w:sz="6" w:space="0" w:color="auto"/>
              <w:left w:val="single" w:sz="6" w:space="0" w:color="auto"/>
              <w:bottom w:val="single" w:sz="6" w:space="0" w:color="auto"/>
              <w:right w:val="single" w:sz="6" w:space="0" w:color="auto"/>
            </w:tcBorders>
          </w:tcPr>
          <w:p w14:paraId="6F4BAD3E" w14:textId="77777777" w:rsidR="00000000" w:rsidRDefault="00000000">
            <w:pPr>
              <w:rPr>
                <w:sz w:val="20"/>
              </w:rPr>
            </w:pPr>
          </w:p>
        </w:tc>
        <w:tc>
          <w:tcPr>
            <w:tcW w:w="1440" w:type="dxa"/>
            <w:tcBorders>
              <w:top w:val="single" w:sz="6" w:space="0" w:color="auto"/>
              <w:left w:val="single" w:sz="6" w:space="0" w:color="auto"/>
              <w:bottom w:val="single" w:sz="6" w:space="0" w:color="auto"/>
              <w:right w:val="single" w:sz="6" w:space="0" w:color="auto"/>
            </w:tcBorders>
          </w:tcPr>
          <w:p w14:paraId="4542102C" w14:textId="77777777" w:rsidR="00000000" w:rsidRDefault="00000000">
            <w:pPr>
              <w:rPr>
                <w:sz w:val="20"/>
              </w:rPr>
            </w:pPr>
          </w:p>
        </w:tc>
      </w:tr>
    </w:tbl>
    <w:p w14:paraId="6A944E9D" w14:textId="77777777" w:rsidR="00000000" w:rsidRDefault="00000000">
      <w:pPr>
        <w:pStyle w:val="Txt"/>
      </w:pPr>
    </w:p>
    <w:p w14:paraId="5698DFA2" w14:textId="77777777" w:rsidR="00000000" w:rsidRDefault="00000000">
      <w:pPr>
        <w:pStyle w:val="MyNL1"/>
      </w:pPr>
      <w:r>
        <w:tab/>
        <w:t>111.</w:t>
      </w:r>
      <w:r>
        <w:tab/>
      </w:r>
      <w:r>
        <w:rPr>
          <w:b/>
        </w:rPr>
        <w:t>Refer to Table 21-4</w:t>
      </w:r>
      <w:r>
        <w:t>. If the Bank of Tampa has loaned out all the money it wants given its deposits, then its reserve ratio is</w:t>
      </w:r>
    </w:p>
    <w:p w14:paraId="41C83AB2" w14:textId="77777777" w:rsidR="00000000" w:rsidRDefault="00000000">
      <w:pPr>
        <w:pStyle w:val="NLa"/>
      </w:pPr>
      <w:r>
        <w:t>a.</w:t>
      </w:r>
      <w:r>
        <w:tab/>
        <w:t>1%</w:t>
      </w:r>
    </w:p>
    <w:p w14:paraId="39808745" w14:textId="77777777" w:rsidR="00000000" w:rsidRDefault="00000000">
      <w:pPr>
        <w:pStyle w:val="NLa"/>
      </w:pPr>
      <w:r>
        <w:t>b.</w:t>
      </w:r>
      <w:r>
        <w:tab/>
        <w:t>5%</w:t>
      </w:r>
    </w:p>
    <w:p w14:paraId="12D23C48" w14:textId="77777777" w:rsidR="00000000" w:rsidRDefault="00000000">
      <w:pPr>
        <w:pStyle w:val="NLa"/>
      </w:pPr>
      <w:r>
        <w:t>c.</w:t>
      </w:r>
      <w:r>
        <w:tab/>
        <w:t>10%</w:t>
      </w:r>
    </w:p>
    <w:p w14:paraId="265F644F" w14:textId="77777777" w:rsidR="00000000" w:rsidRDefault="00000000">
      <w:pPr>
        <w:pStyle w:val="NLa"/>
      </w:pPr>
      <w:r>
        <w:t>d.</w:t>
      </w:r>
      <w:r>
        <w:tab/>
        <w:t>20%</w:t>
      </w:r>
    </w:p>
    <w:p w14:paraId="3497EF7C" w14:textId="77777777" w:rsidR="00000000" w:rsidRDefault="00000000">
      <w:pPr>
        <w:pStyle w:val="ANS1"/>
      </w:pPr>
      <w:r>
        <w:t>ANS: C</w:t>
      </w:r>
      <w:r>
        <w:tab/>
        <w:t>PTS: 1</w:t>
      </w:r>
      <w:r>
        <w:tab/>
        <w:t>DIF: 2</w:t>
      </w:r>
      <w:r>
        <w:tab/>
        <w:t>REF: 21-2</w:t>
      </w:r>
    </w:p>
    <w:p w14:paraId="43CB3825" w14:textId="77777777" w:rsidR="00000000" w:rsidRDefault="00000000">
      <w:pPr>
        <w:pStyle w:val="TOP"/>
      </w:pPr>
      <w:r>
        <w:t>TOP: Reserve ratio</w:t>
      </w:r>
      <w:r>
        <w:tab/>
        <w:t>MSC: Applicative</w:t>
      </w:r>
    </w:p>
    <w:p w14:paraId="6635C3F2" w14:textId="77777777" w:rsidR="00000000" w:rsidRDefault="00000000">
      <w:pPr>
        <w:pStyle w:val="MyNL1"/>
      </w:pPr>
      <w:r>
        <w:tab/>
        <w:t>112.</w:t>
      </w:r>
      <w:r>
        <w:tab/>
      </w:r>
      <w:r>
        <w:rPr>
          <w:b/>
        </w:rPr>
        <w:t>Refer to Table 21-4</w:t>
      </w:r>
      <w:r>
        <w:t>. Assume that the Bank of Tampa is holding the required percent of deposits as reserves. Also, assume all other banks hold only the required percent of deposits as reserves and that people hold only deposits and no currency. What is the money multiplier?</w:t>
      </w:r>
    </w:p>
    <w:p w14:paraId="37AB1952" w14:textId="77777777" w:rsidR="00000000" w:rsidRDefault="00000000">
      <w:pPr>
        <w:pStyle w:val="NLa"/>
      </w:pPr>
      <w:r>
        <w:t>a.</w:t>
      </w:r>
      <w:r>
        <w:tab/>
        <w:t>5</w:t>
      </w:r>
    </w:p>
    <w:p w14:paraId="39F722AD" w14:textId="77777777" w:rsidR="00000000" w:rsidRDefault="00000000">
      <w:pPr>
        <w:pStyle w:val="NLa"/>
      </w:pPr>
      <w:r>
        <w:t>b.</w:t>
      </w:r>
      <w:r>
        <w:tab/>
        <w:t>10</w:t>
      </w:r>
    </w:p>
    <w:p w14:paraId="58FA100D" w14:textId="77777777" w:rsidR="00000000" w:rsidRDefault="00000000">
      <w:pPr>
        <w:pStyle w:val="NLa"/>
      </w:pPr>
      <w:r>
        <w:t>c.</w:t>
      </w:r>
      <w:r>
        <w:tab/>
        <w:t>15</w:t>
      </w:r>
    </w:p>
    <w:p w14:paraId="0C46AE53" w14:textId="77777777" w:rsidR="00000000" w:rsidRDefault="00000000">
      <w:pPr>
        <w:pStyle w:val="NLa"/>
      </w:pPr>
      <w:r>
        <w:t>d.</w:t>
      </w:r>
      <w:r>
        <w:tab/>
        <w:t>20</w:t>
      </w:r>
    </w:p>
    <w:p w14:paraId="0E9A5356" w14:textId="77777777" w:rsidR="00000000" w:rsidRDefault="00000000">
      <w:pPr>
        <w:pStyle w:val="ANS1"/>
      </w:pPr>
      <w:r>
        <w:t>ANS: B</w:t>
      </w:r>
      <w:r>
        <w:tab/>
        <w:t>PTS: 1</w:t>
      </w:r>
      <w:r>
        <w:tab/>
        <w:t>DIF: 2</w:t>
      </w:r>
      <w:r>
        <w:tab/>
        <w:t>REF: 21-2</w:t>
      </w:r>
    </w:p>
    <w:p w14:paraId="517BD206" w14:textId="77777777" w:rsidR="00000000" w:rsidRDefault="00000000">
      <w:pPr>
        <w:pStyle w:val="TOP"/>
      </w:pPr>
      <w:r>
        <w:t>TOP: Money multiplier</w:t>
      </w:r>
      <w:r>
        <w:tab/>
        <w:t>MSC: Applicative</w:t>
      </w:r>
    </w:p>
    <w:p w14:paraId="16350A79" w14:textId="77777777" w:rsidR="00000000" w:rsidRDefault="00000000">
      <w:pPr>
        <w:pStyle w:val="MyNL1"/>
      </w:pPr>
      <w:r>
        <w:tab/>
        <w:t>113.</w:t>
      </w:r>
      <w:r>
        <w:tab/>
      </w:r>
      <w:r>
        <w:rPr>
          <w:b/>
        </w:rPr>
        <w:t>Refer to Table 21-4</w:t>
      </w:r>
      <w:r>
        <w:t>. If the Fed requires banks to hold 5 percent of deposits as reserves, how much in excess reserves does the Bank of Tampa now hold?</w:t>
      </w:r>
    </w:p>
    <w:p w14:paraId="0BDF72B7" w14:textId="77777777" w:rsidR="00000000" w:rsidRDefault="00000000">
      <w:pPr>
        <w:pStyle w:val="NLa"/>
      </w:pPr>
      <w:r>
        <w:t>a.</w:t>
      </w:r>
      <w:r>
        <w:tab/>
        <w:t>$25</w:t>
      </w:r>
    </w:p>
    <w:p w14:paraId="16409725" w14:textId="77777777" w:rsidR="00000000" w:rsidRDefault="00000000">
      <w:pPr>
        <w:pStyle w:val="NLa"/>
      </w:pPr>
      <w:r>
        <w:t>b.</w:t>
      </w:r>
      <w:r>
        <w:tab/>
        <w:t>$50</w:t>
      </w:r>
    </w:p>
    <w:p w14:paraId="46F336EA" w14:textId="77777777" w:rsidR="00000000" w:rsidRDefault="00000000">
      <w:pPr>
        <w:pStyle w:val="NLa"/>
      </w:pPr>
      <w:r>
        <w:t>c.</w:t>
      </w:r>
      <w:r>
        <w:tab/>
        <w:t>$55</w:t>
      </w:r>
    </w:p>
    <w:p w14:paraId="7B8E8BFE" w14:textId="77777777" w:rsidR="00000000" w:rsidRDefault="00000000">
      <w:pPr>
        <w:pStyle w:val="NLa"/>
      </w:pPr>
      <w:r>
        <w:t>d.</w:t>
      </w:r>
      <w:r>
        <w:tab/>
        <w:t>$75</w:t>
      </w:r>
    </w:p>
    <w:p w14:paraId="269D7913" w14:textId="77777777" w:rsidR="00000000" w:rsidRDefault="00000000">
      <w:pPr>
        <w:pStyle w:val="ANS1"/>
      </w:pPr>
      <w:r>
        <w:t>ANS: B</w:t>
      </w:r>
      <w:r>
        <w:tab/>
        <w:t>PTS: 1</w:t>
      </w:r>
      <w:r>
        <w:tab/>
        <w:t>DIF: 2</w:t>
      </w:r>
      <w:r>
        <w:tab/>
        <w:t>REF: 21-2</w:t>
      </w:r>
    </w:p>
    <w:p w14:paraId="023A93AA" w14:textId="77777777" w:rsidR="00000000" w:rsidRDefault="00000000">
      <w:pPr>
        <w:pStyle w:val="TOP"/>
      </w:pPr>
      <w:r>
        <w:t>TOP: Reserve requirement</w:t>
      </w:r>
      <w:r>
        <w:tab/>
        <w:t>MSC: Applicative</w:t>
      </w:r>
    </w:p>
    <w:p w14:paraId="1C3F985B" w14:textId="77777777" w:rsidR="00000000" w:rsidRDefault="00000000">
      <w:pPr>
        <w:pStyle w:val="MyNL1"/>
      </w:pPr>
      <w:r>
        <w:tab/>
        <w:t>114.</w:t>
      </w:r>
      <w:r>
        <w:tab/>
      </w:r>
      <w:r>
        <w:rPr>
          <w:b/>
        </w:rPr>
        <w:t>Refer to Table 21-4</w:t>
      </w:r>
      <w:r>
        <w:t>. Assume that all other banks hold only the required 5 percent of deposits as reserves and that people hold only deposits and no currency. If the Bank of Tampa decides to hold exactly 5% reserves, by how much would the economy’s money supply increase?</w:t>
      </w:r>
    </w:p>
    <w:p w14:paraId="4EC4AC5C" w14:textId="77777777" w:rsidR="00000000" w:rsidRDefault="00000000">
      <w:pPr>
        <w:pStyle w:val="NLa"/>
      </w:pPr>
      <w:r>
        <w:t>a.</w:t>
      </w:r>
      <w:r>
        <w:tab/>
        <w:t>$500</w:t>
      </w:r>
    </w:p>
    <w:p w14:paraId="6A1512F8" w14:textId="77777777" w:rsidR="00000000" w:rsidRDefault="00000000">
      <w:pPr>
        <w:pStyle w:val="NLa"/>
      </w:pPr>
      <w:r>
        <w:t>b.</w:t>
      </w:r>
      <w:r>
        <w:tab/>
        <w:t>$1,000</w:t>
      </w:r>
    </w:p>
    <w:p w14:paraId="4585B439" w14:textId="77777777" w:rsidR="00000000" w:rsidRDefault="00000000">
      <w:pPr>
        <w:pStyle w:val="NLa"/>
      </w:pPr>
      <w:r>
        <w:t>c.</w:t>
      </w:r>
      <w:r>
        <w:tab/>
        <w:t>$1,500</w:t>
      </w:r>
    </w:p>
    <w:p w14:paraId="355FB969" w14:textId="77777777" w:rsidR="00000000" w:rsidRDefault="00000000">
      <w:pPr>
        <w:pStyle w:val="NLa"/>
      </w:pPr>
      <w:r>
        <w:t>d.</w:t>
      </w:r>
      <w:r>
        <w:tab/>
        <w:t>$2,000</w:t>
      </w:r>
    </w:p>
    <w:p w14:paraId="3458CEA8" w14:textId="77777777" w:rsidR="00000000" w:rsidRDefault="00000000">
      <w:pPr>
        <w:pStyle w:val="ANS1"/>
      </w:pPr>
      <w:r>
        <w:t>ANS: B</w:t>
      </w:r>
      <w:r>
        <w:tab/>
        <w:t>PTS: 1</w:t>
      </w:r>
      <w:r>
        <w:tab/>
        <w:t>DIF: 2</w:t>
      </w:r>
      <w:r>
        <w:tab/>
        <w:t>REF: 21-2</w:t>
      </w:r>
    </w:p>
    <w:p w14:paraId="4DFCD0E2" w14:textId="77777777" w:rsidR="00000000" w:rsidRDefault="00000000">
      <w:pPr>
        <w:pStyle w:val="TOP"/>
      </w:pPr>
      <w:r>
        <w:t>TOP: Money multiplier</w:t>
      </w:r>
      <w:r>
        <w:tab/>
        <w:t>MSC: Analytical</w:t>
      </w:r>
    </w:p>
    <w:p w14:paraId="76E63D5F" w14:textId="77777777" w:rsidR="00000000" w:rsidRDefault="00000000">
      <w:pPr>
        <w:pStyle w:val="CAP"/>
      </w:pPr>
      <w:r>
        <w:br w:type="page"/>
        <w:t>Table 21-5</w:t>
      </w:r>
    </w:p>
    <w:tbl>
      <w:tblPr>
        <w:tblW w:w="0" w:type="auto"/>
        <w:tblInd w:w="108" w:type="dxa"/>
        <w:tblLayout w:type="fixed"/>
        <w:tblLook w:val="0000" w:firstRow="0" w:lastRow="0" w:firstColumn="0" w:lastColumn="0" w:noHBand="0" w:noVBand="0"/>
      </w:tblPr>
      <w:tblGrid>
        <w:gridCol w:w="1980"/>
        <w:gridCol w:w="1656"/>
        <w:gridCol w:w="1764"/>
        <w:gridCol w:w="1332"/>
      </w:tblGrid>
      <w:tr w:rsidR="00000000" w14:paraId="58C6A396" w14:textId="77777777">
        <w:tblPrEx>
          <w:tblCellMar>
            <w:top w:w="0" w:type="dxa"/>
            <w:bottom w:w="0" w:type="dxa"/>
          </w:tblCellMar>
        </w:tblPrEx>
        <w:trPr>
          <w:trHeight w:val="240"/>
        </w:trPr>
        <w:tc>
          <w:tcPr>
            <w:tcW w:w="6732" w:type="dxa"/>
            <w:gridSpan w:val="4"/>
            <w:tcBorders>
              <w:top w:val="single" w:sz="6" w:space="0" w:color="auto"/>
              <w:left w:val="single" w:sz="6" w:space="0" w:color="auto"/>
              <w:bottom w:val="single" w:sz="6" w:space="0" w:color="auto"/>
              <w:right w:val="single" w:sz="6" w:space="0" w:color="auto"/>
            </w:tcBorders>
          </w:tcPr>
          <w:p w14:paraId="79CD6C74" w14:textId="77777777" w:rsidR="00000000" w:rsidRDefault="00000000">
            <w:pPr>
              <w:rPr>
                <w:sz w:val="20"/>
              </w:rPr>
            </w:pPr>
            <w:r>
              <w:rPr>
                <w:sz w:val="20"/>
              </w:rPr>
              <w:t>Bank of Springfield</w:t>
            </w:r>
          </w:p>
        </w:tc>
      </w:tr>
      <w:tr w:rsidR="00000000" w14:paraId="33EC4F4B" w14:textId="77777777">
        <w:tblPrEx>
          <w:tblCellMar>
            <w:top w:w="0" w:type="dxa"/>
            <w:bottom w:w="0" w:type="dxa"/>
          </w:tblCellMar>
        </w:tblPrEx>
        <w:tc>
          <w:tcPr>
            <w:tcW w:w="1980" w:type="dxa"/>
            <w:tcBorders>
              <w:top w:val="single" w:sz="6" w:space="0" w:color="auto"/>
              <w:left w:val="single" w:sz="6" w:space="0" w:color="auto"/>
              <w:bottom w:val="single" w:sz="6" w:space="0" w:color="auto"/>
              <w:right w:val="single" w:sz="6" w:space="0" w:color="auto"/>
            </w:tcBorders>
          </w:tcPr>
          <w:p w14:paraId="577E9EA9" w14:textId="77777777" w:rsidR="00000000" w:rsidRDefault="00000000">
            <w:pPr>
              <w:rPr>
                <w:sz w:val="20"/>
              </w:rPr>
            </w:pPr>
            <w:r>
              <w:rPr>
                <w:sz w:val="20"/>
              </w:rPr>
              <w:t>Assets</w:t>
            </w:r>
          </w:p>
        </w:tc>
        <w:tc>
          <w:tcPr>
            <w:tcW w:w="1656" w:type="dxa"/>
            <w:tcBorders>
              <w:top w:val="single" w:sz="6" w:space="0" w:color="auto"/>
              <w:left w:val="single" w:sz="6" w:space="0" w:color="auto"/>
              <w:bottom w:val="single" w:sz="6" w:space="0" w:color="auto"/>
              <w:right w:val="single" w:sz="6" w:space="0" w:color="auto"/>
            </w:tcBorders>
          </w:tcPr>
          <w:p w14:paraId="2F99AC30" w14:textId="77777777" w:rsidR="00000000" w:rsidRDefault="00000000">
            <w:pPr>
              <w:rPr>
                <w:sz w:val="20"/>
              </w:rPr>
            </w:pPr>
          </w:p>
        </w:tc>
        <w:tc>
          <w:tcPr>
            <w:tcW w:w="1764" w:type="dxa"/>
            <w:tcBorders>
              <w:top w:val="single" w:sz="6" w:space="0" w:color="auto"/>
              <w:left w:val="single" w:sz="6" w:space="0" w:color="auto"/>
              <w:bottom w:val="single" w:sz="6" w:space="0" w:color="auto"/>
              <w:right w:val="single" w:sz="6" w:space="0" w:color="auto"/>
            </w:tcBorders>
          </w:tcPr>
          <w:p w14:paraId="356F6B67" w14:textId="77777777" w:rsidR="00000000" w:rsidRDefault="00000000">
            <w:pPr>
              <w:rPr>
                <w:sz w:val="20"/>
              </w:rPr>
            </w:pPr>
            <w:r>
              <w:rPr>
                <w:sz w:val="20"/>
              </w:rPr>
              <w:t>Liabilities</w:t>
            </w:r>
          </w:p>
        </w:tc>
        <w:tc>
          <w:tcPr>
            <w:tcW w:w="1332" w:type="dxa"/>
            <w:tcBorders>
              <w:top w:val="single" w:sz="6" w:space="0" w:color="auto"/>
              <w:left w:val="single" w:sz="6" w:space="0" w:color="auto"/>
              <w:bottom w:val="single" w:sz="6" w:space="0" w:color="auto"/>
              <w:right w:val="single" w:sz="6" w:space="0" w:color="auto"/>
            </w:tcBorders>
          </w:tcPr>
          <w:p w14:paraId="0E783094" w14:textId="77777777" w:rsidR="00000000" w:rsidRDefault="00000000">
            <w:pPr>
              <w:rPr>
                <w:sz w:val="20"/>
              </w:rPr>
            </w:pPr>
          </w:p>
        </w:tc>
      </w:tr>
      <w:tr w:rsidR="00000000" w14:paraId="168DE7D7" w14:textId="77777777">
        <w:tblPrEx>
          <w:tblCellMar>
            <w:top w:w="0" w:type="dxa"/>
            <w:bottom w:w="0" w:type="dxa"/>
          </w:tblCellMar>
        </w:tblPrEx>
        <w:trPr>
          <w:trHeight w:val="270"/>
        </w:trPr>
        <w:tc>
          <w:tcPr>
            <w:tcW w:w="1980" w:type="dxa"/>
            <w:tcBorders>
              <w:top w:val="single" w:sz="6" w:space="0" w:color="auto"/>
              <w:left w:val="single" w:sz="6" w:space="0" w:color="auto"/>
              <w:bottom w:val="single" w:sz="6" w:space="0" w:color="auto"/>
              <w:right w:val="single" w:sz="6" w:space="0" w:color="auto"/>
            </w:tcBorders>
          </w:tcPr>
          <w:p w14:paraId="0BAACC90" w14:textId="77777777" w:rsidR="00000000" w:rsidRDefault="00000000">
            <w:pPr>
              <w:rPr>
                <w:sz w:val="20"/>
              </w:rPr>
            </w:pPr>
            <w:r>
              <w:rPr>
                <w:sz w:val="20"/>
              </w:rPr>
              <w:t>Reserves</w:t>
            </w:r>
          </w:p>
        </w:tc>
        <w:tc>
          <w:tcPr>
            <w:tcW w:w="1656" w:type="dxa"/>
            <w:tcBorders>
              <w:top w:val="single" w:sz="6" w:space="0" w:color="auto"/>
              <w:left w:val="single" w:sz="6" w:space="0" w:color="auto"/>
              <w:bottom w:val="single" w:sz="6" w:space="0" w:color="auto"/>
              <w:right w:val="single" w:sz="6" w:space="0" w:color="auto"/>
            </w:tcBorders>
          </w:tcPr>
          <w:p w14:paraId="32765B66" w14:textId="77777777" w:rsidR="00000000" w:rsidRDefault="00000000">
            <w:pPr>
              <w:rPr>
                <w:sz w:val="20"/>
              </w:rPr>
            </w:pPr>
            <w:r>
              <w:rPr>
                <w:sz w:val="20"/>
              </w:rPr>
              <w:t>$12,000</w:t>
            </w:r>
          </w:p>
        </w:tc>
        <w:tc>
          <w:tcPr>
            <w:tcW w:w="1764" w:type="dxa"/>
            <w:tcBorders>
              <w:top w:val="single" w:sz="6" w:space="0" w:color="auto"/>
              <w:left w:val="single" w:sz="6" w:space="0" w:color="auto"/>
              <w:bottom w:val="single" w:sz="6" w:space="0" w:color="auto"/>
              <w:right w:val="single" w:sz="6" w:space="0" w:color="auto"/>
            </w:tcBorders>
          </w:tcPr>
          <w:p w14:paraId="019D1C8B" w14:textId="77777777" w:rsidR="00000000" w:rsidRDefault="00000000">
            <w:pPr>
              <w:rPr>
                <w:sz w:val="20"/>
              </w:rPr>
            </w:pPr>
            <w:r>
              <w:rPr>
                <w:sz w:val="20"/>
              </w:rPr>
              <w:t>Deposits</w:t>
            </w:r>
          </w:p>
        </w:tc>
        <w:tc>
          <w:tcPr>
            <w:tcW w:w="1332" w:type="dxa"/>
            <w:tcBorders>
              <w:top w:val="single" w:sz="6" w:space="0" w:color="auto"/>
              <w:left w:val="single" w:sz="6" w:space="0" w:color="auto"/>
              <w:bottom w:val="single" w:sz="6" w:space="0" w:color="auto"/>
              <w:right w:val="single" w:sz="6" w:space="0" w:color="auto"/>
            </w:tcBorders>
          </w:tcPr>
          <w:p w14:paraId="035CB4BA" w14:textId="77777777" w:rsidR="00000000" w:rsidRDefault="00000000">
            <w:pPr>
              <w:rPr>
                <w:sz w:val="20"/>
              </w:rPr>
            </w:pPr>
            <w:r>
              <w:rPr>
                <w:sz w:val="20"/>
              </w:rPr>
              <w:t>$240,000</w:t>
            </w:r>
          </w:p>
        </w:tc>
      </w:tr>
      <w:tr w:rsidR="00000000" w14:paraId="5A14E245" w14:textId="77777777">
        <w:tblPrEx>
          <w:tblCellMar>
            <w:top w:w="0" w:type="dxa"/>
            <w:bottom w:w="0" w:type="dxa"/>
          </w:tblCellMar>
        </w:tblPrEx>
        <w:tc>
          <w:tcPr>
            <w:tcW w:w="1980" w:type="dxa"/>
            <w:tcBorders>
              <w:top w:val="single" w:sz="6" w:space="0" w:color="auto"/>
              <w:left w:val="single" w:sz="6" w:space="0" w:color="auto"/>
              <w:bottom w:val="single" w:sz="6" w:space="0" w:color="auto"/>
              <w:right w:val="single" w:sz="6" w:space="0" w:color="auto"/>
            </w:tcBorders>
          </w:tcPr>
          <w:p w14:paraId="5D03DEC8" w14:textId="77777777" w:rsidR="00000000" w:rsidRDefault="00000000">
            <w:pPr>
              <w:rPr>
                <w:sz w:val="20"/>
              </w:rPr>
            </w:pPr>
            <w:r>
              <w:rPr>
                <w:sz w:val="20"/>
              </w:rPr>
              <w:t>Loans</w:t>
            </w:r>
          </w:p>
        </w:tc>
        <w:tc>
          <w:tcPr>
            <w:tcW w:w="1656" w:type="dxa"/>
            <w:tcBorders>
              <w:top w:val="single" w:sz="6" w:space="0" w:color="auto"/>
              <w:left w:val="single" w:sz="6" w:space="0" w:color="auto"/>
              <w:bottom w:val="single" w:sz="6" w:space="0" w:color="auto"/>
              <w:right w:val="single" w:sz="6" w:space="0" w:color="auto"/>
            </w:tcBorders>
          </w:tcPr>
          <w:p w14:paraId="788677A6" w14:textId="77777777" w:rsidR="00000000" w:rsidRDefault="00000000">
            <w:pPr>
              <w:rPr>
                <w:sz w:val="20"/>
              </w:rPr>
            </w:pPr>
            <w:r>
              <w:rPr>
                <w:sz w:val="20"/>
              </w:rPr>
              <w:t>$228,000</w:t>
            </w:r>
          </w:p>
        </w:tc>
        <w:tc>
          <w:tcPr>
            <w:tcW w:w="1764" w:type="dxa"/>
            <w:tcBorders>
              <w:top w:val="single" w:sz="6" w:space="0" w:color="auto"/>
              <w:left w:val="single" w:sz="6" w:space="0" w:color="auto"/>
              <w:bottom w:val="single" w:sz="6" w:space="0" w:color="auto"/>
              <w:right w:val="single" w:sz="6" w:space="0" w:color="auto"/>
            </w:tcBorders>
          </w:tcPr>
          <w:p w14:paraId="59A91B48" w14:textId="77777777" w:rsidR="00000000" w:rsidRDefault="00000000">
            <w:pPr>
              <w:rPr>
                <w:sz w:val="20"/>
              </w:rPr>
            </w:pPr>
          </w:p>
        </w:tc>
        <w:tc>
          <w:tcPr>
            <w:tcW w:w="1332" w:type="dxa"/>
            <w:tcBorders>
              <w:top w:val="single" w:sz="6" w:space="0" w:color="auto"/>
              <w:left w:val="single" w:sz="6" w:space="0" w:color="auto"/>
              <w:bottom w:val="single" w:sz="6" w:space="0" w:color="auto"/>
              <w:right w:val="single" w:sz="6" w:space="0" w:color="auto"/>
            </w:tcBorders>
          </w:tcPr>
          <w:p w14:paraId="47887C49" w14:textId="77777777" w:rsidR="00000000" w:rsidRDefault="00000000">
            <w:pPr>
              <w:rPr>
                <w:sz w:val="20"/>
              </w:rPr>
            </w:pPr>
          </w:p>
        </w:tc>
      </w:tr>
    </w:tbl>
    <w:p w14:paraId="6E396487" w14:textId="77777777" w:rsidR="00000000" w:rsidRDefault="00000000">
      <w:pPr>
        <w:pStyle w:val="Txt"/>
      </w:pPr>
    </w:p>
    <w:p w14:paraId="2AD28BBA" w14:textId="77777777" w:rsidR="00000000" w:rsidRDefault="00000000">
      <w:pPr>
        <w:pStyle w:val="MyNL1"/>
      </w:pPr>
      <w:r>
        <w:tab/>
        <w:t>115.</w:t>
      </w:r>
      <w:r>
        <w:tab/>
      </w:r>
      <w:r>
        <w:rPr>
          <w:b/>
        </w:rPr>
        <w:t>Refer to Table 21-5</w:t>
      </w:r>
      <w:r>
        <w:t>. If the Bank of Springfield has lent out all the money it can given its deposits, then what is its reserve ratio?</w:t>
      </w:r>
    </w:p>
    <w:p w14:paraId="6A471BA2" w14:textId="77777777" w:rsidR="00000000" w:rsidRDefault="00000000">
      <w:pPr>
        <w:pStyle w:val="NLa"/>
      </w:pPr>
      <w:r>
        <w:t>a.</w:t>
      </w:r>
      <w:r>
        <w:tab/>
        <w:t>1%</w:t>
      </w:r>
    </w:p>
    <w:p w14:paraId="44FC177A" w14:textId="77777777" w:rsidR="00000000" w:rsidRDefault="00000000">
      <w:pPr>
        <w:pStyle w:val="NLa"/>
      </w:pPr>
      <w:r>
        <w:t>b.</w:t>
      </w:r>
      <w:r>
        <w:tab/>
        <w:t>5%</w:t>
      </w:r>
    </w:p>
    <w:p w14:paraId="161D864E" w14:textId="77777777" w:rsidR="00000000" w:rsidRDefault="00000000">
      <w:pPr>
        <w:pStyle w:val="NLa"/>
      </w:pPr>
      <w:r>
        <w:t>c.</w:t>
      </w:r>
      <w:r>
        <w:tab/>
        <w:t>10%</w:t>
      </w:r>
    </w:p>
    <w:p w14:paraId="05B60FCB" w14:textId="77777777" w:rsidR="00000000" w:rsidRDefault="00000000">
      <w:pPr>
        <w:pStyle w:val="NLa"/>
      </w:pPr>
      <w:r>
        <w:t>d.</w:t>
      </w:r>
      <w:r>
        <w:tab/>
        <w:t>20%</w:t>
      </w:r>
    </w:p>
    <w:p w14:paraId="34888DBA" w14:textId="77777777" w:rsidR="00000000" w:rsidRDefault="00000000">
      <w:pPr>
        <w:pStyle w:val="ANS1"/>
      </w:pPr>
      <w:r>
        <w:t>ANS: B</w:t>
      </w:r>
      <w:r>
        <w:tab/>
        <w:t>PTS: 1</w:t>
      </w:r>
      <w:r>
        <w:tab/>
        <w:t>DIF: 1</w:t>
      </w:r>
      <w:r>
        <w:tab/>
        <w:t>REF: 21-2</w:t>
      </w:r>
    </w:p>
    <w:p w14:paraId="75B1EE23" w14:textId="77777777" w:rsidR="00000000" w:rsidRDefault="00000000">
      <w:pPr>
        <w:pStyle w:val="TOP"/>
      </w:pPr>
      <w:r>
        <w:t>TOP: Reserve ratio</w:t>
      </w:r>
      <w:r>
        <w:tab/>
        <w:t>MSC: Applicative</w:t>
      </w:r>
    </w:p>
    <w:p w14:paraId="46099F30" w14:textId="77777777" w:rsidR="00000000" w:rsidRDefault="00000000">
      <w:pPr>
        <w:pStyle w:val="MyNL1"/>
      </w:pPr>
      <w:r>
        <w:tab/>
        <w:t>116.</w:t>
      </w:r>
      <w:r>
        <w:tab/>
      </w:r>
      <w:r>
        <w:rPr>
          <w:b/>
        </w:rPr>
        <w:t>Refer to Table 21-5</w:t>
      </w:r>
      <w:r>
        <w:t>. Assume that the Bank of Springfield is holding the required percent of deposits as reserves. Also, assume all other banks hold only the required percent of deposits as reserves. What is the money multiplier?</w:t>
      </w:r>
    </w:p>
    <w:p w14:paraId="7A2CD29E" w14:textId="77777777" w:rsidR="00000000" w:rsidRDefault="00000000">
      <w:pPr>
        <w:pStyle w:val="NLa"/>
      </w:pPr>
      <w:r>
        <w:t>a.</w:t>
      </w:r>
      <w:r>
        <w:tab/>
        <w:t>5</w:t>
      </w:r>
    </w:p>
    <w:p w14:paraId="249903F7" w14:textId="77777777" w:rsidR="00000000" w:rsidRDefault="00000000">
      <w:pPr>
        <w:pStyle w:val="NLa"/>
      </w:pPr>
      <w:r>
        <w:t>b.</w:t>
      </w:r>
      <w:r>
        <w:tab/>
        <w:t>10</w:t>
      </w:r>
    </w:p>
    <w:p w14:paraId="1D39EB48" w14:textId="77777777" w:rsidR="00000000" w:rsidRDefault="00000000">
      <w:pPr>
        <w:pStyle w:val="NLa"/>
      </w:pPr>
      <w:r>
        <w:t>c.</w:t>
      </w:r>
      <w:r>
        <w:tab/>
        <w:t>15</w:t>
      </w:r>
    </w:p>
    <w:p w14:paraId="5203E6BF" w14:textId="77777777" w:rsidR="00000000" w:rsidRDefault="00000000">
      <w:pPr>
        <w:pStyle w:val="NLa"/>
      </w:pPr>
      <w:r>
        <w:t>d.</w:t>
      </w:r>
      <w:r>
        <w:tab/>
        <w:t>20</w:t>
      </w:r>
    </w:p>
    <w:p w14:paraId="7AB81310" w14:textId="77777777" w:rsidR="00000000" w:rsidRDefault="00000000">
      <w:pPr>
        <w:pStyle w:val="ANS1"/>
      </w:pPr>
      <w:r>
        <w:t>ANS: D</w:t>
      </w:r>
      <w:r>
        <w:tab/>
        <w:t>PTS: 1</w:t>
      </w:r>
      <w:r>
        <w:tab/>
        <w:t>DIF: 2</w:t>
      </w:r>
      <w:r>
        <w:tab/>
        <w:t>REF: 21-2</w:t>
      </w:r>
    </w:p>
    <w:p w14:paraId="02C03950" w14:textId="77777777" w:rsidR="00000000" w:rsidRDefault="00000000">
      <w:pPr>
        <w:pStyle w:val="TOP"/>
      </w:pPr>
      <w:r>
        <w:t>TOP: Money multiplier</w:t>
      </w:r>
      <w:r>
        <w:tab/>
        <w:t>MSC: Analytical</w:t>
      </w:r>
    </w:p>
    <w:p w14:paraId="23636624" w14:textId="77777777" w:rsidR="00000000" w:rsidRDefault="00000000">
      <w:pPr>
        <w:pStyle w:val="MyNL1"/>
      </w:pPr>
      <w:r>
        <w:tab/>
        <w:t>117.</w:t>
      </w:r>
      <w:r>
        <w:tab/>
      </w:r>
      <w:r>
        <w:rPr>
          <w:b/>
        </w:rPr>
        <w:t>Refer to Figure 21-5</w:t>
      </w:r>
      <w:r>
        <w:t>. If the Fed requires a reserve ratio of 4%, how much in excess reserves does the Bank of Springfield now hold?</w:t>
      </w:r>
    </w:p>
    <w:p w14:paraId="37522FC6" w14:textId="77777777" w:rsidR="00000000" w:rsidRDefault="00000000">
      <w:pPr>
        <w:pStyle w:val="NLa"/>
      </w:pPr>
      <w:r>
        <w:t>a.</w:t>
      </w:r>
      <w:r>
        <w:tab/>
        <w:t>$1,200</w:t>
      </w:r>
    </w:p>
    <w:p w14:paraId="66FF8E5A" w14:textId="77777777" w:rsidR="00000000" w:rsidRDefault="00000000">
      <w:pPr>
        <w:pStyle w:val="NLa"/>
      </w:pPr>
      <w:r>
        <w:t>b.</w:t>
      </w:r>
      <w:r>
        <w:tab/>
        <w:t>$2,400</w:t>
      </w:r>
    </w:p>
    <w:p w14:paraId="75050136" w14:textId="77777777" w:rsidR="00000000" w:rsidRDefault="00000000">
      <w:pPr>
        <w:pStyle w:val="NLa"/>
      </w:pPr>
      <w:r>
        <w:t>c.</w:t>
      </w:r>
      <w:r>
        <w:tab/>
        <w:t>$2,880</w:t>
      </w:r>
    </w:p>
    <w:p w14:paraId="5C0C71BF" w14:textId="77777777" w:rsidR="00000000" w:rsidRDefault="00000000">
      <w:pPr>
        <w:pStyle w:val="NLa"/>
      </w:pPr>
      <w:r>
        <w:t>d.</w:t>
      </w:r>
      <w:r>
        <w:tab/>
        <w:t>$3,000</w:t>
      </w:r>
    </w:p>
    <w:p w14:paraId="64749369" w14:textId="77777777" w:rsidR="00000000" w:rsidRDefault="00000000">
      <w:pPr>
        <w:pStyle w:val="ANS1"/>
      </w:pPr>
      <w:r>
        <w:t>ANS: B</w:t>
      </w:r>
      <w:r>
        <w:tab/>
        <w:t>PTS: 1</w:t>
      </w:r>
      <w:r>
        <w:tab/>
        <w:t>DIF: 2</w:t>
      </w:r>
      <w:r>
        <w:tab/>
        <w:t>REF: 21-2</w:t>
      </w:r>
    </w:p>
    <w:p w14:paraId="674819FB" w14:textId="77777777" w:rsidR="00000000" w:rsidRDefault="00000000">
      <w:pPr>
        <w:pStyle w:val="TOP"/>
      </w:pPr>
      <w:r>
        <w:t>TOP: Excess reserves</w:t>
      </w:r>
      <w:r>
        <w:tab/>
        <w:t>MSC: Applicative</w:t>
      </w:r>
    </w:p>
    <w:p w14:paraId="54198F2B" w14:textId="77777777" w:rsidR="00000000" w:rsidRDefault="00000000">
      <w:pPr>
        <w:pStyle w:val="MyNL1"/>
      </w:pPr>
      <w:r>
        <w:tab/>
        <w:t>118.</w:t>
      </w:r>
      <w:r>
        <w:tab/>
      </w:r>
      <w:r>
        <w:rPr>
          <w:b/>
        </w:rPr>
        <w:t>Refer to Figure 21-5</w:t>
      </w:r>
      <w:r>
        <w:t>. Assume that all other banks hold only the required 4 percent of deposits as reserves and that people hold only deposits and no currency. If the Bank of Springfield decides to hold reserves of 4 percent, by how much would the economy’s money supply increase?</w:t>
      </w:r>
    </w:p>
    <w:p w14:paraId="73964E6B" w14:textId="77777777" w:rsidR="00000000" w:rsidRDefault="00000000">
      <w:pPr>
        <w:pStyle w:val="NLa"/>
      </w:pPr>
      <w:r>
        <w:t>a.</w:t>
      </w:r>
      <w:r>
        <w:tab/>
        <w:t>$50,200</w:t>
      </w:r>
    </w:p>
    <w:p w14:paraId="684B4AFE" w14:textId="77777777" w:rsidR="00000000" w:rsidRDefault="00000000">
      <w:pPr>
        <w:pStyle w:val="NLa"/>
      </w:pPr>
      <w:r>
        <w:t>b.</w:t>
      </w:r>
      <w:r>
        <w:tab/>
        <w:t>$60,000</w:t>
      </w:r>
    </w:p>
    <w:p w14:paraId="2B88D04F" w14:textId="77777777" w:rsidR="00000000" w:rsidRDefault="00000000">
      <w:pPr>
        <w:pStyle w:val="NLa"/>
      </w:pPr>
      <w:r>
        <w:t>c.</w:t>
      </w:r>
      <w:r>
        <w:tab/>
        <w:t>$65,400</w:t>
      </w:r>
    </w:p>
    <w:p w14:paraId="3AAC3EF7" w14:textId="77777777" w:rsidR="00000000" w:rsidRDefault="00000000">
      <w:pPr>
        <w:pStyle w:val="NLa"/>
      </w:pPr>
      <w:r>
        <w:t>d.</w:t>
      </w:r>
      <w:r>
        <w:tab/>
        <w:t>$72,000</w:t>
      </w:r>
    </w:p>
    <w:p w14:paraId="7CF86284" w14:textId="77777777" w:rsidR="00000000" w:rsidRDefault="00000000">
      <w:pPr>
        <w:pStyle w:val="ANS1"/>
      </w:pPr>
      <w:r>
        <w:t>ANS: B</w:t>
      </w:r>
      <w:r>
        <w:tab/>
        <w:t>PTS: 1</w:t>
      </w:r>
      <w:r>
        <w:tab/>
        <w:t>DIF: 2</w:t>
      </w:r>
      <w:r>
        <w:tab/>
        <w:t>REF: 21-2</w:t>
      </w:r>
    </w:p>
    <w:p w14:paraId="5FE86B85" w14:textId="77777777" w:rsidR="00000000" w:rsidRDefault="00000000">
      <w:pPr>
        <w:pStyle w:val="TOP"/>
      </w:pPr>
      <w:r>
        <w:t>TOP: Money multiplier</w:t>
      </w:r>
      <w:r>
        <w:tab/>
        <w:t>MSC: Analytical</w:t>
      </w:r>
    </w:p>
    <w:p w14:paraId="7271BA09" w14:textId="77777777" w:rsidR="00000000" w:rsidRDefault="00000000">
      <w:pPr>
        <w:pStyle w:val="MyNL1"/>
      </w:pPr>
      <w:r>
        <w:tab/>
        <w:t>119.</w:t>
      </w:r>
      <w:r>
        <w:tab/>
      </w:r>
      <w:r>
        <w:rPr>
          <w:b/>
        </w:rPr>
        <w:t>Refer to Figure 21-5</w:t>
      </w:r>
      <w:r>
        <w:t>. If all banks hold only the required 4 percent of deposits as reserves, then what is the money multiplier?</w:t>
      </w:r>
    </w:p>
    <w:p w14:paraId="0FFADA9E" w14:textId="77777777" w:rsidR="00000000" w:rsidRDefault="00000000">
      <w:pPr>
        <w:pStyle w:val="NLa"/>
      </w:pPr>
      <w:r>
        <w:t>a.</w:t>
      </w:r>
      <w:r>
        <w:tab/>
        <w:t>4</w:t>
      </w:r>
    </w:p>
    <w:p w14:paraId="25A18FE1" w14:textId="77777777" w:rsidR="00000000" w:rsidRDefault="00000000">
      <w:pPr>
        <w:pStyle w:val="NLa"/>
      </w:pPr>
      <w:r>
        <w:t>b.</w:t>
      </w:r>
      <w:r>
        <w:tab/>
        <w:t>16</w:t>
      </w:r>
    </w:p>
    <w:p w14:paraId="42197238" w14:textId="77777777" w:rsidR="00000000" w:rsidRDefault="00000000">
      <w:pPr>
        <w:pStyle w:val="NLa"/>
      </w:pPr>
      <w:r>
        <w:t>c.</w:t>
      </w:r>
      <w:r>
        <w:tab/>
        <w:t>20</w:t>
      </w:r>
    </w:p>
    <w:p w14:paraId="653FB31F" w14:textId="77777777" w:rsidR="00000000" w:rsidRDefault="00000000">
      <w:pPr>
        <w:pStyle w:val="NLa"/>
      </w:pPr>
      <w:r>
        <w:t>d.</w:t>
      </w:r>
      <w:r>
        <w:tab/>
        <w:t>25</w:t>
      </w:r>
    </w:p>
    <w:p w14:paraId="57C791DD" w14:textId="77777777" w:rsidR="00000000" w:rsidRDefault="00000000">
      <w:pPr>
        <w:pStyle w:val="ANS1"/>
      </w:pPr>
      <w:r>
        <w:t>ANS: D</w:t>
      </w:r>
      <w:r>
        <w:tab/>
        <w:t>PTS: 1</w:t>
      </w:r>
      <w:r>
        <w:tab/>
        <w:t>DIF: 1</w:t>
      </w:r>
      <w:r>
        <w:tab/>
        <w:t>REF: 21-2</w:t>
      </w:r>
    </w:p>
    <w:p w14:paraId="1E33B0D1" w14:textId="77777777" w:rsidR="00000000" w:rsidRDefault="00000000">
      <w:pPr>
        <w:pStyle w:val="TOP"/>
      </w:pPr>
      <w:r>
        <w:t>TOP: Money multiplier</w:t>
      </w:r>
      <w:r>
        <w:tab/>
        <w:t>MSC: Applicative</w:t>
      </w:r>
    </w:p>
    <w:p w14:paraId="4012FA1F" w14:textId="77777777" w:rsidR="00000000" w:rsidRDefault="00000000">
      <w:pPr>
        <w:pStyle w:val="CAP"/>
      </w:pPr>
      <w:r>
        <w:br w:type="page"/>
        <w:t>Table 21-6</w:t>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000000" w14:paraId="621154DB" w14:textId="77777777">
        <w:tblPrEx>
          <w:tblCellMar>
            <w:top w:w="0" w:type="dxa"/>
            <w:left w:w="0" w:type="dxa"/>
            <w:bottom w:w="0" w:type="dxa"/>
            <w:right w:w="0" w:type="dxa"/>
          </w:tblCellMar>
        </w:tblPrEx>
        <w:tc>
          <w:tcPr>
            <w:tcW w:w="8640" w:type="dxa"/>
            <w:gridSpan w:val="4"/>
            <w:tcBorders>
              <w:top w:val="nil"/>
              <w:left w:val="nil"/>
              <w:bottom w:val="single" w:sz="6" w:space="0" w:color="000000"/>
              <w:right w:val="nil"/>
            </w:tcBorders>
          </w:tcPr>
          <w:p w14:paraId="331259F2" w14:textId="77777777" w:rsidR="00000000" w:rsidRDefault="00000000">
            <w:pPr>
              <w:rPr>
                <w:sz w:val="20"/>
              </w:rPr>
            </w:pPr>
            <w:r>
              <w:rPr>
                <w:sz w:val="20"/>
              </w:rPr>
              <w:t>Balance Sheet of The Peoples’ Bank of Madison, WI.</w:t>
            </w:r>
          </w:p>
        </w:tc>
      </w:tr>
      <w:tr w:rsidR="00000000" w14:paraId="2094A603" w14:textId="77777777">
        <w:tblPrEx>
          <w:tblCellMar>
            <w:top w:w="0" w:type="dxa"/>
            <w:left w:w="0" w:type="dxa"/>
            <w:bottom w:w="0" w:type="dxa"/>
            <w:right w:w="0" w:type="dxa"/>
          </w:tblCellMar>
        </w:tblPrEx>
        <w:tc>
          <w:tcPr>
            <w:tcW w:w="2160" w:type="dxa"/>
            <w:tcBorders>
              <w:top w:val="nil"/>
              <w:left w:val="nil"/>
              <w:bottom w:val="nil"/>
              <w:right w:val="nil"/>
            </w:tcBorders>
          </w:tcPr>
          <w:p w14:paraId="4DF13B63" w14:textId="77777777" w:rsidR="00000000" w:rsidRDefault="00000000">
            <w:pPr>
              <w:rPr>
                <w:sz w:val="20"/>
              </w:rPr>
            </w:pPr>
            <w:r>
              <w:rPr>
                <w:sz w:val="20"/>
              </w:rPr>
              <w:t>Assets</w:t>
            </w:r>
          </w:p>
        </w:tc>
        <w:tc>
          <w:tcPr>
            <w:tcW w:w="2160" w:type="dxa"/>
            <w:tcBorders>
              <w:top w:val="nil"/>
              <w:left w:val="nil"/>
              <w:bottom w:val="nil"/>
              <w:right w:val="nil"/>
            </w:tcBorders>
          </w:tcPr>
          <w:p w14:paraId="3A801909" w14:textId="77777777" w:rsidR="00000000" w:rsidRDefault="00000000">
            <w:pPr>
              <w:rPr>
                <w:sz w:val="20"/>
              </w:rPr>
            </w:pPr>
          </w:p>
        </w:tc>
        <w:tc>
          <w:tcPr>
            <w:tcW w:w="2160" w:type="dxa"/>
            <w:tcBorders>
              <w:top w:val="nil"/>
              <w:left w:val="nil"/>
              <w:bottom w:val="nil"/>
              <w:right w:val="nil"/>
            </w:tcBorders>
          </w:tcPr>
          <w:p w14:paraId="5F4D4077" w14:textId="77777777" w:rsidR="00000000" w:rsidRDefault="00000000">
            <w:pPr>
              <w:rPr>
                <w:sz w:val="20"/>
              </w:rPr>
            </w:pPr>
            <w:r>
              <w:rPr>
                <w:sz w:val="20"/>
              </w:rPr>
              <w:t>Liabilities</w:t>
            </w:r>
          </w:p>
        </w:tc>
        <w:tc>
          <w:tcPr>
            <w:tcW w:w="2160" w:type="dxa"/>
            <w:tcBorders>
              <w:top w:val="nil"/>
              <w:left w:val="nil"/>
              <w:bottom w:val="nil"/>
              <w:right w:val="nil"/>
            </w:tcBorders>
          </w:tcPr>
          <w:p w14:paraId="31AEF909" w14:textId="77777777" w:rsidR="00000000" w:rsidRDefault="00000000">
            <w:pPr>
              <w:rPr>
                <w:sz w:val="20"/>
              </w:rPr>
            </w:pPr>
          </w:p>
        </w:tc>
      </w:tr>
      <w:tr w:rsidR="00000000" w14:paraId="29BB4DD8" w14:textId="77777777">
        <w:tblPrEx>
          <w:tblCellMar>
            <w:top w:w="0" w:type="dxa"/>
            <w:left w:w="0" w:type="dxa"/>
            <w:bottom w:w="0" w:type="dxa"/>
            <w:right w:w="0" w:type="dxa"/>
          </w:tblCellMar>
        </w:tblPrEx>
        <w:tc>
          <w:tcPr>
            <w:tcW w:w="2160" w:type="dxa"/>
            <w:tcBorders>
              <w:top w:val="nil"/>
              <w:left w:val="nil"/>
              <w:bottom w:val="nil"/>
              <w:right w:val="nil"/>
            </w:tcBorders>
          </w:tcPr>
          <w:p w14:paraId="01B18F78" w14:textId="77777777" w:rsidR="00000000" w:rsidRDefault="00000000">
            <w:pPr>
              <w:rPr>
                <w:sz w:val="20"/>
              </w:rPr>
            </w:pPr>
            <w:r>
              <w:rPr>
                <w:sz w:val="20"/>
              </w:rPr>
              <w:t>Reserves</w:t>
            </w:r>
          </w:p>
        </w:tc>
        <w:tc>
          <w:tcPr>
            <w:tcW w:w="2160" w:type="dxa"/>
            <w:tcBorders>
              <w:top w:val="nil"/>
              <w:left w:val="nil"/>
              <w:bottom w:val="nil"/>
              <w:right w:val="nil"/>
            </w:tcBorders>
          </w:tcPr>
          <w:p w14:paraId="13D9A1EC" w14:textId="77777777" w:rsidR="00000000" w:rsidRDefault="00000000">
            <w:pPr>
              <w:rPr>
                <w:sz w:val="20"/>
              </w:rPr>
            </w:pPr>
            <w:r>
              <w:rPr>
                <w:sz w:val="20"/>
              </w:rPr>
              <w:t>$25 million</w:t>
            </w:r>
          </w:p>
        </w:tc>
        <w:tc>
          <w:tcPr>
            <w:tcW w:w="2160" w:type="dxa"/>
            <w:tcBorders>
              <w:top w:val="nil"/>
              <w:left w:val="nil"/>
              <w:bottom w:val="nil"/>
              <w:right w:val="nil"/>
            </w:tcBorders>
          </w:tcPr>
          <w:p w14:paraId="1F259E79" w14:textId="77777777" w:rsidR="00000000" w:rsidRDefault="00000000">
            <w:pPr>
              <w:rPr>
                <w:sz w:val="20"/>
              </w:rPr>
            </w:pPr>
            <w:r>
              <w:rPr>
                <w:sz w:val="20"/>
              </w:rPr>
              <w:t>Deposits</w:t>
            </w:r>
          </w:p>
        </w:tc>
        <w:tc>
          <w:tcPr>
            <w:tcW w:w="2160" w:type="dxa"/>
            <w:tcBorders>
              <w:top w:val="nil"/>
              <w:left w:val="nil"/>
              <w:bottom w:val="nil"/>
              <w:right w:val="nil"/>
            </w:tcBorders>
          </w:tcPr>
          <w:p w14:paraId="013D5A3C" w14:textId="77777777" w:rsidR="00000000" w:rsidRDefault="00000000">
            <w:pPr>
              <w:rPr>
                <w:sz w:val="20"/>
              </w:rPr>
            </w:pPr>
            <w:r>
              <w:rPr>
                <w:sz w:val="20"/>
              </w:rPr>
              <w:t>$265 million</w:t>
            </w:r>
          </w:p>
        </w:tc>
      </w:tr>
      <w:tr w:rsidR="00000000" w14:paraId="34559CCE" w14:textId="77777777">
        <w:tblPrEx>
          <w:tblCellMar>
            <w:top w:w="0" w:type="dxa"/>
            <w:left w:w="0" w:type="dxa"/>
            <w:bottom w:w="0" w:type="dxa"/>
            <w:right w:w="0" w:type="dxa"/>
          </w:tblCellMar>
        </w:tblPrEx>
        <w:tc>
          <w:tcPr>
            <w:tcW w:w="2160" w:type="dxa"/>
            <w:tcBorders>
              <w:top w:val="nil"/>
              <w:left w:val="nil"/>
              <w:bottom w:val="nil"/>
              <w:right w:val="nil"/>
            </w:tcBorders>
          </w:tcPr>
          <w:p w14:paraId="11A62B18" w14:textId="77777777" w:rsidR="00000000" w:rsidRDefault="00000000">
            <w:pPr>
              <w:rPr>
                <w:sz w:val="20"/>
              </w:rPr>
            </w:pPr>
            <w:r>
              <w:rPr>
                <w:sz w:val="20"/>
              </w:rPr>
              <w:t>Loans</w:t>
            </w:r>
          </w:p>
        </w:tc>
        <w:tc>
          <w:tcPr>
            <w:tcW w:w="2160" w:type="dxa"/>
            <w:tcBorders>
              <w:top w:val="nil"/>
              <w:left w:val="nil"/>
              <w:bottom w:val="nil"/>
              <w:right w:val="nil"/>
            </w:tcBorders>
          </w:tcPr>
          <w:p w14:paraId="2ECFEB9C" w14:textId="77777777" w:rsidR="00000000" w:rsidRDefault="00000000">
            <w:pPr>
              <w:rPr>
                <w:sz w:val="20"/>
              </w:rPr>
            </w:pPr>
            <w:r>
              <w:rPr>
                <w:sz w:val="20"/>
              </w:rPr>
              <w:t>$240 million</w:t>
            </w:r>
          </w:p>
        </w:tc>
        <w:tc>
          <w:tcPr>
            <w:tcW w:w="2160" w:type="dxa"/>
            <w:tcBorders>
              <w:top w:val="nil"/>
              <w:left w:val="nil"/>
              <w:bottom w:val="nil"/>
              <w:right w:val="nil"/>
            </w:tcBorders>
          </w:tcPr>
          <w:p w14:paraId="798E7E1F" w14:textId="77777777" w:rsidR="00000000" w:rsidRDefault="00000000">
            <w:pPr>
              <w:rPr>
                <w:sz w:val="20"/>
              </w:rPr>
            </w:pPr>
          </w:p>
        </w:tc>
        <w:tc>
          <w:tcPr>
            <w:tcW w:w="2160" w:type="dxa"/>
            <w:tcBorders>
              <w:top w:val="nil"/>
              <w:left w:val="nil"/>
              <w:bottom w:val="nil"/>
              <w:right w:val="nil"/>
            </w:tcBorders>
          </w:tcPr>
          <w:p w14:paraId="6A896787" w14:textId="77777777" w:rsidR="00000000" w:rsidRDefault="00000000">
            <w:pPr>
              <w:rPr>
                <w:sz w:val="20"/>
              </w:rPr>
            </w:pPr>
          </w:p>
        </w:tc>
      </w:tr>
    </w:tbl>
    <w:p w14:paraId="536D60DA" w14:textId="77777777" w:rsidR="00000000" w:rsidRDefault="00000000">
      <w:pPr>
        <w:pStyle w:val="Txt"/>
      </w:pPr>
    </w:p>
    <w:p w14:paraId="2629791E" w14:textId="77777777" w:rsidR="00000000" w:rsidRDefault="00000000">
      <w:pPr>
        <w:pStyle w:val="MyNL1"/>
      </w:pPr>
      <w:r>
        <w:tab/>
        <w:t>120.</w:t>
      </w:r>
      <w:r>
        <w:tab/>
      </w:r>
      <w:r>
        <w:rPr>
          <w:b/>
        </w:rPr>
        <w:t xml:space="preserve">Refer to Table 21-6. </w:t>
      </w:r>
      <w:r>
        <w:t>If the reserve requirement is 10% than People’s bank</w:t>
      </w:r>
    </w:p>
    <w:p w14:paraId="20183949" w14:textId="77777777" w:rsidR="00000000" w:rsidRDefault="00000000">
      <w:pPr>
        <w:pStyle w:val="NLa"/>
      </w:pPr>
      <w:r>
        <w:t>a.</w:t>
      </w:r>
      <w:r>
        <w:tab/>
        <w:t>has excess reserves of over $2 million dollars.</w:t>
      </w:r>
    </w:p>
    <w:p w14:paraId="5C5A60A3" w14:textId="77777777" w:rsidR="00000000" w:rsidRDefault="00000000">
      <w:pPr>
        <w:pStyle w:val="NLa"/>
      </w:pPr>
      <w:r>
        <w:t>b.</w:t>
      </w:r>
      <w:r>
        <w:tab/>
        <w:t>has excess reserves of under $2 million dollars.</w:t>
      </w:r>
    </w:p>
    <w:p w14:paraId="123A331F" w14:textId="77777777" w:rsidR="00000000" w:rsidRDefault="00000000">
      <w:pPr>
        <w:pStyle w:val="NLa"/>
      </w:pPr>
      <w:r>
        <w:t>c.</w:t>
      </w:r>
      <w:r>
        <w:tab/>
        <w:t>currently needs to increase its reserves by less than $2 million to meet the reserve requirement.</w:t>
      </w:r>
    </w:p>
    <w:p w14:paraId="5DC7E0EF" w14:textId="77777777" w:rsidR="00000000" w:rsidRDefault="00000000">
      <w:pPr>
        <w:pStyle w:val="NLa"/>
      </w:pPr>
      <w:r>
        <w:t>d.</w:t>
      </w:r>
      <w:r>
        <w:tab/>
        <w:t>currently needs to increase its reserves by more than $2 million to meet the reserve requirement.</w:t>
      </w:r>
    </w:p>
    <w:p w14:paraId="580D2543" w14:textId="77777777" w:rsidR="00000000" w:rsidRDefault="00000000">
      <w:pPr>
        <w:pStyle w:val="ANS1"/>
      </w:pPr>
      <w:r>
        <w:t>ANS: C</w:t>
      </w:r>
      <w:r>
        <w:tab/>
        <w:t>PTS: 1</w:t>
      </w:r>
      <w:r>
        <w:tab/>
        <w:t>DIF: 1</w:t>
      </w:r>
      <w:r>
        <w:tab/>
        <w:t>REF: 21-3</w:t>
      </w:r>
    </w:p>
    <w:p w14:paraId="0B5B5F86" w14:textId="77777777" w:rsidR="00000000" w:rsidRDefault="00000000">
      <w:pPr>
        <w:pStyle w:val="TOP"/>
      </w:pPr>
      <w:r>
        <w:t>TOP: Reserve requirement</w:t>
      </w:r>
      <w:r>
        <w:tab/>
        <w:t>MSC: Applicative</w:t>
      </w:r>
    </w:p>
    <w:p w14:paraId="4B6C4589" w14:textId="77777777" w:rsidR="00000000" w:rsidRDefault="00000000">
      <w:pPr>
        <w:pStyle w:val="MyNL1"/>
      </w:pPr>
      <w:r>
        <w:tab/>
        <w:t>121.</w:t>
      </w:r>
      <w:r>
        <w:tab/>
      </w:r>
      <w:r>
        <w:rPr>
          <w:b/>
        </w:rPr>
        <w:t>Refer to Table 21-6</w:t>
      </w:r>
      <w:r>
        <w:t>. Suppose that all other banks are meeting their reserve requirements and that people hold only deposits and no currency. Assume that Peoples’ Bank has a rule to hold no excess reserves and a rule to not relend loan repayments until the 10% reserve requirements is met. When it has met the reserve requirement, reserves have changed so that the money supply should have</w:t>
      </w:r>
    </w:p>
    <w:p w14:paraId="13B478E8" w14:textId="77777777" w:rsidR="00000000" w:rsidRDefault="00000000">
      <w:pPr>
        <w:pStyle w:val="NLa"/>
      </w:pPr>
      <w:r>
        <w:t>a.</w:t>
      </w:r>
      <w:r>
        <w:tab/>
        <w:t>increased by over $10 million</w:t>
      </w:r>
    </w:p>
    <w:p w14:paraId="0D8F117C" w14:textId="77777777" w:rsidR="00000000" w:rsidRDefault="00000000">
      <w:pPr>
        <w:pStyle w:val="NLa"/>
      </w:pPr>
      <w:r>
        <w:t>b.</w:t>
      </w:r>
      <w:r>
        <w:tab/>
        <w:t>increased by less than $10 million</w:t>
      </w:r>
    </w:p>
    <w:p w14:paraId="449E742D" w14:textId="77777777" w:rsidR="00000000" w:rsidRDefault="00000000">
      <w:pPr>
        <w:pStyle w:val="NLa"/>
      </w:pPr>
      <w:r>
        <w:t>c.</w:t>
      </w:r>
      <w:r>
        <w:tab/>
        <w:t>decreased by less than $10 million</w:t>
      </w:r>
    </w:p>
    <w:p w14:paraId="0DDBA9AF" w14:textId="77777777" w:rsidR="00000000" w:rsidRDefault="00000000">
      <w:pPr>
        <w:pStyle w:val="NLa"/>
      </w:pPr>
      <w:r>
        <w:t>d.</w:t>
      </w:r>
      <w:r>
        <w:tab/>
        <w:t>decreased by more than $10 million</w:t>
      </w:r>
    </w:p>
    <w:p w14:paraId="3F094F0E" w14:textId="77777777" w:rsidR="00000000" w:rsidRDefault="00000000">
      <w:pPr>
        <w:pStyle w:val="ANS1"/>
      </w:pPr>
      <w:r>
        <w:t>ANS: D</w:t>
      </w:r>
      <w:r>
        <w:tab/>
        <w:t>PTS: 1</w:t>
      </w:r>
      <w:r>
        <w:tab/>
        <w:t>DIF: 3</w:t>
      </w:r>
      <w:r>
        <w:tab/>
        <w:t>REF: 21-3</w:t>
      </w:r>
    </w:p>
    <w:p w14:paraId="632A9391" w14:textId="77777777" w:rsidR="00000000" w:rsidRDefault="00000000">
      <w:pPr>
        <w:pStyle w:val="TOP"/>
      </w:pPr>
      <w:r>
        <w:t>TOP: Reserve requirement | Money multiplier</w:t>
      </w:r>
      <w:r>
        <w:tab/>
        <w:t>MSC: Analytical</w:t>
      </w:r>
    </w:p>
    <w:p w14:paraId="736C0674" w14:textId="77777777" w:rsidR="00000000" w:rsidRDefault="00000000">
      <w:pPr>
        <w:pStyle w:val="MyNL1"/>
      </w:pPr>
      <w:r>
        <w:tab/>
        <w:t>122.</w:t>
      </w:r>
      <w:r>
        <w:tab/>
        <w:t>If a bank uses $100 of excess reserves to make a new loan when the reserve ratio is 20 percent, this action by itself initially makes the money supply</w:t>
      </w:r>
    </w:p>
    <w:p w14:paraId="124075BF" w14:textId="77777777" w:rsidR="00000000" w:rsidRDefault="00000000">
      <w:pPr>
        <w:pStyle w:val="NLa"/>
      </w:pPr>
      <w:r>
        <w:t>a.</w:t>
      </w:r>
      <w:r>
        <w:tab/>
        <w:t>and wealth increase by $100.</w:t>
      </w:r>
    </w:p>
    <w:p w14:paraId="4DF1DF8D" w14:textId="77777777" w:rsidR="00000000" w:rsidRDefault="00000000">
      <w:pPr>
        <w:pStyle w:val="NLa"/>
      </w:pPr>
      <w:r>
        <w:t>b.</w:t>
      </w:r>
      <w:r>
        <w:tab/>
        <w:t>and wealth decrease by $100.</w:t>
      </w:r>
    </w:p>
    <w:p w14:paraId="531A02C8" w14:textId="77777777" w:rsidR="00000000" w:rsidRDefault="00000000">
      <w:pPr>
        <w:pStyle w:val="NLa"/>
      </w:pPr>
      <w:r>
        <w:t>c.</w:t>
      </w:r>
      <w:r>
        <w:tab/>
        <w:t>increase by $100 while wealth does not change.</w:t>
      </w:r>
    </w:p>
    <w:p w14:paraId="27E99557" w14:textId="77777777" w:rsidR="00000000" w:rsidRDefault="00000000">
      <w:pPr>
        <w:pStyle w:val="NLa"/>
      </w:pPr>
      <w:r>
        <w:t>d.</w:t>
      </w:r>
      <w:r>
        <w:tab/>
        <w:t>decrease by $100 while wealth decreases by $100.</w:t>
      </w:r>
    </w:p>
    <w:p w14:paraId="4712E68C" w14:textId="77777777" w:rsidR="00000000" w:rsidRDefault="00000000">
      <w:pPr>
        <w:pStyle w:val="ANS1"/>
      </w:pPr>
      <w:r>
        <w:t>ANS: C</w:t>
      </w:r>
      <w:r>
        <w:tab/>
        <w:t>PTS: 1</w:t>
      </w:r>
      <w:r>
        <w:tab/>
        <w:t>DIF: 2</w:t>
      </w:r>
      <w:r>
        <w:tab/>
        <w:t>REF: 21-3</w:t>
      </w:r>
    </w:p>
    <w:p w14:paraId="3B236EB0" w14:textId="77777777" w:rsidR="00000000" w:rsidRDefault="00000000">
      <w:pPr>
        <w:pStyle w:val="TOP"/>
      </w:pPr>
      <w:r>
        <w:t>TOP: Money multiplier</w:t>
      </w:r>
      <w:r>
        <w:tab/>
        <w:t>MSC: Definitional</w:t>
      </w:r>
    </w:p>
    <w:p w14:paraId="595A2A01" w14:textId="77777777" w:rsidR="00000000" w:rsidRDefault="00000000">
      <w:pPr>
        <w:pStyle w:val="MyNL1"/>
      </w:pPr>
      <w:r>
        <w:tab/>
        <w:t>123.</w:t>
      </w:r>
      <w:r>
        <w:tab/>
        <w:t>As the reserve ratio increases, the money multiplier</w:t>
      </w:r>
    </w:p>
    <w:p w14:paraId="730A60EC" w14:textId="77777777" w:rsidR="00000000" w:rsidRDefault="00000000">
      <w:pPr>
        <w:pStyle w:val="NLa"/>
      </w:pPr>
      <w:r>
        <w:t>a.</w:t>
      </w:r>
      <w:r>
        <w:tab/>
        <w:t>increases.</w:t>
      </w:r>
    </w:p>
    <w:p w14:paraId="70352189" w14:textId="77777777" w:rsidR="00000000" w:rsidRDefault="00000000">
      <w:pPr>
        <w:pStyle w:val="NLa"/>
      </w:pPr>
      <w:r>
        <w:t>b.</w:t>
      </w:r>
      <w:r>
        <w:tab/>
        <w:t>does not change.</w:t>
      </w:r>
    </w:p>
    <w:p w14:paraId="415482E0" w14:textId="77777777" w:rsidR="00000000" w:rsidRDefault="00000000">
      <w:pPr>
        <w:pStyle w:val="NLa"/>
      </w:pPr>
      <w:r>
        <w:t>c.</w:t>
      </w:r>
      <w:r>
        <w:tab/>
        <w:t>decreases.</w:t>
      </w:r>
    </w:p>
    <w:p w14:paraId="622D99D3" w14:textId="77777777" w:rsidR="00000000" w:rsidRDefault="00000000">
      <w:pPr>
        <w:pStyle w:val="NLa"/>
      </w:pPr>
      <w:r>
        <w:t>d.</w:t>
      </w:r>
      <w:r>
        <w:tab/>
        <w:t>could do any of the above.</w:t>
      </w:r>
    </w:p>
    <w:p w14:paraId="0A731450" w14:textId="77777777" w:rsidR="00000000" w:rsidRDefault="00000000">
      <w:pPr>
        <w:pStyle w:val="ANS1"/>
      </w:pPr>
      <w:r>
        <w:t>ANS: C</w:t>
      </w:r>
      <w:r>
        <w:tab/>
        <w:t>PTS: 1</w:t>
      </w:r>
      <w:r>
        <w:tab/>
        <w:t>DIF: 1</w:t>
      </w:r>
      <w:r>
        <w:tab/>
        <w:t>REF: 21-3</w:t>
      </w:r>
    </w:p>
    <w:p w14:paraId="7BDF00AC" w14:textId="77777777" w:rsidR="00000000" w:rsidRDefault="00000000">
      <w:pPr>
        <w:pStyle w:val="TOP"/>
      </w:pPr>
      <w:r>
        <w:t>TOP: Money multiplier</w:t>
      </w:r>
      <w:r>
        <w:tab/>
        <w:t>MSC: Applicative</w:t>
      </w:r>
    </w:p>
    <w:p w14:paraId="3529CEDB" w14:textId="77777777" w:rsidR="00000000" w:rsidRDefault="00000000">
      <w:pPr>
        <w:pStyle w:val="MyNL1"/>
      </w:pPr>
      <w:r>
        <w:tab/>
        <w:t>124.</w:t>
      </w:r>
      <w:r>
        <w:tab/>
        <w:t>If the central bank in some country lowered the reserve ratio, the money multiplier</w:t>
      </w:r>
    </w:p>
    <w:p w14:paraId="1FF17184" w14:textId="77777777" w:rsidR="00000000" w:rsidRDefault="00000000">
      <w:pPr>
        <w:pStyle w:val="NLa"/>
      </w:pPr>
      <w:r>
        <w:t>a.</w:t>
      </w:r>
      <w:r>
        <w:tab/>
        <w:t>would increase.</w:t>
      </w:r>
    </w:p>
    <w:p w14:paraId="0C9C9326" w14:textId="77777777" w:rsidR="00000000" w:rsidRDefault="00000000">
      <w:pPr>
        <w:pStyle w:val="NLa"/>
      </w:pPr>
      <w:r>
        <w:t>b.</w:t>
      </w:r>
      <w:r>
        <w:tab/>
        <w:t>would not change.</w:t>
      </w:r>
    </w:p>
    <w:p w14:paraId="6DC5C323" w14:textId="77777777" w:rsidR="00000000" w:rsidRDefault="00000000">
      <w:pPr>
        <w:pStyle w:val="NLa"/>
      </w:pPr>
      <w:r>
        <w:t>c.</w:t>
      </w:r>
      <w:r>
        <w:tab/>
        <w:t>would decrease.</w:t>
      </w:r>
    </w:p>
    <w:p w14:paraId="56DC079B" w14:textId="77777777" w:rsidR="00000000" w:rsidRDefault="00000000">
      <w:pPr>
        <w:pStyle w:val="NLa"/>
      </w:pPr>
      <w:r>
        <w:t>d.</w:t>
      </w:r>
      <w:r>
        <w:tab/>
        <w:t>could do any of the above.</w:t>
      </w:r>
    </w:p>
    <w:p w14:paraId="521CA2BE" w14:textId="77777777" w:rsidR="00000000" w:rsidRDefault="00000000">
      <w:pPr>
        <w:pStyle w:val="ANS1"/>
      </w:pPr>
      <w:r>
        <w:t>ANS: A</w:t>
      </w:r>
      <w:r>
        <w:tab/>
        <w:t>PTS: 1</w:t>
      </w:r>
      <w:r>
        <w:tab/>
        <w:t>DIF: 1</w:t>
      </w:r>
      <w:r>
        <w:tab/>
        <w:t>REF: 21-3</w:t>
      </w:r>
    </w:p>
    <w:p w14:paraId="2F9C4045" w14:textId="77777777" w:rsidR="00000000" w:rsidRDefault="00000000">
      <w:pPr>
        <w:pStyle w:val="TOP"/>
      </w:pPr>
      <w:r>
        <w:t>TOP: Money multiplier</w:t>
      </w:r>
      <w:r>
        <w:tab/>
        <w:t>MSC: Applicative</w:t>
      </w:r>
    </w:p>
    <w:p w14:paraId="185A6A77" w14:textId="77777777" w:rsidR="00000000" w:rsidRDefault="00000000">
      <w:pPr>
        <w:pStyle w:val="MyNL1"/>
      </w:pPr>
      <w:r>
        <w:tab/>
        <w:t>125.</w:t>
      </w:r>
      <w:r>
        <w:tab/>
        <w:t>If the reserve ratio is 2.5 percent, the money multiplier is</w:t>
      </w:r>
    </w:p>
    <w:p w14:paraId="5FB31113" w14:textId="77777777" w:rsidR="00000000" w:rsidRDefault="00000000">
      <w:pPr>
        <w:pStyle w:val="NLa"/>
      </w:pPr>
      <w:r>
        <w:t>a.</w:t>
      </w:r>
      <w:r>
        <w:tab/>
        <w:t>40.</w:t>
      </w:r>
    </w:p>
    <w:p w14:paraId="73A2E86E" w14:textId="77777777" w:rsidR="00000000" w:rsidRDefault="00000000">
      <w:pPr>
        <w:pStyle w:val="NLa"/>
      </w:pPr>
      <w:r>
        <w:t>b.</w:t>
      </w:r>
      <w:r>
        <w:tab/>
        <w:t>25.</w:t>
      </w:r>
    </w:p>
    <w:p w14:paraId="4BBBBEB1" w14:textId="77777777" w:rsidR="00000000" w:rsidRDefault="00000000">
      <w:pPr>
        <w:pStyle w:val="NLa"/>
      </w:pPr>
      <w:r>
        <w:t>c.</w:t>
      </w:r>
      <w:r>
        <w:tab/>
        <w:t>2.5.</w:t>
      </w:r>
    </w:p>
    <w:p w14:paraId="7C8F7A84" w14:textId="77777777" w:rsidR="00000000" w:rsidRDefault="00000000">
      <w:pPr>
        <w:pStyle w:val="NLa"/>
      </w:pPr>
      <w:r>
        <w:t>d.</w:t>
      </w:r>
      <w:r>
        <w:tab/>
        <w:t>1.25.</w:t>
      </w:r>
    </w:p>
    <w:p w14:paraId="275C2193" w14:textId="77777777" w:rsidR="00000000" w:rsidRDefault="00000000">
      <w:pPr>
        <w:pStyle w:val="ANS1"/>
      </w:pPr>
      <w:r>
        <w:t>ANS: A</w:t>
      </w:r>
      <w:r>
        <w:tab/>
        <w:t>PTS: 1</w:t>
      </w:r>
      <w:r>
        <w:tab/>
        <w:t>DIF: 1</w:t>
      </w:r>
      <w:r>
        <w:tab/>
        <w:t>REF: 21-3</w:t>
      </w:r>
    </w:p>
    <w:p w14:paraId="1480D58D" w14:textId="77777777" w:rsidR="00000000" w:rsidRDefault="00000000">
      <w:pPr>
        <w:pStyle w:val="TOP"/>
      </w:pPr>
      <w:r>
        <w:t>TOP: Money multiplier</w:t>
      </w:r>
      <w:r>
        <w:tab/>
        <w:t>MSC: Applicative</w:t>
      </w:r>
    </w:p>
    <w:p w14:paraId="2D8D5133" w14:textId="77777777" w:rsidR="00000000" w:rsidRDefault="00000000">
      <w:pPr>
        <w:pStyle w:val="MyNL1"/>
      </w:pPr>
      <w:r>
        <w:tab/>
        <w:t>126.</w:t>
      </w:r>
      <w:r>
        <w:tab/>
        <w:t>If the reserve ratio is 4 percent, the money multiplier is</w:t>
      </w:r>
    </w:p>
    <w:p w14:paraId="2170D63D" w14:textId="77777777" w:rsidR="00000000" w:rsidRDefault="00000000">
      <w:pPr>
        <w:pStyle w:val="NLa"/>
      </w:pPr>
      <w:r>
        <w:t>a.</w:t>
      </w:r>
      <w:r>
        <w:tab/>
        <w:t>25</w:t>
      </w:r>
    </w:p>
    <w:p w14:paraId="00D7AB4B" w14:textId="77777777" w:rsidR="00000000" w:rsidRDefault="00000000">
      <w:pPr>
        <w:pStyle w:val="NLa"/>
      </w:pPr>
      <w:r>
        <w:t>b.</w:t>
      </w:r>
      <w:r>
        <w:tab/>
        <w:t>20</w:t>
      </w:r>
    </w:p>
    <w:p w14:paraId="6CD31A82" w14:textId="77777777" w:rsidR="00000000" w:rsidRDefault="00000000">
      <w:pPr>
        <w:pStyle w:val="NLa"/>
      </w:pPr>
      <w:r>
        <w:t>c.</w:t>
      </w:r>
      <w:r>
        <w:tab/>
        <w:t>4</w:t>
      </w:r>
    </w:p>
    <w:p w14:paraId="79ACEB41" w14:textId="77777777" w:rsidR="00000000" w:rsidRDefault="00000000">
      <w:pPr>
        <w:pStyle w:val="NLa"/>
      </w:pPr>
      <w:r>
        <w:t>d.</w:t>
      </w:r>
      <w:r>
        <w:tab/>
        <w:t>2</w:t>
      </w:r>
    </w:p>
    <w:p w14:paraId="79CA15EB" w14:textId="77777777" w:rsidR="00000000" w:rsidRDefault="00000000">
      <w:pPr>
        <w:pStyle w:val="ANS1"/>
      </w:pPr>
      <w:r>
        <w:t>ANS: A</w:t>
      </w:r>
      <w:r>
        <w:tab/>
        <w:t>PTS: 1</w:t>
      </w:r>
      <w:r>
        <w:tab/>
        <w:t>DIF: 1</w:t>
      </w:r>
      <w:r>
        <w:tab/>
        <w:t>REF: 21-3</w:t>
      </w:r>
    </w:p>
    <w:p w14:paraId="58B7DB92" w14:textId="77777777" w:rsidR="00000000" w:rsidRDefault="00000000">
      <w:pPr>
        <w:pStyle w:val="TOP"/>
      </w:pPr>
      <w:r>
        <w:t>TOP: Money multiplier</w:t>
      </w:r>
      <w:r>
        <w:tab/>
        <w:t>MSC: Applicative</w:t>
      </w:r>
    </w:p>
    <w:p w14:paraId="206F4BFA" w14:textId="77777777" w:rsidR="00000000" w:rsidRDefault="00000000">
      <w:pPr>
        <w:pStyle w:val="MyNL1"/>
      </w:pPr>
      <w:r>
        <w:tab/>
        <w:t>127.</w:t>
      </w:r>
      <w:r>
        <w:tab/>
        <w:t>If the reserve ratio is 5 percent, the money multiplier is</w:t>
      </w:r>
    </w:p>
    <w:p w14:paraId="68C28AC9" w14:textId="77777777" w:rsidR="00000000" w:rsidRDefault="00000000">
      <w:pPr>
        <w:pStyle w:val="NLa"/>
      </w:pPr>
      <w:r>
        <w:t>a.</w:t>
      </w:r>
      <w:r>
        <w:tab/>
        <w:t>25</w:t>
      </w:r>
    </w:p>
    <w:p w14:paraId="0A53407A" w14:textId="77777777" w:rsidR="00000000" w:rsidRDefault="00000000">
      <w:pPr>
        <w:pStyle w:val="NLa"/>
      </w:pPr>
      <w:r>
        <w:t>b.</w:t>
      </w:r>
      <w:r>
        <w:tab/>
        <w:t>20</w:t>
      </w:r>
    </w:p>
    <w:p w14:paraId="36DD3AAC" w14:textId="77777777" w:rsidR="00000000" w:rsidRDefault="00000000">
      <w:pPr>
        <w:pStyle w:val="NLa"/>
      </w:pPr>
      <w:r>
        <w:t>c.</w:t>
      </w:r>
      <w:r>
        <w:tab/>
        <w:t>2.5.</w:t>
      </w:r>
    </w:p>
    <w:p w14:paraId="6020B4B8" w14:textId="77777777" w:rsidR="00000000" w:rsidRDefault="00000000">
      <w:pPr>
        <w:pStyle w:val="NLa"/>
      </w:pPr>
      <w:r>
        <w:t>d.</w:t>
      </w:r>
      <w:r>
        <w:tab/>
        <w:t>1.25.</w:t>
      </w:r>
    </w:p>
    <w:p w14:paraId="61C1E7AF" w14:textId="77777777" w:rsidR="00000000" w:rsidRDefault="00000000">
      <w:pPr>
        <w:pStyle w:val="ANS1"/>
      </w:pPr>
      <w:r>
        <w:t>ANS: B</w:t>
      </w:r>
      <w:r>
        <w:tab/>
        <w:t>PTS: 1</w:t>
      </w:r>
      <w:r>
        <w:tab/>
        <w:t>DIF: 1</w:t>
      </w:r>
      <w:r>
        <w:tab/>
        <w:t>REF: 21-3</w:t>
      </w:r>
    </w:p>
    <w:p w14:paraId="66E2138A" w14:textId="77777777" w:rsidR="00000000" w:rsidRDefault="00000000">
      <w:pPr>
        <w:pStyle w:val="TOP"/>
      </w:pPr>
      <w:r>
        <w:t>TOP: Money multiplier</w:t>
      </w:r>
      <w:r>
        <w:tab/>
        <w:t>MSC: Applicative</w:t>
      </w:r>
    </w:p>
    <w:p w14:paraId="0A1495B7" w14:textId="77777777" w:rsidR="00000000" w:rsidRDefault="00000000">
      <w:pPr>
        <w:pStyle w:val="MyNL1"/>
      </w:pPr>
      <w:r>
        <w:tab/>
        <w:t>128.</w:t>
      </w:r>
      <w:r>
        <w:tab/>
        <w:t>If the reserve ratio is 10 percent, the money multiplier is</w:t>
      </w:r>
    </w:p>
    <w:p w14:paraId="52C03544" w14:textId="77777777" w:rsidR="00000000" w:rsidRDefault="00000000">
      <w:pPr>
        <w:pStyle w:val="NLa"/>
      </w:pPr>
      <w:r>
        <w:t>a.</w:t>
      </w:r>
      <w:r>
        <w:tab/>
        <w:t>100.</w:t>
      </w:r>
    </w:p>
    <w:p w14:paraId="32C85CDA" w14:textId="77777777" w:rsidR="00000000" w:rsidRDefault="00000000">
      <w:pPr>
        <w:pStyle w:val="NLa"/>
      </w:pPr>
      <w:r>
        <w:t>b.</w:t>
      </w:r>
      <w:r>
        <w:tab/>
        <w:t>10.</w:t>
      </w:r>
    </w:p>
    <w:p w14:paraId="4B9EE74B" w14:textId="77777777" w:rsidR="00000000" w:rsidRDefault="00000000">
      <w:pPr>
        <w:pStyle w:val="NLa"/>
      </w:pPr>
      <w:r>
        <w:t>c.</w:t>
      </w:r>
      <w:r>
        <w:tab/>
        <w:t>9/10.</w:t>
      </w:r>
    </w:p>
    <w:p w14:paraId="2A1C08C1" w14:textId="77777777" w:rsidR="00000000" w:rsidRDefault="00000000">
      <w:pPr>
        <w:pStyle w:val="NLa"/>
      </w:pPr>
      <w:r>
        <w:t>d.</w:t>
      </w:r>
      <w:r>
        <w:tab/>
        <w:t>1/10.</w:t>
      </w:r>
    </w:p>
    <w:p w14:paraId="1088AC28" w14:textId="77777777" w:rsidR="00000000" w:rsidRDefault="00000000">
      <w:pPr>
        <w:pStyle w:val="ANS1"/>
      </w:pPr>
      <w:r>
        <w:t>ANS: B</w:t>
      </w:r>
      <w:r>
        <w:tab/>
        <w:t>PTS: 1</w:t>
      </w:r>
      <w:r>
        <w:tab/>
        <w:t>DIF: 1</w:t>
      </w:r>
      <w:r>
        <w:tab/>
        <w:t>REF: 21-3</w:t>
      </w:r>
    </w:p>
    <w:p w14:paraId="66413E6A" w14:textId="77777777" w:rsidR="00000000" w:rsidRDefault="00000000">
      <w:pPr>
        <w:pStyle w:val="TOP"/>
      </w:pPr>
      <w:r>
        <w:t>TOP: Money multiplier</w:t>
      </w:r>
      <w:r>
        <w:tab/>
        <w:t>MSC: Applicative</w:t>
      </w:r>
    </w:p>
    <w:p w14:paraId="70045813" w14:textId="77777777" w:rsidR="00000000" w:rsidRDefault="00000000">
      <w:pPr>
        <w:pStyle w:val="MyNL1"/>
      </w:pPr>
      <w:r>
        <w:tab/>
        <w:t>129.</w:t>
      </w:r>
      <w:r>
        <w:tab/>
        <w:t>If the reserve ratio is 12.5 percent, the money multiplier is</w:t>
      </w:r>
    </w:p>
    <w:p w14:paraId="71B3BC7F" w14:textId="77777777" w:rsidR="00000000" w:rsidRDefault="00000000">
      <w:pPr>
        <w:pStyle w:val="NLa"/>
      </w:pPr>
      <w:r>
        <w:t>a.</w:t>
      </w:r>
      <w:r>
        <w:tab/>
        <w:t>6.25.</w:t>
      </w:r>
    </w:p>
    <w:p w14:paraId="17534E0C" w14:textId="77777777" w:rsidR="00000000" w:rsidRDefault="00000000">
      <w:pPr>
        <w:pStyle w:val="NLa"/>
      </w:pPr>
      <w:r>
        <w:t>b.</w:t>
      </w:r>
      <w:r>
        <w:tab/>
        <w:t>8.</w:t>
      </w:r>
    </w:p>
    <w:p w14:paraId="71E5EA36" w14:textId="77777777" w:rsidR="00000000" w:rsidRDefault="00000000">
      <w:pPr>
        <w:pStyle w:val="NLa"/>
      </w:pPr>
      <w:r>
        <w:t>c.</w:t>
      </w:r>
      <w:r>
        <w:tab/>
        <w:t>12.5.</w:t>
      </w:r>
    </w:p>
    <w:p w14:paraId="1C57213D" w14:textId="77777777" w:rsidR="00000000" w:rsidRDefault="00000000">
      <w:pPr>
        <w:pStyle w:val="NLa"/>
      </w:pPr>
      <w:r>
        <w:t>d.</w:t>
      </w:r>
      <w:r>
        <w:tab/>
        <w:t>25.</w:t>
      </w:r>
    </w:p>
    <w:p w14:paraId="55A2F24E" w14:textId="77777777" w:rsidR="00000000" w:rsidRDefault="00000000">
      <w:pPr>
        <w:pStyle w:val="ANS1"/>
      </w:pPr>
      <w:r>
        <w:t>ANS: B</w:t>
      </w:r>
      <w:r>
        <w:tab/>
        <w:t>PTS: 1</w:t>
      </w:r>
      <w:r>
        <w:tab/>
        <w:t>DIF: 1</w:t>
      </w:r>
      <w:r>
        <w:tab/>
        <w:t>REF: 21-3</w:t>
      </w:r>
    </w:p>
    <w:p w14:paraId="67368FAC" w14:textId="77777777" w:rsidR="00000000" w:rsidRDefault="00000000">
      <w:pPr>
        <w:pStyle w:val="TOP"/>
      </w:pPr>
      <w:r>
        <w:t>TOP: Money multiplier</w:t>
      </w:r>
      <w:r>
        <w:tab/>
        <w:t>MSC: Applicative</w:t>
      </w:r>
    </w:p>
    <w:p w14:paraId="3332A48F" w14:textId="77777777" w:rsidR="00000000" w:rsidRDefault="00000000">
      <w:pPr>
        <w:pStyle w:val="MyNL1"/>
      </w:pPr>
      <w:r>
        <w:tab/>
        <w:t>130.</w:t>
      </w:r>
      <w:r>
        <w:tab/>
        <w:t>If the reserve ratio is 20 percent, the money multiplier is</w:t>
      </w:r>
    </w:p>
    <w:p w14:paraId="38DFCB14" w14:textId="77777777" w:rsidR="00000000" w:rsidRDefault="00000000">
      <w:pPr>
        <w:pStyle w:val="NLa"/>
      </w:pPr>
      <w:r>
        <w:t>a.</w:t>
      </w:r>
      <w:r>
        <w:tab/>
        <w:t>2.</w:t>
      </w:r>
    </w:p>
    <w:p w14:paraId="7C7EA2E4" w14:textId="77777777" w:rsidR="00000000" w:rsidRDefault="00000000">
      <w:pPr>
        <w:pStyle w:val="NLa"/>
      </w:pPr>
      <w:r>
        <w:t>b.</w:t>
      </w:r>
      <w:r>
        <w:tab/>
        <w:t>4.</w:t>
      </w:r>
    </w:p>
    <w:p w14:paraId="213C02DC" w14:textId="77777777" w:rsidR="00000000" w:rsidRDefault="00000000">
      <w:pPr>
        <w:pStyle w:val="NLa"/>
      </w:pPr>
      <w:r>
        <w:t>c.</w:t>
      </w:r>
      <w:r>
        <w:tab/>
        <w:t>5.</w:t>
      </w:r>
    </w:p>
    <w:p w14:paraId="1646797B" w14:textId="77777777" w:rsidR="00000000" w:rsidRDefault="00000000">
      <w:pPr>
        <w:pStyle w:val="NLa"/>
      </w:pPr>
      <w:r>
        <w:t>d.</w:t>
      </w:r>
      <w:r>
        <w:tab/>
        <w:t>8.</w:t>
      </w:r>
    </w:p>
    <w:p w14:paraId="28AF2912" w14:textId="77777777" w:rsidR="00000000" w:rsidRDefault="00000000">
      <w:pPr>
        <w:pStyle w:val="ANS1"/>
      </w:pPr>
      <w:r>
        <w:t>ANS: C</w:t>
      </w:r>
      <w:r>
        <w:tab/>
        <w:t>PTS: 1</w:t>
      </w:r>
      <w:r>
        <w:tab/>
        <w:t>DIF: 1</w:t>
      </w:r>
      <w:r>
        <w:tab/>
        <w:t>REF: 21-3</w:t>
      </w:r>
    </w:p>
    <w:p w14:paraId="62C752A8" w14:textId="77777777" w:rsidR="00000000" w:rsidRDefault="00000000">
      <w:pPr>
        <w:pStyle w:val="TOP"/>
      </w:pPr>
      <w:r>
        <w:t>TOP: Money multiplier</w:t>
      </w:r>
      <w:r>
        <w:tab/>
        <w:t>MSC: Applicative</w:t>
      </w:r>
    </w:p>
    <w:p w14:paraId="13BADCF0" w14:textId="77777777" w:rsidR="00000000" w:rsidRDefault="00000000">
      <w:pPr>
        <w:pStyle w:val="MyNL1"/>
      </w:pPr>
      <w:r>
        <w:tab/>
        <w:t>131.</w:t>
      </w:r>
      <w:r>
        <w:tab/>
        <w:t>If the reserve ratio increased from 10 percent to 20 percent, the money multiplier would</w:t>
      </w:r>
    </w:p>
    <w:p w14:paraId="02BA97DE" w14:textId="77777777" w:rsidR="00000000" w:rsidRDefault="00000000">
      <w:pPr>
        <w:pStyle w:val="NLa"/>
      </w:pPr>
      <w:r>
        <w:t>a.</w:t>
      </w:r>
      <w:r>
        <w:tab/>
        <w:t>rise from 10 to 20.</w:t>
      </w:r>
    </w:p>
    <w:p w14:paraId="4B60C75C" w14:textId="77777777" w:rsidR="00000000" w:rsidRDefault="00000000">
      <w:pPr>
        <w:pStyle w:val="NLa"/>
      </w:pPr>
      <w:r>
        <w:t>b.</w:t>
      </w:r>
      <w:r>
        <w:tab/>
        <w:t>rise from 5 to 10.</w:t>
      </w:r>
    </w:p>
    <w:p w14:paraId="5ACCF89A" w14:textId="77777777" w:rsidR="00000000" w:rsidRDefault="00000000">
      <w:pPr>
        <w:pStyle w:val="NLa"/>
      </w:pPr>
      <w:r>
        <w:t>c.</w:t>
      </w:r>
      <w:r>
        <w:tab/>
        <w:t>fall from 10 to 5.</w:t>
      </w:r>
    </w:p>
    <w:p w14:paraId="046A172C" w14:textId="77777777" w:rsidR="00000000" w:rsidRDefault="00000000">
      <w:pPr>
        <w:pStyle w:val="NLa"/>
      </w:pPr>
      <w:r>
        <w:t>d.</w:t>
      </w:r>
      <w:r>
        <w:tab/>
        <w:t>not change.</w:t>
      </w:r>
    </w:p>
    <w:p w14:paraId="7507A3AF" w14:textId="77777777" w:rsidR="00000000" w:rsidRDefault="00000000">
      <w:pPr>
        <w:pStyle w:val="ANS1"/>
      </w:pPr>
      <w:r>
        <w:t>ANS: C</w:t>
      </w:r>
      <w:r>
        <w:tab/>
        <w:t>PTS: 1</w:t>
      </w:r>
      <w:r>
        <w:tab/>
        <w:t>DIF: 1</w:t>
      </w:r>
      <w:r>
        <w:tab/>
        <w:t>REF: 21-3</w:t>
      </w:r>
    </w:p>
    <w:p w14:paraId="411F7353" w14:textId="77777777" w:rsidR="00000000" w:rsidRDefault="00000000">
      <w:pPr>
        <w:pStyle w:val="TOP"/>
      </w:pPr>
      <w:r>
        <w:t>TOP: Money multiplier</w:t>
      </w:r>
      <w:r>
        <w:tab/>
        <w:t>MSC: Applicative</w:t>
      </w:r>
    </w:p>
    <w:p w14:paraId="6E980FA4" w14:textId="77777777" w:rsidR="00000000" w:rsidRDefault="00000000">
      <w:pPr>
        <w:pStyle w:val="MyNL1"/>
      </w:pPr>
      <w:r>
        <w:tab/>
        <w:t>132.</w:t>
      </w:r>
      <w:r>
        <w:tab/>
        <w:t>The multiplier equals</w:t>
      </w:r>
    </w:p>
    <w:p w14:paraId="5A9CF446" w14:textId="77777777" w:rsidR="00000000" w:rsidRDefault="00000000">
      <w:pPr>
        <w:pStyle w:val="NLa"/>
      </w:pPr>
      <w:r>
        <w:t>a.</w:t>
      </w:r>
      <w:r>
        <w:tab/>
        <w:t>1/R</w:t>
      </w:r>
    </w:p>
    <w:p w14:paraId="5253F845" w14:textId="77777777" w:rsidR="00000000" w:rsidRDefault="00000000">
      <w:pPr>
        <w:pStyle w:val="NLa"/>
      </w:pPr>
      <w:r>
        <w:t>b.</w:t>
      </w:r>
      <w:r>
        <w:tab/>
        <w:t>1/(1+R)</w:t>
      </w:r>
    </w:p>
    <w:p w14:paraId="7A685CE8" w14:textId="77777777" w:rsidR="00000000" w:rsidRDefault="00000000">
      <w:pPr>
        <w:pStyle w:val="NLa"/>
      </w:pPr>
      <w:r>
        <w:t>c.</w:t>
      </w:r>
      <w:r>
        <w:tab/>
        <w:t>1/(1-R)</w:t>
      </w:r>
    </w:p>
    <w:p w14:paraId="10C13B6D" w14:textId="77777777" w:rsidR="00000000" w:rsidRDefault="00000000">
      <w:pPr>
        <w:pStyle w:val="NLa"/>
      </w:pPr>
      <w:r>
        <w:t>d.</w:t>
      </w:r>
      <w:r>
        <w:tab/>
        <w:t>None of the above is correct.</w:t>
      </w:r>
    </w:p>
    <w:p w14:paraId="601183E9" w14:textId="77777777" w:rsidR="00000000" w:rsidRDefault="00000000">
      <w:pPr>
        <w:pStyle w:val="ANS1"/>
      </w:pPr>
      <w:r>
        <w:t>ANS: A</w:t>
      </w:r>
      <w:r>
        <w:tab/>
        <w:t>PTS: 1</w:t>
      </w:r>
      <w:r>
        <w:tab/>
        <w:t>DIF: 1</w:t>
      </w:r>
      <w:r>
        <w:tab/>
        <w:t>REF: 21-3</w:t>
      </w:r>
    </w:p>
    <w:p w14:paraId="1AFE6E25" w14:textId="77777777" w:rsidR="00000000" w:rsidRDefault="00000000">
      <w:pPr>
        <w:pStyle w:val="TOP"/>
      </w:pPr>
      <w:r>
        <w:t>TOP: Money multiplier</w:t>
      </w:r>
      <w:r>
        <w:tab/>
        <w:t>MSC: Applicative</w:t>
      </w:r>
    </w:p>
    <w:p w14:paraId="2DD43585" w14:textId="77777777" w:rsidR="00000000" w:rsidRDefault="00000000">
      <w:pPr>
        <w:pStyle w:val="MyNL1"/>
      </w:pPr>
      <w:r>
        <w:tab/>
        <w:t>133.</w:t>
      </w:r>
      <w:r>
        <w:tab/>
        <w:t>The money multiplier is defined as</w:t>
      </w:r>
    </w:p>
    <w:p w14:paraId="4115EC02" w14:textId="77777777" w:rsidR="00000000" w:rsidRDefault="00000000">
      <w:pPr>
        <w:pStyle w:val="NLa"/>
      </w:pPr>
      <w:r>
        <w:t>a.</w:t>
      </w:r>
      <w:r>
        <w:tab/>
        <w:t>1/(1-R)</w:t>
      </w:r>
    </w:p>
    <w:p w14:paraId="010BE784" w14:textId="77777777" w:rsidR="00000000" w:rsidRDefault="00000000">
      <w:pPr>
        <w:pStyle w:val="NLa"/>
      </w:pPr>
      <w:r>
        <w:t>b.</w:t>
      </w:r>
      <w:r>
        <w:tab/>
        <w:t>1/R</w:t>
      </w:r>
    </w:p>
    <w:p w14:paraId="40BD5DD0" w14:textId="77777777" w:rsidR="00000000" w:rsidRDefault="00000000">
      <w:pPr>
        <w:pStyle w:val="NLa"/>
      </w:pPr>
      <w:r>
        <w:t>c.</w:t>
      </w:r>
      <w:r>
        <w:tab/>
        <w:t>1/(1+R)</w:t>
      </w:r>
    </w:p>
    <w:p w14:paraId="3BC4CA82" w14:textId="77777777" w:rsidR="00000000" w:rsidRDefault="00000000">
      <w:pPr>
        <w:pStyle w:val="NLa"/>
      </w:pPr>
      <w:r>
        <w:t>d.</w:t>
      </w:r>
      <w:r>
        <w:tab/>
        <w:t>(1+R)/R</w:t>
      </w:r>
    </w:p>
    <w:p w14:paraId="0799A948" w14:textId="77777777" w:rsidR="00000000" w:rsidRDefault="00000000">
      <w:pPr>
        <w:pStyle w:val="ANS1"/>
      </w:pPr>
      <w:r>
        <w:t>ANS: B</w:t>
      </w:r>
      <w:r>
        <w:tab/>
        <w:t>PTS: 1</w:t>
      </w:r>
      <w:r>
        <w:tab/>
        <w:t>DIF: 1</w:t>
      </w:r>
      <w:r>
        <w:tab/>
        <w:t>REF: 21-3</w:t>
      </w:r>
    </w:p>
    <w:p w14:paraId="2CFFF0A5" w14:textId="77777777" w:rsidR="00000000" w:rsidRDefault="00000000">
      <w:pPr>
        <w:pStyle w:val="TOP"/>
      </w:pPr>
      <w:r>
        <w:t>TOP: Money multiplier</w:t>
      </w:r>
      <w:r>
        <w:tab/>
        <w:t>MSC: Definitional</w:t>
      </w:r>
    </w:p>
    <w:p w14:paraId="71BFBA56" w14:textId="77777777" w:rsidR="00000000" w:rsidRDefault="00000000">
      <w:pPr>
        <w:pStyle w:val="MyNL1"/>
      </w:pPr>
      <w:r>
        <w:tab/>
        <w:t>134.</w:t>
      </w:r>
      <w:r>
        <w:tab/>
        <w:t>If the reserve ratio is 5 percent, $1,000 of additional reserves can create</w:t>
      </w:r>
    </w:p>
    <w:p w14:paraId="635C719F" w14:textId="77777777" w:rsidR="00000000" w:rsidRDefault="00000000">
      <w:pPr>
        <w:pStyle w:val="NLa"/>
      </w:pPr>
      <w:r>
        <w:t>a.</w:t>
      </w:r>
      <w:r>
        <w:tab/>
        <w:t>$5,500 of new money</w:t>
      </w:r>
    </w:p>
    <w:p w14:paraId="6C7FCEAE" w14:textId="77777777" w:rsidR="00000000" w:rsidRDefault="00000000">
      <w:pPr>
        <w:pStyle w:val="NLa"/>
      </w:pPr>
      <w:r>
        <w:t>b.</w:t>
      </w:r>
      <w:r>
        <w:tab/>
        <w:t>$5,000 of new money</w:t>
      </w:r>
    </w:p>
    <w:p w14:paraId="7E28D4F4" w14:textId="77777777" w:rsidR="00000000" w:rsidRDefault="00000000">
      <w:pPr>
        <w:pStyle w:val="NLa"/>
      </w:pPr>
      <w:r>
        <w:t>c.</w:t>
      </w:r>
      <w:r>
        <w:tab/>
        <w:t>$4,000 of new money</w:t>
      </w:r>
    </w:p>
    <w:p w14:paraId="7F7E9CA2" w14:textId="77777777" w:rsidR="00000000" w:rsidRDefault="00000000">
      <w:pPr>
        <w:pStyle w:val="NLa"/>
      </w:pPr>
      <w:r>
        <w:t>d.</w:t>
      </w:r>
      <w:r>
        <w:tab/>
        <w:t>None of the above is correct.</w:t>
      </w:r>
    </w:p>
    <w:p w14:paraId="374BE6C4" w14:textId="77777777" w:rsidR="00000000" w:rsidRDefault="00000000">
      <w:pPr>
        <w:pStyle w:val="ANS1"/>
      </w:pPr>
      <w:r>
        <w:t>ANS: D</w:t>
      </w:r>
      <w:r>
        <w:tab/>
        <w:t>PTS: 1</w:t>
      </w:r>
      <w:r>
        <w:tab/>
        <w:t>DIF: 1</w:t>
      </w:r>
      <w:r>
        <w:tab/>
        <w:t>REF: 21-3</w:t>
      </w:r>
    </w:p>
    <w:p w14:paraId="75E0C70A" w14:textId="77777777" w:rsidR="00000000" w:rsidRDefault="00000000">
      <w:pPr>
        <w:pStyle w:val="TOP"/>
      </w:pPr>
      <w:r>
        <w:t>TOP: Money multiplier</w:t>
      </w:r>
      <w:r>
        <w:tab/>
        <w:t>MSC: Applicative</w:t>
      </w:r>
    </w:p>
    <w:p w14:paraId="4B40C2AB" w14:textId="77777777" w:rsidR="00000000" w:rsidRDefault="00000000">
      <w:pPr>
        <w:pStyle w:val="MyNL1"/>
      </w:pPr>
      <w:r>
        <w:tab/>
        <w:t>135.</w:t>
      </w:r>
      <w:r>
        <w:tab/>
        <w:t>If the reserve ratio is 5 percent, $1,000 of additional reserves can create</w:t>
      </w:r>
    </w:p>
    <w:p w14:paraId="0E78F3AA" w14:textId="77777777" w:rsidR="00000000" w:rsidRDefault="00000000">
      <w:pPr>
        <w:pStyle w:val="NLa"/>
      </w:pPr>
      <w:r>
        <w:t>a.</w:t>
      </w:r>
      <w:r>
        <w:tab/>
        <w:t>$25,000 of new money.</w:t>
      </w:r>
    </w:p>
    <w:p w14:paraId="5128768E" w14:textId="77777777" w:rsidR="00000000" w:rsidRDefault="00000000">
      <w:pPr>
        <w:pStyle w:val="NLa"/>
      </w:pPr>
      <w:r>
        <w:t>b.</w:t>
      </w:r>
      <w:r>
        <w:tab/>
        <w:t>$20,000 of new money.</w:t>
      </w:r>
    </w:p>
    <w:p w14:paraId="18590F76" w14:textId="77777777" w:rsidR="00000000" w:rsidRDefault="00000000">
      <w:pPr>
        <w:pStyle w:val="NLa"/>
      </w:pPr>
      <w:r>
        <w:t>c.</w:t>
      </w:r>
      <w:r>
        <w:tab/>
        <w:t>$19,000 of new money.</w:t>
      </w:r>
    </w:p>
    <w:p w14:paraId="2BB2EE98" w14:textId="77777777" w:rsidR="00000000" w:rsidRDefault="00000000">
      <w:pPr>
        <w:pStyle w:val="NLa"/>
      </w:pPr>
      <w:r>
        <w:t>d.</w:t>
      </w:r>
      <w:r>
        <w:tab/>
        <w:t>$15,000 of new money.</w:t>
      </w:r>
    </w:p>
    <w:p w14:paraId="0A781710" w14:textId="77777777" w:rsidR="00000000" w:rsidRDefault="00000000">
      <w:pPr>
        <w:pStyle w:val="ANS1"/>
      </w:pPr>
      <w:r>
        <w:t>ANS: B</w:t>
      </w:r>
      <w:r>
        <w:tab/>
        <w:t>PTS: 1</w:t>
      </w:r>
      <w:r>
        <w:tab/>
        <w:t>DIF: 1</w:t>
      </w:r>
      <w:r>
        <w:tab/>
        <w:t>REF: 21-3</w:t>
      </w:r>
    </w:p>
    <w:p w14:paraId="3C196C1F" w14:textId="77777777" w:rsidR="00000000" w:rsidRDefault="00000000">
      <w:pPr>
        <w:pStyle w:val="TOP"/>
      </w:pPr>
      <w:r>
        <w:t>TOP: Money multiplier</w:t>
      </w:r>
      <w:r>
        <w:tab/>
        <w:t>MSC: Applicative</w:t>
      </w:r>
    </w:p>
    <w:p w14:paraId="3655BAA7" w14:textId="77777777" w:rsidR="00000000" w:rsidRDefault="00000000">
      <w:pPr>
        <w:pStyle w:val="MyNL1"/>
      </w:pPr>
      <w:r>
        <w:tab/>
        <w:t>136.</w:t>
      </w:r>
      <w:r>
        <w:tab/>
        <w:t>If the reserve ratio is 5 percent, $1,000 of additional reserves can create</w:t>
      </w:r>
    </w:p>
    <w:p w14:paraId="11E666E5" w14:textId="77777777" w:rsidR="00000000" w:rsidRDefault="00000000">
      <w:pPr>
        <w:pStyle w:val="NLa"/>
      </w:pPr>
      <w:r>
        <w:t>a.</w:t>
      </w:r>
      <w:r>
        <w:tab/>
        <w:t>$200 of new money.</w:t>
      </w:r>
    </w:p>
    <w:p w14:paraId="4F062AF1" w14:textId="77777777" w:rsidR="00000000" w:rsidRDefault="00000000">
      <w:pPr>
        <w:pStyle w:val="NLa"/>
      </w:pPr>
      <w:r>
        <w:t>b.</w:t>
      </w:r>
      <w:r>
        <w:tab/>
        <w:t>$2,000 of new money.</w:t>
      </w:r>
    </w:p>
    <w:p w14:paraId="3AAA51E4" w14:textId="77777777" w:rsidR="00000000" w:rsidRDefault="00000000">
      <w:pPr>
        <w:pStyle w:val="NLa"/>
      </w:pPr>
      <w:r>
        <w:t>c.</w:t>
      </w:r>
      <w:r>
        <w:tab/>
        <w:t>$20,000 of new money.</w:t>
      </w:r>
    </w:p>
    <w:p w14:paraId="331478B6" w14:textId="77777777" w:rsidR="00000000" w:rsidRDefault="00000000">
      <w:pPr>
        <w:pStyle w:val="NLa"/>
      </w:pPr>
      <w:r>
        <w:t>d.</w:t>
      </w:r>
      <w:r>
        <w:tab/>
        <w:t>None of the above is correct.</w:t>
      </w:r>
    </w:p>
    <w:p w14:paraId="3367B2A3" w14:textId="77777777" w:rsidR="00000000" w:rsidRDefault="00000000">
      <w:pPr>
        <w:pStyle w:val="ANS1"/>
      </w:pPr>
      <w:r>
        <w:t>ANS: C</w:t>
      </w:r>
      <w:r>
        <w:tab/>
        <w:t>PTS: 1</w:t>
      </w:r>
      <w:r>
        <w:tab/>
        <w:t>DIF: 1</w:t>
      </w:r>
      <w:r>
        <w:tab/>
        <w:t>REF: 21-3</w:t>
      </w:r>
    </w:p>
    <w:p w14:paraId="2C3CECDC" w14:textId="77777777" w:rsidR="00000000" w:rsidRDefault="00000000">
      <w:pPr>
        <w:pStyle w:val="TOP"/>
      </w:pPr>
      <w:r>
        <w:t>TOP: Money multiplier</w:t>
      </w:r>
      <w:r>
        <w:tab/>
        <w:t>MSC: Applicative</w:t>
      </w:r>
    </w:p>
    <w:p w14:paraId="38577F00" w14:textId="77777777" w:rsidR="00000000" w:rsidRDefault="00000000">
      <w:pPr>
        <w:pStyle w:val="MyNL1"/>
      </w:pPr>
      <w:r>
        <w:tab/>
        <w:t>137.</w:t>
      </w:r>
      <w:r>
        <w:tab/>
        <w:t>If the reserve ratio is 8 percent, an additional $1,000 of reserves can increase the money supply by</w:t>
      </w:r>
    </w:p>
    <w:p w14:paraId="0FAFFCFE" w14:textId="77777777" w:rsidR="00000000" w:rsidRDefault="00000000">
      <w:pPr>
        <w:pStyle w:val="NLa"/>
      </w:pPr>
      <w:r>
        <w:t>a.</w:t>
      </w:r>
      <w:r>
        <w:tab/>
        <w:t>$6,400</w:t>
      </w:r>
    </w:p>
    <w:p w14:paraId="6D895584" w14:textId="77777777" w:rsidR="00000000" w:rsidRDefault="00000000">
      <w:pPr>
        <w:pStyle w:val="NLa"/>
      </w:pPr>
      <w:r>
        <w:t>b.</w:t>
      </w:r>
      <w:r>
        <w:tab/>
        <w:t>$8,000</w:t>
      </w:r>
    </w:p>
    <w:p w14:paraId="48A2A077" w14:textId="77777777" w:rsidR="00000000" w:rsidRDefault="00000000">
      <w:pPr>
        <w:pStyle w:val="NLa"/>
      </w:pPr>
      <w:r>
        <w:t>c.</w:t>
      </w:r>
      <w:r>
        <w:tab/>
        <w:t>$12,500</w:t>
      </w:r>
    </w:p>
    <w:p w14:paraId="21F2C448" w14:textId="77777777" w:rsidR="00000000" w:rsidRDefault="00000000">
      <w:pPr>
        <w:pStyle w:val="NLa"/>
      </w:pPr>
      <w:r>
        <w:t>d.</w:t>
      </w:r>
      <w:r>
        <w:tab/>
        <w:t>$20,000</w:t>
      </w:r>
    </w:p>
    <w:p w14:paraId="7960C9D5" w14:textId="77777777" w:rsidR="00000000" w:rsidRDefault="00000000">
      <w:pPr>
        <w:pStyle w:val="ANS1"/>
      </w:pPr>
      <w:r>
        <w:t>ANS: C</w:t>
      </w:r>
      <w:r>
        <w:tab/>
        <w:t>PTS: 1</w:t>
      </w:r>
      <w:r>
        <w:tab/>
        <w:t>DIF: 1</w:t>
      </w:r>
      <w:r>
        <w:tab/>
        <w:t>REF: 21-3</w:t>
      </w:r>
    </w:p>
    <w:p w14:paraId="112BDBC1" w14:textId="77777777" w:rsidR="00000000" w:rsidRDefault="00000000">
      <w:pPr>
        <w:pStyle w:val="TOP"/>
      </w:pPr>
      <w:r>
        <w:t>TOP: Money multiplier</w:t>
      </w:r>
      <w:r>
        <w:tab/>
        <w:t>MSC: Applicative</w:t>
      </w:r>
    </w:p>
    <w:p w14:paraId="5A9A39D4" w14:textId="77777777" w:rsidR="00000000" w:rsidRDefault="00000000">
      <w:pPr>
        <w:pStyle w:val="MyNL1"/>
      </w:pPr>
      <w:r>
        <w:tab/>
        <w:t>138.</w:t>
      </w:r>
      <w:r>
        <w:tab/>
        <w:t>If the reserve ratio is 10 percent, $1,000 of additional reserves can create</w:t>
      </w:r>
    </w:p>
    <w:p w14:paraId="69A95520" w14:textId="77777777" w:rsidR="00000000" w:rsidRDefault="00000000">
      <w:pPr>
        <w:pStyle w:val="NLa"/>
      </w:pPr>
      <w:r>
        <w:t>a.</w:t>
      </w:r>
      <w:r>
        <w:tab/>
        <w:t>$100 of new money.</w:t>
      </w:r>
    </w:p>
    <w:p w14:paraId="2033A809" w14:textId="77777777" w:rsidR="00000000" w:rsidRDefault="00000000">
      <w:pPr>
        <w:pStyle w:val="NLa"/>
      </w:pPr>
      <w:r>
        <w:t>b.</w:t>
      </w:r>
      <w:r>
        <w:tab/>
        <w:t>$1,000 of new money.</w:t>
      </w:r>
    </w:p>
    <w:p w14:paraId="78C21AF6" w14:textId="77777777" w:rsidR="00000000" w:rsidRDefault="00000000">
      <w:pPr>
        <w:pStyle w:val="NLa"/>
      </w:pPr>
      <w:r>
        <w:t>c.</w:t>
      </w:r>
      <w:r>
        <w:tab/>
        <w:t>$10,000 of new money.</w:t>
      </w:r>
    </w:p>
    <w:p w14:paraId="49914A53" w14:textId="77777777" w:rsidR="00000000" w:rsidRDefault="00000000">
      <w:pPr>
        <w:pStyle w:val="NLa"/>
      </w:pPr>
      <w:r>
        <w:t>d.</w:t>
      </w:r>
      <w:r>
        <w:tab/>
        <w:t>None of the above is correct.</w:t>
      </w:r>
    </w:p>
    <w:p w14:paraId="65DD2ED6" w14:textId="77777777" w:rsidR="00000000" w:rsidRDefault="00000000">
      <w:pPr>
        <w:pStyle w:val="ANS1"/>
      </w:pPr>
      <w:r>
        <w:t>ANS: C</w:t>
      </w:r>
      <w:r>
        <w:tab/>
        <w:t>PTS: 1</w:t>
      </w:r>
      <w:r>
        <w:tab/>
        <w:t>DIF: 1</w:t>
      </w:r>
      <w:r>
        <w:tab/>
        <w:t>REF: 21-3</w:t>
      </w:r>
    </w:p>
    <w:p w14:paraId="715ABC07" w14:textId="77777777" w:rsidR="00000000" w:rsidRDefault="00000000">
      <w:pPr>
        <w:pStyle w:val="TOP"/>
      </w:pPr>
      <w:r>
        <w:t>TOP: Money multiplier</w:t>
      </w:r>
      <w:r>
        <w:tab/>
        <w:t>MSC: Applicative</w:t>
      </w:r>
    </w:p>
    <w:p w14:paraId="40EC5526" w14:textId="77777777" w:rsidR="00000000" w:rsidRDefault="00000000">
      <w:pPr>
        <w:pStyle w:val="MyNL1"/>
      </w:pPr>
      <w:r>
        <w:tab/>
        <w:t>139.</w:t>
      </w:r>
      <w:r>
        <w:tab/>
        <w:t>If the reserve ratio is 10 percent, $1,000 of additional reserves can create</w:t>
      </w:r>
    </w:p>
    <w:p w14:paraId="458B6F57" w14:textId="77777777" w:rsidR="00000000" w:rsidRDefault="00000000">
      <w:pPr>
        <w:pStyle w:val="NLa"/>
      </w:pPr>
      <w:r>
        <w:t>a.</w:t>
      </w:r>
      <w:r>
        <w:tab/>
        <w:t>$11,000 of new money.</w:t>
      </w:r>
    </w:p>
    <w:p w14:paraId="113B42F6" w14:textId="77777777" w:rsidR="00000000" w:rsidRDefault="00000000">
      <w:pPr>
        <w:pStyle w:val="NLa"/>
      </w:pPr>
      <w:r>
        <w:t>b.</w:t>
      </w:r>
      <w:r>
        <w:tab/>
        <w:t>$10,000 of new money.</w:t>
      </w:r>
    </w:p>
    <w:p w14:paraId="29848F7D" w14:textId="77777777" w:rsidR="00000000" w:rsidRDefault="00000000">
      <w:pPr>
        <w:pStyle w:val="NLa"/>
      </w:pPr>
      <w:r>
        <w:t>c.</w:t>
      </w:r>
      <w:r>
        <w:tab/>
        <w:t>$9,000 of new money</w:t>
      </w:r>
    </w:p>
    <w:p w14:paraId="5D818A1F" w14:textId="77777777" w:rsidR="00000000" w:rsidRDefault="00000000">
      <w:pPr>
        <w:pStyle w:val="NLa"/>
      </w:pPr>
      <w:r>
        <w:t>d.</w:t>
      </w:r>
      <w:r>
        <w:tab/>
        <w:t>None of the above is correct.</w:t>
      </w:r>
    </w:p>
    <w:p w14:paraId="4D9CADB0" w14:textId="77777777" w:rsidR="00000000" w:rsidRDefault="00000000">
      <w:pPr>
        <w:pStyle w:val="ANS1"/>
      </w:pPr>
      <w:r>
        <w:t>ANS: B</w:t>
      </w:r>
      <w:r>
        <w:tab/>
        <w:t>PTS: 1</w:t>
      </w:r>
      <w:r>
        <w:tab/>
        <w:t>DIF: 1</w:t>
      </w:r>
      <w:r>
        <w:tab/>
        <w:t>REF: 21-3</w:t>
      </w:r>
    </w:p>
    <w:p w14:paraId="0EC01E65" w14:textId="77777777" w:rsidR="00000000" w:rsidRDefault="00000000">
      <w:pPr>
        <w:pStyle w:val="TOP"/>
      </w:pPr>
      <w:r>
        <w:t>TOP: Money multiplier</w:t>
      </w:r>
      <w:r>
        <w:tab/>
        <w:t>MSC: Applicative</w:t>
      </w:r>
    </w:p>
    <w:p w14:paraId="7B5AB9EA" w14:textId="77777777" w:rsidR="00000000" w:rsidRDefault="00000000">
      <w:pPr>
        <w:pStyle w:val="MyNL1"/>
      </w:pPr>
      <w:r>
        <w:tab/>
        <w:t>140.</w:t>
      </w:r>
      <w:r>
        <w:tab/>
        <w:t>If the reserve ratio is 10 percent, $1,000 of additional reserves can create</w:t>
      </w:r>
    </w:p>
    <w:p w14:paraId="629B532C" w14:textId="77777777" w:rsidR="00000000" w:rsidRDefault="00000000">
      <w:pPr>
        <w:pStyle w:val="NLa"/>
      </w:pPr>
      <w:r>
        <w:t>a.</w:t>
      </w:r>
      <w:r>
        <w:tab/>
        <w:t>$5,000 of new money.</w:t>
      </w:r>
    </w:p>
    <w:p w14:paraId="7BD2A0EA" w14:textId="77777777" w:rsidR="00000000" w:rsidRDefault="00000000">
      <w:pPr>
        <w:pStyle w:val="NLa"/>
      </w:pPr>
      <w:r>
        <w:t>b.</w:t>
      </w:r>
      <w:r>
        <w:tab/>
        <w:t>$9,000 of new money.</w:t>
      </w:r>
    </w:p>
    <w:p w14:paraId="5A741A5B" w14:textId="77777777" w:rsidR="00000000" w:rsidRDefault="00000000">
      <w:pPr>
        <w:pStyle w:val="NLa"/>
      </w:pPr>
      <w:r>
        <w:t>c.</w:t>
      </w:r>
      <w:r>
        <w:tab/>
        <w:t>$10,000 of new money.</w:t>
      </w:r>
    </w:p>
    <w:p w14:paraId="3323FDE2" w14:textId="77777777" w:rsidR="00000000" w:rsidRDefault="00000000">
      <w:pPr>
        <w:pStyle w:val="NLa"/>
      </w:pPr>
      <w:r>
        <w:t>d.</w:t>
      </w:r>
      <w:r>
        <w:tab/>
        <w:t>None of the above is correct.</w:t>
      </w:r>
    </w:p>
    <w:p w14:paraId="06CFA55D" w14:textId="77777777" w:rsidR="00000000" w:rsidRDefault="00000000">
      <w:pPr>
        <w:pStyle w:val="ANS1"/>
      </w:pPr>
      <w:r>
        <w:t>ANS: C</w:t>
      </w:r>
      <w:r>
        <w:tab/>
        <w:t>PTS: 1</w:t>
      </w:r>
      <w:r>
        <w:tab/>
        <w:t>DIF: 1</w:t>
      </w:r>
      <w:r>
        <w:tab/>
        <w:t>REF: 21-3</w:t>
      </w:r>
    </w:p>
    <w:p w14:paraId="6707A797" w14:textId="77777777" w:rsidR="00000000" w:rsidRDefault="00000000">
      <w:pPr>
        <w:pStyle w:val="TOP"/>
      </w:pPr>
      <w:r>
        <w:t>TOP: Money multiplier</w:t>
      </w:r>
      <w:r>
        <w:tab/>
        <w:t>MSC: Applicative</w:t>
      </w:r>
    </w:p>
    <w:p w14:paraId="2BB53EA6" w14:textId="77777777" w:rsidR="00000000" w:rsidRDefault="00000000">
      <w:pPr>
        <w:pStyle w:val="MyNL1"/>
      </w:pPr>
      <w:r>
        <w:tab/>
        <w:t>141.</w:t>
      </w:r>
      <w:r>
        <w:tab/>
        <w:t>If the reserve ratio is 12.5 percent, $1,000 of additional reserves can create</w:t>
      </w:r>
    </w:p>
    <w:p w14:paraId="63312445" w14:textId="77777777" w:rsidR="00000000" w:rsidRDefault="00000000">
      <w:pPr>
        <w:pStyle w:val="NLa"/>
      </w:pPr>
      <w:r>
        <w:t>a.</w:t>
      </w:r>
      <w:r>
        <w:tab/>
        <w:t>$8,000 of new money.</w:t>
      </w:r>
    </w:p>
    <w:p w14:paraId="6F494D38" w14:textId="77777777" w:rsidR="00000000" w:rsidRDefault="00000000">
      <w:pPr>
        <w:pStyle w:val="NLa"/>
      </w:pPr>
      <w:r>
        <w:t>b.</w:t>
      </w:r>
      <w:r>
        <w:tab/>
        <w:t>$12,500 of new money.</w:t>
      </w:r>
    </w:p>
    <w:p w14:paraId="6A245B98" w14:textId="77777777" w:rsidR="00000000" w:rsidRDefault="00000000">
      <w:pPr>
        <w:pStyle w:val="NLa"/>
      </w:pPr>
      <w:r>
        <w:t>c.</w:t>
      </w:r>
      <w:r>
        <w:tab/>
        <w:t>$25,000 of new money.</w:t>
      </w:r>
    </w:p>
    <w:p w14:paraId="0FDAD8F9" w14:textId="77777777" w:rsidR="00000000" w:rsidRDefault="00000000">
      <w:pPr>
        <w:pStyle w:val="NLa"/>
      </w:pPr>
      <w:r>
        <w:t>d.</w:t>
      </w:r>
      <w:r>
        <w:tab/>
        <w:t>None of the above is correct.</w:t>
      </w:r>
    </w:p>
    <w:p w14:paraId="59C27A82" w14:textId="77777777" w:rsidR="00000000" w:rsidRDefault="00000000">
      <w:pPr>
        <w:pStyle w:val="ANS1"/>
      </w:pPr>
      <w:r>
        <w:t>ANS: A</w:t>
      </w:r>
      <w:r>
        <w:tab/>
        <w:t>PTS: 1</w:t>
      </w:r>
      <w:r>
        <w:tab/>
        <w:t>DIF: 1</w:t>
      </w:r>
      <w:r>
        <w:tab/>
        <w:t>REF: 21-3</w:t>
      </w:r>
    </w:p>
    <w:p w14:paraId="14E2B3F5" w14:textId="77777777" w:rsidR="00000000" w:rsidRDefault="00000000">
      <w:pPr>
        <w:pStyle w:val="TOP"/>
      </w:pPr>
      <w:r>
        <w:t>TOP: Money multiplier</w:t>
      </w:r>
      <w:r>
        <w:tab/>
        <w:t>MSC: Applicative</w:t>
      </w:r>
    </w:p>
    <w:p w14:paraId="581E729A" w14:textId="77777777" w:rsidR="00000000" w:rsidRDefault="00000000">
      <w:pPr>
        <w:pStyle w:val="MyNL1"/>
      </w:pPr>
      <w:r>
        <w:tab/>
        <w:t>142.</w:t>
      </w:r>
      <w:r>
        <w:tab/>
        <w:t>If the reserve ratio is 12.5 percent, $1,000 of additional reserves can create</w:t>
      </w:r>
    </w:p>
    <w:p w14:paraId="231F6B6B" w14:textId="77777777" w:rsidR="00000000" w:rsidRDefault="00000000">
      <w:pPr>
        <w:pStyle w:val="NLa"/>
      </w:pPr>
      <w:r>
        <w:t>a.</w:t>
      </w:r>
      <w:r>
        <w:tab/>
        <w:t>$7,000 of new money.</w:t>
      </w:r>
    </w:p>
    <w:p w14:paraId="0768A9D0" w14:textId="77777777" w:rsidR="00000000" w:rsidRDefault="00000000">
      <w:pPr>
        <w:pStyle w:val="NLa"/>
      </w:pPr>
      <w:r>
        <w:t>b.</w:t>
      </w:r>
      <w:r>
        <w:tab/>
        <w:t>$8,000 of new money.</w:t>
      </w:r>
    </w:p>
    <w:p w14:paraId="55473E0B" w14:textId="77777777" w:rsidR="00000000" w:rsidRDefault="00000000">
      <w:pPr>
        <w:pStyle w:val="NLa"/>
      </w:pPr>
      <w:r>
        <w:t>c.</w:t>
      </w:r>
      <w:r>
        <w:tab/>
        <w:t>$11,500 of new money.</w:t>
      </w:r>
    </w:p>
    <w:p w14:paraId="29240FA7" w14:textId="77777777" w:rsidR="00000000" w:rsidRDefault="00000000">
      <w:pPr>
        <w:pStyle w:val="NLa"/>
      </w:pPr>
      <w:r>
        <w:t>d.</w:t>
      </w:r>
      <w:r>
        <w:tab/>
        <w:t>$12,500 of new money.</w:t>
      </w:r>
    </w:p>
    <w:p w14:paraId="67794378" w14:textId="77777777" w:rsidR="00000000" w:rsidRDefault="00000000">
      <w:pPr>
        <w:pStyle w:val="ANS1"/>
      </w:pPr>
      <w:r>
        <w:t>ANS: B</w:t>
      </w:r>
      <w:r>
        <w:tab/>
        <w:t>PTS: 1</w:t>
      </w:r>
      <w:r>
        <w:tab/>
        <w:t>DIF: 1</w:t>
      </w:r>
      <w:r>
        <w:tab/>
        <w:t>REF: 21-3</w:t>
      </w:r>
    </w:p>
    <w:p w14:paraId="321E4F93" w14:textId="77777777" w:rsidR="00000000" w:rsidRDefault="00000000">
      <w:pPr>
        <w:pStyle w:val="TOP"/>
      </w:pPr>
      <w:r>
        <w:t>TOP: Money multiplier</w:t>
      </w:r>
      <w:r>
        <w:tab/>
        <w:t>MSC: Applicative</w:t>
      </w:r>
    </w:p>
    <w:p w14:paraId="4FDF9357" w14:textId="77777777" w:rsidR="00000000" w:rsidRDefault="00000000">
      <w:pPr>
        <w:pStyle w:val="MyNL1"/>
      </w:pPr>
      <w:r>
        <w:tab/>
        <w:t>143.</w:t>
      </w:r>
      <w:r>
        <w:tab/>
        <w:t>Suppose that the Federal Reserve increases bank reserves and banks lend out some of these reserves, but at some point banks still have $5 million more they wish to lend out. If the required reserve ratio is 10%, how much more money can banks create if they lend out the remaining amount?</w:t>
      </w:r>
    </w:p>
    <w:p w14:paraId="4F2461BF" w14:textId="77777777" w:rsidR="00000000" w:rsidRDefault="00000000">
      <w:pPr>
        <w:pStyle w:val="NLa"/>
      </w:pPr>
      <w:r>
        <w:t>a.</w:t>
      </w:r>
      <w:r>
        <w:tab/>
        <w:t>$55 million</w:t>
      </w:r>
    </w:p>
    <w:p w14:paraId="41C6C0DE" w14:textId="77777777" w:rsidR="00000000" w:rsidRDefault="00000000">
      <w:pPr>
        <w:pStyle w:val="NLa"/>
      </w:pPr>
      <w:r>
        <w:t>b.</w:t>
      </w:r>
      <w:r>
        <w:tab/>
        <w:t>$50 million</w:t>
      </w:r>
    </w:p>
    <w:p w14:paraId="00E1CE62" w14:textId="77777777" w:rsidR="00000000" w:rsidRDefault="00000000">
      <w:pPr>
        <w:pStyle w:val="NLa"/>
      </w:pPr>
      <w:r>
        <w:t>c.</w:t>
      </w:r>
      <w:r>
        <w:tab/>
        <w:t>$45 million</w:t>
      </w:r>
    </w:p>
    <w:p w14:paraId="71B72EE2" w14:textId="77777777" w:rsidR="00000000" w:rsidRDefault="00000000">
      <w:pPr>
        <w:pStyle w:val="NLa"/>
      </w:pPr>
      <w:r>
        <w:t>d.</w:t>
      </w:r>
      <w:r>
        <w:tab/>
        <w:t>$40 million</w:t>
      </w:r>
    </w:p>
    <w:p w14:paraId="1B8E9788" w14:textId="77777777" w:rsidR="00000000" w:rsidRDefault="00000000">
      <w:pPr>
        <w:pStyle w:val="ANS1"/>
      </w:pPr>
      <w:r>
        <w:t>ANS: B</w:t>
      </w:r>
      <w:r>
        <w:tab/>
        <w:t>PTS: 1</w:t>
      </w:r>
      <w:r>
        <w:tab/>
        <w:t>DIF: 2</w:t>
      </w:r>
      <w:r>
        <w:tab/>
        <w:t>REF: 21-3</w:t>
      </w:r>
    </w:p>
    <w:p w14:paraId="4857EBFC" w14:textId="77777777" w:rsidR="00000000" w:rsidRDefault="00000000">
      <w:pPr>
        <w:pStyle w:val="TOP"/>
      </w:pPr>
      <w:r>
        <w:t>TOP: Money multiplier</w:t>
      </w:r>
      <w:r>
        <w:tab/>
        <w:t>MSC: Applicative</w:t>
      </w:r>
    </w:p>
    <w:p w14:paraId="7005097F" w14:textId="77777777" w:rsidR="00000000" w:rsidRDefault="00000000">
      <w:pPr>
        <w:pStyle w:val="MyNL1"/>
      </w:pPr>
      <w:r>
        <w:tab/>
        <w:t>144.</w:t>
      </w:r>
      <w:r>
        <w:tab/>
        <w:t>In Wellville, the money supply is $80,000 and reserves are $18,000. Assuming that people hold only deposits and no currency, and that banks hold only required reserves, the required reserve ratio is</w:t>
      </w:r>
    </w:p>
    <w:p w14:paraId="0C4A3D02" w14:textId="77777777" w:rsidR="00000000" w:rsidRDefault="00000000">
      <w:pPr>
        <w:pStyle w:val="NLa"/>
      </w:pPr>
      <w:r>
        <w:t>a.</w:t>
      </w:r>
      <w:r>
        <w:tab/>
        <w:t>29 percent.</w:t>
      </w:r>
    </w:p>
    <w:p w14:paraId="1713308C" w14:textId="77777777" w:rsidR="00000000" w:rsidRDefault="00000000">
      <w:pPr>
        <w:pStyle w:val="NLa"/>
      </w:pPr>
      <w:r>
        <w:t>b.</w:t>
      </w:r>
      <w:r>
        <w:tab/>
        <w:t>22.5 percent.</w:t>
      </w:r>
    </w:p>
    <w:p w14:paraId="563A34E3" w14:textId="77777777" w:rsidR="00000000" w:rsidRDefault="00000000">
      <w:pPr>
        <w:pStyle w:val="NLa"/>
      </w:pPr>
      <w:r>
        <w:t>c.</w:t>
      </w:r>
      <w:r>
        <w:tab/>
        <w:t>16 percent.</w:t>
      </w:r>
    </w:p>
    <w:p w14:paraId="120BD3FD" w14:textId="77777777" w:rsidR="00000000" w:rsidRDefault="00000000">
      <w:pPr>
        <w:pStyle w:val="NLa"/>
      </w:pPr>
      <w:r>
        <w:t>d.</w:t>
      </w:r>
      <w:r>
        <w:tab/>
        <w:t>None of the above is correct.</w:t>
      </w:r>
    </w:p>
    <w:p w14:paraId="6AD05D7C" w14:textId="77777777" w:rsidR="00000000" w:rsidRDefault="00000000">
      <w:pPr>
        <w:pStyle w:val="ANS1"/>
      </w:pPr>
      <w:r>
        <w:t>ANS: B</w:t>
      </w:r>
      <w:r>
        <w:tab/>
        <w:t>PTS: 1</w:t>
      </w:r>
      <w:r>
        <w:tab/>
        <w:t>DIF: 2</w:t>
      </w:r>
      <w:r>
        <w:tab/>
        <w:t>REF: 21-3</w:t>
      </w:r>
    </w:p>
    <w:p w14:paraId="569F5050" w14:textId="77777777" w:rsidR="00000000" w:rsidRDefault="00000000">
      <w:pPr>
        <w:pStyle w:val="TOP"/>
      </w:pPr>
      <w:r>
        <w:t>TOP: Money multiplier</w:t>
      </w:r>
      <w:r>
        <w:tab/>
        <w:t>MSC: Analytical</w:t>
      </w:r>
    </w:p>
    <w:p w14:paraId="38D8E70D" w14:textId="77777777" w:rsidR="00000000" w:rsidRDefault="00000000">
      <w:pPr>
        <w:pStyle w:val="MyNL1"/>
      </w:pPr>
      <w:r>
        <w:tab/>
        <w:t>145.</w:t>
      </w:r>
      <w:r>
        <w:tab/>
        <w:t>In Smallville, the money supply is $8 million and reserves are $1 million. Assuming that people hold only deposits and no currency, and that banks hold only required reserves, the required reserve ratio is</w:t>
      </w:r>
    </w:p>
    <w:p w14:paraId="7424BD54" w14:textId="77777777" w:rsidR="00000000" w:rsidRDefault="00000000">
      <w:pPr>
        <w:pStyle w:val="NLa"/>
      </w:pPr>
      <w:r>
        <w:t>a.</w:t>
      </w:r>
      <w:r>
        <w:tab/>
        <w:t>14%</w:t>
      </w:r>
    </w:p>
    <w:p w14:paraId="40803707" w14:textId="77777777" w:rsidR="00000000" w:rsidRDefault="00000000">
      <w:pPr>
        <w:pStyle w:val="NLa"/>
      </w:pPr>
      <w:r>
        <w:t>b.</w:t>
      </w:r>
      <w:r>
        <w:tab/>
        <w:t>12.5%</w:t>
      </w:r>
    </w:p>
    <w:p w14:paraId="11CBD698" w14:textId="77777777" w:rsidR="00000000" w:rsidRDefault="00000000">
      <w:pPr>
        <w:pStyle w:val="NLa"/>
      </w:pPr>
      <w:r>
        <w:t>c.</w:t>
      </w:r>
      <w:r>
        <w:tab/>
        <w:t>8%</w:t>
      </w:r>
    </w:p>
    <w:p w14:paraId="53F450E5" w14:textId="77777777" w:rsidR="00000000" w:rsidRDefault="00000000">
      <w:pPr>
        <w:pStyle w:val="NLa"/>
      </w:pPr>
      <w:r>
        <w:t>d.</w:t>
      </w:r>
      <w:r>
        <w:tab/>
        <w:t>None of the above is correct.</w:t>
      </w:r>
    </w:p>
    <w:p w14:paraId="5ED04C90" w14:textId="77777777" w:rsidR="00000000" w:rsidRDefault="00000000">
      <w:pPr>
        <w:pStyle w:val="ANS1"/>
      </w:pPr>
      <w:r>
        <w:t>ANS: B</w:t>
      </w:r>
      <w:r>
        <w:tab/>
        <w:t>PTS: 1</w:t>
      </w:r>
      <w:r>
        <w:tab/>
        <w:t>DIF: 2</w:t>
      </w:r>
      <w:r>
        <w:tab/>
        <w:t>REF: 21-3</w:t>
      </w:r>
    </w:p>
    <w:p w14:paraId="78161550" w14:textId="77777777" w:rsidR="00000000" w:rsidRDefault="00000000">
      <w:pPr>
        <w:pStyle w:val="TOP"/>
      </w:pPr>
      <w:r>
        <w:t>TOP: Money multiplier</w:t>
      </w:r>
      <w:r>
        <w:tab/>
        <w:t>MSC: Analytical</w:t>
      </w:r>
    </w:p>
    <w:p w14:paraId="023C9893" w14:textId="77777777" w:rsidR="00000000" w:rsidRDefault="00000000">
      <w:pPr>
        <w:pStyle w:val="MyNL1"/>
      </w:pPr>
      <w:r>
        <w:tab/>
        <w:t>146.</w:t>
      </w:r>
      <w:r>
        <w:tab/>
        <w:t xml:space="preserve">If the reserve ratio is 100 percent, depositing $500 of paper money in a bank </w:t>
      </w:r>
    </w:p>
    <w:p w14:paraId="69B5F247" w14:textId="77777777" w:rsidR="00000000" w:rsidRDefault="00000000">
      <w:pPr>
        <w:pStyle w:val="NLa"/>
      </w:pPr>
      <w:r>
        <w:t>a.</w:t>
      </w:r>
      <w:r>
        <w:tab/>
        <w:t>will eventually increase the money supply by $500.</w:t>
      </w:r>
    </w:p>
    <w:p w14:paraId="041C7473" w14:textId="77777777" w:rsidR="00000000" w:rsidRDefault="00000000">
      <w:pPr>
        <w:pStyle w:val="NLa"/>
      </w:pPr>
      <w:r>
        <w:t>b.</w:t>
      </w:r>
      <w:r>
        <w:tab/>
        <w:t>leave the size of the money supply unchanged.</w:t>
      </w:r>
    </w:p>
    <w:p w14:paraId="52AC2469" w14:textId="77777777" w:rsidR="00000000" w:rsidRDefault="00000000">
      <w:pPr>
        <w:pStyle w:val="NLa"/>
      </w:pPr>
      <w:r>
        <w:t>c.</w:t>
      </w:r>
      <w:r>
        <w:tab/>
        <w:t>will eventually decrease the size of the money supply by $500.</w:t>
      </w:r>
    </w:p>
    <w:p w14:paraId="30FDB8AC" w14:textId="77777777" w:rsidR="00000000" w:rsidRDefault="00000000">
      <w:pPr>
        <w:pStyle w:val="NLa"/>
      </w:pPr>
      <w:r>
        <w:t>d.</w:t>
      </w:r>
      <w:r>
        <w:tab/>
        <w:t>None of the above is correct.</w:t>
      </w:r>
    </w:p>
    <w:p w14:paraId="10A260E0" w14:textId="77777777" w:rsidR="00000000" w:rsidRDefault="00000000">
      <w:pPr>
        <w:pStyle w:val="ANS1"/>
      </w:pPr>
      <w:r>
        <w:t>ANS: B</w:t>
      </w:r>
      <w:r>
        <w:tab/>
        <w:t>PTS: 1</w:t>
      </w:r>
      <w:r>
        <w:tab/>
        <w:t>DIF: 2</w:t>
      </w:r>
      <w:r>
        <w:tab/>
        <w:t>REF: 21-3</w:t>
      </w:r>
    </w:p>
    <w:p w14:paraId="406B224E" w14:textId="77777777" w:rsidR="00000000" w:rsidRDefault="00000000">
      <w:pPr>
        <w:pStyle w:val="TOP"/>
      </w:pPr>
      <w:r>
        <w:t>TOP: Money multiplier</w:t>
      </w:r>
      <w:r>
        <w:tab/>
        <w:t>MSC: Applicative</w:t>
      </w:r>
    </w:p>
    <w:p w14:paraId="690FD543" w14:textId="77777777" w:rsidR="00000000" w:rsidRDefault="00000000">
      <w:pPr>
        <w:pStyle w:val="Txt"/>
        <w:spacing w:before="240"/>
        <w:ind w:left="0"/>
      </w:pPr>
      <w:r>
        <w:t>Meditorian Banking Statistics</w:t>
      </w:r>
    </w:p>
    <w:p w14:paraId="1F755DC2" w14:textId="77777777" w:rsidR="00000000" w:rsidRDefault="00000000">
      <w:pPr>
        <w:pStyle w:val="Txt"/>
      </w:pPr>
      <w:r>
        <w:t>The monetary policy of Meditor is determined by the Meditorian Central Bank. The local currency is the medit. Meditorian banks collectively hold 100 million medits of required reserves, 25 million medits of excess reserves, 250 million medits of Meditorian Treasury Bonds, and their customers hold 1,000 million medits of deposits. Meditorians prefer to use only demand deposits and so all currency is on deposit at the bank.</w:t>
      </w:r>
    </w:p>
    <w:p w14:paraId="749A9CF6" w14:textId="77777777" w:rsidR="00000000" w:rsidRDefault="00000000">
      <w:pPr>
        <w:pStyle w:val="MyNL1"/>
      </w:pPr>
      <w:r>
        <w:tab/>
        <w:t>147.</w:t>
      </w:r>
      <w:r>
        <w:tab/>
        <w:t xml:space="preserve">Refer to </w:t>
      </w:r>
      <w:r>
        <w:rPr>
          <w:b/>
        </w:rPr>
        <w:t xml:space="preserve">Meditorian Central Banking. </w:t>
      </w:r>
      <w:r>
        <w:t>Assume that banks desire to continue holding the same ratio of excess reserves to deposits. What is the required reserve ratio and what is the reserve ratio?</w:t>
      </w:r>
    </w:p>
    <w:p w14:paraId="6A848020" w14:textId="77777777" w:rsidR="00000000" w:rsidRDefault="00000000">
      <w:pPr>
        <w:pStyle w:val="NLa"/>
      </w:pPr>
      <w:r>
        <w:t>a.</w:t>
      </w:r>
      <w:r>
        <w:tab/>
        <w:t>2%, 8%</w:t>
      </w:r>
    </w:p>
    <w:p w14:paraId="78344814" w14:textId="77777777" w:rsidR="00000000" w:rsidRDefault="00000000">
      <w:pPr>
        <w:pStyle w:val="NLa"/>
      </w:pPr>
      <w:r>
        <w:t>b.</w:t>
      </w:r>
      <w:r>
        <w:tab/>
        <w:t>8%, 10%</w:t>
      </w:r>
    </w:p>
    <w:p w14:paraId="08BE1C28" w14:textId="77777777" w:rsidR="00000000" w:rsidRDefault="00000000">
      <w:pPr>
        <w:pStyle w:val="NLa"/>
      </w:pPr>
      <w:r>
        <w:t>c.</w:t>
      </w:r>
      <w:r>
        <w:tab/>
        <w:t>10%, 12.5%</w:t>
      </w:r>
    </w:p>
    <w:p w14:paraId="004AEBCC" w14:textId="77777777" w:rsidR="00000000" w:rsidRDefault="00000000">
      <w:pPr>
        <w:pStyle w:val="NLa"/>
      </w:pPr>
      <w:r>
        <w:t>d.</w:t>
      </w:r>
      <w:r>
        <w:tab/>
        <w:t>None of the above is correct.</w:t>
      </w:r>
    </w:p>
    <w:p w14:paraId="5544AC9A" w14:textId="77777777" w:rsidR="00000000" w:rsidRDefault="00000000">
      <w:pPr>
        <w:pStyle w:val="ANS1"/>
      </w:pPr>
      <w:r>
        <w:t>ANS: C</w:t>
      </w:r>
      <w:r>
        <w:tab/>
        <w:t>PTS: 1</w:t>
      </w:r>
      <w:r>
        <w:tab/>
        <w:t>DIF: 2</w:t>
      </w:r>
      <w:r>
        <w:tab/>
        <w:t>REF: 21-3</w:t>
      </w:r>
    </w:p>
    <w:p w14:paraId="469E7254" w14:textId="77777777" w:rsidR="00000000" w:rsidRDefault="00000000">
      <w:pPr>
        <w:pStyle w:val="TOP"/>
      </w:pPr>
      <w:r>
        <w:t>TOP: Reserve ratio</w:t>
      </w:r>
      <w:r>
        <w:tab/>
        <w:t>MSC: Applicative</w:t>
      </w:r>
    </w:p>
    <w:p w14:paraId="4794D556" w14:textId="77777777" w:rsidR="00000000" w:rsidRDefault="00000000">
      <w:pPr>
        <w:pStyle w:val="MyNL1"/>
      </w:pPr>
      <w:r>
        <w:tab/>
        <w:t>148.</w:t>
      </w:r>
      <w:r>
        <w:tab/>
        <w:t xml:space="preserve">Refer to </w:t>
      </w:r>
      <w:r>
        <w:rPr>
          <w:b/>
        </w:rPr>
        <w:t xml:space="preserve">Meditorian Central Banking. </w:t>
      </w:r>
      <w:r>
        <w:t>Assuming the only other thing Meditorian banks have on their balance sheets is loans, what is the value of existing loans made by Meditorian banks?</w:t>
      </w:r>
    </w:p>
    <w:p w14:paraId="33C90F65" w14:textId="77777777" w:rsidR="00000000" w:rsidRDefault="00000000">
      <w:pPr>
        <w:pStyle w:val="NLa"/>
      </w:pPr>
      <w:r>
        <w:t>a.</w:t>
      </w:r>
      <w:r>
        <w:tab/>
        <w:t>625 million medits</w:t>
      </w:r>
    </w:p>
    <w:p w14:paraId="436076A6" w14:textId="77777777" w:rsidR="00000000" w:rsidRDefault="00000000">
      <w:pPr>
        <w:pStyle w:val="NLa"/>
      </w:pPr>
      <w:r>
        <w:t>b.</w:t>
      </w:r>
      <w:r>
        <w:tab/>
        <w:t>875 million medits</w:t>
      </w:r>
    </w:p>
    <w:p w14:paraId="66B499CA" w14:textId="77777777" w:rsidR="00000000" w:rsidRDefault="00000000">
      <w:pPr>
        <w:pStyle w:val="NLa"/>
      </w:pPr>
      <w:r>
        <w:t>c.</w:t>
      </w:r>
      <w:r>
        <w:tab/>
        <w:t>1,125 million medits</w:t>
      </w:r>
    </w:p>
    <w:p w14:paraId="397CD245" w14:textId="77777777" w:rsidR="00000000" w:rsidRDefault="00000000">
      <w:pPr>
        <w:pStyle w:val="NLa"/>
      </w:pPr>
      <w:r>
        <w:t>d.</w:t>
      </w:r>
      <w:r>
        <w:tab/>
        <w:t>None of the above is correct.</w:t>
      </w:r>
    </w:p>
    <w:p w14:paraId="049B6C86" w14:textId="77777777" w:rsidR="00000000" w:rsidRDefault="00000000">
      <w:pPr>
        <w:pStyle w:val="ANS1"/>
      </w:pPr>
      <w:r>
        <w:t>ANS: A</w:t>
      </w:r>
      <w:r>
        <w:tab/>
        <w:t>PTS: 1</w:t>
      </w:r>
      <w:r>
        <w:tab/>
        <w:t>DIF: 3</w:t>
      </w:r>
      <w:r>
        <w:tab/>
        <w:t>REF: 21-3</w:t>
      </w:r>
    </w:p>
    <w:p w14:paraId="599F00C8" w14:textId="77777777" w:rsidR="00000000" w:rsidRDefault="00000000">
      <w:pPr>
        <w:pStyle w:val="TOP"/>
      </w:pPr>
      <w:r>
        <w:t>TOP: Reserve ratio</w:t>
      </w:r>
      <w:r>
        <w:tab/>
        <w:t>MSC: Applicative</w:t>
      </w:r>
    </w:p>
    <w:p w14:paraId="43EDEA06" w14:textId="77777777" w:rsidR="00000000" w:rsidRDefault="00000000">
      <w:pPr>
        <w:pStyle w:val="MyNL1"/>
      </w:pPr>
      <w:r>
        <w:tab/>
        <w:t>149.</w:t>
      </w:r>
      <w:r>
        <w:tab/>
        <w:t xml:space="preserve">Refer to </w:t>
      </w:r>
      <w:r>
        <w:rPr>
          <w:b/>
        </w:rPr>
        <w:t xml:space="preserve">Meditorian Central Banking. </w:t>
      </w:r>
      <w:r>
        <w:t xml:space="preserve">Suppose that the Central Bank of Meditor loaned the banks of Meditor 5 million medits. Suppose also that both the required reserve ratio and the percentage of deposits held as excess reserves stay the same. By how much would the money supply of Meditor change? </w:t>
      </w:r>
    </w:p>
    <w:p w14:paraId="1937BB34" w14:textId="77777777" w:rsidR="00000000" w:rsidRDefault="00000000">
      <w:pPr>
        <w:pStyle w:val="NLa"/>
      </w:pPr>
      <w:r>
        <w:t>a.</w:t>
      </w:r>
      <w:r>
        <w:tab/>
        <w:t>60 million medits</w:t>
      </w:r>
    </w:p>
    <w:p w14:paraId="0A157743" w14:textId="77777777" w:rsidR="00000000" w:rsidRDefault="00000000">
      <w:pPr>
        <w:pStyle w:val="NLa"/>
      </w:pPr>
      <w:r>
        <w:t>b.</w:t>
      </w:r>
      <w:r>
        <w:tab/>
        <w:t>50 million medits</w:t>
      </w:r>
    </w:p>
    <w:p w14:paraId="748CEFBF" w14:textId="77777777" w:rsidR="00000000" w:rsidRDefault="00000000">
      <w:pPr>
        <w:pStyle w:val="NLa"/>
      </w:pPr>
      <w:r>
        <w:t>c.</w:t>
      </w:r>
      <w:r>
        <w:tab/>
        <w:t>40 million medits</w:t>
      </w:r>
    </w:p>
    <w:p w14:paraId="5DD66B3F" w14:textId="77777777" w:rsidR="00000000" w:rsidRDefault="00000000">
      <w:pPr>
        <w:pStyle w:val="NLa"/>
      </w:pPr>
      <w:r>
        <w:t>d.</w:t>
      </w:r>
      <w:r>
        <w:tab/>
        <w:t>None of the above is correct.</w:t>
      </w:r>
    </w:p>
    <w:p w14:paraId="05DD2948" w14:textId="77777777" w:rsidR="00000000" w:rsidRDefault="00000000">
      <w:pPr>
        <w:pStyle w:val="ANS1"/>
      </w:pPr>
      <w:r>
        <w:t>ANS: C</w:t>
      </w:r>
      <w:r>
        <w:tab/>
        <w:t>PTS: 1</w:t>
      </w:r>
      <w:r>
        <w:tab/>
        <w:t>DIF: 3</w:t>
      </w:r>
      <w:r>
        <w:tab/>
        <w:t>REF: 21-3</w:t>
      </w:r>
    </w:p>
    <w:p w14:paraId="10855705" w14:textId="77777777" w:rsidR="00000000" w:rsidRDefault="00000000">
      <w:pPr>
        <w:pStyle w:val="TOP"/>
      </w:pPr>
      <w:r>
        <w:t>TOP: Reserve ratio</w:t>
      </w:r>
      <w:r>
        <w:tab/>
        <w:t>MSC: Applicative</w:t>
      </w:r>
    </w:p>
    <w:p w14:paraId="66682691" w14:textId="77777777" w:rsidR="00000000" w:rsidRDefault="00000000">
      <w:pPr>
        <w:pStyle w:val="MyNL1"/>
      </w:pPr>
      <w:r>
        <w:tab/>
        <w:t>150.</w:t>
      </w:r>
      <w:r>
        <w:tab/>
        <w:t xml:space="preserve">Refer to </w:t>
      </w:r>
      <w:r>
        <w:rPr>
          <w:b/>
        </w:rPr>
        <w:t xml:space="preserve">Meditorian Banking Statistics. </w:t>
      </w:r>
      <w:r>
        <w:t xml:space="preserve">Suppose that the Central Bank of Meditor purchases 25 million medits of Meditorian Treasury Bonds from banks. Suppose also that both the required reserve ratio and the percentage of deposits held as excess reserves stay the same. By how much would the money supply of Meditor change? </w:t>
      </w:r>
    </w:p>
    <w:p w14:paraId="449C7B04" w14:textId="77777777" w:rsidR="00000000" w:rsidRDefault="00000000">
      <w:pPr>
        <w:pStyle w:val="NLa"/>
      </w:pPr>
      <w:r>
        <w:t>a.</w:t>
      </w:r>
      <w:r>
        <w:tab/>
        <w:t>200 million medits</w:t>
      </w:r>
    </w:p>
    <w:p w14:paraId="42282956" w14:textId="77777777" w:rsidR="00000000" w:rsidRDefault="00000000">
      <w:pPr>
        <w:pStyle w:val="NLa"/>
      </w:pPr>
      <w:r>
        <w:t>b.</w:t>
      </w:r>
      <w:r>
        <w:tab/>
        <w:t>150 million medits</w:t>
      </w:r>
    </w:p>
    <w:p w14:paraId="19C69CC4" w14:textId="77777777" w:rsidR="00000000" w:rsidRDefault="00000000">
      <w:pPr>
        <w:pStyle w:val="NLa"/>
      </w:pPr>
      <w:r>
        <w:t>c.</w:t>
      </w:r>
      <w:r>
        <w:tab/>
        <w:t>100 million medits</w:t>
      </w:r>
    </w:p>
    <w:p w14:paraId="7378BA7B" w14:textId="77777777" w:rsidR="00000000" w:rsidRDefault="00000000">
      <w:pPr>
        <w:pStyle w:val="NLa"/>
      </w:pPr>
      <w:r>
        <w:t>d.</w:t>
      </w:r>
      <w:r>
        <w:tab/>
        <w:t>None of the above is correct.</w:t>
      </w:r>
    </w:p>
    <w:p w14:paraId="7996F21F" w14:textId="77777777" w:rsidR="00000000" w:rsidRDefault="00000000">
      <w:pPr>
        <w:pStyle w:val="ANS1"/>
      </w:pPr>
      <w:r>
        <w:t>ANS: A</w:t>
      </w:r>
      <w:r>
        <w:tab/>
        <w:t>PTS: 1</w:t>
      </w:r>
      <w:r>
        <w:tab/>
        <w:t>DIF: 3</w:t>
      </w:r>
      <w:r>
        <w:tab/>
        <w:t>REF: 21-3</w:t>
      </w:r>
    </w:p>
    <w:p w14:paraId="2ED38FC4" w14:textId="77777777" w:rsidR="00000000" w:rsidRDefault="00000000">
      <w:pPr>
        <w:pStyle w:val="TOP"/>
      </w:pPr>
      <w:r>
        <w:t>TOP: Reserve ratio</w:t>
      </w:r>
      <w:r>
        <w:tab/>
        <w:t>MSC: Applicative</w:t>
      </w:r>
    </w:p>
    <w:p w14:paraId="053F1977" w14:textId="77777777" w:rsidR="00000000" w:rsidRDefault="00000000">
      <w:pPr>
        <w:pStyle w:val="MyNL1"/>
      </w:pPr>
      <w:r>
        <w:tab/>
        <w:t>151.</w:t>
      </w:r>
      <w:r>
        <w:tab/>
        <w:t xml:space="preserve">Refer to </w:t>
      </w:r>
      <w:r>
        <w:rPr>
          <w:b/>
        </w:rPr>
        <w:t xml:space="preserve">Meditorian Banking Statistics. </w:t>
      </w:r>
      <w:r>
        <w:t xml:space="preserve">Suppose that the Central Bank of Meditor changes the reserve requirement ratio to 2.5%. Suppose also that both the required reserve ratio and the percentage of deposits held as excess reserves stay the same. By how much would the money supply of Meditor change? </w:t>
      </w:r>
    </w:p>
    <w:p w14:paraId="60C093BD" w14:textId="77777777" w:rsidR="00000000" w:rsidRDefault="00000000">
      <w:pPr>
        <w:pStyle w:val="NLa"/>
      </w:pPr>
      <w:r>
        <w:t>a.</w:t>
      </w:r>
      <w:r>
        <w:tab/>
        <w:t>625 million medits</w:t>
      </w:r>
    </w:p>
    <w:p w14:paraId="56F0ABA0" w14:textId="77777777" w:rsidR="00000000" w:rsidRDefault="00000000">
      <w:pPr>
        <w:pStyle w:val="NLa"/>
      </w:pPr>
      <w:r>
        <w:t>b.</w:t>
      </w:r>
      <w:r>
        <w:tab/>
        <w:t>1,250 million medits</w:t>
      </w:r>
    </w:p>
    <w:p w14:paraId="69F4FD87" w14:textId="77777777" w:rsidR="00000000" w:rsidRDefault="00000000">
      <w:pPr>
        <w:pStyle w:val="NLa"/>
      </w:pPr>
      <w:r>
        <w:t>c.</w:t>
      </w:r>
      <w:r>
        <w:tab/>
        <w:t>2,500 million medits</w:t>
      </w:r>
    </w:p>
    <w:p w14:paraId="76AF0D2A" w14:textId="77777777" w:rsidR="00000000" w:rsidRDefault="00000000">
      <w:pPr>
        <w:pStyle w:val="NLa"/>
      </w:pPr>
      <w:r>
        <w:t>d.</w:t>
      </w:r>
      <w:r>
        <w:tab/>
        <w:t>None of the above is correct.</w:t>
      </w:r>
    </w:p>
    <w:p w14:paraId="3498FE64" w14:textId="77777777" w:rsidR="00000000" w:rsidRDefault="00000000">
      <w:pPr>
        <w:pStyle w:val="ANS1"/>
      </w:pPr>
      <w:r>
        <w:t>ANS: C</w:t>
      </w:r>
      <w:r>
        <w:tab/>
        <w:t>PTS: 1</w:t>
      </w:r>
      <w:r>
        <w:tab/>
        <w:t>DIF: 3</w:t>
      </w:r>
      <w:r>
        <w:tab/>
        <w:t>REF: 21-3</w:t>
      </w:r>
    </w:p>
    <w:p w14:paraId="6C641F29" w14:textId="77777777" w:rsidR="00000000" w:rsidRDefault="00000000">
      <w:pPr>
        <w:pStyle w:val="TOP"/>
      </w:pPr>
      <w:r>
        <w:t>TOP: Reserve ratio</w:t>
      </w:r>
      <w:r>
        <w:tab/>
        <w:t>MSC: Applicative</w:t>
      </w:r>
    </w:p>
    <w:p w14:paraId="580C6A1E" w14:textId="77777777" w:rsidR="00000000" w:rsidRDefault="00000000">
      <w:pPr>
        <w:pStyle w:val="Txt"/>
        <w:spacing w:before="240"/>
        <w:ind w:left="0"/>
      </w:pPr>
      <w:r>
        <w:t>Tazian Banking Statistics</w:t>
      </w:r>
    </w:p>
    <w:p w14:paraId="6F4FF569" w14:textId="77777777" w:rsidR="00000000" w:rsidRDefault="00000000">
      <w:pPr>
        <w:pStyle w:val="Txt"/>
      </w:pPr>
      <w:r>
        <w:t>The Monetary Policy of Tazi is controlled by the country’s central bank known as the Bank of Tazi. The local unit of currency is the Taz. Aggregate banking statistics show that collectively the banks of Tazi hold 300 million Tazes of required reserves, 75 million Tazes of excess reserves, have issued 7,500 million Tazes of deposits, and hold 225 million Tazes of Tazian Treasury bonds. Tazians prefer to use only demand deposits and so all currency is on deposit at the bank.</w:t>
      </w:r>
    </w:p>
    <w:p w14:paraId="6986A84A" w14:textId="77777777" w:rsidR="00000000" w:rsidRDefault="00000000">
      <w:pPr>
        <w:pStyle w:val="MyNL1"/>
      </w:pPr>
      <w:r>
        <w:tab/>
        <w:t>152.</w:t>
      </w:r>
      <w:r>
        <w:tab/>
        <w:t xml:space="preserve">Refer to </w:t>
      </w:r>
      <w:r>
        <w:rPr>
          <w:b/>
        </w:rPr>
        <w:t xml:space="preserve">Tazian Banking Statistics. </w:t>
      </w:r>
      <w:r>
        <w:t>Assume that banks desire to continue holding the same ratio of excess reserves to deposits. What is the required reserve ratio and the reserve ratio for Tazian Banks?</w:t>
      </w:r>
    </w:p>
    <w:p w14:paraId="6DF3157E" w14:textId="77777777" w:rsidR="00000000" w:rsidRDefault="00000000">
      <w:pPr>
        <w:pStyle w:val="NLa"/>
      </w:pPr>
      <w:r>
        <w:t>a.</w:t>
      </w:r>
      <w:r>
        <w:tab/>
        <w:t>5%, 8%</w:t>
      </w:r>
    </w:p>
    <w:p w14:paraId="218C7138" w14:textId="77777777" w:rsidR="00000000" w:rsidRDefault="00000000">
      <w:pPr>
        <w:pStyle w:val="NLa"/>
      </w:pPr>
      <w:r>
        <w:t>b.</w:t>
      </w:r>
      <w:r>
        <w:tab/>
        <w:t>4%, 8%</w:t>
      </w:r>
    </w:p>
    <w:p w14:paraId="23E0414B" w14:textId="77777777" w:rsidR="00000000" w:rsidRDefault="00000000">
      <w:pPr>
        <w:pStyle w:val="NLa"/>
      </w:pPr>
      <w:r>
        <w:t>c.</w:t>
      </w:r>
      <w:r>
        <w:tab/>
        <w:t>4%, 5%</w:t>
      </w:r>
    </w:p>
    <w:p w14:paraId="6D35ACD1" w14:textId="77777777" w:rsidR="00000000" w:rsidRDefault="00000000">
      <w:pPr>
        <w:pStyle w:val="NLa"/>
      </w:pPr>
      <w:r>
        <w:t>d.</w:t>
      </w:r>
      <w:r>
        <w:tab/>
        <w:t>None of the above is correct.</w:t>
      </w:r>
    </w:p>
    <w:p w14:paraId="3F33AE36" w14:textId="77777777" w:rsidR="00000000" w:rsidRDefault="00000000">
      <w:pPr>
        <w:pStyle w:val="ANS1"/>
      </w:pPr>
      <w:r>
        <w:t>ANS: C</w:t>
      </w:r>
      <w:r>
        <w:tab/>
        <w:t>PTS: 1</w:t>
      </w:r>
      <w:r>
        <w:tab/>
        <w:t>DIF: 2</w:t>
      </w:r>
      <w:r>
        <w:tab/>
        <w:t>REF: 21-3</w:t>
      </w:r>
    </w:p>
    <w:p w14:paraId="3CAF10D4" w14:textId="77777777" w:rsidR="00000000" w:rsidRDefault="00000000">
      <w:pPr>
        <w:pStyle w:val="TOP"/>
      </w:pPr>
      <w:r>
        <w:t>TOP: Reserve ratio</w:t>
      </w:r>
      <w:r>
        <w:tab/>
        <w:t>MSC: Applicative</w:t>
      </w:r>
    </w:p>
    <w:p w14:paraId="23256C3C" w14:textId="77777777" w:rsidR="00000000" w:rsidRDefault="00000000">
      <w:pPr>
        <w:pStyle w:val="MyNL1"/>
      </w:pPr>
      <w:r>
        <w:tab/>
        <w:t>153.</w:t>
      </w:r>
      <w:r>
        <w:tab/>
        <w:t xml:space="preserve">Refer to </w:t>
      </w:r>
      <w:r>
        <w:rPr>
          <w:b/>
        </w:rPr>
        <w:t xml:space="preserve">Tazian Banking Statistics. </w:t>
      </w:r>
      <w:r>
        <w:t>Assuming the only other thing Tazian banks have on their balance sheets is loans, what is the value of existing loans made by Tazian banks?</w:t>
      </w:r>
    </w:p>
    <w:p w14:paraId="6DB5FDC1" w14:textId="77777777" w:rsidR="00000000" w:rsidRDefault="00000000">
      <w:pPr>
        <w:pStyle w:val="NLa"/>
      </w:pPr>
      <w:r>
        <w:t>a.</w:t>
      </w:r>
      <w:r>
        <w:tab/>
        <w:t>6,900 million Tazes</w:t>
      </w:r>
    </w:p>
    <w:p w14:paraId="79D4CBA6" w14:textId="77777777" w:rsidR="00000000" w:rsidRDefault="00000000">
      <w:pPr>
        <w:pStyle w:val="NLa"/>
      </w:pPr>
      <w:r>
        <w:t>b.</w:t>
      </w:r>
      <w:r>
        <w:tab/>
        <w:t>7,125 million Tazes</w:t>
      </w:r>
    </w:p>
    <w:p w14:paraId="739586ED" w14:textId="77777777" w:rsidR="00000000" w:rsidRDefault="00000000">
      <w:pPr>
        <w:pStyle w:val="NLa"/>
      </w:pPr>
      <w:r>
        <w:t>c.</w:t>
      </w:r>
      <w:r>
        <w:tab/>
        <w:t>7,350 million Tazes</w:t>
      </w:r>
    </w:p>
    <w:p w14:paraId="4A663A64" w14:textId="77777777" w:rsidR="00000000" w:rsidRDefault="00000000">
      <w:pPr>
        <w:pStyle w:val="NLa"/>
      </w:pPr>
      <w:r>
        <w:t>d.</w:t>
      </w:r>
      <w:r>
        <w:tab/>
        <w:t>None of the above is correct.</w:t>
      </w:r>
    </w:p>
    <w:p w14:paraId="4EDAF7C0" w14:textId="77777777" w:rsidR="00000000" w:rsidRDefault="00000000">
      <w:pPr>
        <w:pStyle w:val="ANS1"/>
      </w:pPr>
      <w:r>
        <w:t>ANS: A</w:t>
      </w:r>
      <w:r>
        <w:tab/>
        <w:t>PTS: 1</w:t>
      </w:r>
      <w:r>
        <w:tab/>
        <w:t>DIF: 2</w:t>
      </w:r>
      <w:r>
        <w:tab/>
        <w:t>REF: 21-3</w:t>
      </w:r>
    </w:p>
    <w:p w14:paraId="415F7065" w14:textId="77777777" w:rsidR="00000000" w:rsidRDefault="00000000">
      <w:pPr>
        <w:pStyle w:val="TOP"/>
      </w:pPr>
      <w:r>
        <w:t>TOP: Reserve ratio</w:t>
      </w:r>
      <w:r>
        <w:tab/>
        <w:t>MSC: Applicative</w:t>
      </w:r>
    </w:p>
    <w:p w14:paraId="05679EE6" w14:textId="77777777" w:rsidR="00000000" w:rsidRDefault="00000000">
      <w:pPr>
        <w:pStyle w:val="MyNL1"/>
      </w:pPr>
      <w:r>
        <w:tab/>
        <w:t>154.</w:t>
      </w:r>
      <w:r>
        <w:tab/>
        <w:t xml:space="preserve">Refer to </w:t>
      </w:r>
      <w:r>
        <w:rPr>
          <w:b/>
        </w:rPr>
        <w:t xml:space="preserve">Tazian Banking Statistics. </w:t>
      </w:r>
      <w:r>
        <w:t>Suppose that the Bank of Tazi loaned the banks of Tazi 10 million Tazes. Suppose also that both the required reserve ratio and the percentage of deposits held as excess reserves stay the same. By how much would the money supply change?</w:t>
      </w:r>
    </w:p>
    <w:p w14:paraId="7347869D" w14:textId="77777777" w:rsidR="00000000" w:rsidRDefault="00000000">
      <w:pPr>
        <w:pStyle w:val="NLa"/>
      </w:pPr>
      <w:r>
        <w:t>a.</w:t>
      </w:r>
      <w:r>
        <w:tab/>
        <w:t>250 million Tazes</w:t>
      </w:r>
    </w:p>
    <w:p w14:paraId="1A04238F" w14:textId="77777777" w:rsidR="00000000" w:rsidRDefault="00000000">
      <w:pPr>
        <w:pStyle w:val="NLa"/>
      </w:pPr>
      <w:r>
        <w:t>b.</w:t>
      </w:r>
      <w:r>
        <w:tab/>
        <w:t>200 million Tazes</w:t>
      </w:r>
    </w:p>
    <w:p w14:paraId="2BD4D56E" w14:textId="77777777" w:rsidR="00000000" w:rsidRDefault="00000000">
      <w:pPr>
        <w:pStyle w:val="NLa"/>
      </w:pPr>
      <w:r>
        <w:t>c.</w:t>
      </w:r>
      <w:r>
        <w:tab/>
        <w:t>125 million Tazes</w:t>
      </w:r>
    </w:p>
    <w:p w14:paraId="1F0CA472" w14:textId="77777777" w:rsidR="00000000" w:rsidRDefault="00000000">
      <w:pPr>
        <w:pStyle w:val="NLa"/>
      </w:pPr>
      <w:r>
        <w:t>d.</w:t>
      </w:r>
      <w:r>
        <w:tab/>
        <w:t>None of the above is correct.</w:t>
      </w:r>
    </w:p>
    <w:p w14:paraId="430D67D4" w14:textId="77777777" w:rsidR="00000000" w:rsidRDefault="00000000">
      <w:pPr>
        <w:pStyle w:val="ANS1"/>
      </w:pPr>
      <w:r>
        <w:t>ANS: B</w:t>
      </w:r>
      <w:r>
        <w:tab/>
        <w:t>PTS: 1</w:t>
      </w:r>
      <w:r>
        <w:tab/>
        <w:t>DIF: 2</w:t>
      </w:r>
      <w:r>
        <w:tab/>
        <w:t>REF: 21-3</w:t>
      </w:r>
    </w:p>
    <w:p w14:paraId="7455159E" w14:textId="77777777" w:rsidR="00000000" w:rsidRDefault="00000000">
      <w:pPr>
        <w:pStyle w:val="TOP"/>
      </w:pPr>
      <w:r>
        <w:t>TOP: Reserve ratio</w:t>
      </w:r>
      <w:r>
        <w:tab/>
        <w:t>MSC: Applicative</w:t>
      </w:r>
    </w:p>
    <w:p w14:paraId="7F2B33EC" w14:textId="77777777" w:rsidR="00000000" w:rsidRDefault="00000000">
      <w:pPr>
        <w:pStyle w:val="MyNL1"/>
      </w:pPr>
      <w:r>
        <w:tab/>
        <w:t>155.</w:t>
      </w:r>
      <w:r>
        <w:tab/>
        <w:t xml:space="preserve">Refer to </w:t>
      </w:r>
      <w:r>
        <w:rPr>
          <w:b/>
        </w:rPr>
        <w:t xml:space="preserve">Tazian Banking Statistics. </w:t>
      </w:r>
      <w:r>
        <w:t>Suppose that the Bank of Tazi purchased 50 million Tazes of Tazian Treasury Bonds from the banks. Suppose also that both the required reserve ratio and the percentage of deposits held as excess reserves stay the same. By how much does the money supply change?</w:t>
      </w:r>
    </w:p>
    <w:p w14:paraId="3773E9BC" w14:textId="77777777" w:rsidR="00000000" w:rsidRDefault="00000000">
      <w:pPr>
        <w:pStyle w:val="NLa"/>
      </w:pPr>
      <w:r>
        <w:t>a.</w:t>
      </w:r>
      <w:r>
        <w:tab/>
        <w:t>625 million Tazes</w:t>
      </w:r>
    </w:p>
    <w:p w14:paraId="74DA94A8" w14:textId="77777777" w:rsidR="00000000" w:rsidRDefault="00000000">
      <w:pPr>
        <w:pStyle w:val="NLa"/>
      </w:pPr>
      <w:r>
        <w:t>b.</w:t>
      </w:r>
      <w:r>
        <w:tab/>
        <w:t>1,000 million Tazes</w:t>
      </w:r>
    </w:p>
    <w:p w14:paraId="0085D630" w14:textId="77777777" w:rsidR="00000000" w:rsidRDefault="00000000">
      <w:pPr>
        <w:pStyle w:val="NLa"/>
      </w:pPr>
      <w:r>
        <w:t>c.</w:t>
      </w:r>
      <w:r>
        <w:tab/>
        <w:t>1,250 million Tazes</w:t>
      </w:r>
    </w:p>
    <w:p w14:paraId="2976AB4F" w14:textId="77777777" w:rsidR="00000000" w:rsidRDefault="00000000">
      <w:pPr>
        <w:pStyle w:val="NLa"/>
      </w:pPr>
      <w:r>
        <w:t>d.</w:t>
      </w:r>
      <w:r>
        <w:tab/>
        <w:t>None of the above is correct.</w:t>
      </w:r>
    </w:p>
    <w:p w14:paraId="4896AE32" w14:textId="77777777" w:rsidR="00000000" w:rsidRDefault="00000000">
      <w:pPr>
        <w:pStyle w:val="ANS1"/>
      </w:pPr>
      <w:r>
        <w:t>ANS: B</w:t>
      </w:r>
      <w:r>
        <w:tab/>
        <w:t>PTS: 1</w:t>
      </w:r>
      <w:r>
        <w:tab/>
        <w:t>DIF: 2</w:t>
      </w:r>
      <w:r>
        <w:tab/>
        <w:t>REF: 21-3</w:t>
      </w:r>
    </w:p>
    <w:p w14:paraId="57A597DB" w14:textId="77777777" w:rsidR="00000000" w:rsidRDefault="00000000">
      <w:pPr>
        <w:pStyle w:val="TOP"/>
      </w:pPr>
      <w:r>
        <w:t>TOP: Reserve ratio</w:t>
      </w:r>
      <w:r>
        <w:tab/>
        <w:t>MSC: Applicative</w:t>
      </w:r>
    </w:p>
    <w:p w14:paraId="06BF8D12" w14:textId="77777777" w:rsidR="00000000" w:rsidRDefault="00000000">
      <w:pPr>
        <w:pStyle w:val="MyNL1"/>
      </w:pPr>
      <w:r>
        <w:tab/>
        <w:t>156.</w:t>
      </w:r>
      <w:r>
        <w:tab/>
        <w:t xml:space="preserve">Refer to </w:t>
      </w:r>
      <w:r>
        <w:rPr>
          <w:b/>
        </w:rPr>
        <w:t xml:space="preserve">Tazian Banking Statistics. </w:t>
      </w:r>
      <w:r>
        <w:t>Suppose that the Bank of Tazi changes the reserve requirement ratio to 3%. Assuming that the banks still want to hold the same percentage of excess reserves what is the value of the money supply after the change in the reserve requirement ratio?</w:t>
      </w:r>
    </w:p>
    <w:p w14:paraId="7D939D37" w14:textId="77777777" w:rsidR="00000000" w:rsidRDefault="00000000">
      <w:pPr>
        <w:pStyle w:val="NLa"/>
      </w:pPr>
      <w:r>
        <w:t>a.</w:t>
      </w:r>
      <w:r>
        <w:tab/>
        <w:t>9,375 million Tazes</w:t>
      </w:r>
    </w:p>
    <w:p w14:paraId="2303313B" w14:textId="77777777" w:rsidR="00000000" w:rsidRDefault="00000000">
      <w:pPr>
        <w:pStyle w:val="NLa"/>
      </w:pPr>
      <w:r>
        <w:t>b.</w:t>
      </w:r>
      <w:r>
        <w:tab/>
        <w:t>10,000 million Tazes</w:t>
      </w:r>
    </w:p>
    <w:p w14:paraId="4C846DCA" w14:textId="77777777" w:rsidR="00000000" w:rsidRDefault="00000000">
      <w:pPr>
        <w:pStyle w:val="NLa"/>
      </w:pPr>
      <w:r>
        <w:t>c.</w:t>
      </w:r>
      <w:r>
        <w:tab/>
        <w:t>12,500 million Tazes</w:t>
      </w:r>
    </w:p>
    <w:p w14:paraId="0F74B18E" w14:textId="77777777" w:rsidR="00000000" w:rsidRDefault="00000000">
      <w:pPr>
        <w:pStyle w:val="NLa"/>
      </w:pPr>
      <w:r>
        <w:t>d.</w:t>
      </w:r>
      <w:r>
        <w:tab/>
        <w:t>None of the above is correct to the nearest million medits.</w:t>
      </w:r>
    </w:p>
    <w:p w14:paraId="0ACC5FE4" w14:textId="77777777" w:rsidR="00000000" w:rsidRDefault="00000000">
      <w:pPr>
        <w:pStyle w:val="ANS1"/>
      </w:pPr>
      <w:r>
        <w:t>ANS: A</w:t>
      </w:r>
      <w:r>
        <w:tab/>
        <w:t>PTS: 1</w:t>
      </w:r>
      <w:r>
        <w:tab/>
        <w:t>DIF: 3</w:t>
      </w:r>
      <w:r>
        <w:tab/>
        <w:t>REF: 21-3</w:t>
      </w:r>
    </w:p>
    <w:p w14:paraId="5D87765B" w14:textId="77777777" w:rsidR="00000000" w:rsidRDefault="00000000">
      <w:pPr>
        <w:pStyle w:val="TOP"/>
      </w:pPr>
      <w:r>
        <w:t>TOP: Reserve ratio</w:t>
      </w:r>
      <w:r>
        <w:tab/>
        <w:t>MSC: Applicative</w:t>
      </w:r>
    </w:p>
    <w:p w14:paraId="30D47AAB" w14:textId="77777777" w:rsidR="00000000" w:rsidRDefault="00000000">
      <w:pPr>
        <w:pStyle w:val="MyNL1"/>
      </w:pPr>
      <w:r>
        <w:tab/>
        <w:t>157.</w:t>
      </w:r>
      <w:r>
        <w:tab/>
        <w:t>The reserve requirement ratio is 10%. Which of the following pair of changes would both allow a bank to lend out an additional $10,000?</w:t>
      </w:r>
    </w:p>
    <w:p w14:paraId="6272C464" w14:textId="77777777" w:rsidR="00000000" w:rsidRDefault="00000000">
      <w:pPr>
        <w:pStyle w:val="NLa"/>
      </w:pPr>
      <w:r>
        <w:t>a.</w:t>
      </w:r>
      <w:r>
        <w:tab/>
        <w:t>the Fed buys a $10,000 bond from the bank or someone deposits $10,000 in the bank</w:t>
      </w:r>
    </w:p>
    <w:p w14:paraId="67E51B19" w14:textId="77777777" w:rsidR="00000000" w:rsidRDefault="00000000">
      <w:pPr>
        <w:pStyle w:val="NLa"/>
      </w:pPr>
      <w:r>
        <w:t>b.</w:t>
      </w:r>
      <w:r>
        <w:tab/>
        <w:t>the Fed buys a $10,000 bond from the bank or the Fed lends the bank $10,000</w:t>
      </w:r>
    </w:p>
    <w:p w14:paraId="5B4D8810" w14:textId="77777777" w:rsidR="00000000" w:rsidRDefault="00000000">
      <w:pPr>
        <w:pStyle w:val="NLa"/>
      </w:pPr>
      <w:r>
        <w:t>c.</w:t>
      </w:r>
      <w:r>
        <w:tab/>
        <w:t>the Fed sells a $10,000 bond to the bank or someone deposits $10,000 in the bank</w:t>
      </w:r>
    </w:p>
    <w:p w14:paraId="4869C2ED" w14:textId="77777777" w:rsidR="00000000" w:rsidRDefault="00000000">
      <w:pPr>
        <w:pStyle w:val="NLa"/>
      </w:pPr>
      <w:r>
        <w:t>d.</w:t>
      </w:r>
      <w:r>
        <w:tab/>
        <w:t>the Fed sells a $10,000 bond to the bank or the Fed lends the bank $10,000</w:t>
      </w:r>
    </w:p>
    <w:p w14:paraId="1C67D445" w14:textId="77777777" w:rsidR="00000000" w:rsidRDefault="00000000">
      <w:pPr>
        <w:pStyle w:val="ANS1"/>
      </w:pPr>
      <w:r>
        <w:t>ANS: B</w:t>
      </w:r>
      <w:r>
        <w:tab/>
        <w:t>PTS: 1</w:t>
      </w:r>
      <w:r>
        <w:tab/>
        <w:t>DIF: 2</w:t>
      </w:r>
      <w:r>
        <w:tab/>
        <w:t>REF: 21-3</w:t>
      </w:r>
    </w:p>
    <w:p w14:paraId="56470A32" w14:textId="77777777" w:rsidR="00000000" w:rsidRDefault="00000000">
      <w:pPr>
        <w:pStyle w:val="TOP"/>
      </w:pPr>
      <w:r>
        <w:t>TOP: Reserves</w:t>
      </w:r>
      <w:r>
        <w:tab/>
        <w:t>MSC: Applicative</w:t>
      </w:r>
    </w:p>
    <w:p w14:paraId="7E5F03AA" w14:textId="77777777" w:rsidR="00000000" w:rsidRDefault="00000000">
      <w:pPr>
        <w:pStyle w:val="MyNL1"/>
      </w:pPr>
      <w:r>
        <w:tab/>
        <w:t>158.</w:t>
      </w:r>
      <w:r>
        <w:tab/>
        <w:t xml:space="preserve">The money supply increases when the Fed </w:t>
      </w:r>
    </w:p>
    <w:p w14:paraId="1E1C995B" w14:textId="77777777" w:rsidR="00000000" w:rsidRDefault="00000000">
      <w:pPr>
        <w:pStyle w:val="NLa"/>
      </w:pPr>
      <w:r>
        <w:t>a.</w:t>
      </w:r>
      <w:r>
        <w:tab/>
        <w:t>buys bonds. The increase will be larger the smaller the reserve ratio is.</w:t>
      </w:r>
    </w:p>
    <w:p w14:paraId="4A33F0A1" w14:textId="77777777" w:rsidR="00000000" w:rsidRDefault="00000000">
      <w:pPr>
        <w:pStyle w:val="NLa"/>
      </w:pPr>
      <w:r>
        <w:t>b.</w:t>
      </w:r>
      <w:r>
        <w:tab/>
        <w:t>buys bonds. The increase will be larger the larger the reserve ratio is.</w:t>
      </w:r>
    </w:p>
    <w:p w14:paraId="45A32FA6" w14:textId="77777777" w:rsidR="00000000" w:rsidRDefault="00000000">
      <w:pPr>
        <w:pStyle w:val="NLa"/>
      </w:pPr>
      <w:r>
        <w:t>c.</w:t>
      </w:r>
      <w:r>
        <w:tab/>
        <w:t>sells bonds. The increase will be larger the smaller the reserve ratio is.</w:t>
      </w:r>
    </w:p>
    <w:p w14:paraId="2067C102" w14:textId="77777777" w:rsidR="00000000" w:rsidRDefault="00000000">
      <w:pPr>
        <w:pStyle w:val="NLa"/>
      </w:pPr>
      <w:r>
        <w:t>d.</w:t>
      </w:r>
      <w:r>
        <w:tab/>
        <w:t>sells bonds. The increase will be larger the larger the reserve ratio is.</w:t>
      </w:r>
    </w:p>
    <w:p w14:paraId="47642B10" w14:textId="77777777" w:rsidR="00000000" w:rsidRDefault="00000000">
      <w:pPr>
        <w:pStyle w:val="ANS1"/>
      </w:pPr>
      <w:r>
        <w:t>ANS: A</w:t>
      </w:r>
      <w:r>
        <w:tab/>
        <w:t>PTS: 1</w:t>
      </w:r>
      <w:r>
        <w:tab/>
        <w:t>DIF: 2</w:t>
      </w:r>
      <w:r>
        <w:tab/>
        <w:t>REF: 21-3</w:t>
      </w:r>
    </w:p>
    <w:p w14:paraId="68D4EDA3" w14:textId="77777777" w:rsidR="00000000" w:rsidRDefault="00000000">
      <w:pPr>
        <w:pStyle w:val="TOP"/>
      </w:pPr>
      <w:r>
        <w:t>TOP: Monetary tools</w:t>
      </w:r>
      <w:r>
        <w:tab/>
        <w:t>MSC: Applicative</w:t>
      </w:r>
    </w:p>
    <w:p w14:paraId="4BAD6479" w14:textId="77777777" w:rsidR="00000000" w:rsidRDefault="00000000">
      <w:pPr>
        <w:pStyle w:val="MyNL1"/>
      </w:pPr>
      <w:r>
        <w:tab/>
        <w:t>159.</w:t>
      </w:r>
      <w:r>
        <w:tab/>
        <w:t>The money supply decreases if the Fed</w:t>
      </w:r>
    </w:p>
    <w:p w14:paraId="55F46320" w14:textId="77777777" w:rsidR="00000000" w:rsidRDefault="00000000">
      <w:pPr>
        <w:pStyle w:val="NLa"/>
      </w:pPr>
      <w:r>
        <w:t>a.</w:t>
      </w:r>
      <w:r>
        <w:tab/>
        <w:t>sells Treasury bonds. The larger the reserve requirement, the larger the decrease will be.</w:t>
      </w:r>
    </w:p>
    <w:p w14:paraId="1B8BB56B" w14:textId="77777777" w:rsidR="00000000" w:rsidRDefault="00000000">
      <w:pPr>
        <w:pStyle w:val="NLa"/>
      </w:pPr>
      <w:r>
        <w:t>b.</w:t>
      </w:r>
      <w:r>
        <w:tab/>
        <w:t>sells Treasury bonds. The smaller the reserve requirement, the larger the decrease will be.</w:t>
      </w:r>
    </w:p>
    <w:p w14:paraId="59BB87D6" w14:textId="77777777" w:rsidR="00000000" w:rsidRDefault="00000000">
      <w:pPr>
        <w:pStyle w:val="NLa"/>
      </w:pPr>
      <w:r>
        <w:t>c.</w:t>
      </w:r>
      <w:r>
        <w:tab/>
        <w:t>buys Treasury bonds. The larger the reserve requirement, the larger the decrease will be.</w:t>
      </w:r>
    </w:p>
    <w:p w14:paraId="0A56FEE7" w14:textId="77777777" w:rsidR="00000000" w:rsidRDefault="00000000">
      <w:pPr>
        <w:pStyle w:val="NLa"/>
      </w:pPr>
      <w:r>
        <w:t>d.</w:t>
      </w:r>
      <w:r>
        <w:tab/>
        <w:t>buys Treasury bonds. The smaller the reserve requirement, the larger the decrease will be.</w:t>
      </w:r>
    </w:p>
    <w:p w14:paraId="467D9572" w14:textId="77777777" w:rsidR="00000000" w:rsidRDefault="00000000">
      <w:pPr>
        <w:pStyle w:val="ANS1"/>
      </w:pPr>
      <w:r>
        <w:t>ANS: B</w:t>
      </w:r>
      <w:r>
        <w:tab/>
        <w:t>PTS: 1</w:t>
      </w:r>
      <w:r>
        <w:tab/>
        <w:t>DIF: 2</w:t>
      </w:r>
      <w:r>
        <w:tab/>
        <w:t>REF: 21-3</w:t>
      </w:r>
    </w:p>
    <w:p w14:paraId="5ADB12B9" w14:textId="77777777" w:rsidR="00000000" w:rsidRDefault="00000000">
      <w:pPr>
        <w:pStyle w:val="TOP"/>
      </w:pPr>
      <w:r>
        <w:t>TOP: Reserve requirement | Money multiplier</w:t>
      </w:r>
      <w:r>
        <w:tab/>
        <w:t>MSC: Applicative</w:t>
      </w:r>
    </w:p>
    <w:p w14:paraId="216A3B05" w14:textId="77777777" w:rsidR="00000000" w:rsidRDefault="00000000">
      <w:pPr>
        <w:pStyle w:val="MyNL1"/>
      </w:pPr>
      <w:r>
        <w:tab/>
        <w:t>160.</w:t>
      </w:r>
      <w:r>
        <w:tab/>
        <w:t xml:space="preserve">The money supply increases when the Fed </w:t>
      </w:r>
    </w:p>
    <w:p w14:paraId="0366F34E" w14:textId="77777777" w:rsidR="00000000" w:rsidRDefault="00000000">
      <w:pPr>
        <w:pStyle w:val="NLa"/>
      </w:pPr>
      <w:r>
        <w:t>a.</w:t>
      </w:r>
      <w:r>
        <w:tab/>
        <w:t>lowers the discount rate. The increase will be larger the smaller the reserve ratio is.</w:t>
      </w:r>
    </w:p>
    <w:p w14:paraId="1F90AB90" w14:textId="77777777" w:rsidR="00000000" w:rsidRDefault="00000000">
      <w:pPr>
        <w:pStyle w:val="NLa"/>
      </w:pPr>
      <w:r>
        <w:t>b.</w:t>
      </w:r>
      <w:r>
        <w:tab/>
        <w:t>lowers the discount rate. The increase will be larger the larger the reserve ratio is.</w:t>
      </w:r>
    </w:p>
    <w:p w14:paraId="0C127DF2" w14:textId="77777777" w:rsidR="00000000" w:rsidRDefault="00000000">
      <w:pPr>
        <w:pStyle w:val="NLa"/>
      </w:pPr>
      <w:r>
        <w:t>c.</w:t>
      </w:r>
      <w:r>
        <w:tab/>
        <w:t>raises the discount rate. The increase will be larger the smaller the reserve ratio is.</w:t>
      </w:r>
    </w:p>
    <w:p w14:paraId="3C765D18" w14:textId="77777777" w:rsidR="00000000" w:rsidRDefault="00000000">
      <w:pPr>
        <w:pStyle w:val="NLa"/>
      </w:pPr>
      <w:r>
        <w:t>d.</w:t>
      </w:r>
      <w:r>
        <w:tab/>
        <w:t>raises the discount rate. The increase will be larger the larger the reserve ratio is.</w:t>
      </w:r>
    </w:p>
    <w:p w14:paraId="23DE33B1" w14:textId="77777777" w:rsidR="00000000" w:rsidRDefault="00000000">
      <w:pPr>
        <w:pStyle w:val="ANS1"/>
      </w:pPr>
      <w:r>
        <w:t>ANS: A</w:t>
      </w:r>
      <w:r>
        <w:tab/>
        <w:t>PTS: 1</w:t>
      </w:r>
      <w:r>
        <w:tab/>
        <w:t>DIF: 2</w:t>
      </w:r>
      <w:r>
        <w:tab/>
        <w:t>REF: 21-3</w:t>
      </w:r>
    </w:p>
    <w:p w14:paraId="1E71DC34" w14:textId="77777777" w:rsidR="00000000" w:rsidRDefault="00000000">
      <w:pPr>
        <w:pStyle w:val="TOP"/>
      </w:pPr>
      <w:r>
        <w:t>TOP: Monetary tools</w:t>
      </w:r>
      <w:r>
        <w:tab/>
        <w:t>MSC: Applicative</w:t>
      </w:r>
    </w:p>
    <w:p w14:paraId="111974A2" w14:textId="77777777" w:rsidR="00000000" w:rsidRDefault="00000000">
      <w:pPr>
        <w:pStyle w:val="MyNL1"/>
      </w:pPr>
      <w:r>
        <w:tab/>
        <w:t>161.</w:t>
      </w:r>
      <w:r>
        <w:tab/>
        <w:t>If the Fed wanted to increase the money supply, it would make open market</w:t>
      </w:r>
    </w:p>
    <w:p w14:paraId="189C381B" w14:textId="77777777" w:rsidR="00000000" w:rsidRDefault="00000000">
      <w:pPr>
        <w:pStyle w:val="NLa"/>
      </w:pPr>
      <w:r>
        <w:t>a.</w:t>
      </w:r>
      <w:r>
        <w:tab/>
        <w:t>purchases and lower the discount rate.</w:t>
      </w:r>
    </w:p>
    <w:p w14:paraId="3C2121B3" w14:textId="77777777" w:rsidR="00000000" w:rsidRDefault="00000000">
      <w:pPr>
        <w:pStyle w:val="NLa"/>
      </w:pPr>
      <w:r>
        <w:t>b.</w:t>
      </w:r>
      <w:r>
        <w:tab/>
        <w:t>sales and lower the discount rate.</w:t>
      </w:r>
    </w:p>
    <w:p w14:paraId="5E16AB37" w14:textId="77777777" w:rsidR="00000000" w:rsidRDefault="00000000">
      <w:pPr>
        <w:pStyle w:val="NLa"/>
      </w:pPr>
      <w:r>
        <w:t>c.</w:t>
      </w:r>
      <w:r>
        <w:tab/>
        <w:t>purchases and raise the discount rate.</w:t>
      </w:r>
    </w:p>
    <w:p w14:paraId="26B338FF" w14:textId="77777777" w:rsidR="00000000" w:rsidRDefault="00000000">
      <w:pPr>
        <w:pStyle w:val="NLa"/>
      </w:pPr>
      <w:r>
        <w:t>d.</w:t>
      </w:r>
      <w:r>
        <w:tab/>
        <w:t>sales and raise the discount rate.</w:t>
      </w:r>
    </w:p>
    <w:p w14:paraId="449E4436" w14:textId="77777777" w:rsidR="00000000" w:rsidRDefault="00000000">
      <w:pPr>
        <w:pStyle w:val="ANS1"/>
      </w:pPr>
      <w:r>
        <w:t>ANS: A</w:t>
      </w:r>
      <w:r>
        <w:tab/>
        <w:t>PTS: 1</w:t>
      </w:r>
      <w:r>
        <w:tab/>
        <w:t>DIF: 2</w:t>
      </w:r>
      <w:r>
        <w:tab/>
        <w:t>REF: 21-3</w:t>
      </w:r>
    </w:p>
    <w:p w14:paraId="06ABA097" w14:textId="77777777" w:rsidR="00000000" w:rsidRDefault="00000000">
      <w:pPr>
        <w:pStyle w:val="TOP"/>
      </w:pPr>
      <w:r>
        <w:t>TOP: Monetary tools</w:t>
      </w:r>
      <w:r>
        <w:tab/>
        <w:t>MSC: Definitional</w:t>
      </w:r>
    </w:p>
    <w:p w14:paraId="013C7396" w14:textId="77777777" w:rsidR="00000000" w:rsidRDefault="00000000">
      <w:pPr>
        <w:pStyle w:val="MyNL1"/>
      </w:pPr>
      <w:r>
        <w:tab/>
        <w:t>162.</w:t>
      </w:r>
      <w:r>
        <w:tab/>
        <w:t>To increase the money supply, the Fed could</w:t>
      </w:r>
    </w:p>
    <w:p w14:paraId="072AF3D9" w14:textId="77777777" w:rsidR="00000000" w:rsidRDefault="00000000">
      <w:pPr>
        <w:pStyle w:val="NLa"/>
      </w:pPr>
      <w:r>
        <w:t>a.</w:t>
      </w:r>
      <w:r>
        <w:tab/>
        <w:t>sell government bonds.</w:t>
      </w:r>
    </w:p>
    <w:p w14:paraId="15D981B6" w14:textId="77777777" w:rsidR="00000000" w:rsidRDefault="00000000">
      <w:pPr>
        <w:pStyle w:val="NLa"/>
      </w:pPr>
      <w:r>
        <w:t>b.</w:t>
      </w:r>
      <w:r>
        <w:tab/>
        <w:t>increase the discount rate.</w:t>
      </w:r>
    </w:p>
    <w:p w14:paraId="5451D2BC" w14:textId="77777777" w:rsidR="00000000" w:rsidRDefault="00000000">
      <w:pPr>
        <w:pStyle w:val="NLa"/>
      </w:pPr>
      <w:r>
        <w:t>c.</w:t>
      </w:r>
      <w:r>
        <w:tab/>
        <w:t>decrease the reserve requirement.</w:t>
      </w:r>
    </w:p>
    <w:p w14:paraId="620E4D8D" w14:textId="77777777" w:rsidR="00000000" w:rsidRDefault="00000000">
      <w:pPr>
        <w:pStyle w:val="NLa"/>
      </w:pPr>
      <w:r>
        <w:t>d.</w:t>
      </w:r>
      <w:r>
        <w:tab/>
        <w:t>None of the above is correct.</w:t>
      </w:r>
    </w:p>
    <w:p w14:paraId="59C1F4E2" w14:textId="77777777" w:rsidR="00000000" w:rsidRDefault="00000000">
      <w:pPr>
        <w:pStyle w:val="ANS1"/>
      </w:pPr>
      <w:r>
        <w:t>ANS: C</w:t>
      </w:r>
      <w:r>
        <w:tab/>
        <w:t>PTS: 1</w:t>
      </w:r>
      <w:r>
        <w:tab/>
        <w:t>DIF: 1</w:t>
      </w:r>
      <w:r>
        <w:tab/>
        <w:t>REF: 21-3</w:t>
      </w:r>
    </w:p>
    <w:p w14:paraId="00DC7A11" w14:textId="77777777" w:rsidR="00000000" w:rsidRDefault="00000000">
      <w:pPr>
        <w:pStyle w:val="TOP"/>
      </w:pPr>
      <w:r>
        <w:t>TOP: Monetary tools</w:t>
      </w:r>
      <w:r>
        <w:tab/>
        <w:t>MSC: Definitional</w:t>
      </w:r>
    </w:p>
    <w:p w14:paraId="25438A3C" w14:textId="77777777" w:rsidR="00000000" w:rsidRDefault="00000000">
      <w:pPr>
        <w:pStyle w:val="MyNL1"/>
      </w:pPr>
      <w:r>
        <w:tab/>
        <w:t>163.</w:t>
      </w:r>
      <w:r>
        <w:tab/>
        <w:t>To increase the money supply, the Fed could</w:t>
      </w:r>
    </w:p>
    <w:p w14:paraId="2B1AF225" w14:textId="77777777" w:rsidR="00000000" w:rsidRDefault="00000000">
      <w:pPr>
        <w:pStyle w:val="NLa"/>
      </w:pPr>
      <w:r>
        <w:t>a.</w:t>
      </w:r>
      <w:r>
        <w:tab/>
        <w:t>sell government bonds.</w:t>
      </w:r>
    </w:p>
    <w:p w14:paraId="43C84C52" w14:textId="77777777" w:rsidR="00000000" w:rsidRDefault="00000000">
      <w:pPr>
        <w:pStyle w:val="NLa"/>
      </w:pPr>
      <w:r>
        <w:t>b.</w:t>
      </w:r>
      <w:r>
        <w:tab/>
        <w:t>decrease the discount rate.</w:t>
      </w:r>
    </w:p>
    <w:p w14:paraId="7624C3EF" w14:textId="77777777" w:rsidR="00000000" w:rsidRDefault="00000000">
      <w:pPr>
        <w:pStyle w:val="NLa"/>
      </w:pPr>
      <w:r>
        <w:t>c.</w:t>
      </w:r>
      <w:r>
        <w:tab/>
        <w:t>increase the reserve requirement.</w:t>
      </w:r>
    </w:p>
    <w:p w14:paraId="7B7D9DC2" w14:textId="77777777" w:rsidR="00000000" w:rsidRDefault="00000000">
      <w:pPr>
        <w:pStyle w:val="NLa"/>
      </w:pPr>
      <w:r>
        <w:t>d.</w:t>
      </w:r>
      <w:r>
        <w:tab/>
        <w:t>None of the above is correct.</w:t>
      </w:r>
    </w:p>
    <w:p w14:paraId="1D1A1816" w14:textId="77777777" w:rsidR="00000000" w:rsidRDefault="00000000">
      <w:pPr>
        <w:pStyle w:val="ANS1"/>
      </w:pPr>
      <w:r>
        <w:t>ANS: B</w:t>
      </w:r>
      <w:r>
        <w:tab/>
        <w:t>PTS: 1</w:t>
      </w:r>
      <w:r>
        <w:tab/>
        <w:t>DIF: 1</w:t>
      </w:r>
      <w:r>
        <w:tab/>
        <w:t>REF: 21-3</w:t>
      </w:r>
    </w:p>
    <w:p w14:paraId="0D1ABA2B" w14:textId="77777777" w:rsidR="00000000" w:rsidRDefault="00000000">
      <w:pPr>
        <w:pStyle w:val="TOP"/>
      </w:pPr>
      <w:r>
        <w:t>TOP: Monetary tools</w:t>
      </w:r>
      <w:r>
        <w:tab/>
        <w:t>MSC: Definitional</w:t>
      </w:r>
    </w:p>
    <w:p w14:paraId="5564C39C" w14:textId="77777777" w:rsidR="00000000" w:rsidRDefault="00000000">
      <w:pPr>
        <w:pStyle w:val="MyNL1"/>
      </w:pPr>
      <w:r>
        <w:tab/>
        <w:t>164.</w:t>
      </w:r>
      <w:r>
        <w:tab/>
        <w:t>To decrease the money supply, the Fed could</w:t>
      </w:r>
    </w:p>
    <w:p w14:paraId="15B11629" w14:textId="77777777" w:rsidR="00000000" w:rsidRDefault="00000000">
      <w:pPr>
        <w:pStyle w:val="NLa"/>
      </w:pPr>
      <w:r>
        <w:t>a.</w:t>
      </w:r>
      <w:r>
        <w:tab/>
        <w:t>sell government bonds.</w:t>
      </w:r>
    </w:p>
    <w:p w14:paraId="45ABD83E" w14:textId="77777777" w:rsidR="00000000" w:rsidRDefault="00000000">
      <w:pPr>
        <w:pStyle w:val="NLa"/>
      </w:pPr>
      <w:r>
        <w:t>b.</w:t>
      </w:r>
      <w:r>
        <w:tab/>
        <w:t>increase the discount rate.</w:t>
      </w:r>
    </w:p>
    <w:p w14:paraId="6C93A8F3" w14:textId="77777777" w:rsidR="00000000" w:rsidRDefault="00000000">
      <w:pPr>
        <w:pStyle w:val="NLa"/>
      </w:pPr>
      <w:r>
        <w:t>c.</w:t>
      </w:r>
      <w:r>
        <w:tab/>
        <w:t>increase the reserve requirement.</w:t>
      </w:r>
    </w:p>
    <w:p w14:paraId="77C557BA" w14:textId="77777777" w:rsidR="00000000" w:rsidRDefault="00000000">
      <w:pPr>
        <w:pStyle w:val="NLa"/>
      </w:pPr>
      <w:r>
        <w:t>d.</w:t>
      </w:r>
      <w:r>
        <w:tab/>
        <w:t>All of the above are correct.</w:t>
      </w:r>
    </w:p>
    <w:p w14:paraId="68C378AC" w14:textId="77777777" w:rsidR="00000000" w:rsidRDefault="00000000">
      <w:pPr>
        <w:pStyle w:val="ANS1"/>
      </w:pPr>
      <w:r>
        <w:t>ANS: D</w:t>
      </w:r>
      <w:r>
        <w:tab/>
        <w:t>PTS: 1</w:t>
      </w:r>
      <w:r>
        <w:tab/>
        <w:t>DIF: 1</w:t>
      </w:r>
      <w:r>
        <w:tab/>
        <w:t>REF: 21-3</w:t>
      </w:r>
    </w:p>
    <w:p w14:paraId="2DF9534D" w14:textId="77777777" w:rsidR="00000000" w:rsidRDefault="00000000">
      <w:pPr>
        <w:pStyle w:val="TOP"/>
      </w:pPr>
      <w:r>
        <w:t>TOP: Monetary tools</w:t>
      </w:r>
      <w:r>
        <w:tab/>
        <w:t>MSC: Definitional</w:t>
      </w:r>
    </w:p>
    <w:p w14:paraId="50FD6B44" w14:textId="77777777" w:rsidR="00000000" w:rsidRDefault="00000000">
      <w:pPr>
        <w:pStyle w:val="MyNL1"/>
      </w:pPr>
      <w:r>
        <w:tab/>
        <w:t>165.</w:t>
      </w:r>
      <w:r>
        <w:tab/>
        <w:t>Which of the following is not a tool of monetary policy?</w:t>
      </w:r>
    </w:p>
    <w:p w14:paraId="2508F5AF" w14:textId="77777777" w:rsidR="00000000" w:rsidRDefault="00000000">
      <w:pPr>
        <w:pStyle w:val="NLa"/>
      </w:pPr>
      <w:r>
        <w:t>a.</w:t>
      </w:r>
      <w:r>
        <w:tab/>
        <w:t>open market operations</w:t>
      </w:r>
    </w:p>
    <w:p w14:paraId="63C5F637" w14:textId="77777777" w:rsidR="00000000" w:rsidRDefault="00000000">
      <w:pPr>
        <w:pStyle w:val="NLa"/>
      </w:pPr>
      <w:r>
        <w:t>b.</w:t>
      </w:r>
      <w:r>
        <w:tab/>
        <w:t>reserve requirements</w:t>
      </w:r>
    </w:p>
    <w:p w14:paraId="3C838C4C" w14:textId="77777777" w:rsidR="00000000" w:rsidRDefault="00000000">
      <w:pPr>
        <w:pStyle w:val="NLa"/>
      </w:pPr>
      <w:r>
        <w:t>c.</w:t>
      </w:r>
      <w:r>
        <w:tab/>
        <w:t>changing the discount rate</w:t>
      </w:r>
    </w:p>
    <w:p w14:paraId="1DAA242A" w14:textId="77777777" w:rsidR="00000000" w:rsidRDefault="00000000">
      <w:pPr>
        <w:pStyle w:val="NLa"/>
      </w:pPr>
      <w:r>
        <w:t>d.</w:t>
      </w:r>
      <w:r>
        <w:tab/>
        <w:t>increasing the deficit</w:t>
      </w:r>
    </w:p>
    <w:p w14:paraId="233A2FF5" w14:textId="77777777" w:rsidR="00000000" w:rsidRDefault="00000000">
      <w:pPr>
        <w:pStyle w:val="ANS1"/>
      </w:pPr>
      <w:r>
        <w:t>ANS: D</w:t>
      </w:r>
      <w:r>
        <w:tab/>
        <w:t>PTS: 1</w:t>
      </w:r>
      <w:r>
        <w:tab/>
        <w:t>DIF: 1</w:t>
      </w:r>
      <w:r>
        <w:tab/>
        <w:t>REF: 21-3</w:t>
      </w:r>
    </w:p>
    <w:p w14:paraId="0A4E9589" w14:textId="77777777" w:rsidR="00000000" w:rsidRDefault="00000000">
      <w:pPr>
        <w:pStyle w:val="TOP"/>
      </w:pPr>
      <w:r>
        <w:t>TOP: Monetary tools</w:t>
      </w:r>
      <w:r>
        <w:tab/>
        <w:t>MSC: Definitional</w:t>
      </w:r>
    </w:p>
    <w:p w14:paraId="03CB5FD9" w14:textId="77777777" w:rsidR="00000000" w:rsidRDefault="00000000">
      <w:pPr>
        <w:pStyle w:val="MyNL1"/>
      </w:pPr>
      <w:r>
        <w:tab/>
        <w:t>166.</w:t>
      </w:r>
      <w:r>
        <w:tab/>
        <w:t>Which of the following lists two things that both increase the money supply?</w:t>
      </w:r>
    </w:p>
    <w:p w14:paraId="2C28A85A" w14:textId="77777777" w:rsidR="00000000" w:rsidRDefault="00000000">
      <w:pPr>
        <w:pStyle w:val="NLa"/>
      </w:pPr>
      <w:r>
        <w:t>a.</w:t>
      </w:r>
      <w:r>
        <w:tab/>
        <w:t>the Fed buys bonds and lowers the discount rate</w:t>
      </w:r>
    </w:p>
    <w:p w14:paraId="2ECF5818" w14:textId="77777777" w:rsidR="00000000" w:rsidRDefault="00000000">
      <w:pPr>
        <w:pStyle w:val="NLa"/>
      </w:pPr>
      <w:r>
        <w:t>b.</w:t>
      </w:r>
      <w:r>
        <w:tab/>
        <w:t>the Fed buys bonds and raises the discount rate</w:t>
      </w:r>
    </w:p>
    <w:p w14:paraId="63734A90" w14:textId="77777777" w:rsidR="00000000" w:rsidRDefault="00000000">
      <w:pPr>
        <w:pStyle w:val="NLa"/>
      </w:pPr>
      <w:r>
        <w:t>c.</w:t>
      </w:r>
      <w:r>
        <w:tab/>
        <w:t>the Fed sells bonds and lowers the discount rate</w:t>
      </w:r>
    </w:p>
    <w:p w14:paraId="590058D8" w14:textId="77777777" w:rsidR="00000000" w:rsidRDefault="00000000">
      <w:pPr>
        <w:pStyle w:val="NLa"/>
      </w:pPr>
      <w:r>
        <w:t>d.</w:t>
      </w:r>
      <w:r>
        <w:tab/>
        <w:t>the Fed sells bonds and raises the discount rate</w:t>
      </w:r>
    </w:p>
    <w:p w14:paraId="7D5D2AD6" w14:textId="77777777" w:rsidR="00000000" w:rsidRDefault="00000000">
      <w:pPr>
        <w:pStyle w:val="ANS1"/>
      </w:pPr>
      <w:r>
        <w:t>ANS: A</w:t>
      </w:r>
      <w:r>
        <w:tab/>
        <w:t>PTS: 1</w:t>
      </w:r>
      <w:r>
        <w:tab/>
        <w:t>DIF: 2</w:t>
      </w:r>
      <w:r>
        <w:tab/>
        <w:t>REF: 21-3</w:t>
      </w:r>
    </w:p>
    <w:p w14:paraId="7A4141CF" w14:textId="77777777" w:rsidR="00000000" w:rsidRDefault="00000000">
      <w:pPr>
        <w:pStyle w:val="TOP"/>
      </w:pPr>
      <w:r>
        <w:t>TOP: Reserves</w:t>
      </w:r>
      <w:r>
        <w:tab/>
        <w:t>MSC: Applicative</w:t>
      </w:r>
    </w:p>
    <w:p w14:paraId="34869BF5" w14:textId="77777777" w:rsidR="00000000" w:rsidRDefault="00000000">
      <w:pPr>
        <w:pStyle w:val="MyNL1"/>
      </w:pPr>
      <w:r>
        <w:tab/>
        <w:t>167.</w:t>
      </w:r>
      <w:r>
        <w:tab/>
        <w:t>Which of the following lists two things that both increase the money supply?</w:t>
      </w:r>
    </w:p>
    <w:p w14:paraId="2B19E64A" w14:textId="77777777" w:rsidR="00000000" w:rsidRDefault="00000000">
      <w:pPr>
        <w:pStyle w:val="NLa"/>
      </w:pPr>
      <w:r>
        <w:t>a.</w:t>
      </w:r>
      <w:r>
        <w:tab/>
        <w:t>lower the discount rate, raise the reserve requirement ratio</w:t>
      </w:r>
    </w:p>
    <w:p w14:paraId="1BA46805" w14:textId="77777777" w:rsidR="00000000" w:rsidRDefault="00000000">
      <w:pPr>
        <w:pStyle w:val="NLa"/>
      </w:pPr>
      <w:r>
        <w:t>b.</w:t>
      </w:r>
      <w:r>
        <w:tab/>
        <w:t>lower the discount rate, lower the reserve requirement ratio</w:t>
      </w:r>
    </w:p>
    <w:p w14:paraId="0D375811" w14:textId="77777777" w:rsidR="00000000" w:rsidRDefault="00000000">
      <w:pPr>
        <w:pStyle w:val="NLa"/>
      </w:pPr>
      <w:r>
        <w:t>c.</w:t>
      </w:r>
      <w:r>
        <w:tab/>
        <w:t>raise the discount rate, raise the reserve requirement ratio</w:t>
      </w:r>
    </w:p>
    <w:p w14:paraId="1F3A4C42" w14:textId="77777777" w:rsidR="00000000" w:rsidRDefault="00000000">
      <w:pPr>
        <w:pStyle w:val="NLa"/>
      </w:pPr>
      <w:r>
        <w:t>d.</w:t>
      </w:r>
      <w:r>
        <w:tab/>
        <w:t>raise the discount rate, lower the reserve requirement ratio</w:t>
      </w:r>
    </w:p>
    <w:p w14:paraId="1A8C4FC7" w14:textId="77777777" w:rsidR="00000000" w:rsidRDefault="00000000">
      <w:pPr>
        <w:pStyle w:val="ANS1"/>
      </w:pPr>
      <w:r>
        <w:t>ANS: B</w:t>
      </w:r>
      <w:r>
        <w:tab/>
        <w:t>PTS: 1</w:t>
      </w:r>
      <w:r>
        <w:tab/>
        <w:t>DIF: 2</w:t>
      </w:r>
      <w:r>
        <w:tab/>
        <w:t>REF: 21-3</w:t>
      </w:r>
    </w:p>
    <w:p w14:paraId="13DD49EE" w14:textId="77777777" w:rsidR="00000000" w:rsidRDefault="00000000">
      <w:pPr>
        <w:pStyle w:val="TOP"/>
      </w:pPr>
      <w:r>
        <w:t>TOP: Monetary tools</w:t>
      </w:r>
      <w:r>
        <w:tab/>
        <w:t>MSC: Definitional</w:t>
      </w:r>
    </w:p>
    <w:p w14:paraId="2B69F1A0" w14:textId="77777777" w:rsidR="00000000" w:rsidRDefault="00000000">
      <w:pPr>
        <w:pStyle w:val="MyNL1"/>
      </w:pPr>
      <w:r>
        <w:tab/>
        <w:t>168.</w:t>
      </w:r>
      <w:r>
        <w:tab/>
        <w:t>Which of the following lists two things that both increase the money supply?</w:t>
      </w:r>
    </w:p>
    <w:p w14:paraId="1A674984" w14:textId="77777777" w:rsidR="00000000" w:rsidRDefault="00000000">
      <w:pPr>
        <w:pStyle w:val="NLa"/>
      </w:pPr>
      <w:r>
        <w:t>a.</w:t>
      </w:r>
      <w:r>
        <w:tab/>
        <w:t>raise the discount rate, make open market purchases</w:t>
      </w:r>
    </w:p>
    <w:p w14:paraId="077BFDE3" w14:textId="77777777" w:rsidR="00000000" w:rsidRDefault="00000000">
      <w:pPr>
        <w:pStyle w:val="NLa"/>
      </w:pPr>
      <w:r>
        <w:t>b.</w:t>
      </w:r>
      <w:r>
        <w:tab/>
        <w:t>raise the discount rate, make open market sales</w:t>
      </w:r>
    </w:p>
    <w:p w14:paraId="3AC79208" w14:textId="77777777" w:rsidR="00000000" w:rsidRDefault="00000000">
      <w:pPr>
        <w:pStyle w:val="NLa"/>
      </w:pPr>
      <w:r>
        <w:t>c.</w:t>
      </w:r>
      <w:r>
        <w:tab/>
        <w:t>lower the discount rate, make open market purchases</w:t>
      </w:r>
    </w:p>
    <w:p w14:paraId="153A08F6" w14:textId="77777777" w:rsidR="00000000" w:rsidRDefault="00000000">
      <w:pPr>
        <w:pStyle w:val="NLa"/>
      </w:pPr>
      <w:r>
        <w:t>d.</w:t>
      </w:r>
      <w:r>
        <w:tab/>
        <w:t>lower the discount rate, make open market sales</w:t>
      </w:r>
    </w:p>
    <w:p w14:paraId="6E7686DA" w14:textId="77777777" w:rsidR="00000000" w:rsidRDefault="00000000">
      <w:pPr>
        <w:pStyle w:val="ANS1"/>
      </w:pPr>
      <w:r>
        <w:t>ANS: C</w:t>
      </w:r>
      <w:r>
        <w:tab/>
        <w:t>PTS: 1</w:t>
      </w:r>
      <w:r>
        <w:tab/>
        <w:t>DIF: 2</w:t>
      </w:r>
      <w:r>
        <w:tab/>
        <w:t>REF: 21-3</w:t>
      </w:r>
    </w:p>
    <w:p w14:paraId="54204FF5" w14:textId="77777777" w:rsidR="00000000" w:rsidRDefault="00000000">
      <w:pPr>
        <w:pStyle w:val="TOP"/>
      </w:pPr>
      <w:r>
        <w:t>TOP: Monetary tools</w:t>
      </w:r>
      <w:r>
        <w:tab/>
        <w:t>MSC: Definitional</w:t>
      </w:r>
    </w:p>
    <w:p w14:paraId="76A84018" w14:textId="77777777" w:rsidR="00000000" w:rsidRDefault="00000000">
      <w:pPr>
        <w:pStyle w:val="MyNL1"/>
      </w:pPr>
      <w:r>
        <w:tab/>
        <w:t>169.</w:t>
      </w:r>
      <w:r>
        <w:tab/>
        <w:t>Which of the following lists two things that both increase the money supply?</w:t>
      </w:r>
    </w:p>
    <w:p w14:paraId="2FAFCD9C" w14:textId="77777777" w:rsidR="00000000" w:rsidRDefault="00000000">
      <w:pPr>
        <w:pStyle w:val="NLa"/>
      </w:pPr>
      <w:r>
        <w:t>a.</w:t>
      </w:r>
      <w:r>
        <w:tab/>
        <w:t>make open market purchases, raise the reserve requirement ratio</w:t>
      </w:r>
    </w:p>
    <w:p w14:paraId="066F9AF0" w14:textId="77777777" w:rsidR="00000000" w:rsidRDefault="00000000">
      <w:pPr>
        <w:pStyle w:val="NLa"/>
      </w:pPr>
      <w:r>
        <w:t>b.</w:t>
      </w:r>
      <w:r>
        <w:tab/>
        <w:t>make open market purchases, lower the reserve requirement ratio</w:t>
      </w:r>
    </w:p>
    <w:p w14:paraId="0297A4AF" w14:textId="77777777" w:rsidR="00000000" w:rsidRDefault="00000000">
      <w:pPr>
        <w:pStyle w:val="NLa"/>
      </w:pPr>
      <w:r>
        <w:t>c.</w:t>
      </w:r>
      <w:r>
        <w:tab/>
        <w:t>make open market sales, raise the reserve requirement ratio</w:t>
      </w:r>
    </w:p>
    <w:p w14:paraId="0E958998" w14:textId="77777777" w:rsidR="00000000" w:rsidRDefault="00000000">
      <w:pPr>
        <w:pStyle w:val="NLa"/>
      </w:pPr>
      <w:r>
        <w:t>d.</w:t>
      </w:r>
      <w:r>
        <w:tab/>
        <w:t>make open market sales, lower the reserve requirement ratio</w:t>
      </w:r>
    </w:p>
    <w:p w14:paraId="19CC52A8" w14:textId="77777777" w:rsidR="00000000" w:rsidRDefault="00000000">
      <w:pPr>
        <w:pStyle w:val="ANS1"/>
      </w:pPr>
      <w:r>
        <w:t>ANS: B</w:t>
      </w:r>
      <w:r>
        <w:tab/>
        <w:t>PTS: 1</w:t>
      </w:r>
      <w:r>
        <w:tab/>
        <w:t>DIF: 2</w:t>
      </w:r>
      <w:r>
        <w:tab/>
        <w:t>REF: 21-3</w:t>
      </w:r>
    </w:p>
    <w:p w14:paraId="4E8BB79E" w14:textId="77777777" w:rsidR="00000000" w:rsidRDefault="00000000">
      <w:pPr>
        <w:pStyle w:val="TOP"/>
      </w:pPr>
      <w:r>
        <w:t>TOP: Monetary tools</w:t>
      </w:r>
      <w:r>
        <w:tab/>
        <w:t>MSC: Definitional</w:t>
      </w:r>
    </w:p>
    <w:p w14:paraId="61101844" w14:textId="77777777" w:rsidR="00000000" w:rsidRDefault="00000000">
      <w:pPr>
        <w:pStyle w:val="MyNL1"/>
      </w:pPr>
      <w:r>
        <w:tab/>
        <w:t>170.</w:t>
      </w:r>
      <w:r>
        <w:tab/>
        <w:t>Which of the following lists two things that both decrease the money supply?</w:t>
      </w:r>
    </w:p>
    <w:p w14:paraId="417FC9CF" w14:textId="77777777" w:rsidR="00000000" w:rsidRDefault="00000000">
      <w:pPr>
        <w:pStyle w:val="NLa"/>
      </w:pPr>
      <w:r>
        <w:t>a.</w:t>
      </w:r>
      <w:r>
        <w:tab/>
        <w:t>lower the discount rate, raise the reserve requirement ratio</w:t>
      </w:r>
    </w:p>
    <w:p w14:paraId="5E6DF39F" w14:textId="77777777" w:rsidR="00000000" w:rsidRDefault="00000000">
      <w:pPr>
        <w:pStyle w:val="NLa"/>
      </w:pPr>
      <w:r>
        <w:t>b.</w:t>
      </w:r>
      <w:r>
        <w:tab/>
        <w:t>lower the discount rate, lower the reserve requirement ratio</w:t>
      </w:r>
    </w:p>
    <w:p w14:paraId="3B280A68" w14:textId="77777777" w:rsidR="00000000" w:rsidRDefault="00000000">
      <w:pPr>
        <w:pStyle w:val="NLa"/>
      </w:pPr>
      <w:r>
        <w:t>c.</w:t>
      </w:r>
      <w:r>
        <w:tab/>
        <w:t>raise the discount rate, raise the reserve requirement ratio</w:t>
      </w:r>
    </w:p>
    <w:p w14:paraId="0A2403FD" w14:textId="77777777" w:rsidR="00000000" w:rsidRDefault="00000000">
      <w:pPr>
        <w:pStyle w:val="NLa"/>
      </w:pPr>
      <w:r>
        <w:t>d.</w:t>
      </w:r>
      <w:r>
        <w:tab/>
        <w:t>raise the discount rate, lower the reserve requirement ratio</w:t>
      </w:r>
    </w:p>
    <w:p w14:paraId="22B9A9F9" w14:textId="77777777" w:rsidR="00000000" w:rsidRDefault="00000000">
      <w:pPr>
        <w:pStyle w:val="ANS1"/>
      </w:pPr>
      <w:r>
        <w:t>ANS: C</w:t>
      </w:r>
      <w:r>
        <w:tab/>
        <w:t>PTS: 1</w:t>
      </w:r>
      <w:r>
        <w:tab/>
        <w:t>DIF: 2</w:t>
      </w:r>
      <w:r>
        <w:tab/>
        <w:t>REF: 21-3</w:t>
      </w:r>
    </w:p>
    <w:p w14:paraId="47BA7D9D" w14:textId="77777777" w:rsidR="00000000" w:rsidRDefault="00000000">
      <w:pPr>
        <w:pStyle w:val="TOP"/>
      </w:pPr>
      <w:r>
        <w:t>TOP: Monetary tools</w:t>
      </w:r>
      <w:r>
        <w:tab/>
        <w:t>MSC: Definitional</w:t>
      </w:r>
    </w:p>
    <w:p w14:paraId="5871C6CD" w14:textId="77777777" w:rsidR="00000000" w:rsidRDefault="00000000">
      <w:pPr>
        <w:pStyle w:val="MyNL1"/>
      </w:pPr>
      <w:r>
        <w:tab/>
        <w:t>171.</w:t>
      </w:r>
      <w:r>
        <w:tab/>
        <w:t>Which of the following lists two things that both decrease the money supply?</w:t>
      </w:r>
    </w:p>
    <w:p w14:paraId="1FE48D5A" w14:textId="77777777" w:rsidR="00000000" w:rsidRDefault="00000000">
      <w:pPr>
        <w:pStyle w:val="NLa"/>
      </w:pPr>
      <w:r>
        <w:t>a.</w:t>
      </w:r>
      <w:r>
        <w:tab/>
        <w:t>raise the discount rate, make open market purchases</w:t>
      </w:r>
    </w:p>
    <w:p w14:paraId="1E0F783C" w14:textId="77777777" w:rsidR="00000000" w:rsidRDefault="00000000">
      <w:pPr>
        <w:pStyle w:val="NLa"/>
      </w:pPr>
      <w:r>
        <w:t>b.</w:t>
      </w:r>
      <w:r>
        <w:tab/>
        <w:t>raise the discount rate, make open market sales</w:t>
      </w:r>
    </w:p>
    <w:p w14:paraId="528454A9" w14:textId="77777777" w:rsidR="00000000" w:rsidRDefault="00000000">
      <w:pPr>
        <w:pStyle w:val="NLa"/>
      </w:pPr>
      <w:r>
        <w:t>c.</w:t>
      </w:r>
      <w:r>
        <w:tab/>
        <w:t>lower the discount rate, make open market purchases</w:t>
      </w:r>
    </w:p>
    <w:p w14:paraId="39B0C072" w14:textId="77777777" w:rsidR="00000000" w:rsidRDefault="00000000">
      <w:pPr>
        <w:pStyle w:val="NLa"/>
      </w:pPr>
      <w:r>
        <w:t>d.</w:t>
      </w:r>
      <w:r>
        <w:tab/>
        <w:t>lower the discount rate, make open market sales</w:t>
      </w:r>
    </w:p>
    <w:p w14:paraId="4CD3A237" w14:textId="77777777" w:rsidR="00000000" w:rsidRDefault="00000000">
      <w:pPr>
        <w:pStyle w:val="ANS1"/>
      </w:pPr>
      <w:r>
        <w:t>ANS: B</w:t>
      </w:r>
      <w:r>
        <w:tab/>
        <w:t>PTS: 1</w:t>
      </w:r>
      <w:r>
        <w:tab/>
        <w:t>DIF: 2</w:t>
      </w:r>
      <w:r>
        <w:tab/>
        <w:t>REF: 21-3</w:t>
      </w:r>
    </w:p>
    <w:p w14:paraId="6E02F8C9" w14:textId="77777777" w:rsidR="00000000" w:rsidRDefault="00000000">
      <w:pPr>
        <w:pStyle w:val="TOP"/>
      </w:pPr>
      <w:r>
        <w:t>TOP: Monetary tools</w:t>
      </w:r>
      <w:r>
        <w:tab/>
        <w:t>MSC: Definitional</w:t>
      </w:r>
    </w:p>
    <w:p w14:paraId="030F2AF0" w14:textId="77777777" w:rsidR="00000000" w:rsidRDefault="00000000">
      <w:pPr>
        <w:pStyle w:val="MyNL1"/>
      </w:pPr>
      <w:r>
        <w:tab/>
        <w:t>172.</w:t>
      </w:r>
      <w:r>
        <w:tab/>
        <w:t>Which of the following lists two things that both decrease the money supply?</w:t>
      </w:r>
    </w:p>
    <w:p w14:paraId="77EEECA9" w14:textId="77777777" w:rsidR="00000000" w:rsidRDefault="00000000">
      <w:pPr>
        <w:pStyle w:val="NLa"/>
      </w:pPr>
      <w:r>
        <w:t>a.</w:t>
      </w:r>
      <w:r>
        <w:tab/>
        <w:t>make open market purchases, raise the reserve requirement ratio</w:t>
      </w:r>
    </w:p>
    <w:p w14:paraId="23FA076F" w14:textId="77777777" w:rsidR="00000000" w:rsidRDefault="00000000">
      <w:pPr>
        <w:pStyle w:val="NLa"/>
      </w:pPr>
      <w:r>
        <w:t>b.</w:t>
      </w:r>
      <w:r>
        <w:tab/>
        <w:t>make open market purchases, lower the reserve requirement ratio</w:t>
      </w:r>
    </w:p>
    <w:p w14:paraId="49FBF76E" w14:textId="77777777" w:rsidR="00000000" w:rsidRDefault="00000000">
      <w:pPr>
        <w:pStyle w:val="NLa"/>
      </w:pPr>
      <w:r>
        <w:t>c.</w:t>
      </w:r>
      <w:r>
        <w:tab/>
        <w:t>make open market sales, raise the reserve requirement ratio</w:t>
      </w:r>
    </w:p>
    <w:p w14:paraId="62500316" w14:textId="77777777" w:rsidR="00000000" w:rsidRDefault="00000000">
      <w:pPr>
        <w:pStyle w:val="NLa"/>
      </w:pPr>
      <w:r>
        <w:t>d.</w:t>
      </w:r>
      <w:r>
        <w:tab/>
        <w:t>make open market sales, lower the reserve requirement ratio</w:t>
      </w:r>
    </w:p>
    <w:p w14:paraId="329351D0" w14:textId="77777777" w:rsidR="00000000" w:rsidRDefault="00000000">
      <w:pPr>
        <w:pStyle w:val="ANS1"/>
      </w:pPr>
      <w:r>
        <w:t>ANS: C</w:t>
      </w:r>
      <w:r>
        <w:tab/>
        <w:t>PTS: 1</w:t>
      </w:r>
      <w:r>
        <w:tab/>
        <w:t>DIF: 2</w:t>
      </w:r>
      <w:r>
        <w:tab/>
        <w:t>REF: 21-3</w:t>
      </w:r>
    </w:p>
    <w:p w14:paraId="58B664D7" w14:textId="77777777" w:rsidR="00000000" w:rsidRDefault="00000000">
      <w:pPr>
        <w:pStyle w:val="TOP"/>
      </w:pPr>
      <w:r>
        <w:t>TOP: Monetary tools</w:t>
      </w:r>
      <w:r>
        <w:tab/>
        <w:t>MSC: Definitional</w:t>
      </w:r>
    </w:p>
    <w:p w14:paraId="6847627F" w14:textId="77777777" w:rsidR="00000000" w:rsidRDefault="00000000">
      <w:pPr>
        <w:pStyle w:val="MyNL1"/>
      </w:pPr>
      <w:r>
        <w:tab/>
        <w:t>173.</w:t>
      </w:r>
      <w:r>
        <w:tab/>
        <w:t>Which of the following actions would have the combined effect of raising the money supply and raising the money multiplier?</w:t>
      </w:r>
    </w:p>
    <w:p w14:paraId="159A8C8A" w14:textId="77777777" w:rsidR="00000000" w:rsidRDefault="00000000">
      <w:pPr>
        <w:pStyle w:val="NLa"/>
      </w:pPr>
      <w:r>
        <w:t>a.</w:t>
      </w:r>
      <w:r>
        <w:tab/>
        <w:t>The Fed sells bonds and raises the reserve requirement ratio.</w:t>
      </w:r>
    </w:p>
    <w:p w14:paraId="650E3AE9" w14:textId="77777777" w:rsidR="00000000" w:rsidRDefault="00000000">
      <w:pPr>
        <w:pStyle w:val="NLa"/>
      </w:pPr>
      <w:r>
        <w:t>b.</w:t>
      </w:r>
      <w:r>
        <w:tab/>
        <w:t>The Fed sells bonds and lowers the reserve requirement ratio.</w:t>
      </w:r>
    </w:p>
    <w:p w14:paraId="6DF6DFFF" w14:textId="77777777" w:rsidR="00000000" w:rsidRDefault="00000000">
      <w:pPr>
        <w:pStyle w:val="NLa"/>
      </w:pPr>
      <w:r>
        <w:t>c.</w:t>
      </w:r>
      <w:r>
        <w:tab/>
        <w:t>The Fed buys bonds and raises the reserve requirement ratio.</w:t>
      </w:r>
    </w:p>
    <w:p w14:paraId="32FC344C" w14:textId="77777777" w:rsidR="00000000" w:rsidRDefault="00000000">
      <w:pPr>
        <w:pStyle w:val="NLa"/>
      </w:pPr>
      <w:r>
        <w:t>d.</w:t>
      </w:r>
      <w:r>
        <w:tab/>
        <w:t>The Fed buys bonds and lowers the reserve requirement ratio.</w:t>
      </w:r>
    </w:p>
    <w:p w14:paraId="106F086D" w14:textId="77777777" w:rsidR="00000000" w:rsidRDefault="00000000">
      <w:pPr>
        <w:pStyle w:val="ANS1"/>
      </w:pPr>
      <w:r>
        <w:t>ANS: D</w:t>
      </w:r>
      <w:r>
        <w:tab/>
        <w:t>PTS: 1</w:t>
      </w:r>
      <w:r>
        <w:tab/>
        <w:t>DIF: 2</w:t>
      </w:r>
      <w:r>
        <w:tab/>
        <w:t>REF: 21-3</w:t>
      </w:r>
    </w:p>
    <w:p w14:paraId="0EA2F5A6" w14:textId="77777777" w:rsidR="00000000" w:rsidRDefault="00000000">
      <w:pPr>
        <w:pStyle w:val="TOP"/>
      </w:pPr>
      <w:r>
        <w:t>TOP: Monetary tools</w:t>
      </w:r>
      <w:r>
        <w:tab/>
        <w:t>MSC: Analytical</w:t>
      </w:r>
    </w:p>
    <w:p w14:paraId="1CB68FB0" w14:textId="77777777" w:rsidR="00000000" w:rsidRDefault="00000000">
      <w:pPr>
        <w:pStyle w:val="MyNL1"/>
      </w:pPr>
      <w:r>
        <w:tab/>
        <w:t>174.</w:t>
      </w:r>
      <w:r>
        <w:tab/>
        <w:t>The Fed increases the reserve requirement and makes open market purchases. Which of these by itself will increase the money supply?</w:t>
      </w:r>
    </w:p>
    <w:p w14:paraId="22B31720" w14:textId="77777777" w:rsidR="00000000" w:rsidRDefault="00000000">
      <w:pPr>
        <w:pStyle w:val="NLa"/>
      </w:pPr>
      <w:r>
        <w:t>a.</w:t>
      </w:r>
      <w:r>
        <w:tab/>
        <w:t>Neither the increase in the reserve requirement nor the open market purchases.</w:t>
      </w:r>
    </w:p>
    <w:p w14:paraId="4B8AE557" w14:textId="77777777" w:rsidR="00000000" w:rsidRDefault="00000000">
      <w:pPr>
        <w:pStyle w:val="NLa"/>
      </w:pPr>
      <w:r>
        <w:t>b.</w:t>
      </w:r>
      <w:r>
        <w:tab/>
        <w:t>Both the increase in the reserve requirement and the open market purchases.</w:t>
      </w:r>
    </w:p>
    <w:p w14:paraId="2A8D15B8" w14:textId="77777777" w:rsidR="00000000" w:rsidRDefault="00000000">
      <w:pPr>
        <w:pStyle w:val="NLa"/>
      </w:pPr>
      <w:r>
        <w:t>c.</w:t>
      </w:r>
      <w:r>
        <w:tab/>
        <w:t>Only the increase in the reserve requirement.</w:t>
      </w:r>
    </w:p>
    <w:p w14:paraId="018708E4" w14:textId="77777777" w:rsidR="00000000" w:rsidRDefault="00000000">
      <w:pPr>
        <w:pStyle w:val="NLa"/>
      </w:pPr>
      <w:r>
        <w:t>d.</w:t>
      </w:r>
      <w:r>
        <w:tab/>
        <w:t>Only the open market purchases.</w:t>
      </w:r>
    </w:p>
    <w:p w14:paraId="346CCC86" w14:textId="77777777" w:rsidR="00000000" w:rsidRDefault="00000000">
      <w:pPr>
        <w:pStyle w:val="ANS1"/>
      </w:pPr>
      <w:r>
        <w:t>ANS: D</w:t>
      </w:r>
      <w:r>
        <w:tab/>
        <w:t>PTS: 1</w:t>
      </w:r>
      <w:r>
        <w:tab/>
        <w:t>DIF: 2</w:t>
      </w:r>
      <w:r>
        <w:tab/>
        <w:t>REF: 21-3</w:t>
      </w:r>
    </w:p>
    <w:p w14:paraId="4CEF0546" w14:textId="77777777" w:rsidR="00000000" w:rsidRDefault="00000000">
      <w:pPr>
        <w:pStyle w:val="TOP"/>
      </w:pPr>
      <w:r>
        <w:t>TOP: Reserve requirement | Open-market operations</w:t>
      </w:r>
      <w:r>
        <w:tab/>
        <w:t>MSC: Applicative</w:t>
      </w:r>
    </w:p>
    <w:p w14:paraId="08AA368C" w14:textId="77777777" w:rsidR="00000000" w:rsidRDefault="00000000">
      <w:pPr>
        <w:pStyle w:val="MyNL1"/>
      </w:pPr>
      <w:r>
        <w:tab/>
        <w:t>175.</w:t>
      </w:r>
      <w:r>
        <w:tab/>
        <w:t>When the Fed conducts open market purchases, bank reserves</w:t>
      </w:r>
    </w:p>
    <w:p w14:paraId="04FB4811" w14:textId="77777777" w:rsidR="00000000" w:rsidRDefault="00000000">
      <w:pPr>
        <w:pStyle w:val="NLa"/>
      </w:pPr>
      <w:r>
        <w:t>a.</w:t>
      </w:r>
      <w:r>
        <w:tab/>
        <w:t>increase and banks can increase lending.</w:t>
      </w:r>
    </w:p>
    <w:p w14:paraId="37087849" w14:textId="77777777" w:rsidR="00000000" w:rsidRDefault="00000000">
      <w:pPr>
        <w:pStyle w:val="NLa"/>
      </w:pPr>
      <w:r>
        <w:t>b.</w:t>
      </w:r>
      <w:r>
        <w:tab/>
        <w:t>increase and banks must decrease lending.</w:t>
      </w:r>
    </w:p>
    <w:p w14:paraId="5AFB66A1" w14:textId="77777777" w:rsidR="00000000" w:rsidRDefault="00000000">
      <w:pPr>
        <w:pStyle w:val="NLa"/>
      </w:pPr>
      <w:r>
        <w:t>c.</w:t>
      </w:r>
      <w:r>
        <w:tab/>
        <w:t>decrease and banks can increase lending.</w:t>
      </w:r>
    </w:p>
    <w:p w14:paraId="799D0DB8" w14:textId="77777777" w:rsidR="00000000" w:rsidRDefault="00000000">
      <w:pPr>
        <w:pStyle w:val="NLa"/>
      </w:pPr>
      <w:r>
        <w:t>d.</w:t>
      </w:r>
      <w:r>
        <w:tab/>
        <w:t>decrease and banks must decrease lending.</w:t>
      </w:r>
    </w:p>
    <w:p w14:paraId="192446E1" w14:textId="77777777" w:rsidR="00000000" w:rsidRDefault="00000000">
      <w:pPr>
        <w:pStyle w:val="ANS1"/>
      </w:pPr>
      <w:r>
        <w:t>ANS: A</w:t>
      </w:r>
      <w:r>
        <w:tab/>
        <w:t>PTS: 1</w:t>
      </w:r>
      <w:r>
        <w:tab/>
        <w:t>DIF: 2</w:t>
      </w:r>
      <w:r>
        <w:tab/>
        <w:t>REF: 21-3</w:t>
      </w:r>
    </w:p>
    <w:p w14:paraId="1FBFE31B" w14:textId="77777777" w:rsidR="00000000" w:rsidRDefault="00000000">
      <w:pPr>
        <w:pStyle w:val="TOP"/>
      </w:pPr>
      <w:r>
        <w:t>TOP: Monetary tools</w:t>
      </w:r>
      <w:r>
        <w:tab/>
        <w:t>MSC: Interpretive</w:t>
      </w:r>
    </w:p>
    <w:p w14:paraId="1F785395" w14:textId="77777777" w:rsidR="00000000" w:rsidRDefault="00000000">
      <w:pPr>
        <w:pStyle w:val="MyNL1"/>
      </w:pPr>
      <w:r>
        <w:tab/>
        <w:t>176.</w:t>
      </w:r>
      <w:r>
        <w:tab/>
        <w:t>If the Fed sells government bonds to the public, bank reserves tend to</w:t>
      </w:r>
    </w:p>
    <w:p w14:paraId="662B4D9F" w14:textId="77777777" w:rsidR="00000000" w:rsidRDefault="00000000">
      <w:pPr>
        <w:pStyle w:val="NLa"/>
      </w:pPr>
      <w:r>
        <w:t>a.</w:t>
      </w:r>
      <w:r>
        <w:tab/>
        <w:t>increase and the money supply increases.</w:t>
      </w:r>
    </w:p>
    <w:p w14:paraId="264DCC71" w14:textId="77777777" w:rsidR="00000000" w:rsidRDefault="00000000">
      <w:pPr>
        <w:pStyle w:val="NLa"/>
      </w:pPr>
      <w:r>
        <w:t>b.</w:t>
      </w:r>
      <w:r>
        <w:tab/>
        <w:t>increase and the money supply decreases.</w:t>
      </w:r>
    </w:p>
    <w:p w14:paraId="11A8D250" w14:textId="77777777" w:rsidR="00000000" w:rsidRDefault="00000000">
      <w:pPr>
        <w:pStyle w:val="NLa"/>
      </w:pPr>
      <w:r>
        <w:t>c.</w:t>
      </w:r>
      <w:r>
        <w:tab/>
        <w:t>decrease and the money supply increases.</w:t>
      </w:r>
    </w:p>
    <w:p w14:paraId="1498F093" w14:textId="77777777" w:rsidR="00000000" w:rsidRDefault="00000000">
      <w:pPr>
        <w:pStyle w:val="NLa"/>
      </w:pPr>
      <w:r>
        <w:t>d.</w:t>
      </w:r>
      <w:r>
        <w:tab/>
        <w:t>decrease and the money supply decreases.</w:t>
      </w:r>
    </w:p>
    <w:p w14:paraId="4A520301" w14:textId="77777777" w:rsidR="00000000" w:rsidRDefault="00000000">
      <w:pPr>
        <w:pStyle w:val="ANS1"/>
      </w:pPr>
      <w:r>
        <w:t>ANS: D</w:t>
      </w:r>
      <w:r>
        <w:tab/>
        <w:t>PTS: 1</w:t>
      </w:r>
      <w:r>
        <w:tab/>
        <w:t>DIF: 2</w:t>
      </w:r>
      <w:r>
        <w:tab/>
        <w:t>REF: 21-3</w:t>
      </w:r>
    </w:p>
    <w:p w14:paraId="474A21C4" w14:textId="77777777" w:rsidR="00000000" w:rsidRDefault="00000000">
      <w:pPr>
        <w:pStyle w:val="TOP"/>
      </w:pPr>
      <w:r>
        <w:t>TOP: Open-market operations</w:t>
      </w:r>
      <w:r>
        <w:tab/>
        <w:t>MSC: Analytical</w:t>
      </w:r>
    </w:p>
    <w:p w14:paraId="01FE4555" w14:textId="77777777" w:rsidR="00000000" w:rsidRDefault="00000000">
      <w:pPr>
        <w:pStyle w:val="MyNL1"/>
      </w:pPr>
      <w:r>
        <w:tab/>
        <w:t>177.</w:t>
      </w:r>
      <w:r>
        <w:tab/>
        <w:t>If the Fed makes open market purchases of bonds,</w:t>
      </w:r>
    </w:p>
    <w:p w14:paraId="12B67B4A" w14:textId="77777777" w:rsidR="00000000" w:rsidRDefault="00000000">
      <w:pPr>
        <w:pStyle w:val="NLa"/>
      </w:pPr>
      <w:r>
        <w:t>a.</w:t>
      </w:r>
      <w:r>
        <w:tab/>
        <w:t>the money supply increases by more than the amount of bonds purchased.</w:t>
      </w:r>
    </w:p>
    <w:p w14:paraId="7DA47C34" w14:textId="77777777" w:rsidR="00000000" w:rsidRDefault="00000000">
      <w:pPr>
        <w:pStyle w:val="NLa"/>
      </w:pPr>
      <w:r>
        <w:t>b.</w:t>
      </w:r>
      <w:r>
        <w:tab/>
        <w:t>the money supply increases by less than the amount of bonds purchased.</w:t>
      </w:r>
    </w:p>
    <w:p w14:paraId="2A3DE22F" w14:textId="77777777" w:rsidR="00000000" w:rsidRDefault="00000000">
      <w:pPr>
        <w:pStyle w:val="NLa"/>
      </w:pPr>
      <w:r>
        <w:t>c.</w:t>
      </w:r>
      <w:r>
        <w:tab/>
        <w:t>the money supply decreases by more than the amount of bonds purchased.</w:t>
      </w:r>
    </w:p>
    <w:p w14:paraId="231AF254" w14:textId="77777777" w:rsidR="00000000" w:rsidRDefault="00000000">
      <w:pPr>
        <w:pStyle w:val="NLa"/>
      </w:pPr>
      <w:r>
        <w:t>d.</w:t>
      </w:r>
      <w:r>
        <w:tab/>
        <w:t>the money supply decreases by less than the amount of bonds purchased.</w:t>
      </w:r>
    </w:p>
    <w:p w14:paraId="5BCF3E68" w14:textId="77777777" w:rsidR="00000000" w:rsidRDefault="00000000">
      <w:pPr>
        <w:pStyle w:val="ANS1"/>
      </w:pPr>
      <w:r>
        <w:t>ANS: A</w:t>
      </w:r>
      <w:r>
        <w:tab/>
        <w:t>PTS: 1</w:t>
      </w:r>
      <w:r>
        <w:tab/>
        <w:t>DIF: 2</w:t>
      </w:r>
      <w:r>
        <w:tab/>
        <w:t>REF: 21-3</w:t>
      </w:r>
    </w:p>
    <w:p w14:paraId="3899F6F8" w14:textId="77777777" w:rsidR="00000000" w:rsidRDefault="00000000">
      <w:pPr>
        <w:pStyle w:val="TOP"/>
      </w:pPr>
      <w:r>
        <w:t>TOP: Open-market operations</w:t>
      </w:r>
      <w:r>
        <w:tab/>
        <w:t>MSC: Analytical</w:t>
      </w:r>
    </w:p>
    <w:p w14:paraId="05A4641C" w14:textId="77777777" w:rsidR="00000000" w:rsidRDefault="00000000">
      <w:pPr>
        <w:pStyle w:val="MyNL1"/>
      </w:pPr>
      <w:r>
        <w:tab/>
        <w:t>178.</w:t>
      </w:r>
      <w:r>
        <w:tab/>
        <w:t>Reserve requirements are regulations concerning</w:t>
      </w:r>
    </w:p>
    <w:p w14:paraId="0EA13BC0" w14:textId="77777777" w:rsidR="00000000" w:rsidRDefault="00000000">
      <w:pPr>
        <w:pStyle w:val="NLa"/>
      </w:pPr>
      <w:r>
        <w:t>a.</w:t>
      </w:r>
      <w:r>
        <w:tab/>
        <w:t>the amount banks are allowed to borrow from the Fed.</w:t>
      </w:r>
    </w:p>
    <w:p w14:paraId="5A7DE35B" w14:textId="77777777" w:rsidR="00000000" w:rsidRDefault="00000000">
      <w:pPr>
        <w:pStyle w:val="NLa"/>
      </w:pPr>
      <w:r>
        <w:t>b.</w:t>
      </w:r>
      <w:r>
        <w:tab/>
        <w:t>the amount of reserves banks must hold against deposits.</w:t>
      </w:r>
    </w:p>
    <w:p w14:paraId="2A87F326" w14:textId="77777777" w:rsidR="00000000" w:rsidRDefault="00000000">
      <w:pPr>
        <w:pStyle w:val="NLa"/>
      </w:pPr>
      <w:r>
        <w:t>c.</w:t>
      </w:r>
      <w:r>
        <w:tab/>
        <w:t>reserves banks must hold based on the number and type of loans they make.</w:t>
      </w:r>
    </w:p>
    <w:p w14:paraId="3C87D185" w14:textId="77777777" w:rsidR="00000000" w:rsidRDefault="00000000">
      <w:pPr>
        <w:pStyle w:val="NLa"/>
      </w:pPr>
      <w:r>
        <w:t>d.</w:t>
      </w:r>
      <w:r>
        <w:tab/>
        <w:t>the interest rate at which banks can borrow from the Fed.</w:t>
      </w:r>
    </w:p>
    <w:p w14:paraId="417DB78E" w14:textId="77777777" w:rsidR="00000000" w:rsidRDefault="00000000">
      <w:pPr>
        <w:pStyle w:val="ANS1"/>
      </w:pPr>
      <w:r>
        <w:t>ANS: B</w:t>
      </w:r>
      <w:r>
        <w:tab/>
        <w:t>PTS: 1</w:t>
      </w:r>
      <w:r>
        <w:tab/>
        <w:t>DIF: 1</w:t>
      </w:r>
      <w:r>
        <w:tab/>
        <w:t>REF: 21-3</w:t>
      </w:r>
    </w:p>
    <w:p w14:paraId="0EF78D11" w14:textId="77777777" w:rsidR="00000000" w:rsidRDefault="00000000">
      <w:pPr>
        <w:pStyle w:val="TOP"/>
      </w:pPr>
      <w:r>
        <w:t>TOP: Reserve requirement</w:t>
      </w:r>
      <w:r>
        <w:tab/>
        <w:t>MSC: Definitional</w:t>
      </w:r>
    </w:p>
    <w:p w14:paraId="49EB8DC8" w14:textId="77777777" w:rsidR="00000000" w:rsidRDefault="00000000">
      <w:pPr>
        <w:pStyle w:val="MyNL1"/>
      </w:pPr>
      <w:r>
        <w:tab/>
        <w:t>179.</w:t>
      </w:r>
      <w:r>
        <w:tab/>
        <w:t>In a fractional reserve banking system, an increase in reserve requirements</w:t>
      </w:r>
    </w:p>
    <w:p w14:paraId="6CAB0BDE" w14:textId="77777777" w:rsidR="00000000" w:rsidRDefault="00000000">
      <w:pPr>
        <w:pStyle w:val="NLa"/>
      </w:pPr>
      <w:r>
        <w:t>a.</w:t>
      </w:r>
      <w:r>
        <w:tab/>
        <w:t>increases both the money multiplier and the money supply.</w:t>
      </w:r>
    </w:p>
    <w:p w14:paraId="78F33829" w14:textId="77777777" w:rsidR="00000000" w:rsidRDefault="00000000">
      <w:pPr>
        <w:pStyle w:val="NLa"/>
      </w:pPr>
      <w:r>
        <w:t>b.</w:t>
      </w:r>
      <w:r>
        <w:tab/>
        <w:t>decreases both the money multiplier and the money supply.</w:t>
      </w:r>
    </w:p>
    <w:p w14:paraId="25BE681E" w14:textId="77777777" w:rsidR="00000000" w:rsidRDefault="00000000">
      <w:pPr>
        <w:pStyle w:val="NLa"/>
      </w:pPr>
      <w:r>
        <w:t>c.</w:t>
      </w:r>
      <w:r>
        <w:tab/>
        <w:t>increases the money multiplier, but decreases the money supply.</w:t>
      </w:r>
    </w:p>
    <w:p w14:paraId="14AD1E0B" w14:textId="77777777" w:rsidR="00000000" w:rsidRDefault="00000000">
      <w:pPr>
        <w:pStyle w:val="NLa"/>
      </w:pPr>
      <w:r>
        <w:t>d.</w:t>
      </w:r>
      <w:r>
        <w:tab/>
        <w:t>decreases the money multiplier, but increases the money supply.</w:t>
      </w:r>
    </w:p>
    <w:p w14:paraId="506648FD" w14:textId="77777777" w:rsidR="00000000" w:rsidRDefault="00000000">
      <w:pPr>
        <w:pStyle w:val="ANS1"/>
      </w:pPr>
      <w:r>
        <w:t>ANS: B</w:t>
      </w:r>
      <w:r>
        <w:tab/>
        <w:t>PTS: 1</w:t>
      </w:r>
      <w:r>
        <w:tab/>
        <w:t>DIF: 2</w:t>
      </w:r>
      <w:r>
        <w:tab/>
        <w:t>REF: 21-3</w:t>
      </w:r>
    </w:p>
    <w:p w14:paraId="7F0AE633" w14:textId="77777777" w:rsidR="00000000" w:rsidRDefault="00000000">
      <w:pPr>
        <w:pStyle w:val="TOP"/>
      </w:pPr>
      <w:r>
        <w:t>TOP: Reserve requirement</w:t>
      </w:r>
      <w:r>
        <w:tab/>
        <w:t>MSC: Interpretive</w:t>
      </w:r>
    </w:p>
    <w:p w14:paraId="602E3FFE" w14:textId="77777777" w:rsidR="00000000" w:rsidRDefault="00000000">
      <w:pPr>
        <w:pStyle w:val="MyNL1"/>
      </w:pPr>
      <w:r>
        <w:tab/>
        <w:t>180.</w:t>
      </w:r>
      <w:r>
        <w:tab/>
        <w:t>In a fractional reserve banking system, a decrease in reserve requirements</w:t>
      </w:r>
    </w:p>
    <w:p w14:paraId="6959CAB6" w14:textId="77777777" w:rsidR="00000000" w:rsidRDefault="00000000">
      <w:pPr>
        <w:pStyle w:val="NLa"/>
      </w:pPr>
      <w:r>
        <w:t>a.</w:t>
      </w:r>
      <w:r>
        <w:tab/>
        <w:t>increases both the money multiplier and the money supply.</w:t>
      </w:r>
    </w:p>
    <w:p w14:paraId="34C2A759" w14:textId="77777777" w:rsidR="00000000" w:rsidRDefault="00000000">
      <w:pPr>
        <w:pStyle w:val="NLa"/>
      </w:pPr>
      <w:r>
        <w:t>b.</w:t>
      </w:r>
      <w:r>
        <w:tab/>
        <w:t>decreases both the money multiplier and the money supply.</w:t>
      </w:r>
    </w:p>
    <w:p w14:paraId="2A9AC525" w14:textId="77777777" w:rsidR="00000000" w:rsidRDefault="00000000">
      <w:pPr>
        <w:pStyle w:val="NLa"/>
      </w:pPr>
      <w:r>
        <w:t>c.</w:t>
      </w:r>
      <w:r>
        <w:tab/>
        <w:t>increases the money multiplier, but decreases the money supply.</w:t>
      </w:r>
    </w:p>
    <w:p w14:paraId="0E89DEAE" w14:textId="77777777" w:rsidR="00000000" w:rsidRDefault="00000000">
      <w:pPr>
        <w:pStyle w:val="NLa"/>
      </w:pPr>
      <w:r>
        <w:t>d.</w:t>
      </w:r>
      <w:r>
        <w:tab/>
        <w:t>decreases the money multiplier, but increases the money supply.</w:t>
      </w:r>
    </w:p>
    <w:p w14:paraId="5A308291" w14:textId="77777777" w:rsidR="00000000" w:rsidRDefault="00000000">
      <w:pPr>
        <w:pStyle w:val="ANS1"/>
      </w:pPr>
      <w:r>
        <w:t>ANS: A</w:t>
      </w:r>
      <w:r>
        <w:tab/>
        <w:t>PTS: 1</w:t>
      </w:r>
      <w:r>
        <w:tab/>
        <w:t>DIF: 2</w:t>
      </w:r>
      <w:r>
        <w:tab/>
        <w:t>REF: 21-3</w:t>
      </w:r>
    </w:p>
    <w:p w14:paraId="120DC7D9" w14:textId="77777777" w:rsidR="00000000" w:rsidRDefault="00000000">
      <w:pPr>
        <w:pStyle w:val="TOP"/>
      </w:pPr>
      <w:r>
        <w:t>TOP: Reserve requirement</w:t>
      </w:r>
      <w:r>
        <w:tab/>
        <w:t>MSC: Interpretive</w:t>
      </w:r>
    </w:p>
    <w:p w14:paraId="35B89B23" w14:textId="77777777" w:rsidR="00000000" w:rsidRDefault="00000000">
      <w:pPr>
        <w:pStyle w:val="MyNL1"/>
      </w:pPr>
      <w:r>
        <w:tab/>
        <w:t>181.</w:t>
      </w:r>
      <w:r>
        <w:tab/>
        <w:t>In 1991 the Federal Reserve lowered the reserve requirement ratio from 12 percent to 10 percent. Other things the same this should have</w:t>
      </w:r>
    </w:p>
    <w:p w14:paraId="06245640" w14:textId="77777777" w:rsidR="00000000" w:rsidRDefault="00000000">
      <w:pPr>
        <w:pStyle w:val="NLa"/>
      </w:pPr>
      <w:r>
        <w:t>a.</w:t>
      </w:r>
      <w:r>
        <w:tab/>
        <w:t>increased both the money multiplier and the money supply.</w:t>
      </w:r>
    </w:p>
    <w:p w14:paraId="3B0D8222" w14:textId="77777777" w:rsidR="00000000" w:rsidRDefault="00000000">
      <w:pPr>
        <w:pStyle w:val="NLa"/>
      </w:pPr>
      <w:r>
        <w:t>b.</w:t>
      </w:r>
      <w:r>
        <w:tab/>
        <w:t>decreased both the money multiplier and the money supply.</w:t>
      </w:r>
    </w:p>
    <w:p w14:paraId="104624A0" w14:textId="77777777" w:rsidR="00000000" w:rsidRDefault="00000000">
      <w:pPr>
        <w:pStyle w:val="NLa"/>
      </w:pPr>
      <w:r>
        <w:t>c.</w:t>
      </w:r>
      <w:r>
        <w:tab/>
        <w:t>increased the money multiplier and decreased the money supply.</w:t>
      </w:r>
    </w:p>
    <w:p w14:paraId="6DF7D288" w14:textId="77777777" w:rsidR="00000000" w:rsidRDefault="00000000">
      <w:pPr>
        <w:pStyle w:val="NLa"/>
      </w:pPr>
      <w:r>
        <w:t>d.</w:t>
      </w:r>
      <w:r>
        <w:tab/>
        <w:t>decreased the money multiplier and increased the money supply.</w:t>
      </w:r>
    </w:p>
    <w:p w14:paraId="5754A563" w14:textId="77777777" w:rsidR="00000000" w:rsidRDefault="00000000">
      <w:pPr>
        <w:pStyle w:val="ANS1"/>
      </w:pPr>
      <w:r>
        <w:t>ANS: A</w:t>
      </w:r>
      <w:r>
        <w:tab/>
        <w:t>PTS: 1</w:t>
      </w:r>
      <w:r>
        <w:tab/>
        <w:t>DIF: 2</w:t>
      </w:r>
      <w:r>
        <w:tab/>
        <w:t>REF: 21-2</w:t>
      </w:r>
    </w:p>
    <w:p w14:paraId="6559BC13" w14:textId="77777777" w:rsidR="00000000" w:rsidRDefault="00000000">
      <w:pPr>
        <w:pStyle w:val="TOP"/>
      </w:pPr>
      <w:r>
        <w:t>TOP: Reserve requirement</w:t>
      </w:r>
      <w:r>
        <w:tab/>
        <w:t>MSC: Interpretive</w:t>
      </w:r>
    </w:p>
    <w:p w14:paraId="3E91216F" w14:textId="77777777" w:rsidR="00000000" w:rsidRDefault="00000000">
      <w:pPr>
        <w:pStyle w:val="MyNL1"/>
      </w:pPr>
      <w:r>
        <w:tab/>
        <w:t>182.</w:t>
      </w:r>
      <w:r>
        <w:tab/>
        <w:t>Other things the same, if reserve requirements are increased, the reserve ratio</w:t>
      </w:r>
    </w:p>
    <w:p w14:paraId="60BC74D1" w14:textId="77777777" w:rsidR="00000000" w:rsidRDefault="00000000">
      <w:pPr>
        <w:pStyle w:val="NLa"/>
      </w:pPr>
      <w:r>
        <w:t>a.</w:t>
      </w:r>
      <w:r>
        <w:tab/>
        <w:t>increases, the money multiplier increases, and the money supply increases.</w:t>
      </w:r>
    </w:p>
    <w:p w14:paraId="38DA596E" w14:textId="77777777" w:rsidR="00000000" w:rsidRDefault="00000000">
      <w:pPr>
        <w:pStyle w:val="NLa"/>
      </w:pPr>
      <w:r>
        <w:t>b.</w:t>
      </w:r>
      <w:r>
        <w:tab/>
        <w:t>increases, the money multiplier decreases, and the money supply decreases.</w:t>
      </w:r>
    </w:p>
    <w:p w14:paraId="2BA5B332" w14:textId="77777777" w:rsidR="00000000" w:rsidRDefault="00000000">
      <w:pPr>
        <w:pStyle w:val="NLa"/>
      </w:pPr>
      <w:r>
        <w:t>c.</w:t>
      </w:r>
      <w:r>
        <w:tab/>
        <w:t>decreases, the money multiplier increases, and the money supply increases.</w:t>
      </w:r>
    </w:p>
    <w:p w14:paraId="0ED83DAA" w14:textId="77777777" w:rsidR="00000000" w:rsidRDefault="00000000">
      <w:pPr>
        <w:pStyle w:val="NLa"/>
      </w:pPr>
      <w:r>
        <w:t>d.</w:t>
      </w:r>
      <w:r>
        <w:tab/>
        <w:t>decreases, the money multiplier decreases, and the money supply increases.</w:t>
      </w:r>
    </w:p>
    <w:p w14:paraId="18C25496" w14:textId="77777777" w:rsidR="00000000" w:rsidRDefault="00000000">
      <w:pPr>
        <w:pStyle w:val="ANS1"/>
      </w:pPr>
      <w:r>
        <w:t>ANS: B</w:t>
      </w:r>
      <w:r>
        <w:tab/>
        <w:t>PTS: 1</w:t>
      </w:r>
      <w:r>
        <w:tab/>
        <w:t>DIF: 3</w:t>
      </w:r>
      <w:r>
        <w:tab/>
        <w:t>REF: 21-3</w:t>
      </w:r>
    </w:p>
    <w:p w14:paraId="7233D050" w14:textId="77777777" w:rsidR="00000000" w:rsidRDefault="00000000">
      <w:pPr>
        <w:pStyle w:val="TOP"/>
      </w:pPr>
      <w:r>
        <w:t>TOP: Reserve requirement</w:t>
      </w:r>
      <w:r>
        <w:tab/>
        <w:t>MSC: Interpretive</w:t>
      </w:r>
    </w:p>
    <w:p w14:paraId="48CB7463" w14:textId="77777777" w:rsidR="00000000" w:rsidRDefault="00000000">
      <w:pPr>
        <w:pStyle w:val="MyNL1"/>
      </w:pPr>
      <w:r>
        <w:tab/>
        <w:t>183.</w:t>
      </w:r>
      <w:r>
        <w:tab/>
        <w:t>Other things the same if reserve requirements are decreased, the reserve ratio</w:t>
      </w:r>
    </w:p>
    <w:p w14:paraId="403CE663" w14:textId="77777777" w:rsidR="00000000" w:rsidRDefault="00000000">
      <w:pPr>
        <w:pStyle w:val="NLa"/>
      </w:pPr>
      <w:r>
        <w:t>a.</w:t>
      </w:r>
      <w:r>
        <w:tab/>
        <w:t>decreases, the money multiplier increases, and the money supply decreases.</w:t>
      </w:r>
    </w:p>
    <w:p w14:paraId="7B5F376F" w14:textId="77777777" w:rsidR="00000000" w:rsidRDefault="00000000">
      <w:pPr>
        <w:pStyle w:val="NLa"/>
      </w:pPr>
      <w:r>
        <w:t>b.</w:t>
      </w:r>
      <w:r>
        <w:tab/>
        <w:t>increases, the money multiplier increases, and the money supply increases.</w:t>
      </w:r>
    </w:p>
    <w:p w14:paraId="0EDE8481" w14:textId="77777777" w:rsidR="00000000" w:rsidRDefault="00000000">
      <w:pPr>
        <w:pStyle w:val="NLa"/>
      </w:pPr>
      <w:r>
        <w:t>c.</w:t>
      </w:r>
      <w:r>
        <w:tab/>
        <w:t>decreases, the money multiplier increases, and the money supply increases.</w:t>
      </w:r>
    </w:p>
    <w:p w14:paraId="098E00FD" w14:textId="77777777" w:rsidR="00000000" w:rsidRDefault="00000000">
      <w:pPr>
        <w:pStyle w:val="NLa"/>
      </w:pPr>
      <w:r>
        <w:t>d.</w:t>
      </w:r>
      <w:r>
        <w:tab/>
        <w:t>increases, the money multiplier increases, and the money supply decreases.</w:t>
      </w:r>
    </w:p>
    <w:p w14:paraId="27C89F43" w14:textId="77777777" w:rsidR="00000000" w:rsidRDefault="00000000">
      <w:pPr>
        <w:pStyle w:val="ANS1"/>
      </w:pPr>
      <w:r>
        <w:t>ANS: C</w:t>
      </w:r>
      <w:r>
        <w:tab/>
        <w:t>PTS: 1</w:t>
      </w:r>
      <w:r>
        <w:tab/>
        <w:t>DIF: 3</w:t>
      </w:r>
      <w:r>
        <w:tab/>
        <w:t>REF: 21-3</w:t>
      </w:r>
    </w:p>
    <w:p w14:paraId="56928D67" w14:textId="77777777" w:rsidR="00000000" w:rsidRDefault="00000000">
      <w:pPr>
        <w:pStyle w:val="TOP"/>
      </w:pPr>
      <w:r>
        <w:t>TOP: Reserve requirement</w:t>
      </w:r>
      <w:r>
        <w:tab/>
        <w:t>MSC: Interpretive</w:t>
      </w:r>
    </w:p>
    <w:p w14:paraId="4F478DDF" w14:textId="77777777" w:rsidR="00000000" w:rsidRDefault="00000000">
      <w:pPr>
        <w:pStyle w:val="MyNL1"/>
      </w:pPr>
      <w:r>
        <w:tab/>
        <w:t>184.</w:t>
      </w:r>
      <w:r>
        <w:tab/>
        <w:t>In a fractional reserve banking system with no excess reserves and no currency holdings, if the central bank buys $100 million of bonds,</w:t>
      </w:r>
    </w:p>
    <w:p w14:paraId="071A7B9B" w14:textId="77777777" w:rsidR="00000000" w:rsidRDefault="00000000">
      <w:pPr>
        <w:pStyle w:val="NLa"/>
      </w:pPr>
      <w:r>
        <w:t>a.</w:t>
      </w:r>
      <w:r>
        <w:tab/>
        <w:t>reserves and the money supply increase by less than $100 million.</w:t>
      </w:r>
    </w:p>
    <w:p w14:paraId="1E04A9C0" w14:textId="77777777" w:rsidR="00000000" w:rsidRDefault="00000000">
      <w:pPr>
        <w:pStyle w:val="NLa"/>
      </w:pPr>
      <w:r>
        <w:t>b.</w:t>
      </w:r>
      <w:r>
        <w:tab/>
        <w:t>reserves increase by $100 million and the money supply increases by $100 million.</w:t>
      </w:r>
    </w:p>
    <w:p w14:paraId="33F0E652" w14:textId="77777777" w:rsidR="00000000" w:rsidRDefault="00000000">
      <w:pPr>
        <w:pStyle w:val="NLa"/>
      </w:pPr>
      <w:r>
        <w:t>c.</w:t>
      </w:r>
      <w:r>
        <w:tab/>
        <w:t>reserves increase by $100 million and the money supply increases by more than $100 million.</w:t>
      </w:r>
    </w:p>
    <w:p w14:paraId="3BC09AC7" w14:textId="77777777" w:rsidR="00000000" w:rsidRDefault="00000000">
      <w:pPr>
        <w:pStyle w:val="NLa"/>
      </w:pPr>
      <w:r>
        <w:t>d.</w:t>
      </w:r>
      <w:r>
        <w:tab/>
        <w:t>both reserves and the money supply increase by more than $100 million.</w:t>
      </w:r>
    </w:p>
    <w:p w14:paraId="66FE869A" w14:textId="77777777" w:rsidR="00000000" w:rsidRDefault="00000000">
      <w:pPr>
        <w:pStyle w:val="ANS1"/>
      </w:pPr>
      <w:r>
        <w:t>ANS: C</w:t>
      </w:r>
      <w:r>
        <w:tab/>
        <w:t>PTS: 1</w:t>
      </w:r>
      <w:r>
        <w:tab/>
        <w:t>DIF: 2</w:t>
      </w:r>
      <w:r>
        <w:tab/>
        <w:t>REF: 21-3</w:t>
      </w:r>
    </w:p>
    <w:p w14:paraId="4D7EB8A2" w14:textId="77777777" w:rsidR="00000000" w:rsidRDefault="00000000">
      <w:pPr>
        <w:pStyle w:val="TOP"/>
      </w:pPr>
      <w:r>
        <w:t>TOP: Open-market operations | Money multiplier</w:t>
      </w:r>
      <w:r>
        <w:tab/>
        <w:t>MSC: Applicative</w:t>
      </w:r>
    </w:p>
    <w:p w14:paraId="117DEDE7" w14:textId="77777777" w:rsidR="00000000" w:rsidRDefault="00000000">
      <w:pPr>
        <w:pStyle w:val="MyNL1"/>
      </w:pPr>
      <w:r>
        <w:tab/>
        <w:t>185.</w:t>
      </w:r>
      <w:r>
        <w:tab/>
        <w:t>If the reserve ratio is 10 percent, banks do not hold excess reserves, and people do not hold currency, then when the Fed purchases $20 million of government bonds, bank reserves</w:t>
      </w:r>
    </w:p>
    <w:p w14:paraId="271C8299" w14:textId="77777777" w:rsidR="00000000" w:rsidRDefault="00000000">
      <w:pPr>
        <w:pStyle w:val="NLa"/>
      </w:pPr>
      <w:r>
        <w:t>a.</w:t>
      </w:r>
      <w:r>
        <w:tab/>
        <w:t>increase by $20 million and the money supply eventually increases by $200 million.</w:t>
      </w:r>
    </w:p>
    <w:p w14:paraId="0BCAEC98" w14:textId="77777777" w:rsidR="00000000" w:rsidRDefault="00000000">
      <w:pPr>
        <w:pStyle w:val="NLa"/>
      </w:pPr>
      <w:r>
        <w:t>b.</w:t>
      </w:r>
      <w:r>
        <w:tab/>
        <w:t>decrease by $20 million and the money supply eventually increases by $200 million.</w:t>
      </w:r>
    </w:p>
    <w:p w14:paraId="02E341DD" w14:textId="77777777" w:rsidR="00000000" w:rsidRDefault="00000000">
      <w:pPr>
        <w:pStyle w:val="NLa"/>
      </w:pPr>
      <w:r>
        <w:t>c.</w:t>
      </w:r>
      <w:r>
        <w:tab/>
        <w:t>increase by $20 million and the money supply eventually decreases by $200 million.</w:t>
      </w:r>
    </w:p>
    <w:p w14:paraId="63626911" w14:textId="77777777" w:rsidR="00000000" w:rsidRDefault="00000000">
      <w:pPr>
        <w:pStyle w:val="NLa"/>
      </w:pPr>
      <w:r>
        <w:t>d.</w:t>
      </w:r>
      <w:r>
        <w:tab/>
        <w:t>decrease by $20 million and the money supply eventually decreases by $200 million.</w:t>
      </w:r>
    </w:p>
    <w:p w14:paraId="51658A58" w14:textId="77777777" w:rsidR="00000000" w:rsidRDefault="00000000">
      <w:pPr>
        <w:pStyle w:val="ANS1"/>
      </w:pPr>
      <w:r>
        <w:t>ANS: A</w:t>
      </w:r>
      <w:r>
        <w:tab/>
        <w:t>PTS: 1</w:t>
      </w:r>
      <w:r>
        <w:tab/>
        <w:t>DIF: 3</w:t>
      </w:r>
      <w:r>
        <w:tab/>
        <w:t>REF: 21-3</w:t>
      </w:r>
    </w:p>
    <w:p w14:paraId="3F79224B" w14:textId="77777777" w:rsidR="00000000" w:rsidRDefault="00000000">
      <w:pPr>
        <w:pStyle w:val="TOP"/>
      </w:pPr>
      <w:r>
        <w:t>TOP: Open-market operations | Money multiplier</w:t>
      </w:r>
      <w:r>
        <w:tab/>
        <w:t>MSC: Applicative</w:t>
      </w:r>
    </w:p>
    <w:p w14:paraId="2525664C" w14:textId="77777777" w:rsidR="00000000" w:rsidRDefault="00000000">
      <w:pPr>
        <w:pStyle w:val="MyNL1"/>
      </w:pPr>
      <w:r>
        <w:tab/>
        <w:t>186.</w:t>
      </w:r>
      <w:r>
        <w:tab/>
        <w:t>If the reserve ratio is 20 percent, and banks do not hold excess reserves, and people hold only deposits and not currency, then when the Fed sells $40 million of bonds to the public, bank reserves</w:t>
      </w:r>
    </w:p>
    <w:p w14:paraId="26D23D4A" w14:textId="77777777" w:rsidR="00000000" w:rsidRDefault="00000000">
      <w:pPr>
        <w:pStyle w:val="NLa"/>
      </w:pPr>
      <w:r>
        <w:t>a.</w:t>
      </w:r>
      <w:r>
        <w:tab/>
        <w:t>increase by $40 million and the money supply eventually increases by $200 million.</w:t>
      </w:r>
    </w:p>
    <w:p w14:paraId="6A8604E4" w14:textId="77777777" w:rsidR="00000000" w:rsidRDefault="00000000">
      <w:pPr>
        <w:pStyle w:val="NLa"/>
      </w:pPr>
      <w:r>
        <w:t>b.</w:t>
      </w:r>
      <w:r>
        <w:tab/>
        <w:t>increase by $40 million and the money supply eventually increases by $800 million.</w:t>
      </w:r>
    </w:p>
    <w:p w14:paraId="327683D5" w14:textId="77777777" w:rsidR="00000000" w:rsidRDefault="00000000">
      <w:pPr>
        <w:pStyle w:val="NLa"/>
      </w:pPr>
      <w:r>
        <w:t>c.</w:t>
      </w:r>
      <w:r>
        <w:tab/>
        <w:t>decrease by $40 million and the money supply eventually decreases by $200 million.</w:t>
      </w:r>
    </w:p>
    <w:p w14:paraId="07AC5687" w14:textId="77777777" w:rsidR="00000000" w:rsidRDefault="00000000">
      <w:pPr>
        <w:pStyle w:val="NLa"/>
      </w:pPr>
      <w:r>
        <w:t>d.</w:t>
      </w:r>
      <w:r>
        <w:tab/>
        <w:t>decrease by $40 million and the money supply eventually decreases by $800 million.</w:t>
      </w:r>
    </w:p>
    <w:p w14:paraId="79802BD7" w14:textId="77777777" w:rsidR="00000000" w:rsidRDefault="00000000">
      <w:pPr>
        <w:pStyle w:val="ANS1"/>
      </w:pPr>
      <w:r>
        <w:t>ANS: C</w:t>
      </w:r>
      <w:r>
        <w:tab/>
        <w:t>PTS: 1</w:t>
      </w:r>
      <w:r>
        <w:tab/>
        <w:t>DIF: 3</w:t>
      </w:r>
      <w:r>
        <w:tab/>
        <w:t>REF: 21-3</w:t>
      </w:r>
    </w:p>
    <w:p w14:paraId="451EDD27" w14:textId="77777777" w:rsidR="00000000" w:rsidRDefault="00000000">
      <w:pPr>
        <w:pStyle w:val="TOP"/>
      </w:pPr>
      <w:r>
        <w:t>TOP: Open-market operations | Money multiplier</w:t>
      </w:r>
      <w:r>
        <w:tab/>
        <w:t>MSC: Applicative</w:t>
      </w:r>
    </w:p>
    <w:p w14:paraId="4C16F95C" w14:textId="77777777" w:rsidR="00000000" w:rsidRDefault="00000000">
      <w:pPr>
        <w:pStyle w:val="MyNL1"/>
      </w:pPr>
      <w:r>
        <w:tab/>
        <w:t>187.</w:t>
      </w:r>
      <w:r>
        <w:tab/>
        <w:t>If the reserve ratio is 10 percent, banks do not hold excess reserves and people hold only deposits and not currency, when the Fed sells $10 million dollars of bonds to the public, bank reserves</w:t>
      </w:r>
    </w:p>
    <w:p w14:paraId="2869103F" w14:textId="77777777" w:rsidR="00000000" w:rsidRDefault="00000000">
      <w:pPr>
        <w:pStyle w:val="NLa"/>
      </w:pPr>
      <w:r>
        <w:t>a.</w:t>
      </w:r>
      <w:r>
        <w:tab/>
        <w:t>increase by $1 million and the money supply eventually increases by $10 million.</w:t>
      </w:r>
    </w:p>
    <w:p w14:paraId="61A101D9" w14:textId="77777777" w:rsidR="00000000" w:rsidRDefault="00000000">
      <w:pPr>
        <w:pStyle w:val="NLa"/>
      </w:pPr>
      <w:r>
        <w:t>b.</w:t>
      </w:r>
      <w:r>
        <w:tab/>
        <w:t>increase by $10 million and the money supply eventually increases by $100 million.</w:t>
      </w:r>
    </w:p>
    <w:p w14:paraId="78D0CE2D" w14:textId="77777777" w:rsidR="00000000" w:rsidRDefault="00000000">
      <w:pPr>
        <w:pStyle w:val="NLa"/>
      </w:pPr>
      <w:r>
        <w:t>c.</w:t>
      </w:r>
      <w:r>
        <w:tab/>
        <w:t>decrease by $1 million and the money supply eventually increases by $10 million.</w:t>
      </w:r>
    </w:p>
    <w:p w14:paraId="7D828736" w14:textId="77777777" w:rsidR="00000000" w:rsidRDefault="00000000">
      <w:pPr>
        <w:pStyle w:val="NLa"/>
      </w:pPr>
      <w:r>
        <w:t>d.</w:t>
      </w:r>
      <w:r>
        <w:tab/>
        <w:t>decrease by $10 million and the money supply eventually decreases by $100 million.</w:t>
      </w:r>
    </w:p>
    <w:p w14:paraId="138A0DFE" w14:textId="77777777" w:rsidR="00000000" w:rsidRDefault="00000000">
      <w:pPr>
        <w:pStyle w:val="ANS1"/>
      </w:pPr>
      <w:r>
        <w:t>ANS: D</w:t>
      </w:r>
      <w:r>
        <w:tab/>
        <w:t>PTS: 1</w:t>
      </w:r>
      <w:r>
        <w:tab/>
        <w:t>DIF: 3</w:t>
      </w:r>
      <w:r>
        <w:tab/>
        <w:t>REF: 21-3</w:t>
      </w:r>
    </w:p>
    <w:p w14:paraId="324787FD" w14:textId="77777777" w:rsidR="00000000" w:rsidRDefault="00000000">
      <w:pPr>
        <w:pStyle w:val="TOP"/>
      </w:pPr>
      <w:r>
        <w:t>TOP: Open-market operations | Money multiplier</w:t>
      </w:r>
      <w:r>
        <w:tab/>
        <w:t>MSC: Applicative</w:t>
      </w:r>
    </w:p>
    <w:p w14:paraId="7D38D005" w14:textId="77777777" w:rsidR="00000000" w:rsidRDefault="00000000">
      <w:pPr>
        <w:pStyle w:val="MyNL1"/>
      </w:pPr>
      <w:r>
        <w:tab/>
        <w:t>188.</w:t>
      </w:r>
      <w:r>
        <w:tab/>
        <w:t>The interest rate the Fed charges on loans it makes to banks is called</w:t>
      </w:r>
    </w:p>
    <w:p w14:paraId="07914B3A" w14:textId="77777777" w:rsidR="00000000" w:rsidRDefault="00000000">
      <w:pPr>
        <w:pStyle w:val="NLa"/>
      </w:pPr>
      <w:r>
        <w:t>a.</w:t>
      </w:r>
      <w:r>
        <w:tab/>
        <w:t>the prime rate.</w:t>
      </w:r>
    </w:p>
    <w:p w14:paraId="6BFFA9D6" w14:textId="77777777" w:rsidR="00000000" w:rsidRDefault="00000000">
      <w:pPr>
        <w:pStyle w:val="NLa"/>
      </w:pPr>
      <w:r>
        <w:t>b.</w:t>
      </w:r>
      <w:r>
        <w:tab/>
        <w:t>the federal funds rate.</w:t>
      </w:r>
    </w:p>
    <w:p w14:paraId="4A2378AB" w14:textId="77777777" w:rsidR="00000000" w:rsidRDefault="00000000">
      <w:pPr>
        <w:pStyle w:val="NLa"/>
      </w:pPr>
      <w:r>
        <w:t>c.</w:t>
      </w:r>
      <w:r>
        <w:tab/>
        <w:t>the discount rate.</w:t>
      </w:r>
    </w:p>
    <w:p w14:paraId="4DD910C3" w14:textId="77777777" w:rsidR="00000000" w:rsidRDefault="00000000">
      <w:pPr>
        <w:pStyle w:val="NLa"/>
      </w:pPr>
      <w:r>
        <w:t>d.</w:t>
      </w:r>
      <w:r>
        <w:tab/>
        <w:t>the LIBOR.</w:t>
      </w:r>
    </w:p>
    <w:p w14:paraId="1B64DE1C" w14:textId="77777777" w:rsidR="00000000" w:rsidRDefault="00000000">
      <w:pPr>
        <w:pStyle w:val="ANS1"/>
      </w:pPr>
      <w:r>
        <w:t>ANS: C</w:t>
      </w:r>
      <w:r>
        <w:tab/>
        <w:t>PTS: 1</w:t>
      </w:r>
      <w:r>
        <w:tab/>
        <w:t>DIF: 1</w:t>
      </w:r>
      <w:r>
        <w:tab/>
        <w:t>REF: 21-3</w:t>
      </w:r>
    </w:p>
    <w:p w14:paraId="07A9A6C7" w14:textId="77777777" w:rsidR="00000000" w:rsidRDefault="00000000">
      <w:pPr>
        <w:pStyle w:val="TOP"/>
      </w:pPr>
      <w:r>
        <w:t>TOP: Federal funds rate</w:t>
      </w:r>
      <w:r>
        <w:tab/>
        <w:t>MSC: Definitional</w:t>
      </w:r>
    </w:p>
    <w:p w14:paraId="126FC22A" w14:textId="77777777" w:rsidR="00000000" w:rsidRDefault="00000000">
      <w:pPr>
        <w:pStyle w:val="MyNL1"/>
      </w:pPr>
      <w:r>
        <w:tab/>
        <w:t>189.</w:t>
      </w:r>
      <w:r>
        <w:tab/>
        <w:t>The discount rate is</w:t>
      </w:r>
    </w:p>
    <w:p w14:paraId="64787CA1" w14:textId="77777777" w:rsidR="00000000" w:rsidRDefault="00000000">
      <w:pPr>
        <w:pStyle w:val="NLa"/>
      </w:pPr>
      <w:r>
        <w:t>a.</w:t>
      </w:r>
      <w:r>
        <w:tab/>
        <w:t>the interest rate the Fed charges banks.</w:t>
      </w:r>
    </w:p>
    <w:p w14:paraId="7D520F3E" w14:textId="77777777" w:rsidR="00000000" w:rsidRDefault="00000000">
      <w:pPr>
        <w:pStyle w:val="NLa"/>
      </w:pPr>
      <w:r>
        <w:t>b.</w:t>
      </w:r>
      <w:r>
        <w:tab/>
        <w:t>one divided by the difference between one and the reserve ratio.</w:t>
      </w:r>
    </w:p>
    <w:p w14:paraId="501FA6CC" w14:textId="77777777" w:rsidR="00000000" w:rsidRDefault="00000000">
      <w:pPr>
        <w:pStyle w:val="NLa"/>
      </w:pPr>
      <w:r>
        <w:t>c.</w:t>
      </w:r>
      <w:r>
        <w:tab/>
        <w:t>the interest rate banks receive on reserve deposits with the Fed.</w:t>
      </w:r>
    </w:p>
    <w:p w14:paraId="694EC1E3" w14:textId="77777777" w:rsidR="00000000" w:rsidRDefault="00000000">
      <w:pPr>
        <w:pStyle w:val="NLa"/>
      </w:pPr>
      <w:r>
        <w:t>d.</w:t>
      </w:r>
      <w:r>
        <w:tab/>
        <w:t>the interest rate that banks charge on overnight loans to other banks.</w:t>
      </w:r>
    </w:p>
    <w:p w14:paraId="0D71233E" w14:textId="77777777" w:rsidR="00000000" w:rsidRDefault="00000000">
      <w:pPr>
        <w:pStyle w:val="ANS1"/>
      </w:pPr>
      <w:r>
        <w:t>ANS: A</w:t>
      </w:r>
      <w:r>
        <w:tab/>
        <w:t>PTS: 1</w:t>
      </w:r>
      <w:r>
        <w:tab/>
        <w:t>DIF: 1</w:t>
      </w:r>
      <w:r>
        <w:tab/>
        <w:t>REF: 21-3</w:t>
      </w:r>
    </w:p>
    <w:p w14:paraId="4861CC14" w14:textId="77777777" w:rsidR="00000000" w:rsidRDefault="00000000">
      <w:pPr>
        <w:pStyle w:val="TOP"/>
      </w:pPr>
      <w:r>
        <w:t>TOP: Discount rate</w:t>
      </w:r>
      <w:r>
        <w:tab/>
        <w:t>MSC: Definitional</w:t>
      </w:r>
    </w:p>
    <w:p w14:paraId="6ADEEAD6" w14:textId="77777777" w:rsidR="00000000" w:rsidRDefault="00000000">
      <w:pPr>
        <w:pStyle w:val="MyNL1"/>
      </w:pPr>
      <w:r>
        <w:tab/>
        <w:t>190.</w:t>
      </w:r>
      <w:r>
        <w:tab/>
        <w:t xml:space="preserve">The discount rate is </w:t>
      </w:r>
    </w:p>
    <w:p w14:paraId="04E41034" w14:textId="77777777" w:rsidR="00000000" w:rsidRDefault="00000000">
      <w:pPr>
        <w:pStyle w:val="NLa"/>
      </w:pPr>
      <w:r>
        <w:t>a.</w:t>
      </w:r>
      <w:r>
        <w:tab/>
        <w:t>the rate at which public banks lend to other public banks.</w:t>
      </w:r>
    </w:p>
    <w:p w14:paraId="3C4E4321" w14:textId="77777777" w:rsidR="00000000" w:rsidRDefault="00000000">
      <w:pPr>
        <w:pStyle w:val="NLa"/>
      </w:pPr>
      <w:r>
        <w:t>b.</w:t>
      </w:r>
      <w:r>
        <w:tab/>
        <w:t>the rate at which the Fed lends to banks.</w:t>
      </w:r>
    </w:p>
    <w:p w14:paraId="21721139" w14:textId="77777777" w:rsidR="00000000" w:rsidRDefault="00000000">
      <w:pPr>
        <w:pStyle w:val="NLa"/>
      </w:pPr>
      <w:r>
        <w:t>c.</w:t>
      </w:r>
      <w:r>
        <w:tab/>
        <w:t>the percentage difference between the face value of a Treasury bond and what the Fed pays for it.</w:t>
      </w:r>
    </w:p>
    <w:p w14:paraId="300B6F15" w14:textId="77777777" w:rsidR="00000000" w:rsidRDefault="00000000">
      <w:pPr>
        <w:pStyle w:val="NLa"/>
      </w:pPr>
      <w:r>
        <w:t>d.</w:t>
      </w:r>
      <w:r>
        <w:tab/>
        <w:t>the percentage of deposits banks hold as excess reserves.</w:t>
      </w:r>
    </w:p>
    <w:p w14:paraId="41B13505" w14:textId="77777777" w:rsidR="00000000" w:rsidRDefault="00000000">
      <w:pPr>
        <w:pStyle w:val="ANS1"/>
      </w:pPr>
      <w:r>
        <w:t>ANS: B</w:t>
      </w:r>
      <w:r>
        <w:tab/>
        <w:t>PTS: 1</w:t>
      </w:r>
      <w:r>
        <w:tab/>
        <w:t>DIF: 1</w:t>
      </w:r>
      <w:r>
        <w:tab/>
        <w:t>REF: 21-3</w:t>
      </w:r>
    </w:p>
    <w:p w14:paraId="464BEA17" w14:textId="77777777" w:rsidR="00000000" w:rsidRDefault="00000000">
      <w:pPr>
        <w:pStyle w:val="TOP"/>
      </w:pPr>
      <w:r>
        <w:t>TOP: Discount rate</w:t>
      </w:r>
      <w:r>
        <w:tab/>
        <w:t>MSC: Definitional</w:t>
      </w:r>
    </w:p>
    <w:p w14:paraId="6960560F" w14:textId="77777777" w:rsidR="00000000" w:rsidRDefault="00000000">
      <w:pPr>
        <w:pStyle w:val="MyNL1"/>
      </w:pPr>
      <w:r>
        <w:tab/>
        <w:t>191.</w:t>
      </w:r>
      <w:r>
        <w:tab/>
        <w:t>The interest rate that the Fed charges banks that borrow reserves from it is the</w:t>
      </w:r>
    </w:p>
    <w:p w14:paraId="2FD27842" w14:textId="77777777" w:rsidR="00000000" w:rsidRDefault="00000000">
      <w:pPr>
        <w:pStyle w:val="NLa"/>
      </w:pPr>
      <w:r>
        <w:t>a.</w:t>
      </w:r>
      <w:r>
        <w:tab/>
        <w:t>federal funds rate.</w:t>
      </w:r>
    </w:p>
    <w:p w14:paraId="385C4AA7" w14:textId="77777777" w:rsidR="00000000" w:rsidRDefault="00000000">
      <w:pPr>
        <w:pStyle w:val="NLa"/>
      </w:pPr>
      <w:r>
        <w:t>b.</w:t>
      </w:r>
      <w:r>
        <w:tab/>
        <w:t>discount rate.</w:t>
      </w:r>
    </w:p>
    <w:p w14:paraId="47A8B7DE" w14:textId="77777777" w:rsidR="00000000" w:rsidRDefault="00000000">
      <w:pPr>
        <w:pStyle w:val="NLa"/>
      </w:pPr>
      <w:r>
        <w:t>c.</w:t>
      </w:r>
      <w:r>
        <w:tab/>
        <w:t>reserve requirement.</w:t>
      </w:r>
    </w:p>
    <w:p w14:paraId="2EA29944" w14:textId="77777777" w:rsidR="00000000" w:rsidRDefault="00000000">
      <w:pPr>
        <w:pStyle w:val="NLa"/>
      </w:pPr>
      <w:r>
        <w:t>d.</w:t>
      </w:r>
      <w:r>
        <w:tab/>
        <w:t>prime rate.</w:t>
      </w:r>
    </w:p>
    <w:p w14:paraId="2EDE8279" w14:textId="77777777" w:rsidR="00000000" w:rsidRDefault="00000000">
      <w:pPr>
        <w:pStyle w:val="ANS1"/>
      </w:pPr>
      <w:r>
        <w:t>ANS: B</w:t>
      </w:r>
      <w:r>
        <w:tab/>
        <w:t>PTS: 1</w:t>
      </w:r>
      <w:r>
        <w:tab/>
        <w:t>DIF: 1</w:t>
      </w:r>
      <w:r>
        <w:tab/>
        <w:t>REF: 21-3</w:t>
      </w:r>
    </w:p>
    <w:p w14:paraId="29401B59" w14:textId="77777777" w:rsidR="00000000" w:rsidRDefault="00000000">
      <w:pPr>
        <w:pStyle w:val="TOP"/>
      </w:pPr>
      <w:r>
        <w:t>TOP: Discount rate</w:t>
      </w:r>
      <w:r>
        <w:tab/>
        <w:t>MSC: Definitional</w:t>
      </w:r>
    </w:p>
    <w:p w14:paraId="1B65F270" w14:textId="77777777" w:rsidR="00000000" w:rsidRDefault="00000000">
      <w:pPr>
        <w:pStyle w:val="MyNL1"/>
      </w:pPr>
      <w:r>
        <w:tab/>
        <w:t>192.</w:t>
      </w:r>
      <w:r>
        <w:tab/>
        <w:t>If the discount rate is lowered, banks choose to borrow</w:t>
      </w:r>
    </w:p>
    <w:p w14:paraId="311262A5" w14:textId="77777777" w:rsidR="00000000" w:rsidRDefault="00000000">
      <w:pPr>
        <w:pStyle w:val="NLa"/>
      </w:pPr>
      <w:r>
        <w:t>a.</w:t>
      </w:r>
      <w:r>
        <w:tab/>
        <w:t>less from the Fed so reserves increase.</w:t>
      </w:r>
    </w:p>
    <w:p w14:paraId="295F1102" w14:textId="77777777" w:rsidR="00000000" w:rsidRDefault="00000000">
      <w:pPr>
        <w:pStyle w:val="NLa"/>
      </w:pPr>
      <w:r>
        <w:t>b.</w:t>
      </w:r>
      <w:r>
        <w:tab/>
        <w:t>less from the Fed so reserves decrease.</w:t>
      </w:r>
    </w:p>
    <w:p w14:paraId="3F1C54FD" w14:textId="77777777" w:rsidR="00000000" w:rsidRDefault="00000000">
      <w:pPr>
        <w:pStyle w:val="NLa"/>
      </w:pPr>
      <w:r>
        <w:t>c.</w:t>
      </w:r>
      <w:r>
        <w:tab/>
        <w:t>more from the Fed so reserves increase.</w:t>
      </w:r>
    </w:p>
    <w:p w14:paraId="3CF550E4" w14:textId="77777777" w:rsidR="00000000" w:rsidRDefault="00000000">
      <w:pPr>
        <w:pStyle w:val="NLa"/>
      </w:pPr>
      <w:r>
        <w:t>d.</w:t>
      </w:r>
      <w:r>
        <w:tab/>
        <w:t>more from the Fed so reserves decrease.</w:t>
      </w:r>
    </w:p>
    <w:p w14:paraId="2A2D12A5" w14:textId="77777777" w:rsidR="00000000" w:rsidRDefault="00000000">
      <w:pPr>
        <w:pStyle w:val="ANS1"/>
      </w:pPr>
      <w:r>
        <w:t>ANS: C</w:t>
      </w:r>
      <w:r>
        <w:tab/>
        <w:t>PTS: 1</w:t>
      </w:r>
      <w:r>
        <w:tab/>
        <w:t>DIF: 1</w:t>
      </w:r>
      <w:r>
        <w:tab/>
        <w:t>REF: 21-3</w:t>
      </w:r>
    </w:p>
    <w:p w14:paraId="1E31194A" w14:textId="77777777" w:rsidR="00000000" w:rsidRDefault="00000000">
      <w:pPr>
        <w:pStyle w:val="TOP"/>
      </w:pPr>
      <w:r>
        <w:t>TOP: Discount rate</w:t>
      </w:r>
      <w:r>
        <w:tab/>
        <w:t>MSC: Definitional</w:t>
      </w:r>
    </w:p>
    <w:p w14:paraId="5CA3DB16" w14:textId="77777777" w:rsidR="00000000" w:rsidRDefault="00000000">
      <w:pPr>
        <w:pStyle w:val="MyNL1"/>
      </w:pPr>
      <w:r>
        <w:tab/>
        <w:t>193.</w:t>
      </w:r>
      <w:r>
        <w:tab/>
        <w:t xml:space="preserve">Other things the same, if the Fed raises the discount rate, then banks choose to borrow </w:t>
      </w:r>
    </w:p>
    <w:p w14:paraId="1518C578" w14:textId="77777777" w:rsidR="00000000" w:rsidRDefault="00000000">
      <w:pPr>
        <w:pStyle w:val="NLa"/>
      </w:pPr>
      <w:r>
        <w:t>a.</w:t>
      </w:r>
      <w:r>
        <w:tab/>
        <w:t>more from the Fed so reserves increase.</w:t>
      </w:r>
    </w:p>
    <w:p w14:paraId="725C4456" w14:textId="77777777" w:rsidR="00000000" w:rsidRDefault="00000000">
      <w:pPr>
        <w:pStyle w:val="NLa"/>
      </w:pPr>
      <w:r>
        <w:t>b.</w:t>
      </w:r>
      <w:r>
        <w:tab/>
        <w:t>more from the Fed so reserves decrease.</w:t>
      </w:r>
    </w:p>
    <w:p w14:paraId="58B69CD7" w14:textId="77777777" w:rsidR="00000000" w:rsidRDefault="00000000">
      <w:pPr>
        <w:pStyle w:val="NLa"/>
      </w:pPr>
      <w:r>
        <w:t>c.</w:t>
      </w:r>
      <w:r>
        <w:tab/>
        <w:t>less from the Fed so reserves increase.</w:t>
      </w:r>
    </w:p>
    <w:p w14:paraId="70ABB8D9" w14:textId="77777777" w:rsidR="00000000" w:rsidRDefault="00000000">
      <w:pPr>
        <w:pStyle w:val="NLa"/>
      </w:pPr>
      <w:r>
        <w:t>d.</w:t>
      </w:r>
      <w:r>
        <w:tab/>
        <w:t>less from the Fed so reserves decrease.</w:t>
      </w:r>
    </w:p>
    <w:p w14:paraId="06DF4762" w14:textId="77777777" w:rsidR="00000000" w:rsidRDefault="00000000">
      <w:pPr>
        <w:pStyle w:val="ANS1"/>
      </w:pPr>
      <w:r>
        <w:t>ANS: D</w:t>
      </w:r>
      <w:r>
        <w:tab/>
        <w:t>PTS: 1</w:t>
      </w:r>
      <w:r>
        <w:tab/>
        <w:t>DIF: 1</w:t>
      </w:r>
      <w:r>
        <w:tab/>
        <w:t>REF: 21-3</w:t>
      </w:r>
    </w:p>
    <w:p w14:paraId="3EC23978" w14:textId="77777777" w:rsidR="00000000" w:rsidRDefault="00000000">
      <w:pPr>
        <w:pStyle w:val="TOP"/>
      </w:pPr>
      <w:r>
        <w:t>TOP: Discount rate</w:t>
      </w:r>
      <w:r>
        <w:tab/>
        <w:t>MSC: Definitional</w:t>
      </w:r>
    </w:p>
    <w:p w14:paraId="3C237348" w14:textId="77777777" w:rsidR="00000000" w:rsidRDefault="00000000">
      <w:pPr>
        <w:pStyle w:val="MyNL1"/>
      </w:pPr>
      <w:r>
        <w:tab/>
        <w:t>194.</w:t>
      </w:r>
      <w:r>
        <w:tab/>
        <w:t xml:space="preserve">When the Fed decreases the discount rate, banks will </w:t>
      </w:r>
    </w:p>
    <w:p w14:paraId="370A5DF5" w14:textId="77777777" w:rsidR="00000000" w:rsidRDefault="00000000">
      <w:pPr>
        <w:pStyle w:val="NLa"/>
      </w:pPr>
      <w:r>
        <w:t>a.</w:t>
      </w:r>
      <w:r>
        <w:tab/>
        <w:t>borrow more from the Fed and lend more to the public. The money supply increases.</w:t>
      </w:r>
    </w:p>
    <w:p w14:paraId="23C360D0" w14:textId="77777777" w:rsidR="00000000" w:rsidRDefault="00000000">
      <w:pPr>
        <w:pStyle w:val="NLa"/>
      </w:pPr>
      <w:r>
        <w:t>b.</w:t>
      </w:r>
      <w:r>
        <w:tab/>
        <w:t>borrow more from the Fed and lend less to the public. The money supply decreases.</w:t>
      </w:r>
    </w:p>
    <w:p w14:paraId="1965D91E" w14:textId="77777777" w:rsidR="00000000" w:rsidRDefault="00000000">
      <w:pPr>
        <w:pStyle w:val="NLa"/>
      </w:pPr>
      <w:r>
        <w:t>c.</w:t>
      </w:r>
      <w:r>
        <w:tab/>
        <w:t>borrow less from the Fed and lend more to the public. The money supply increases.</w:t>
      </w:r>
    </w:p>
    <w:p w14:paraId="7347074C" w14:textId="77777777" w:rsidR="00000000" w:rsidRDefault="00000000">
      <w:pPr>
        <w:pStyle w:val="NLa"/>
      </w:pPr>
      <w:r>
        <w:t>d.</w:t>
      </w:r>
      <w:r>
        <w:tab/>
        <w:t>borrow less from the Fed and lend less to the public. The money supply decreases.</w:t>
      </w:r>
    </w:p>
    <w:p w14:paraId="06EFDFAE" w14:textId="77777777" w:rsidR="00000000" w:rsidRDefault="00000000">
      <w:pPr>
        <w:pStyle w:val="ANS1"/>
      </w:pPr>
      <w:r>
        <w:t>ANS: A</w:t>
      </w:r>
      <w:r>
        <w:tab/>
        <w:t>PTS: 1</w:t>
      </w:r>
      <w:r>
        <w:tab/>
        <w:t>DIF: 2</w:t>
      </w:r>
      <w:r>
        <w:tab/>
        <w:t>REF: 21-3</w:t>
      </w:r>
    </w:p>
    <w:p w14:paraId="3B64CD6F" w14:textId="77777777" w:rsidR="00000000" w:rsidRDefault="00000000">
      <w:pPr>
        <w:pStyle w:val="TOP"/>
      </w:pPr>
      <w:r>
        <w:t>TOP: Discount rate</w:t>
      </w:r>
      <w:r>
        <w:tab/>
        <w:t>MSC: Interpretive</w:t>
      </w:r>
    </w:p>
    <w:p w14:paraId="2529F025" w14:textId="77777777" w:rsidR="00000000" w:rsidRDefault="00000000">
      <w:pPr>
        <w:pStyle w:val="MyNL1"/>
      </w:pPr>
      <w:r>
        <w:tab/>
        <w:t>195.</w:t>
      </w:r>
      <w:r>
        <w:tab/>
        <w:t>During the stock market crash of October 1987, the Fed</w:t>
      </w:r>
    </w:p>
    <w:p w14:paraId="54EE8698" w14:textId="77777777" w:rsidR="00000000" w:rsidRDefault="00000000">
      <w:pPr>
        <w:pStyle w:val="NLa"/>
      </w:pPr>
      <w:r>
        <w:t>a.</w:t>
      </w:r>
      <w:r>
        <w:tab/>
        <w:t>nearly created a financial panic by not acting as a lender of last resort.</w:t>
      </w:r>
    </w:p>
    <w:p w14:paraId="5DAE562D" w14:textId="77777777" w:rsidR="00000000" w:rsidRDefault="00000000">
      <w:pPr>
        <w:pStyle w:val="NLa"/>
      </w:pPr>
      <w:r>
        <w:t>b.</w:t>
      </w:r>
      <w:r>
        <w:tab/>
        <w:t>nearly created a financial panic by raising the discount rate.</w:t>
      </w:r>
    </w:p>
    <w:p w14:paraId="042CD7D7" w14:textId="77777777" w:rsidR="00000000" w:rsidRDefault="00000000">
      <w:pPr>
        <w:pStyle w:val="NLa"/>
      </w:pPr>
      <w:r>
        <w:t>c.</w:t>
      </w:r>
      <w:r>
        <w:tab/>
        <w:t>prevented a financial panic by raising reserve requirements.</w:t>
      </w:r>
    </w:p>
    <w:p w14:paraId="4760FE44" w14:textId="77777777" w:rsidR="00000000" w:rsidRDefault="00000000">
      <w:pPr>
        <w:pStyle w:val="NLa"/>
      </w:pPr>
      <w:r>
        <w:t>d.</w:t>
      </w:r>
      <w:r>
        <w:tab/>
        <w:t>prevented a financial panic by providing liquidity to the financial system.</w:t>
      </w:r>
    </w:p>
    <w:p w14:paraId="6F074227" w14:textId="77777777" w:rsidR="00000000" w:rsidRDefault="00000000">
      <w:pPr>
        <w:pStyle w:val="ANS1"/>
      </w:pPr>
      <w:r>
        <w:t>ANS: D</w:t>
      </w:r>
      <w:r>
        <w:tab/>
        <w:t>PTS: 1</w:t>
      </w:r>
      <w:r>
        <w:tab/>
        <w:t>DIF: 1</w:t>
      </w:r>
      <w:r>
        <w:tab/>
        <w:t>REF: 21-3</w:t>
      </w:r>
    </w:p>
    <w:p w14:paraId="0481CF01" w14:textId="77777777" w:rsidR="00000000" w:rsidRDefault="00000000">
      <w:pPr>
        <w:pStyle w:val="TOP"/>
      </w:pPr>
      <w:r>
        <w:t>TOP: Stock market crash of 1987</w:t>
      </w:r>
      <w:r>
        <w:tab/>
        <w:t>MSC: Definitional</w:t>
      </w:r>
    </w:p>
    <w:p w14:paraId="02EEFE28" w14:textId="77777777" w:rsidR="00000000" w:rsidRDefault="00000000">
      <w:pPr>
        <w:pStyle w:val="MyNL1"/>
      </w:pPr>
      <w:r>
        <w:tab/>
        <w:t>196.</w:t>
      </w:r>
      <w:r>
        <w:tab/>
        <w:t>The banking system currently has $10 billion of reserves, none of which are excess. People hold only deposits and no currency, and the reserve requirement is 10%. If the Fed raises the reserve requirement ratio to 20% and at the same time buys $1 billion dollars of bonds, then by how much does the money supply change?</w:t>
      </w:r>
    </w:p>
    <w:p w14:paraId="2598FF21" w14:textId="77777777" w:rsidR="00000000" w:rsidRDefault="00000000">
      <w:pPr>
        <w:pStyle w:val="NLa"/>
      </w:pPr>
      <w:r>
        <w:t>a.</w:t>
      </w:r>
      <w:r>
        <w:tab/>
        <w:t>It falls by $45 billion.</w:t>
      </w:r>
    </w:p>
    <w:p w14:paraId="79804A1D" w14:textId="77777777" w:rsidR="00000000" w:rsidRDefault="00000000">
      <w:pPr>
        <w:pStyle w:val="NLa"/>
      </w:pPr>
      <w:r>
        <w:t>b.</w:t>
      </w:r>
      <w:r>
        <w:tab/>
        <w:t>It falls by $52 billion.</w:t>
      </w:r>
    </w:p>
    <w:p w14:paraId="49A8230F" w14:textId="77777777" w:rsidR="00000000" w:rsidRDefault="00000000">
      <w:pPr>
        <w:pStyle w:val="NLa"/>
      </w:pPr>
      <w:r>
        <w:t>c.</w:t>
      </w:r>
      <w:r>
        <w:tab/>
        <w:t>It falls by $55 billion.</w:t>
      </w:r>
    </w:p>
    <w:p w14:paraId="5255DF46" w14:textId="77777777" w:rsidR="00000000" w:rsidRDefault="00000000">
      <w:pPr>
        <w:pStyle w:val="NLa"/>
      </w:pPr>
      <w:r>
        <w:t>d.</w:t>
      </w:r>
      <w:r>
        <w:tab/>
        <w:t>None of the above is correct.</w:t>
      </w:r>
    </w:p>
    <w:p w14:paraId="43635EB1" w14:textId="77777777" w:rsidR="00000000" w:rsidRDefault="00000000">
      <w:pPr>
        <w:pStyle w:val="ANS1"/>
      </w:pPr>
      <w:r>
        <w:t>ANS: A</w:t>
      </w:r>
      <w:r>
        <w:tab/>
        <w:t>PTS: 1</w:t>
      </w:r>
      <w:r>
        <w:tab/>
        <w:t>DIF: 3</w:t>
      </w:r>
      <w:r>
        <w:tab/>
        <w:t>REF: 21-3</w:t>
      </w:r>
    </w:p>
    <w:p w14:paraId="5634731B" w14:textId="77777777" w:rsidR="00000000" w:rsidRDefault="00000000">
      <w:pPr>
        <w:pStyle w:val="TOP"/>
      </w:pPr>
      <w:r>
        <w:t>TOP: Money multiplier | Open-market operations</w:t>
      </w:r>
      <w:r>
        <w:tab/>
        <w:t>MSC: Analytical</w:t>
      </w:r>
    </w:p>
    <w:p w14:paraId="3530C59A" w14:textId="77777777" w:rsidR="00000000" w:rsidRDefault="00000000">
      <w:pPr>
        <w:pStyle w:val="MyNL1"/>
      </w:pPr>
      <w:r>
        <w:tab/>
        <w:t>197.</w:t>
      </w:r>
      <w:r>
        <w:tab/>
        <w:t>The banking system currently has $100 billion of reserves, none of which are excess. People hold only deposits and no currency, and the reserve requirement is 10%. If the Fed lowers the reserve requirement ratio to 5% and at the same time buys $10 billion dollars of bonds, then by how much does the money supply change?</w:t>
      </w:r>
    </w:p>
    <w:p w14:paraId="2B1962EA" w14:textId="77777777" w:rsidR="00000000" w:rsidRDefault="00000000">
      <w:pPr>
        <w:pStyle w:val="NLa"/>
      </w:pPr>
      <w:r>
        <w:t>a.</w:t>
      </w:r>
      <w:r>
        <w:tab/>
        <w:t>It rises by $800 billion.</w:t>
      </w:r>
    </w:p>
    <w:p w14:paraId="07F466CE" w14:textId="77777777" w:rsidR="00000000" w:rsidRDefault="00000000">
      <w:pPr>
        <w:pStyle w:val="NLa"/>
      </w:pPr>
      <w:r>
        <w:t>b.</w:t>
      </w:r>
      <w:r>
        <w:tab/>
        <w:t>It rises by $990 billion.</w:t>
      </w:r>
    </w:p>
    <w:p w14:paraId="46189E5D" w14:textId="77777777" w:rsidR="00000000" w:rsidRDefault="00000000">
      <w:pPr>
        <w:pStyle w:val="NLa"/>
      </w:pPr>
      <w:r>
        <w:t>c.</w:t>
      </w:r>
      <w:r>
        <w:tab/>
        <w:t>It rises by $1220 billion</w:t>
      </w:r>
    </w:p>
    <w:p w14:paraId="39803219" w14:textId="77777777" w:rsidR="00000000" w:rsidRDefault="00000000">
      <w:pPr>
        <w:pStyle w:val="NLa"/>
      </w:pPr>
      <w:r>
        <w:t>d.</w:t>
      </w:r>
      <w:r>
        <w:tab/>
        <w:t>None of the above is correct.</w:t>
      </w:r>
    </w:p>
    <w:p w14:paraId="060EBA88" w14:textId="77777777" w:rsidR="00000000" w:rsidRDefault="00000000">
      <w:pPr>
        <w:pStyle w:val="ANS1"/>
      </w:pPr>
      <w:r>
        <w:t>ANS: C</w:t>
      </w:r>
      <w:r>
        <w:tab/>
        <w:t>PTS: 1</w:t>
      </w:r>
      <w:r>
        <w:tab/>
        <w:t>DIF: 3</w:t>
      </w:r>
      <w:r>
        <w:tab/>
        <w:t>REF: 21-3</w:t>
      </w:r>
    </w:p>
    <w:p w14:paraId="7E16B7E3" w14:textId="77777777" w:rsidR="00000000" w:rsidRDefault="00000000">
      <w:pPr>
        <w:pStyle w:val="TOP"/>
      </w:pPr>
      <w:r>
        <w:t>TOP: Money multiplier | Open-market operations</w:t>
      </w:r>
      <w:r>
        <w:tab/>
        <w:t>MSC: Analytical</w:t>
      </w:r>
    </w:p>
    <w:p w14:paraId="4899806B" w14:textId="77777777" w:rsidR="00000000" w:rsidRDefault="00000000">
      <w:pPr>
        <w:pStyle w:val="MyNL1"/>
      </w:pPr>
      <w:r>
        <w:tab/>
        <w:t>198.</w:t>
      </w:r>
      <w:r>
        <w:tab/>
        <w:t>The banking system currently has $50 billion of reserves, none of which are excess. People hold only deposits and no currency, and the reserve requirement is 10%. If the Fed raises the reserve requirement to 12.5% and at the same time sells $10 billion dollars of bonds, then by how much does the money supply change?</w:t>
      </w:r>
    </w:p>
    <w:p w14:paraId="43E05393" w14:textId="77777777" w:rsidR="00000000" w:rsidRDefault="00000000">
      <w:pPr>
        <w:pStyle w:val="NLa"/>
      </w:pPr>
      <w:r>
        <w:t>a.</w:t>
      </w:r>
      <w:r>
        <w:tab/>
        <w:t>It falls by $20 billion.</w:t>
      </w:r>
    </w:p>
    <w:p w14:paraId="0FF30BEB" w14:textId="77777777" w:rsidR="00000000" w:rsidRDefault="00000000">
      <w:pPr>
        <w:pStyle w:val="NLa"/>
      </w:pPr>
      <w:r>
        <w:t>b.</w:t>
      </w:r>
      <w:r>
        <w:tab/>
        <w:t>It falls by $110 billion.</w:t>
      </w:r>
    </w:p>
    <w:p w14:paraId="7A1CDDDB" w14:textId="77777777" w:rsidR="00000000" w:rsidRDefault="00000000">
      <w:pPr>
        <w:pStyle w:val="NLa"/>
      </w:pPr>
      <w:r>
        <w:t>c.</w:t>
      </w:r>
      <w:r>
        <w:tab/>
        <w:t>It falls by $180 billion.</w:t>
      </w:r>
    </w:p>
    <w:p w14:paraId="40781032" w14:textId="77777777" w:rsidR="00000000" w:rsidRDefault="00000000">
      <w:pPr>
        <w:pStyle w:val="NLa"/>
      </w:pPr>
      <w:r>
        <w:t>d.</w:t>
      </w:r>
      <w:r>
        <w:tab/>
        <w:t>None of the above is correct.</w:t>
      </w:r>
    </w:p>
    <w:p w14:paraId="59122EE5" w14:textId="77777777" w:rsidR="00000000" w:rsidRDefault="00000000">
      <w:pPr>
        <w:pStyle w:val="ANS1"/>
      </w:pPr>
      <w:r>
        <w:t>ANS: C</w:t>
      </w:r>
      <w:r>
        <w:tab/>
        <w:t>PTS: 1</w:t>
      </w:r>
      <w:r>
        <w:tab/>
        <w:t>DIF: 3</w:t>
      </w:r>
      <w:r>
        <w:tab/>
        <w:t>REF: 21-3</w:t>
      </w:r>
    </w:p>
    <w:p w14:paraId="299DF424" w14:textId="77777777" w:rsidR="00000000" w:rsidRDefault="00000000">
      <w:pPr>
        <w:pStyle w:val="TOP"/>
      </w:pPr>
      <w:r>
        <w:t>TOP: Money multiplier | Open-market operations</w:t>
      </w:r>
      <w:r>
        <w:tab/>
        <w:t>MSC: Analytical</w:t>
      </w:r>
    </w:p>
    <w:p w14:paraId="2BABC09A" w14:textId="77777777" w:rsidR="00000000" w:rsidRDefault="00000000">
      <w:pPr>
        <w:pStyle w:val="MyNL1"/>
      </w:pPr>
      <w:r>
        <w:tab/>
        <w:t>199.</w:t>
      </w:r>
      <w:r>
        <w:tab/>
        <w:t>The banking system currently has $200 billion of reserves, none of which are excess. People hold only deposits and no currency, and the reserve requirement is 4%. If the Fed raises the reserve requirement to 5% and at the same time buys $50 billion dollars of bonds, then by how much does the money supply change?</w:t>
      </w:r>
    </w:p>
    <w:p w14:paraId="77089E45" w14:textId="77777777" w:rsidR="00000000" w:rsidRDefault="00000000">
      <w:pPr>
        <w:pStyle w:val="NLa"/>
      </w:pPr>
      <w:r>
        <w:t>a.</w:t>
      </w:r>
      <w:r>
        <w:tab/>
        <w:t>It rises by $1000 billion.</w:t>
      </w:r>
    </w:p>
    <w:p w14:paraId="20ACC477" w14:textId="77777777" w:rsidR="00000000" w:rsidRDefault="00000000">
      <w:pPr>
        <w:pStyle w:val="NLa"/>
      </w:pPr>
      <w:r>
        <w:t>b.</w:t>
      </w:r>
      <w:r>
        <w:tab/>
        <w:t>It rises by $1250 billion.</w:t>
      </w:r>
    </w:p>
    <w:p w14:paraId="1EF9C566" w14:textId="77777777" w:rsidR="00000000" w:rsidRDefault="00000000">
      <w:pPr>
        <w:pStyle w:val="NLa"/>
      </w:pPr>
      <w:r>
        <w:t>c.</w:t>
      </w:r>
      <w:r>
        <w:tab/>
        <w:t>It falls by $950 billion.</w:t>
      </w:r>
    </w:p>
    <w:p w14:paraId="6F16AE6C" w14:textId="77777777" w:rsidR="00000000" w:rsidRDefault="00000000">
      <w:pPr>
        <w:pStyle w:val="NLa"/>
      </w:pPr>
      <w:r>
        <w:t>d.</w:t>
      </w:r>
      <w:r>
        <w:tab/>
        <w:t>None of the above is correct.</w:t>
      </w:r>
    </w:p>
    <w:p w14:paraId="542E534E" w14:textId="77777777" w:rsidR="00000000" w:rsidRDefault="00000000">
      <w:pPr>
        <w:pStyle w:val="ANS1"/>
      </w:pPr>
      <w:r>
        <w:t>ANS: D</w:t>
      </w:r>
      <w:r>
        <w:tab/>
        <w:t>PTS: 1</w:t>
      </w:r>
      <w:r>
        <w:tab/>
        <w:t>DIF: 3</w:t>
      </w:r>
      <w:r>
        <w:tab/>
        <w:t>REF: 21-3</w:t>
      </w:r>
    </w:p>
    <w:p w14:paraId="103EAABC" w14:textId="77777777" w:rsidR="00000000" w:rsidRDefault="00000000">
      <w:pPr>
        <w:pStyle w:val="TOP"/>
      </w:pPr>
      <w:r>
        <w:t>TOP: Money multiplier | Open-market operations</w:t>
      </w:r>
      <w:r>
        <w:tab/>
        <w:t>MSC: Analytical</w:t>
      </w:r>
    </w:p>
    <w:p w14:paraId="4F28A824" w14:textId="77777777" w:rsidR="00000000" w:rsidRDefault="00000000">
      <w:pPr>
        <w:pStyle w:val="MyNL1"/>
      </w:pPr>
      <w:r>
        <w:tab/>
        <w:t>200.</w:t>
      </w:r>
      <w:r>
        <w:tab/>
        <w:t>If the public decides to hold more currency and fewer deposits in banks, bank reserves</w:t>
      </w:r>
    </w:p>
    <w:p w14:paraId="65C74F9B" w14:textId="77777777" w:rsidR="00000000" w:rsidRDefault="00000000">
      <w:pPr>
        <w:pStyle w:val="NLa"/>
      </w:pPr>
      <w:r>
        <w:t>a.</w:t>
      </w:r>
      <w:r>
        <w:tab/>
        <w:t>decrease and the money supply eventually decreases.</w:t>
      </w:r>
    </w:p>
    <w:p w14:paraId="2A45E80B" w14:textId="77777777" w:rsidR="00000000" w:rsidRDefault="00000000">
      <w:pPr>
        <w:pStyle w:val="NLa"/>
      </w:pPr>
      <w:r>
        <w:t>b.</w:t>
      </w:r>
      <w:r>
        <w:tab/>
        <w:t>decrease but the money supply does not change.</w:t>
      </w:r>
    </w:p>
    <w:p w14:paraId="56E3B5B4" w14:textId="77777777" w:rsidR="00000000" w:rsidRDefault="00000000">
      <w:pPr>
        <w:pStyle w:val="NLa"/>
      </w:pPr>
      <w:r>
        <w:t>c.</w:t>
      </w:r>
      <w:r>
        <w:tab/>
        <w:t>increase and the money supply eventually increases.</w:t>
      </w:r>
    </w:p>
    <w:p w14:paraId="78BE8DB5" w14:textId="77777777" w:rsidR="00000000" w:rsidRDefault="00000000">
      <w:pPr>
        <w:pStyle w:val="NLa"/>
      </w:pPr>
      <w:r>
        <w:t>d.</w:t>
      </w:r>
      <w:r>
        <w:tab/>
        <w:t>increase but the money supply does not change.</w:t>
      </w:r>
    </w:p>
    <w:p w14:paraId="414F585B" w14:textId="77777777" w:rsidR="00000000" w:rsidRDefault="00000000">
      <w:pPr>
        <w:pStyle w:val="ANS1"/>
      </w:pPr>
      <w:r>
        <w:t>ANS: A</w:t>
      </w:r>
      <w:r>
        <w:tab/>
        <w:t>PTS: 1</w:t>
      </w:r>
      <w:r>
        <w:tab/>
        <w:t>DIF: 2</w:t>
      </w:r>
      <w:r>
        <w:tab/>
        <w:t>REF: 21-3</w:t>
      </w:r>
    </w:p>
    <w:p w14:paraId="1BFD81CA" w14:textId="77777777" w:rsidR="00000000" w:rsidRDefault="00000000">
      <w:pPr>
        <w:pStyle w:val="TOP"/>
      </w:pPr>
      <w:r>
        <w:t>TOP: Money multiplier and currency holdings</w:t>
      </w:r>
      <w:r>
        <w:tab/>
        <w:t>MSC: Applicative</w:t>
      </w:r>
    </w:p>
    <w:p w14:paraId="6768D6FB" w14:textId="77777777" w:rsidR="00000000" w:rsidRDefault="00000000">
      <w:pPr>
        <w:pStyle w:val="MyNL1"/>
      </w:pPr>
      <w:r>
        <w:tab/>
        <w:t>201.</w:t>
      </w:r>
      <w:r>
        <w:tab/>
        <w:t>If the public decides to hold less currency and more deposits in banks, bank reserves</w:t>
      </w:r>
    </w:p>
    <w:p w14:paraId="3C0C48A8" w14:textId="77777777" w:rsidR="00000000" w:rsidRDefault="00000000">
      <w:pPr>
        <w:pStyle w:val="NLa"/>
      </w:pPr>
      <w:r>
        <w:t>a.</w:t>
      </w:r>
      <w:r>
        <w:tab/>
        <w:t>decrease and the money supply eventually decreases.</w:t>
      </w:r>
    </w:p>
    <w:p w14:paraId="3E4C16F8" w14:textId="77777777" w:rsidR="00000000" w:rsidRDefault="00000000">
      <w:pPr>
        <w:pStyle w:val="NLa"/>
      </w:pPr>
      <w:r>
        <w:t>b.</w:t>
      </w:r>
      <w:r>
        <w:tab/>
        <w:t>decrease but the money supply does not change.</w:t>
      </w:r>
    </w:p>
    <w:p w14:paraId="0819FBF1" w14:textId="77777777" w:rsidR="00000000" w:rsidRDefault="00000000">
      <w:pPr>
        <w:pStyle w:val="NLa"/>
      </w:pPr>
      <w:r>
        <w:t>c.</w:t>
      </w:r>
      <w:r>
        <w:tab/>
        <w:t>increase and the money supply eventually increases.</w:t>
      </w:r>
    </w:p>
    <w:p w14:paraId="67E309D7" w14:textId="77777777" w:rsidR="00000000" w:rsidRDefault="00000000">
      <w:pPr>
        <w:pStyle w:val="NLa"/>
      </w:pPr>
      <w:r>
        <w:t>d.</w:t>
      </w:r>
      <w:r>
        <w:tab/>
        <w:t>increase but the money supply does not change.</w:t>
      </w:r>
    </w:p>
    <w:p w14:paraId="0BFD6D47" w14:textId="77777777" w:rsidR="00000000" w:rsidRDefault="00000000">
      <w:pPr>
        <w:pStyle w:val="ANS1"/>
      </w:pPr>
      <w:r>
        <w:t>ANS: C</w:t>
      </w:r>
      <w:r>
        <w:tab/>
        <w:t>PTS: 1</w:t>
      </w:r>
      <w:r>
        <w:tab/>
        <w:t>DIF: 2</w:t>
      </w:r>
      <w:r>
        <w:tab/>
        <w:t>REF: 21-3</w:t>
      </w:r>
    </w:p>
    <w:p w14:paraId="1455ED0D" w14:textId="77777777" w:rsidR="00000000" w:rsidRDefault="00000000">
      <w:pPr>
        <w:pStyle w:val="TOP"/>
      </w:pPr>
      <w:r>
        <w:t>TOP: Money multiplier and currency holdings</w:t>
      </w:r>
      <w:r>
        <w:tab/>
        <w:t>MSC: Applicative</w:t>
      </w:r>
    </w:p>
    <w:p w14:paraId="3F73BE4D" w14:textId="77777777" w:rsidR="00000000" w:rsidRDefault="00000000">
      <w:pPr>
        <w:pStyle w:val="MyNL1"/>
      </w:pPr>
      <w:r>
        <w:tab/>
        <w:t>202.</w:t>
      </w:r>
      <w:r>
        <w:tab/>
        <w:t>Suppose that in a country people gain more confidence in the banking system and so hold relatively less currency and more deposits, then bank reserves will</w:t>
      </w:r>
    </w:p>
    <w:p w14:paraId="56585AC0" w14:textId="77777777" w:rsidR="00000000" w:rsidRDefault="00000000">
      <w:pPr>
        <w:pStyle w:val="NLa"/>
      </w:pPr>
      <w:r>
        <w:t>a.</w:t>
      </w:r>
      <w:r>
        <w:tab/>
        <w:t>decrease and the money supply will eventually decrease.</w:t>
      </w:r>
    </w:p>
    <w:p w14:paraId="169E5C3B" w14:textId="77777777" w:rsidR="00000000" w:rsidRDefault="00000000">
      <w:pPr>
        <w:pStyle w:val="NLa"/>
      </w:pPr>
      <w:r>
        <w:t>b.</w:t>
      </w:r>
      <w:r>
        <w:tab/>
        <w:t>decrease and the money supply will eventually increase.</w:t>
      </w:r>
    </w:p>
    <w:p w14:paraId="54450D2A" w14:textId="77777777" w:rsidR="00000000" w:rsidRDefault="00000000">
      <w:pPr>
        <w:pStyle w:val="NLa"/>
      </w:pPr>
      <w:r>
        <w:t>c.</w:t>
      </w:r>
      <w:r>
        <w:tab/>
        <w:t>increase and the money supply will eventually decrease.</w:t>
      </w:r>
    </w:p>
    <w:p w14:paraId="7816D3E7" w14:textId="77777777" w:rsidR="00000000" w:rsidRDefault="00000000">
      <w:pPr>
        <w:pStyle w:val="NLa"/>
      </w:pPr>
      <w:r>
        <w:t>d.</w:t>
      </w:r>
      <w:r>
        <w:tab/>
        <w:t>increase and the money supply will eventually increase.</w:t>
      </w:r>
    </w:p>
    <w:p w14:paraId="1ECC4858" w14:textId="77777777" w:rsidR="00000000" w:rsidRDefault="00000000">
      <w:pPr>
        <w:pStyle w:val="ANS1"/>
      </w:pPr>
      <w:r>
        <w:t>ANS: D</w:t>
      </w:r>
      <w:r>
        <w:tab/>
        <w:t>PTS: 1</w:t>
      </w:r>
      <w:r>
        <w:tab/>
        <w:t>DIF: 2</w:t>
      </w:r>
      <w:r>
        <w:tab/>
        <w:t>REF: 21-3</w:t>
      </w:r>
    </w:p>
    <w:p w14:paraId="1E002286" w14:textId="77777777" w:rsidR="00000000" w:rsidRDefault="00000000">
      <w:pPr>
        <w:pStyle w:val="TOP"/>
      </w:pPr>
      <w:r>
        <w:t>TOP: Money multiplier and currency holdings</w:t>
      </w:r>
      <w:r>
        <w:tab/>
        <w:t>MSC: Applicative</w:t>
      </w:r>
    </w:p>
    <w:p w14:paraId="06393E42" w14:textId="77777777" w:rsidR="00000000" w:rsidRDefault="00000000">
      <w:pPr>
        <w:pStyle w:val="MyNL1"/>
      </w:pPr>
      <w:r>
        <w:tab/>
        <w:t>203.</w:t>
      </w:r>
      <w:r>
        <w:tab/>
        <w:t xml:space="preserve">Suppose that in a country people had no access to banks but used currency. The creation of a fractional reserve banking system with a reserve ratio of less than 100% would cause the money supply to </w:t>
      </w:r>
    </w:p>
    <w:p w14:paraId="5D1619B4" w14:textId="77777777" w:rsidR="00000000" w:rsidRDefault="00000000">
      <w:pPr>
        <w:pStyle w:val="NLa"/>
      </w:pPr>
      <w:r>
        <w:t>a.</w:t>
      </w:r>
      <w:r>
        <w:tab/>
        <w:t>increase. The central bank could reduce the size of this increase by buying bonds.</w:t>
      </w:r>
    </w:p>
    <w:p w14:paraId="33E50348" w14:textId="77777777" w:rsidR="00000000" w:rsidRDefault="00000000">
      <w:pPr>
        <w:pStyle w:val="NLa"/>
      </w:pPr>
      <w:r>
        <w:t>b.</w:t>
      </w:r>
      <w:r>
        <w:tab/>
        <w:t>increase. The central bank could reduce the size of this increase by selling bonds.</w:t>
      </w:r>
    </w:p>
    <w:p w14:paraId="73BBA26A" w14:textId="77777777" w:rsidR="00000000" w:rsidRDefault="00000000">
      <w:pPr>
        <w:pStyle w:val="NLa"/>
      </w:pPr>
      <w:r>
        <w:t>c.</w:t>
      </w:r>
      <w:r>
        <w:tab/>
        <w:t>decrease. The central bank could reduce the size of this decrease by buying bonds.</w:t>
      </w:r>
    </w:p>
    <w:p w14:paraId="0052C4BB" w14:textId="77777777" w:rsidR="00000000" w:rsidRDefault="00000000">
      <w:pPr>
        <w:pStyle w:val="NLa"/>
      </w:pPr>
      <w:r>
        <w:t>d.</w:t>
      </w:r>
      <w:r>
        <w:tab/>
        <w:t>decrease. The central bank could reduce the size of this decrease by selling bonds.</w:t>
      </w:r>
    </w:p>
    <w:p w14:paraId="0251F61B" w14:textId="77777777" w:rsidR="00000000" w:rsidRDefault="00000000">
      <w:pPr>
        <w:pStyle w:val="ANS1"/>
      </w:pPr>
      <w:r>
        <w:t>ANS: B</w:t>
      </w:r>
      <w:r>
        <w:tab/>
        <w:t>PTS: 1</w:t>
      </w:r>
      <w:r>
        <w:tab/>
        <w:t>DIF: 2</w:t>
      </w:r>
      <w:r>
        <w:tab/>
        <w:t>REF: 21-3</w:t>
      </w:r>
    </w:p>
    <w:p w14:paraId="1D5B17D2" w14:textId="77777777" w:rsidR="00000000" w:rsidRDefault="00000000">
      <w:pPr>
        <w:pStyle w:val="TOP"/>
      </w:pPr>
      <w:r>
        <w:t>TOP: Money multiplier and currency holdings</w:t>
      </w:r>
      <w:r>
        <w:tab/>
        <w:t>MSC: Applicative</w:t>
      </w:r>
    </w:p>
    <w:p w14:paraId="4AAD8302" w14:textId="77777777" w:rsidR="00000000" w:rsidRDefault="00000000">
      <w:pPr>
        <w:pStyle w:val="MyNL1"/>
      </w:pPr>
      <w:r>
        <w:tab/>
        <w:t>204.</w:t>
      </w:r>
      <w:r>
        <w:tab/>
        <w:t>During recessions, banks typically choose to hold more excess reserves relative to their deposits. This action</w:t>
      </w:r>
    </w:p>
    <w:p w14:paraId="7D87B25C" w14:textId="77777777" w:rsidR="00000000" w:rsidRDefault="00000000">
      <w:pPr>
        <w:pStyle w:val="NLa"/>
      </w:pPr>
      <w:r>
        <w:t>a.</w:t>
      </w:r>
      <w:r>
        <w:tab/>
        <w:t>increases the money multiplier and increases the money supply.</w:t>
      </w:r>
    </w:p>
    <w:p w14:paraId="59D278A5" w14:textId="77777777" w:rsidR="00000000" w:rsidRDefault="00000000">
      <w:pPr>
        <w:pStyle w:val="NLa"/>
      </w:pPr>
      <w:r>
        <w:t>b.</w:t>
      </w:r>
      <w:r>
        <w:tab/>
        <w:t>decreases the money multiplier and decreases the money supply.</w:t>
      </w:r>
    </w:p>
    <w:p w14:paraId="7A6B2A47" w14:textId="77777777" w:rsidR="00000000" w:rsidRDefault="00000000">
      <w:pPr>
        <w:pStyle w:val="NLa"/>
      </w:pPr>
      <w:r>
        <w:t>c.</w:t>
      </w:r>
      <w:r>
        <w:tab/>
        <w:t>does not change the money multiplier, but increases the money supply.</w:t>
      </w:r>
    </w:p>
    <w:p w14:paraId="7C41EBE9" w14:textId="77777777" w:rsidR="00000000" w:rsidRDefault="00000000">
      <w:pPr>
        <w:pStyle w:val="NLa"/>
      </w:pPr>
      <w:r>
        <w:t>d.</w:t>
      </w:r>
      <w:r>
        <w:tab/>
        <w:t>does not change the money multiplier, but decreases the money supply.</w:t>
      </w:r>
    </w:p>
    <w:p w14:paraId="08044F3F" w14:textId="77777777" w:rsidR="00000000" w:rsidRDefault="00000000">
      <w:pPr>
        <w:pStyle w:val="ANS1"/>
      </w:pPr>
      <w:r>
        <w:t>ANS: B</w:t>
      </w:r>
      <w:r>
        <w:tab/>
        <w:t>PTS: 1</w:t>
      </w:r>
      <w:r>
        <w:tab/>
        <w:t>DIF: 2</w:t>
      </w:r>
      <w:r>
        <w:tab/>
        <w:t>REF: 21-3</w:t>
      </w:r>
    </w:p>
    <w:p w14:paraId="2860D245" w14:textId="77777777" w:rsidR="00000000" w:rsidRDefault="00000000">
      <w:pPr>
        <w:pStyle w:val="TOP"/>
      </w:pPr>
      <w:r>
        <w:t>TOP: Money multiplier and excess reserves</w:t>
      </w:r>
      <w:r>
        <w:tab/>
        <w:t>MSC: Applicative</w:t>
      </w:r>
    </w:p>
    <w:p w14:paraId="256F6541" w14:textId="77777777" w:rsidR="00000000" w:rsidRDefault="00000000">
      <w:pPr>
        <w:pStyle w:val="MyNL1"/>
      </w:pPr>
      <w:r>
        <w:tab/>
        <w:t>205.</w:t>
      </w:r>
      <w:r>
        <w:tab/>
        <w:t xml:space="preserve">Suppose that banks decide to hold more excess reserves relative to deposits. Other things the same, this action will cause the </w:t>
      </w:r>
    </w:p>
    <w:p w14:paraId="3D8C2D54" w14:textId="77777777" w:rsidR="00000000" w:rsidRDefault="00000000">
      <w:pPr>
        <w:pStyle w:val="NLa"/>
      </w:pPr>
      <w:r>
        <w:t>a.</w:t>
      </w:r>
      <w:r>
        <w:tab/>
        <w:t>money supply to fall. To reduce the impact of this the Fed could sell Treasury bonds.</w:t>
      </w:r>
    </w:p>
    <w:p w14:paraId="45B3CAA1" w14:textId="77777777" w:rsidR="00000000" w:rsidRDefault="00000000">
      <w:pPr>
        <w:pStyle w:val="NLa"/>
      </w:pPr>
      <w:r>
        <w:t>b.</w:t>
      </w:r>
      <w:r>
        <w:tab/>
        <w:t>money supply to fall. To reduce the impact of this the Fed could buy Treasury bonds.</w:t>
      </w:r>
    </w:p>
    <w:p w14:paraId="1D715789" w14:textId="77777777" w:rsidR="00000000" w:rsidRDefault="00000000">
      <w:pPr>
        <w:pStyle w:val="NLa"/>
      </w:pPr>
      <w:r>
        <w:t>c.</w:t>
      </w:r>
      <w:r>
        <w:tab/>
        <w:t>money supply to rise. To reduce the impact of this the Fed could sell Treasury bonds.</w:t>
      </w:r>
    </w:p>
    <w:p w14:paraId="2037DC77" w14:textId="77777777" w:rsidR="00000000" w:rsidRDefault="00000000">
      <w:pPr>
        <w:pStyle w:val="NLa"/>
      </w:pPr>
      <w:r>
        <w:t>d.</w:t>
      </w:r>
      <w:r>
        <w:tab/>
        <w:t>money supply to rise. To reduce the impact of this the Fed could buy Treasury bonds.</w:t>
      </w:r>
    </w:p>
    <w:p w14:paraId="1A1195D4" w14:textId="77777777" w:rsidR="00000000" w:rsidRDefault="00000000">
      <w:pPr>
        <w:pStyle w:val="ANS1"/>
      </w:pPr>
      <w:r>
        <w:t>ANS: B</w:t>
      </w:r>
      <w:r>
        <w:tab/>
        <w:t>PTS: 1</w:t>
      </w:r>
      <w:r>
        <w:tab/>
        <w:t>DIF: 3</w:t>
      </w:r>
      <w:r>
        <w:tab/>
        <w:t>REF: 21-3</w:t>
      </w:r>
    </w:p>
    <w:p w14:paraId="2FAD9C44" w14:textId="77777777" w:rsidR="00000000" w:rsidRDefault="00000000">
      <w:pPr>
        <w:pStyle w:val="TOP"/>
      </w:pPr>
      <w:r>
        <w:t>TOP: Money multiplier and excess reserves</w:t>
      </w:r>
      <w:r>
        <w:tab/>
        <w:t>MSC: Applicative</w:t>
      </w:r>
    </w:p>
    <w:p w14:paraId="3250A3A9" w14:textId="77777777" w:rsidR="00000000" w:rsidRDefault="00000000">
      <w:pPr>
        <w:pStyle w:val="MyNL1"/>
      </w:pPr>
      <w:r>
        <w:tab/>
        <w:t>206.</w:t>
      </w:r>
      <w:r>
        <w:tab/>
        <w:t xml:space="preserve">Suppose that banks decide to hold fewer excess reserves relative to deposits. Other things the same, this action will cause the </w:t>
      </w:r>
    </w:p>
    <w:p w14:paraId="5AA364C2" w14:textId="77777777" w:rsidR="00000000" w:rsidRDefault="00000000">
      <w:pPr>
        <w:pStyle w:val="NLa"/>
      </w:pPr>
      <w:r>
        <w:t>a.</w:t>
      </w:r>
      <w:r>
        <w:tab/>
        <w:t>money supply to fall. To reduce the impact of this the Fed could sell Treasury bonds.</w:t>
      </w:r>
    </w:p>
    <w:p w14:paraId="495D4290" w14:textId="77777777" w:rsidR="00000000" w:rsidRDefault="00000000">
      <w:pPr>
        <w:pStyle w:val="NLa"/>
      </w:pPr>
      <w:r>
        <w:t>b.</w:t>
      </w:r>
      <w:r>
        <w:tab/>
        <w:t>money supply to fall. To reduce the impact of this the Fed could buy Treasury bonds.</w:t>
      </w:r>
    </w:p>
    <w:p w14:paraId="19CF7138" w14:textId="77777777" w:rsidR="00000000" w:rsidRDefault="00000000">
      <w:pPr>
        <w:pStyle w:val="NLa"/>
      </w:pPr>
      <w:r>
        <w:t>c.</w:t>
      </w:r>
      <w:r>
        <w:tab/>
        <w:t>money supply to rise. To reduce the impact of this the Fed could sell Treasury bonds.</w:t>
      </w:r>
    </w:p>
    <w:p w14:paraId="46374231" w14:textId="77777777" w:rsidR="00000000" w:rsidRDefault="00000000">
      <w:pPr>
        <w:pStyle w:val="NLa"/>
      </w:pPr>
      <w:r>
        <w:t>d.</w:t>
      </w:r>
      <w:r>
        <w:tab/>
        <w:t>money supply to rise. To reduce the impact of this the Fed could buy Treasury bonds.</w:t>
      </w:r>
    </w:p>
    <w:p w14:paraId="50F32B44" w14:textId="77777777" w:rsidR="00000000" w:rsidRDefault="00000000">
      <w:pPr>
        <w:pStyle w:val="ANS1"/>
      </w:pPr>
      <w:r>
        <w:t>ANS: C</w:t>
      </w:r>
      <w:r>
        <w:tab/>
        <w:t>PTS: 1</w:t>
      </w:r>
      <w:r>
        <w:tab/>
        <w:t>DIF: 3</w:t>
      </w:r>
      <w:r>
        <w:tab/>
        <w:t>REF: 21-3</w:t>
      </w:r>
    </w:p>
    <w:p w14:paraId="1BCFA4E6" w14:textId="77777777" w:rsidR="00000000" w:rsidRDefault="00000000">
      <w:pPr>
        <w:pStyle w:val="TOP"/>
      </w:pPr>
      <w:r>
        <w:t>TOP: Money multiplier and excess reserves</w:t>
      </w:r>
      <w:r>
        <w:tab/>
        <w:t>MSC: Applicative</w:t>
      </w:r>
    </w:p>
    <w:p w14:paraId="07F5D331" w14:textId="77777777" w:rsidR="00000000" w:rsidRDefault="00000000">
      <w:pPr>
        <w:pStyle w:val="MyNL1"/>
      </w:pPr>
      <w:r>
        <w:tab/>
        <w:t>207.</w:t>
      </w:r>
      <w:r>
        <w:tab/>
        <w:t xml:space="preserve">Suppose that banks decide to hold more excess reserves relative to deposits. Other things the same, this action will cause the </w:t>
      </w:r>
    </w:p>
    <w:p w14:paraId="7CB3A4C9" w14:textId="77777777" w:rsidR="00000000" w:rsidRDefault="00000000">
      <w:pPr>
        <w:pStyle w:val="NLa"/>
      </w:pPr>
      <w:r>
        <w:t>a.</w:t>
      </w:r>
      <w:r>
        <w:tab/>
        <w:t>money supply to fall. To reduce the impact of this the Fed could lower the discount rate.</w:t>
      </w:r>
    </w:p>
    <w:p w14:paraId="12C5B6BF" w14:textId="77777777" w:rsidR="00000000" w:rsidRDefault="00000000">
      <w:pPr>
        <w:pStyle w:val="NLa"/>
      </w:pPr>
      <w:r>
        <w:t>b.</w:t>
      </w:r>
      <w:r>
        <w:tab/>
        <w:t>money supply to fall. To reduce the impact of this the Fed could raise the discount rate.</w:t>
      </w:r>
    </w:p>
    <w:p w14:paraId="46007D73" w14:textId="77777777" w:rsidR="00000000" w:rsidRDefault="00000000">
      <w:pPr>
        <w:pStyle w:val="NLa"/>
      </w:pPr>
      <w:r>
        <w:t>c.</w:t>
      </w:r>
      <w:r>
        <w:tab/>
        <w:t>money supply to rise. To reduce the impact of this the Fed could lower the discount rate.</w:t>
      </w:r>
    </w:p>
    <w:p w14:paraId="1BD98A3C" w14:textId="77777777" w:rsidR="00000000" w:rsidRDefault="00000000">
      <w:pPr>
        <w:pStyle w:val="NLa"/>
      </w:pPr>
      <w:r>
        <w:t>d.</w:t>
      </w:r>
      <w:r>
        <w:tab/>
        <w:t>money supply to rise. To reduce the impact of this the Fed could raise the discount rate.</w:t>
      </w:r>
    </w:p>
    <w:p w14:paraId="0398D107" w14:textId="77777777" w:rsidR="00000000" w:rsidRDefault="00000000">
      <w:pPr>
        <w:pStyle w:val="ANS1"/>
      </w:pPr>
      <w:r>
        <w:t>ANS: A</w:t>
      </w:r>
      <w:r>
        <w:tab/>
        <w:t>PTS: 1</w:t>
      </w:r>
      <w:r>
        <w:tab/>
        <w:t>DIF: 3</w:t>
      </w:r>
      <w:r>
        <w:tab/>
        <w:t>REF: 21-3</w:t>
      </w:r>
    </w:p>
    <w:p w14:paraId="1897B9FC" w14:textId="77777777" w:rsidR="00000000" w:rsidRDefault="00000000">
      <w:pPr>
        <w:pStyle w:val="TOP"/>
      </w:pPr>
      <w:r>
        <w:t>TOP: Money multiplier and excess reserves</w:t>
      </w:r>
      <w:r>
        <w:tab/>
        <w:t>MSC: Applicative</w:t>
      </w:r>
    </w:p>
    <w:p w14:paraId="0FC6B41E" w14:textId="77777777" w:rsidR="00000000" w:rsidRDefault="00000000">
      <w:pPr>
        <w:pStyle w:val="MyNL1"/>
      </w:pPr>
      <w:r>
        <w:tab/>
        <w:t>208.</w:t>
      </w:r>
      <w:r>
        <w:tab/>
        <w:t>If people decide to hold more currency relative to deposits, the money supply</w:t>
      </w:r>
    </w:p>
    <w:p w14:paraId="54F8A5E2" w14:textId="77777777" w:rsidR="00000000" w:rsidRDefault="00000000">
      <w:pPr>
        <w:pStyle w:val="NLa"/>
      </w:pPr>
      <w:r>
        <w:t>a.</w:t>
      </w:r>
      <w:r>
        <w:tab/>
        <w:t>falls. The larger the reserve ratio is, the more it falls.</w:t>
      </w:r>
    </w:p>
    <w:p w14:paraId="6200B7C6" w14:textId="77777777" w:rsidR="00000000" w:rsidRDefault="00000000">
      <w:pPr>
        <w:pStyle w:val="NLa"/>
      </w:pPr>
      <w:r>
        <w:t>b.</w:t>
      </w:r>
      <w:r>
        <w:tab/>
        <w:t>falls. The larger the reserve ratio is, the less it falls.</w:t>
      </w:r>
    </w:p>
    <w:p w14:paraId="50971D9E" w14:textId="77777777" w:rsidR="00000000" w:rsidRDefault="00000000">
      <w:pPr>
        <w:pStyle w:val="NLa"/>
      </w:pPr>
      <w:r>
        <w:t>c.</w:t>
      </w:r>
      <w:r>
        <w:tab/>
        <w:t>rises. The larger the reserve ratio is, the more it rises.</w:t>
      </w:r>
    </w:p>
    <w:p w14:paraId="50580572" w14:textId="77777777" w:rsidR="00000000" w:rsidRDefault="00000000">
      <w:pPr>
        <w:pStyle w:val="NLa"/>
      </w:pPr>
      <w:r>
        <w:t>d.</w:t>
      </w:r>
      <w:r>
        <w:tab/>
        <w:t>rises. The larger the reserve ratio is, the less it rises.</w:t>
      </w:r>
    </w:p>
    <w:p w14:paraId="5BD5D874" w14:textId="77777777" w:rsidR="00000000" w:rsidRDefault="00000000">
      <w:pPr>
        <w:pStyle w:val="ANS1"/>
      </w:pPr>
      <w:r>
        <w:t>ANS: B</w:t>
      </w:r>
      <w:r>
        <w:tab/>
        <w:t>PTS: 1</w:t>
      </w:r>
      <w:r>
        <w:tab/>
        <w:t>DIF: 3</w:t>
      </w:r>
      <w:r>
        <w:tab/>
        <w:t>REF: 21-3</w:t>
      </w:r>
    </w:p>
    <w:p w14:paraId="35DDC584" w14:textId="77777777" w:rsidR="00000000" w:rsidRDefault="00000000">
      <w:pPr>
        <w:pStyle w:val="TOP"/>
      </w:pPr>
      <w:r>
        <w:t>TOP: Money multiplier and currency holdings</w:t>
      </w:r>
      <w:r>
        <w:tab/>
        <w:t>MSC: Applicative</w:t>
      </w:r>
    </w:p>
    <w:p w14:paraId="17EF1799" w14:textId="77777777" w:rsidR="00000000" w:rsidRDefault="00000000">
      <w:pPr>
        <w:pStyle w:val="MyNL1"/>
      </w:pPr>
      <w:r>
        <w:tab/>
        <w:t>209.</w:t>
      </w:r>
      <w:r>
        <w:tab/>
        <w:t>If people decide to hold more currency relative to deposits, the money supply</w:t>
      </w:r>
    </w:p>
    <w:p w14:paraId="4A68F65D" w14:textId="77777777" w:rsidR="00000000" w:rsidRDefault="00000000">
      <w:pPr>
        <w:pStyle w:val="NLa"/>
      </w:pPr>
      <w:r>
        <w:t>a.</w:t>
      </w:r>
      <w:r>
        <w:tab/>
        <w:t>falls. The Fed could lessen the impact of this by buying Treasury bonds.</w:t>
      </w:r>
    </w:p>
    <w:p w14:paraId="37C026F3" w14:textId="77777777" w:rsidR="00000000" w:rsidRDefault="00000000">
      <w:pPr>
        <w:pStyle w:val="NLa"/>
      </w:pPr>
      <w:r>
        <w:t>b.</w:t>
      </w:r>
      <w:r>
        <w:tab/>
        <w:t>falls. The Fed could lessen the impact of this by selling Treasury bonds.</w:t>
      </w:r>
    </w:p>
    <w:p w14:paraId="61A317F6" w14:textId="77777777" w:rsidR="00000000" w:rsidRDefault="00000000">
      <w:pPr>
        <w:pStyle w:val="NLa"/>
      </w:pPr>
      <w:r>
        <w:t>c.</w:t>
      </w:r>
      <w:r>
        <w:tab/>
        <w:t>rises. The Fed could lessen the impact of this by buying Treasury bonds.</w:t>
      </w:r>
    </w:p>
    <w:p w14:paraId="48DB107C" w14:textId="77777777" w:rsidR="00000000" w:rsidRDefault="00000000">
      <w:pPr>
        <w:pStyle w:val="NLa"/>
      </w:pPr>
      <w:r>
        <w:t>d.</w:t>
      </w:r>
      <w:r>
        <w:tab/>
        <w:t>rises. The Fed could lessen the impact of the by selling Treasury bonds.</w:t>
      </w:r>
    </w:p>
    <w:p w14:paraId="17142FE7" w14:textId="77777777" w:rsidR="00000000" w:rsidRDefault="00000000">
      <w:pPr>
        <w:pStyle w:val="ANS1"/>
      </w:pPr>
      <w:r>
        <w:t>ANS: A</w:t>
      </w:r>
      <w:r>
        <w:tab/>
        <w:t>PTS: 1</w:t>
      </w:r>
      <w:r>
        <w:tab/>
        <w:t>DIF: 3</w:t>
      </w:r>
      <w:r>
        <w:tab/>
        <w:t>REF: 21-3</w:t>
      </w:r>
    </w:p>
    <w:p w14:paraId="7C7E7600" w14:textId="77777777" w:rsidR="00000000" w:rsidRDefault="00000000">
      <w:pPr>
        <w:pStyle w:val="TOP"/>
      </w:pPr>
      <w:r>
        <w:t>TOP: Money multiplier and currency holdings</w:t>
      </w:r>
      <w:r>
        <w:tab/>
        <w:t>MSC: Applicative</w:t>
      </w:r>
    </w:p>
    <w:p w14:paraId="1A81C9F9" w14:textId="77777777" w:rsidR="00000000" w:rsidRDefault="00000000">
      <w:pPr>
        <w:pStyle w:val="MyNL1"/>
      </w:pPr>
      <w:r>
        <w:tab/>
        <w:t>210.</w:t>
      </w:r>
      <w:r>
        <w:tab/>
        <w:t>If people decide to hold less currency relative to deposits, the money supply</w:t>
      </w:r>
    </w:p>
    <w:p w14:paraId="002E258F" w14:textId="77777777" w:rsidR="00000000" w:rsidRDefault="00000000">
      <w:pPr>
        <w:pStyle w:val="NLa"/>
      </w:pPr>
      <w:r>
        <w:t>a.</w:t>
      </w:r>
      <w:r>
        <w:tab/>
        <w:t>falls. The Fed could lessen the impact of this by buying Treasury bonds.</w:t>
      </w:r>
    </w:p>
    <w:p w14:paraId="05639919" w14:textId="77777777" w:rsidR="00000000" w:rsidRDefault="00000000">
      <w:pPr>
        <w:pStyle w:val="NLa"/>
      </w:pPr>
      <w:r>
        <w:t>b.</w:t>
      </w:r>
      <w:r>
        <w:tab/>
        <w:t>falls. The Fed could lessen the impact of this by selling Treasury bonds.</w:t>
      </w:r>
    </w:p>
    <w:p w14:paraId="58F505C2" w14:textId="77777777" w:rsidR="00000000" w:rsidRDefault="00000000">
      <w:pPr>
        <w:pStyle w:val="NLa"/>
      </w:pPr>
      <w:r>
        <w:t>c.</w:t>
      </w:r>
      <w:r>
        <w:tab/>
        <w:t>rises. The Fed could lessen the impact of this by buying Treasury bonds.</w:t>
      </w:r>
    </w:p>
    <w:p w14:paraId="4AEADC19" w14:textId="77777777" w:rsidR="00000000" w:rsidRDefault="00000000">
      <w:pPr>
        <w:pStyle w:val="NLa"/>
      </w:pPr>
      <w:r>
        <w:t>d.</w:t>
      </w:r>
      <w:r>
        <w:tab/>
        <w:t>rises. The Fed could lessen the impact of this by selling Treasury bonds.</w:t>
      </w:r>
    </w:p>
    <w:p w14:paraId="2F0A7F01" w14:textId="77777777" w:rsidR="00000000" w:rsidRDefault="00000000">
      <w:pPr>
        <w:pStyle w:val="ANS1"/>
      </w:pPr>
      <w:r>
        <w:t>ANS: D</w:t>
      </w:r>
      <w:r>
        <w:tab/>
        <w:t>PTS: 1</w:t>
      </w:r>
      <w:r>
        <w:tab/>
        <w:t>DIF: 3</w:t>
      </w:r>
      <w:r>
        <w:tab/>
        <w:t>REF: 21-3</w:t>
      </w:r>
    </w:p>
    <w:p w14:paraId="40B70DA0" w14:textId="77777777" w:rsidR="00000000" w:rsidRDefault="00000000">
      <w:pPr>
        <w:pStyle w:val="TOP"/>
      </w:pPr>
      <w:r>
        <w:t>TOP: Money multiplier and currency holdings</w:t>
      </w:r>
      <w:r>
        <w:tab/>
        <w:t>MSC: Applicative</w:t>
      </w:r>
    </w:p>
    <w:p w14:paraId="499278CF" w14:textId="77777777" w:rsidR="00000000" w:rsidRDefault="00000000">
      <w:pPr>
        <w:pStyle w:val="MyNL1"/>
      </w:pPr>
      <w:r>
        <w:tab/>
        <w:t>211.</w:t>
      </w:r>
      <w:r>
        <w:tab/>
        <w:t>Which of the following is correct?</w:t>
      </w:r>
    </w:p>
    <w:p w14:paraId="13317432" w14:textId="77777777" w:rsidR="00000000" w:rsidRDefault="00000000">
      <w:pPr>
        <w:pStyle w:val="NLa"/>
      </w:pPr>
      <w:r>
        <w:t>a.</w:t>
      </w:r>
      <w:r>
        <w:tab/>
        <w:t>The Fed can control the money supply precisely.</w:t>
      </w:r>
    </w:p>
    <w:p w14:paraId="6B435137" w14:textId="77777777" w:rsidR="00000000" w:rsidRDefault="00000000">
      <w:pPr>
        <w:pStyle w:val="NLa"/>
      </w:pPr>
      <w:r>
        <w:t>b.</w:t>
      </w:r>
      <w:r>
        <w:tab/>
        <w:t>The amount of money in the economy does not depend on the behavior of depositors.</w:t>
      </w:r>
    </w:p>
    <w:p w14:paraId="108FADE2" w14:textId="77777777" w:rsidR="00000000" w:rsidRDefault="00000000">
      <w:pPr>
        <w:pStyle w:val="NLa"/>
      </w:pPr>
      <w:r>
        <w:t>c.</w:t>
      </w:r>
      <w:r>
        <w:tab/>
        <w:t>The amount of money in the economy depends in part on the behavior of banks.</w:t>
      </w:r>
    </w:p>
    <w:p w14:paraId="730E772A" w14:textId="77777777" w:rsidR="00000000" w:rsidRDefault="00000000">
      <w:pPr>
        <w:pStyle w:val="NLa"/>
      </w:pPr>
      <w:r>
        <w:t>d.</w:t>
      </w:r>
      <w:r>
        <w:tab/>
        <w:t>None of the above is correct.</w:t>
      </w:r>
    </w:p>
    <w:p w14:paraId="0CFE6BB7" w14:textId="77777777" w:rsidR="00000000" w:rsidRDefault="00000000">
      <w:pPr>
        <w:pStyle w:val="ANS1"/>
      </w:pPr>
      <w:r>
        <w:t>ANS: C</w:t>
      </w:r>
      <w:r>
        <w:tab/>
        <w:t>PTS: 1</w:t>
      </w:r>
      <w:r>
        <w:tab/>
        <w:t>DIF: 1</w:t>
      </w:r>
      <w:r>
        <w:tab/>
        <w:t>REF: 21-3</w:t>
      </w:r>
    </w:p>
    <w:p w14:paraId="1776FCDC" w14:textId="77777777" w:rsidR="00000000" w:rsidRDefault="00000000">
      <w:pPr>
        <w:pStyle w:val="TOP"/>
      </w:pPr>
      <w:r>
        <w:t>TOP: Money multiplier</w:t>
      </w:r>
      <w:r>
        <w:tab/>
        <w:t>MSC: Definitional</w:t>
      </w:r>
    </w:p>
    <w:p w14:paraId="4ACF524C" w14:textId="77777777" w:rsidR="00000000" w:rsidRDefault="00000000">
      <w:pPr>
        <w:pStyle w:val="MyNL1"/>
      </w:pPr>
      <w:r>
        <w:tab/>
        <w:t>212.</w:t>
      </w:r>
      <w:r>
        <w:tab/>
        <w:t>During wars the public tends to hold relatively more currency and relatively fewer deposits. This decision makes reserves</w:t>
      </w:r>
    </w:p>
    <w:p w14:paraId="0E95074D" w14:textId="77777777" w:rsidR="00000000" w:rsidRDefault="00000000">
      <w:pPr>
        <w:pStyle w:val="NLa"/>
      </w:pPr>
      <w:r>
        <w:t>a.</w:t>
      </w:r>
      <w:r>
        <w:tab/>
        <w:t>and the money supply increase.</w:t>
      </w:r>
    </w:p>
    <w:p w14:paraId="0645D8B6" w14:textId="77777777" w:rsidR="00000000" w:rsidRDefault="00000000">
      <w:pPr>
        <w:pStyle w:val="NLa"/>
      </w:pPr>
      <w:r>
        <w:t>b.</w:t>
      </w:r>
      <w:r>
        <w:tab/>
        <w:t>and the money supply decrease.</w:t>
      </w:r>
    </w:p>
    <w:p w14:paraId="40977963" w14:textId="77777777" w:rsidR="00000000" w:rsidRDefault="00000000">
      <w:pPr>
        <w:pStyle w:val="NLa"/>
      </w:pPr>
      <w:r>
        <w:t>c.</w:t>
      </w:r>
      <w:r>
        <w:tab/>
        <w:t>increase, but leaves the money supply unchanged.</w:t>
      </w:r>
    </w:p>
    <w:p w14:paraId="0E189872" w14:textId="77777777" w:rsidR="00000000" w:rsidRDefault="00000000">
      <w:pPr>
        <w:pStyle w:val="NLa"/>
      </w:pPr>
      <w:r>
        <w:t>d.</w:t>
      </w:r>
      <w:r>
        <w:tab/>
        <w:t>decrease, but leaves the money supply unchanged.</w:t>
      </w:r>
    </w:p>
    <w:p w14:paraId="609CF9D8" w14:textId="77777777" w:rsidR="00000000" w:rsidRDefault="00000000">
      <w:pPr>
        <w:pStyle w:val="ANS1"/>
      </w:pPr>
      <w:r>
        <w:t>ANS: B</w:t>
      </w:r>
      <w:r>
        <w:tab/>
        <w:t>PTS: 1</w:t>
      </w:r>
      <w:r>
        <w:tab/>
        <w:t>DIF: 2</w:t>
      </w:r>
      <w:r>
        <w:tab/>
        <w:t>REF: 21-3</w:t>
      </w:r>
    </w:p>
    <w:p w14:paraId="0129C8A9" w14:textId="77777777" w:rsidR="00000000" w:rsidRDefault="00000000">
      <w:pPr>
        <w:pStyle w:val="TOP"/>
      </w:pPr>
      <w:r>
        <w:t>TOP: Money multiplier and currency holdings</w:t>
      </w:r>
      <w:r>
        <w:tab/>
        <w:t>MSC: Applicative</w:t>
      </w:r>
    </w:p>
    <w:p w14:paraId="3B03B22B" w14:textId="77777777" w:rsidR="00000000" w:rsidRDefault="00000000">
      <w:pPr>
        <w:pStyle w:val="MyNL1"/>
      </w:pPr>
      <w:r>
        <w:tab/>
        <w:t>213.</w:t>
      </w:r>
      <w:r>
        <w:tab/>
        <w:t>In December 1999 people feared that there might be computer problems at banks as the century changed. Consequently, people wanted to hold relatively more in currency and relatively less in deposits. In anticipation banks raised their reserve ratios to have enough cash on hand to meet depositors’ demands. These actions by the public</w:t>
      </w:r>
    </w:p>
    <w:p w14:paraId="17D6ECFF" w14:textId="77777777" w:rsidR="00000000" w:rsidRDefault="00000000">
      <w:pPr>
        <w:pStyle w:val="NLa"/>
      </w:pPr>
      <w:r>
        <w:t>a.</w:t>
      </w:r>
      <w:r>
        <w:tab/>
        <w:t>would increase the multiplier. If the Fed wanted to offset the effect of this on the size of the money supply, it could have sold bonds.</w:t>
      </w:r>
    </w:p>
    <w:p w14:paraId="2B4EBB9E" w14:textId="77777777" w:rsidR="00000000" w:rsidRDefault="00000000">
      <w:pPr>
        <w:pStyle w:val="NLa"/>
      </w:pPr>
      <w:r>
        <w:t>b.</w:t>
      </w:r>
      <w:r>
        <w:tab/>
        <w:t>would increase the multiplier. If the Fed wanted to offset the effect of this on the size of the money supply, it could have bought bonds.</w:t>
      </w:r>
    </w:p>
    <w:p w14:paraId="06807318" w14:textId="77777777" w:rsidR="00000000" w:rsidRDefault="00000000">
      <w:pPr>
        <w:pStyle w:val="NLa"/>
      </w:pPr>
      <w:r>
        <w:t>c.</w:t>
      </w:r>
      <w:r>
        <w:tab/>
        <w:t>would reduce the multiplier. If the Fed wanted to offset the effect of this on the size of the money supply, it could have sold bonds.</w:t>
      </w:r>
    </w:p>
    <w:p w14:paraId="08CC1944" w14:textId="77777777" w:rsidR="00000000" w:rsidRDefault="00000000">
      <w:pPr>
        <w:pStyle w:val="NLa"/>
      </w:pPr>
      <w:r>
        <w:t>d.</w:t>
      </w:r>
      <w:r>
        <w:tab/>
        <w:t>would reduce the multiplier. If the Fed wanted to offset the effect of this on the size of the money supply, it could have bought bonds.</w:t>
      </w:r>
    </w:p>
    <w:p w14:paraId="18F20C5D" w14:textId="77777777" w:rsidR="00000000" w:rsidRDefault="00000000">
      <w:pPr>
        <w:pStyle w:val="ANS1"/>
      </w:pPr>
      <w:r>
        <w:t>ANS: D</w:t>
      </w:r>
      <w:r>
        <w:tab/>
        <w:t>PTS: 1</w:t>
      </w:r>
      <w:r>
        <w:tab/>
        <w:t>DIF: 3</w:t>
      </w:r>
      <w:r>
        <w:tab/>
        <w:t>REF: 21-3</w:t>
      </w:r>
    </w:p>
    <w:p w14:paraId="18D10A47" w14:textId="77777777" w:rsidR="00000000" w:rsidRDefault="00000000">
      <w:pPr>
        <w:pStyle w:val="TOP"/>
      </w:pPr>
      <w:r>
        <w:t>TOP: Money multiplier | Open-market operations</w:t>
      </w:r>
      <w:r>
        <w:tab/>
        <w:t>MSC: Analytical</w:t>
      </w:r>
    </w:p>
    <w:p w14:paraId="26840C01" w14:textId="77777777" w:rsidR="00000000" w:rsidRDefault="00000000">
      <w:pPr>
        <w:pStyle w:val="MyNL1"/>
      </w:pPr>
      <w:r>
        <w:tab/>
        <w:t>214.</w:t>
      </w:r>
      <w:r>
        <w:tab/>
        <w:t>In the nineteenth century when there were often bank runs caused by crop failures, banks would make relatively fewer loans and hold relatively more excess reserves. By itself, these actions by the banks should have</w:t>
      </w:r>
    </w:p>
    <w:p w14:paraId="32CD3D68" w14:textId="77777777" w:rsidR="00000000" w:rsidRDefault="00000000">
      <w:pPr>
        <w:pStyle w:val="NLa"/>
      </w:pPr>
      <w:r>
        <w:t>a.</w:t>
      </w:r>
      <w:r>
        <w:tab/>
        <w:t>increased the money multiplier and the money supply.</w:t>
      </w:r>
    </w:p>
    <w:p w14:paraId="06B99DB8" w14:textId="77777777" w:rsidR="00000000" w:rsidRDefault="00000000">
      <w:pPr>
        <w:pStyle w:val="NLa"/>
      </w:pPr>
      <w:r>
        <w:t>b.</w:t>
      </w:r>
      <w:r>
        <w:tab/>
        <w:t>decreased the money multiplier and increased the money supply.</w:t>
      </w:r>
    </w:p>
    <w:p w14:paraId="19E454A4" w14:textId="77777777" w:rsidR="00000000" w:rsidRDefault="00000000">
      <w:pPr>
        <w:pStyle w:val="NLa"/>
      </w:pPr>
      <w:r>
        <w:t>c.</w:t>
      </w:r>
      <w:r>
        <w:tab/>
        <w:t>increased the money multiplier and decreased the money supply.</w:t>
      </w:r>
    </w:p>
    <w:p w14:paraId="678FE547" w14:textId="77777777" w:rsidR="00000000" w:rsidRDefault="00000000">
      <w:pPr>
        <w:pStyle w:val="NLa"/>
      </w:pPr>
      <w:r>
        <w:t>d.</w:t>
      </w:r>
      <w:r>
        <w:tab/>
        <w:t>decreased both the money multiplier and the money supply.</w:t>
      </w:r>
    </w:p>
    <w:p w14:paraId="165BBC7F" w14:textId="77777777" w:rsidR="00000000" w:rsidRDefault="00000000">
      <w:pPr>
        <w:pStyle w:val="ANS1"/>
      </w:pPr>
      <w:r>
        <w:t>ANS: D</w:t>
      </w:r>
      <w:r>
        <w:tab/>
        <w:t>PTS: 1</w:t>
      </w:r>
      <w:r>
        <w:tab/>
        <w:t>DIF: 1</w:t>
      </w:r>
      <w:r>
        <w:tab/>
        <w:t>REF: 21-3</w:t>
      </w:r>
    </w:p>
    <w:p w14:paraId="585B1699" w14:textId="77777777" w:rsidR="00000000" w:rsidRDefault="00000000">
      <w:pPr>
        <w:pStyle w:val="TOP"/>
      </w:pPr>
      <w:r>
        <w:t>TOP: Bank runs</w:t>
      </w:r>
      <w:r>
        <w:tab/>
        <w:t>MSC: Applicative</w:t>
      </w:r>
    </w:p>
    <w:p w14:paraId="397EC9D8" w14:textId="77777777" w:rsidR="00000000" w:rsidRDefault="00000000">
      <w:pPr>
        <w:pStyle w:val="MyNL1"/>
      </w:pPr>
      <w:r>
        <w:tab/>
        <w:t>215.</w:t>
      </w:r>
      <w:r>
        <w:tab/>
        <w:t xml:space="preserve">During a bank run depositors decide to hold more currency relative to deposits and banks decide to hold more excess reserves relative to deposits. </w:t>
      </w:r>
    </w:p>
    <w:p w14:paraId="50122A46" w14:textId="77777777" w:rsidR="00000000" w:rsidRDefault="00000000">
      <w:pPr>
        <w:pStyle w:val="NLa"/>
      </w:pPr>
      <w:r>
        <w:t>a.</w:t>
      </w:r>
      <w:r>
        <w:tab/>
        <w:t>Both the decision to hold relatively more currency and the decision to hold relatively more excess reserves would make the money supply increase.</w:t>
      </w:r>
    </w:p>
    <w:p w14:paraId="63ECB238" w14:textId="77777777" w:rsidR="00000000" w:rsidRDefault="00000000">
      <w:pPr>
        <w:pStyle w:val="NLa"/>
      </w:pPr>
      <w:r>
        <w:t>b.</w:t>
      </w:r>
      <w:r>
        <w:tab/>
        <w:t>Both the decision to hold relatively more currency and the decision to hold relatively more excess reserves would make the money supply decrease.</w:t>
      </w:r>
    </w:p>
    <w:p w14:paraId="0A7DF2AD" w14:textId="77777777" w:rsidR="00000000" w:rsidRDefault="00000000">
      <w:pPr>
        <w:pStyle w:val="NLa"/>
      </w:pPr>
      <w:r>
        <w:t>c.</w:t>
      </w:r>
      <w:r>
        <w:tab/>
        <w:t>The decision to hold relatively more currency would make the money supply increase. The decision to hold relatively more excess reserves would make the money supply decrease.</w:t>
      </w:r>
    </w:p>
    <w:p w14:paraId="1CD392A5" w14:textId="77777777" w:rsidR="00000000" w:rsidRDefault="00000000">
      <w:pPr>
        <w:pStyle w:val="NLa"/>
      </w:pPr>
      <w:r>
        <w:t>d.</w:t>
      </w:r>
      <w:r>
        <w:tab/>
        <w:t>The decision to hold relatively more currency would make the money supply increase. The decision to hold relatively more excess reserves would make the money supply decrease.</w:t>
      </w:r>
    </w:p>
    <w:p w14:paraId="7BAD7577" w14:textId="77777777" w:rsidR="00000000" w:rsidRDefault="00000000">
      <w:pPr>
        <w:pStyle w:val="ANS1"/>
      </w:pPr>
      <w:r>
        <w:t>ANS: B</w:t>
      </w:r>
      <w:r>
        <w:tab/>
        <w:t>PTS: 1</w:t>
      </w:r>
      <w:r>
        <w:tab/>
        <w:t>DIF: 2</w:t>
      </w:r>
      <w:r>
        <w:tab/>
        <w:t>REF: 21-3</w:t>
      </w:r>
    </w:p>
    <w:p w14:paraId="488058E8" w14:textId="77777777" w:rsidR="00000000" w:rsidRDefault="00000000">
      <w:pPr>
        <w:pStyle w:val="TOP"/>
      </w:pPr>
      <w:r>
        <w:t>TOP: Bank runs</w:t>
      </w:r>
      <w:r>
        <w:tab/>
        <w:t>MSC: Applicative</w:t>
      </w:r>
    </w:p>
    <w:p w14:paraId="7EDF8DBA" w14:textId="77777777" w:rsidR="00000000" w:rsidRDefault="00000000">
      <w:pPr>
        <w:pStyle w:val="MyNL1"/>
      </w:pPr>
      <w:r>
        <w:tab/>
        <w:t>216.</w:t>
      </w:r>
      <w:r>
        <w:tab/>
        <w:t>The money supply would fall if</w:t>
      </w:r>
    </w:p>
    <w:p w14:paraId="614D036B" w14:textId="77777777" w:rsidR="00000000" w:rsidRDefault="00000000">
      <w:pPr>
        <w:pStyle w:val="NLa"/>
      </w:pPr>
      <w:r>
        <w:t>a.</w:t>
      </w:r>
      <w:r>
        <w:tab/>
        <w:t>households decide to hold relatively more currency and relatively fewer deposits and banks decide to hold relatively more excess reserves and make fewer loans.</w:t>
      </w:r>
    </w:p>
    <w:p w14:paraId="6288FA9C" w14:textId="77777777" w:rsidR="00000000" w:rsidRDefault="00000000">
      <w:pPr>
        <w:pStyle w:val="NLa"/>
      </w:pPr>
      <w:r>
        <w:t>b.</w:t>
      </w:r>
      <w:r>
        <w:tab/>
        <w:t>households decide to hold relatively more currency and relatively fewer deposits and banks decide to hold relatively fewer excess reserves and make more loans.</w:t>
      </w:r>
    </w:p>
    <w:p w14:paraId="3C030B3D" w14:textId="77777777" w:rsidR="00000000" w:rsidRDefault="00000000">
      <w:pPr>
        <w:pStyle w:val="NLa"/>
      </w:pPr>
      <w:r>
        <w:t>c.</w:t>
      </w:r>
      <w:r>
        <w:tab/>
        <w:t>households decide to hold relatively less currency and relatively more deposits and banks decide to hold relatively more excess reserves and make fewer loans.</w:t>
      </w:r>
    </w:p>
    <w:p w14:paraId="5BD2F175" w14:textId="77777777" w:rsidR="00000000" w:rsidRDefault="00000000">
      <w:pPr>
        <w:pStyle w:val="NLa"/>
      </w:pPr>
      <w:r>
        <w:t>d.</w:t>
      </w:r>
      <w:r>
        <w:tab/>
        <w:t>households decide to hold relatively less currency and relatively more deposits and banks decide to hold relatively less excess reserves and make more loans.</w:t>
      </w:r>
    </w:p>
    <w:p w14:paraId="46860E97" w14:textId="77777777" w:rsidR="00000000" w:rsidRDefault="00000000">
      <w:pPr>
        <w:pStyle w:val="ANS1"/>
      </w:pPr>
      <w:r>
        <w:t>ANS: A</w:t>
      </w:r>
      <w:r>
        <w:tab/>
        <w:t>PTS: 1</w:t>
      </w:r>
      <w:r>
        <w:tab/>
        <w:t>DIF: 2</w:t>
      </w:r>
      <w:r>
        <w:tab/>
        <w:t>REF: 21-3</w:t>
      </w:r>
    </w:p>
    <w:p w14:paraId="1FEA7EB7" w14:textId="77777777" w:rsidR="00000000" w:rsidRDefault="00000000">
      <w:pPr>
        <w:pStyle w:val="TOP"/>
      </w:pPr>
      <w:r>
        <w:t>TOP: Currency holdings | Excess reserves</w:t>
      </w:r>
      <w:r>
        <w:tab/>
        <w:t>MSC: Analytical</w:t>
      </w:r>
    </w:p>
    <w:p w14:paraId="020BED61" w14:textId="77777777" w:rsidR="00000000" w:rsidRDefault="00000000">
      <w:pPr>
        <w:pStyle w:val="MyNL1"/>
      </w:pPr>
      <w:r>
        <w:tab/>
        <w:t>217.</w:t>
      </w:r>
      <w:r>
        <w:tab/>
        <w:t>Bank runs</w:t>
      </w:r>
    </w:p>
    <w:p w14:paraId="1E9E4CE0" w14:textId="77777777" w:rsidR="00000000" w:rsidRDefault="00000000">
      <w:pPr>
        <w:pStyle w:val="NLa"/>
      </w:pPr>
      <w:r>
        <w:t>a.</w:t>
      </w:r>
      <w:r>
        <w:tab/>
        <w:t>will affect neither the money supply nor the money multiplier.</w:t>
      </w:r>
    </w:p>
    <w:p w14:paraId="39F7EE6A" w14:textId="77777777" w:rsidR="00000000" w:rsidRDefault="00000000">
      <w:pPr>
        <w:pStyle w:val="NLa"/>
      </w:pPr>
      <w:r>
        <w:t>b.</w:t>
      </w:r>
      <w:r>
        <w:tab/>
        <w:t>are only a problem for insolvent banks.</w:t>
      </w:r>
    </w:p>
    <w:p w14:paraId="77823C76" w14:textId="77777777" w:rsidR="00000000" w:rsidRDefault="00000000">
      <w:pPr>
        <w:pStyle w:val="NLa"/>
      </w:pPr>
      <w:r>
        <w:t>c.</w:t>
      </w:r>
      <w:r>
        <w:tab/>
        <w:t>can be neither prevented nor stopped by the Federal Reserve.</w:t>
      </w:r>
    </w:p>
    <w:p w14:paraId="5A56608B" w14:textId="77777777" w:rsidR="00000000" w:rsidRDefault="00000000">
      <w:pPr>
        <w:pStyle w:val="NLa"/>
      </w:pPr>
      <w:r>
        <w:t>d.</w:t>
      </w:r>
      <w:r>
        <w:tab/>
        <w:t>are a problem because banks only hold a fraction of deposits as reserves.</w:t>
      </w:r>
    </w:p>
    <w:p w14:paraId="3EC2A111" w14:textId="77777777" w:rsidR="00000000" w:rsidRDefault="00000000">
      <w:pPr>
        <w:pStyle w:val="ANS1"/>
      </w:pPr>
      <w:r>
        <w:t>ANS: D</w:t>
      </w:r>
      <w:r>
        <w:tab/>
        <w:t>PTS: 1</w:t>
      </w:r>
      <w:r>
        <w:tab/>
        <w:t>DIF: 1</w:t>
      </w:r>
      <w:r>
        <w:tab/>
        <w:t>REF: 21-3</w:t>
      </w:r>
    </w:p>
    <w:p w14:paraId="4BA9EA95" w14:textId="77777777" w:rsidR="00000000" w:rsidRDefault="00000000">
      <w:pPr>
        <w:pStyle w:val="TOP"/>
      </w:pPr>
      <w:r>
        <w:t>TOP: Bank runs</w:t>
      </w:r>
      <w:r>
        <w:tab/>
        <w:t>MSC: Definitional</w:t>
      </w:r>
    </w:p>
    <w:p w14:paraId="50993510" w14:textId="77777777" w:rsidR="00000000" w:rsidRDefault="00000000">
      <w:pPr>
        <w:pStyle w:val="MyNL1"/>
      </w:pPr>
      <w:r>
        <w:tab/>
        <w:t>218.</w:t>
      </w:r>
      <w:r>
        <w:tab/>
        <w:t>The Fed can directly protect a bank during a bank run by</w:t>
      </w:r>
    </w:p>
    <w:p w14:paraId="209585F9" w14:textId="77777777" w:rsidR="00000000" w:rsidRDefault="00000000">
      <w:pPr>
        <w:pStyle w:val="NLa"/>
      </w:pPr>
      <w:r>
        <w:t>a.</w:t>
      </w:r>
      <w:r>
        <w:tab/>
        <w:t>increasing reserve requirements.</w:t>
      </w:r>
    </w:p>
    <w:p w14:paraId="23416F29" w14:textId="77777777" w:rsidR="00000000" w:rsidRDefault="00000000">
      <w:pPr>
        <w:pStyle w:val="NLa"/>
      </w:pPr>
      <w:r>
        <w:t>b.</w:t>
      </w:r>
      <w:r>
        <w:tab/>
        <w:t>selling government bonds to the bank.</w:t>
      </w:r>
    </w:p>
    <w:p w14:paraId="2052393C" w14:textId="77777777" w:rsidR="00000000" w:rsidRDefault="00000000">
      <w:pPr>
        <w:pStyle w:val="NLa"/>
      </w:pPr>
      <w:r>
        <w:t>c.</w:t>
      </w:r>
      <w:r>
        <w:tab/>
        <w:t>lending reserves to the bank.</w:t>
      </w:r>
    </w:p>
    <w:p w14:paraId="0D6A7543" w14:textId="77777777" w:rsidR="00000000" w:rsidRDefault="00000000">
      <w:pPr>
        <w:pStyle w:val="NLa"/>
      </w:pPr>
      <w:r>
        <w:t>d.</w:t>
      </w:r>
      <w:r>
        <w:tab/>
        <w:t>Doing any of the above.</w:t>
      </w:r>
    </w:p>
    <w:p w14:paraId="4821433C" w14:textId="77777777" w:rsidR="00000000" w:rsidRDefault="00000000">
      <w:pPr>
        <w:pStyle w:val="ANS1"/>
      </w:pPr>
      <w:r>
        <w:t>ANS: C</w:t>
      </w:r>
      <w:r>
        <w:tab/>
        <w:t>PTS: 1</w:t>
      </w:r>
      <w:r>
        <w:tab/>
        <w:t>DIF: 1</w:t>
      </w:r>
      <w:r>
        <w:tab/>
        <w:t>REF: 21-3</w:t>
      </w:r>
    </w:p>
    <w:p w14:paraId="3F1D41F8" w14:textId="77777777" w:rsidR="00000000" w:rsidRDefault="00000000">
      <w:pPr>
        <w:pStyle w:val="TOP"/>
      </w:pPr>
      <w:r>
        <w:t>TOP: Bank runs</w:t>
      </w:r>
      <w:r>
        <w:tab/>
        <w:t>MSC: Definitional</w:t>
      </w:r>
    </w:p>
    <w:p w14:paraId="60789385" w14:textId="77777777" w:rsidR="00000000" w:rsidRDefault="00000000">
      <w:pPr>
        <w:pStyle w:val="MyNL1"/>
      </w:pPr>
      <w:r>
        <w:tab/>
        <w:t>219.</w:t>
      </w:r>
      <w:r>
        <w:tab/>
        <w:t>During the Great Depression in the early 1930s,</w:t>
      </w:r>
    </w:p>
    <w:p w14:paraId="0CC039A6" w14:textId="77777777" w:rsidR="00000000" w:rsidRDefault="00000000">
      <w:pPr>
        <w:pStyle w:val="NLa"/>
      </w:pPr>
      <w:r>
        <w:t>a.</w:t>
      </w:r>
      <w:r>
        <w:tab/>
        <w:t>bank runs closed many banks.</w:t>
      </w:r>
    </w:p>
    <w:p w14:paraId="45705119" w14:textId="77777777" w:rsidR="00000000" w:rsidRDefault="00000000">
      <w:pPr>
        <w:pStyle w:val="NLa"/>
      </w:pPr>
      <w:r>
        <w:t>b.</w:t>
      </w:r>
      <w:r>
        <w:tab/>
        <w:t>the money supply rose sharply.</w:t>
      </w:r>
    </w:p>
    <w:p w14:paraId="00E403FA" w14:textId="77777777" w:rsidR="00000000" w:rsidRDefault="00000000">
      <w:pPr>
        <w:pStyle w:val="NLa"/>
      </w:pPr>
      <w:r>
        <w:t>c.</w:t>
      </w:r>
      <w:r>
        <w:tab/>
        <w:t>the Fed decreased reserve requirements.</w:t>
      </w:r>
    </w:p>
    <w:p w14:paraId="467943C5" w14:textId="77777777" w:rsidR="00000000" w:rsidRDefault="00000000">
      <w:pPr>
        <w:pStyle w:val="NLa"/>
      </w:pPr>
      <w:r>
        <w:t>d.</w:t>
      </w:r>
      <w:r>
        <w:tab/>
        <w:t>both a and b are correct.</w:t>
      </w:r>
    </w:p>
    <w:p w14:paraId="3529AE04" w14:textId="77777777" w:rsidR="00000000" w:rsidRDefault="00000000">
      <w:pPr>
        <w:pStyle w:val="ANS1"/>
      </w:pPr>
      <w:r>
        <w:t>ANS: A</w:t>
      </w:r>
      <w:r>
        <w:tab/>
        <w:t>PTS: 1</w:t>
      </w:r>
      <w:r>
        <w:tab/>
        <w:t>DIF: 1</w:t>
      </w:r>
      <w:r>
        <w:tab/>
        <w:t>REF: 21-3</w:t>
      </w:r>
    </w:p>
    <w:p w14:paraId="1B059F67" w14:textId="77777777" w:rsidR="00000000" w:rsidRDefault="00000000">
      <w:pPr>
        <w:pStyle w:val="TOP"/>
      </w:pPr>
      <w:r>
        <w:t>TOP: Great Depression</w:t>
      </w:r>
      <w:r>
        <w:tab/>
        <w:t>MSC: Definitional</w:t>
      </w:r>
    </w:p>
    <w:p w14:paraId="41C104FD" w14:textId="77777777" w:rsidR="00000000" w:rsidRDefault="00000000">
      <w:pPr>
        <w:pStyle w:val="MyNL1"/>
      </w:pPr>
      <w:r>
        <w:tab/>
        <w:t>220.</w:t>
      </w:r>
      <w:r>
        <w:tab/>
        <w:t>Today, bank runs are</w:t>
      </w:r>
    </w:p>
    <w:p w14:paraId="24E93E32" w14:textId="77777777" w:rsidR="00000000" w:rsidRDefault="00000000">
      <w:pPr>
        <w:pStyle w:val="NLa"/>
      </w:pPr>
      <w:r>
        <w:t>a.</w:t>
      </w:r>
      <w:r>
        <w:tab/>
        <w:t>uncommon because of the high required reserve ratio.</w:t>
      </w:r>
    </w:p>
    <w:p w14:paraId="2303C74D" w14:textId="77777777" w:rsidR="00000000" w:rsidRDefault="00000000">
      <w:pPr>
        <w:pStyle w:val="NLa"/>
      </w:pPr>
      <w:r>
        <w:t>b.</w:t>
      </w:r>
      <w:r>
        <w:tab/>
        <w:t>uncommon because of FDIC deposit insurance.</w:t>
      </w:r>
    </w:p>
    <w:p w14:paraId="6301A538" w14:textId="77777777" w:rsidR="00000000" w:rsidRDefault="00000000">
      <w:pPr>
        <w:pStyle w:val="NLa"/>
      </w:pPr>
      <w:r>
        <w:t>c.</w:t>
      </w:r>
      <w:r>
        <w:tab/>
        <w:t>common because of the low required reserve ratio.</w:t>
      </w:r>
    </w:p>
    <w:p w14:paraId="512C43CA" w14:textId="77777777" w:rsidR="00000000" w:rsidRDefault="00000000">
      <w:pPr>
        <w:pStyle w:val="NLa"/>
      </w:pPr>
      <w:r>
        <w:t>d.</w:t>
      </w:r>
      <w:r>
        <w:tab/>
        <w:t>common because the FDIC is nearly bankrupt.</w:t>
      </w:r>
    </w:p>
    <w:p w14:paraId="2A316C2F" w14:textId="77777777" w:rsidR="00000000" w:rsidRDefault="00000000">
      <w:pPr>
        <w:pStyle w:val="ANS1"/>
      </w:pPr>
      <w:r>
        <w:t>ANS: B</w:t>
      </w:r>
      <w:r>
        <w:tab/>
        <w:t>PTS: 1</w:t>
      </w:r>
      <w:r>
        <w:tab/>
        <w:t>DIF: 1</w:t>
      </w:r>
      <w:r>
        <w:tab/>
        <w:t>REF: 21-3</w:t>
      </w:r>
    </w:p>
    <w:p w14:paraId="45100BB5" w14:textId="77777777" w:rsidR="00000000" w:rsidRDefault="00000000">
      <w:pPr>
        <w:pStyle w:val="TOP"/>
      </w:pPr>
      <w:r>
        <w:t>TOP: Bank runs</w:t>
      </w:r>
      <w:r>
        <w:tab/>
        <w:t>MSC: Definitional</w:t>
      </w:r>
    </w:p>
    <w:p w14:paraId="139E0748" w14:textId="77777777" w:rsidR="00000000" w:rsidRDefault="00000000">
      <w:pPr>
        <w:pStyle w:val="MyNL1"/>
      </w:pPr>
      <w:r>
        <w:tab/>
        <w:t>221.</w:t>
      </w:r>
      <w:r>
        <w:tab/>
        <w:t>The Federal Deposit Insurance Corporation</w:t>
      </w:r>
    </w:p>
    <w:p w14:paraId="308A178B" w14:textId="77777777" w:rsidR="00000000" w:rsidRDefault="00000000">
      <w:pPr>
        <w:pStyle w:val="NLa"/>
      </w:pPr>
      <w:r>
        <w:t>a.</w:t>
      </w:r>
      <w:r>
        <w:tab/>
        <w:t>protects depositors in the event of bank failures.</w:t>
      </w:r>
    </w:p>
    <w:p w14:paraId="3CB606CA" w14:textId="77777777" w:rsidR="00000000" w:rsidRDefault="00000000">
      <w:pPr>
        <w:pStyle w:val="NLa"/>
      </w:pPr>
      <w:r>
        <w:t>b.</w:t>
      </w:r>
      <w:r>
        <w:tab/>
        <w:t>has become insolvent in recent years due to a large number of bank failures.</w:t>
      </w:r>
    </w:p>
    <w:p w14:paraId="2E2F3E50" w14:textId="77777777" w:rsidR="00000000" w:rsidRDefault="00000000">
      <w:pPr>
        <w:pStyle w:val="NLa"/>
      </w:pPr>
      <w:r>
        <w:t>c.</w:t>
      </w:r>
      <w:r>
        <w:tab/>
        <w:t>is part of the Federal Reserve System.</w:t>
      </w:r>
    </w:p>
    <w:p w14:paraId="65764F1D" w14:textId="77777777" w:rsidR="00000000" w:rsidRDefault="00000000">
      <w:pPr>
        <w:pStyle w:val="NLa"/>
      </w:pPr>
      <w:r>
        <w:t>d.</w:t>
      </w:r>
      <w:r>
        <w:tab/>
        <w:t>in practice has seldom been of much use.</w:t>
      </w:r>
    </w:p>
    <w:p w14:paraId="06C5F364" w14:textId="77777777" w:rsidR="00000000" w:rsidRDefault="00000000">
      <w:pPr>
        <w:pStyle w:val="ANS1"/>
      </w:pPr>
      <w:r>
        <w:t>ANS: A</w:t>
      </w:r>
      <w:r>
        <w:tab/>
        <w:t>PTS: 1</w:t>
      </w:r>
      <w:r>
        <w:tab/>
        <w:t>DIF: 1</w:t>
      </w:r>
      <w:r>
        <w:tab/>
        <w:t>REF: 21-3</w:t>
      </w:r>
    </w:p>
    <w:p w14:paraId="7316ED5C" w14:textId="77777777" w:rsidR="00000000" w:rsidRDefault="00000000">
      <w:pPr>
        <w:pStyle w:val="TOP"/>
      </w:pPr>
      <w:r>
        <w:t>TOP: Federal Deposit Insurance Corporation</w:t>
      </w:r>
      <w:r>
        <w:tab/>
        <w:t>MSC: Definitional</w:t>
      </w:r>
    </w:p>
    <w:p w14:paraId="519CDECD" w14:textId="77777777" w:rsidR="00000000" w:rsidRDefault="00000000">
      <w:pPr>
        <w:pStyle w:val="MyNL1"/>
      </w:pPr>
      <w:r>
        <w:tab/>
        <w:t>222.</w:t>
      </w:r>
      <w:r>
        <w:tab/>
        <w:t xml:space="preserve">The Federal Funds rate is the </w:t>
      </w:r>
    </w:p>
    <w:p w14:paraId="0A1C4C65" w14:textId="77777777" w:rsidR="00000000" w:rsidRDefault="00000000">
      <w:pPr>
        <w:pStyle w:val="NLa"/>
      </w:pPr>
      <w:r>
        <w:t>a.</w:t>
      </w:r>
      <w:r>
        <w:tab/>
        <w:t>percentage of face value that the Federal Reserve is willing to pay for Treasury Securities.</w:t>
      </w:r>
    </w:p>
    <w:p w14:paraId="7AAB8412" w14:textId="77777777" w:rsidR="00000000" w:rsidRDefault="00000000">
      <w:pPr>
        <w:pStyle w:val="NLa"/>
      </w:pPr>
      <w:r>
        <w:t>b.</w:t>
      </w:r>
      <w:r>
        <w:tab/>
        <w:t>percentage of deposits that banks must hold as reserves.</w:t>
      </w:r>
    </w:p>
    <w:p w14:paraId="20F6AE63" w14:textId="77777777" w:rsidR="00000000" w:rsidRDefault="00000000">
      <w:pPr>
        <w:pStyle w:val="NLa"/>
      </w:pPr>
      <w:r>
        <w:t>c.</w:t>
      </w:r>
      <w:r>
        <w:tab/>
        <w:t>interest rate at which the Federal Reserve makes short-term loans to banks.</w:t>
      </w:r>
    </w:p>
    <w:p w14:paraId="328CCB95" w14:textId="77777777" w:rsidR="00000000" w:rsidRDefault="00000000">
      <w:pPr>
        <w:pStyle w:val="NLa"/>
      </w:pPr>
      <w:r>
        <w:t>d.</w:t>
      </w:r>
      <w:r>
        <w:tab/>
        <w:t>interest rate at which banks lend reserves to each other overnight.</w:t>
      </w:r>
    </w:p>
    <w:p w14:paraId="5E6ACEC5" w14:textId="77777777" w:rsidR="00000000" w:rsidRDefault="00000000">
      <w:pPr>
        <w:pStyle w:val="ANS1"/>
      </w:pPr>
      <w:r>
        <w:t>ANS: D</w:t>
      </w:r>
      <w:r>
        <w:tab/>
        <w:t>PTS: 1</w:t>
      </w:r>
      <w:r>
        <w:tab/>
        <w:t>DIF: 1</w:t>
      </w:r>
      <w:r>
        <w:tab/>
        <w:t>REF: 21-3</w:t>
      </w:r>
    </w:p>
    <w:p w14:paraId="428B4BE2" w14:textId="77777777" w:rsidR="00000000" w:rsidRDefault="00000000">
      <w:pPr>
        <w:pStyle w:val="TOP"/>
      </w:pPr>
      <w:r>
        <w:t>TOP: Federal funds rate</w:t>
      </w:r>
      <w:r>
        <w:tab/>
        <w:t>MSC: Definitional</w:t>
      </w:r>
    </w:p>
    <w:p w14:paraId="74EB01A7" w14:textId="77777777" w:rsidR="00000000" w:rsidRDefault="00000000">
      <w:pPr>
        <w:pStyle w:val="MyNL1"/>
      </w:pPr>
      <w:r>
        <w:tab/>
        <w:t>223.</w:t>
      </w:r>
      <w:r>
        <w:tab/>
        <w:t>The Federal Funds rate is the interest rate</w:t>
      </w:r>
    </w:p>
    <w:p w14:paraId="76AB5ABA" w14:textId="77777777" w:rsidR="00000000" w:rsidRDefault="00000000">
      <w:pPr>
        <w:pStyle w:val="NLa"/>
      </w:pPr>
      <w:r>
        <w:t>a.</w:t>
      </w:r>
      <w:r>
        <w:tab/>
        <w:t>the Federal Reserves charges for loans it makes to the federal government.</w:t>
      </w:r>
    </w:p>
    <w:p w14:paraId="26C4838A" w14:textId="77777777" w:rsidR="00000000" w:rsidRDefault="00000000">
      <w:pPr>
        <w:pStyle w:val="NLa"/>
      </w:pPr>
      <w:r>
        <w:t>b.</w:t>
      </w:r>
      <w:r>
        <w:tab/>
        <w:t>the Federal Reserve charges banks for short-term loans.</w:t>
      </w:r>
    </w:p>
    <w:p w14:paraId="5BF7033F" w14:textId="77777777" w:rsidR="00000000" w:rsidRDefault="00000000">
      <w:pPr>
        <w:pStyle w:val="NLa"/>
      </w:pPr>
      <w:r>
        <w:t>c.</w:t>
      </w:r>
      <w:r>
        <w:tab/>
        <w:t>banks charge each other for short-term loans of reserves.</w:t>
      </w:r>
    </w:p>
    <w:p w14:paraId="2E4477FB" w14:textId="77777777" w:rsidR="00000000" w:rsidRDefault="00000000">
      <w:pPr>
        <w:pStyle w:val="NLa"/>
      </w:pPr>
      <w:r>
        <w:t>d.</w:t>
      </w:r>
      <w:r>
        <w:tab/>
        <w:t>on newly issued one-year Treasury bonds.</w:t>
      </w:r>
    </w:p>
    <w:p w14:paraId="13BBA7D6" w14:textId="77777777" w:rsidR="00000000" w:rsidRDefault="00000000">
      <w:pPr>
        <w:pStyle w:val="ANS1"/>
      </w:pPr>
      <w:r>
        <w:t>ANS: C</w:t>
      </w:r>
      <w:r>
        <w:tab/>
        <w:t>PTS: 1</w:t>
      </w:r>
      <w:r>
        <w:tab/>
        <w:t>DIF: 1</w:t>
      </w:r>
      <w:r>
        <w:tab/>
        <w:t>REF: 21-3</w:t>
      </w:r>
    </w:p>
    <w:p w14:paraId="21227371" w14:textId="77777777" w:rsidR="00000000" w:rsidRDefault="00000000">
      <w:pPr>
        <w:pStyle w:val="TOP"/>
      </w:pPr>
      <w:r>
        <w:t>TOP: Federal funds rate</w:t>
      </w:r>
      <w:r>
        <w:tab/>
        <w:t>MSC: Definitional</w:t>
      </w:r>
    </w:p>
    <w:p w14:paraId="41B38074" w14:textId="77777777" w:rsidR="00000000" w:rsidRDefault="00000000">
      <w:pPr>
        <w:pStyle w:val="MyNL1"/>
      </w:pPr>
      <w:r>
        <w:tab/>
        <w:t>224.</w:t>
      </w:r>
      <w:r>
        <w:tab/>
        <w:t>In recent years the Federal Open Market Committee has focused on a target for</w:t>
      </w:r>
    </w:p>
    <w:p w14:paraId="1E53CA25" w14:textId="77777777" w:rsidR="00000000" w:rsidRDefault="00000000">
      <w:pPr>
        <w:pStyle w:val="NLa"/>
      </w:pPr>
      <w:r>
        <w:t>a.</w:t>
      </w:r>
      <w:r>
        <w:tab/>
        <w:t>M1 growth.</w:t>
      </w:r>
    </w:p>
    <w:p w14:paraId="0F7EA56B" w14:textId="77777777" w:rsidR="00000000" w:rsidRDefault="00000000">
      <w:pPr>
        <w:pStyle w:val="NLa"/>
      </w:pPr>
      <w:r>
        <w:t>b.</w:t>
      </w:r>
      <w:r>
        <w:tab/>
        <w:t>the federal funds rate.</w:t>
      </w:r>
    </w:p>
    <w:p w14:paraId="089CA149" w14:textId="77777777" w:rsidR="00000000" w:rsidRDefault="00000000">
      <w:pPr>
        <w:pStyle w:val="NLa"/>
      </w:pPr>
      <w:r>
        <w:t>c.</w:t>
      </w:r>
      <w:r>
        <w:tab/>
        <w:t>the number of Treasury Securities issued by the federal government.</w:t>
      </w:r>
    </w:p>
    <w:p w14:paraId="7BE435D2" w14:textId="77777777" w:rsidR="00000000" w:rsidRDefault="00000000">
      <w:pPr>
        <w:pStyle w:val="NLa"/>
      </w:pPr>
      <w:r>
        <w:t>d.</w:t>
      </w:r>
      <w:r>
        <w:tab/>
        <w:t>total reserves of banks.</w:t>
      </w:r>
    </w:p>
    <w:p w14:paraId="7CF1C45A" w14:textId="77777777" w:rsidR="00000000" w:rsidRDefault="00000000">
      <w:pPr>
        <w:pStyle w:val="ANS1"/>
      </w:pPr>
      <w:r>
        <w:t>ANS: B</w:t>
      </w:r>
      <w:r>
        <w:tab/>
        <w:t>PTS: 1</w:t>
      </w:r>
      <w:r>
        <w:tab/>
        <w:t>DIF: 1</w:t>
      </w:r>
      <w:r>
        <w:tab/>
        <w:t>REF: 21-3</w:t>
      </w:r>
    </w:p>
    <w:p w14:paraId="6206B5B1" w14:textId="77777777" w:rsidR="00000000" w:rsidRDefault="00000000">
      <w:pPr>
        <w:pStyle w:val="TOP"/>
      </w:pPr>
      <w:r>
        <w:t>TOP: Federal funds rate</w:t>
      </w:r>
      <w:r>
        <w:tab/>
        <w:t>MSC: Definitional</w:t>
      </w:r>
    </w:p>
    <w:p w14:paraId="36753107" w14:textId="77777777" w:rsidR="00000000" w:rsidRDefault="00000000">
      <w:pPr>
        <w:pStyle w:val="MyNL1"/>
      </w:pPr>
      <w:r>
        <w:tab/>
        <w:t>225.</w:t>
      </w:r>
      <w:r>
        <w:tab/>
        <w:t xml:space="preserve">Imagine that the Federal Funds rate was below the level the Federal Reserve had targeted. To move the rate back towards its target the Federal Reserve could </w:t>
      </w:r>
    </w:p>
    <w:p w14:paraId="48E69855" w14:textId="77777777" w:rsidR="00000000" w:rsidRDefault="00000000">
      <w:pPr>
        <w:pStyle w:val="NLa"/>
      </w:pPr>
      <w:r>
        <w:t>a.</w:t>
      </w:r>
      <w:r>
        <w:tab/>
        <w:t>buy bonds. This buying would reduce reserves.</w:t>
      </w:r>
    </w:p>
    <w:p w14:paraId="516ED6F6" w14:textId="77777777" w:rsidR="00000000" w:rsidRDefault="00000000">
      <w:pPr>
        <w:pStyle w:val="NLa"/>
      </w:pPr>
      <w:r>
        <w:t>b.</w:t>
      </w:r>
      <w:r>
        <w:tab/>
        <w:t>buy bonds. This buying would increase reserves.</w:t>
      </w:r>
    </w:p>
    <w:p w14:paraId="24396C4B" w14:textId="77777777" w:rsidR="00000000" w:rsidRDefault="00000000">
      <w:pPr>
        <w:pStyle w:val="NLa"/>
      </w:pPr>
      <w:r>
        <w:t>c.</w:t>
      </w:r>
      <w:r>
        <w:tab/>
        <w:t>sell bonds. This selling would reduce reserves.</w:t>
      </w:r>
    </w:p>
    <w:p w14:paraId="49FC3351" w14:textId="77777777" w:rsidR="00000000" w:rsidRDefault="00000000">
      <w:pPr>
        <w:pStyle w:val="NLa"/>
      </w:pPr>
      <w:r>
        <w:t>d.</w:t>
      </w:r>
      <w:r>
        <w:tab/>
        <w:t>sell bonds. This selling would increase reserves.</w:t>
      </w:r>
    </w:p>
    <w:p w14:paraId="6B497B7F" w14:textId="77777777" w:rsidR="00000000" w:rsidRDefault="00000000">
      <w:pPr>
        <w:pStyle w:val="ANS1"/>
      </w:pPr>
      <w:r>
        <w:t>ANS: C</w:t>
      </w:r>
      <w:r>
        <w:tab/>
        <w:t>PTS: 1</w:t>
      </w:r>
      <w:r>
        <w:tab/>
        <w:t>DIF: 3</w:t>
      </w:r>
      <w:r>
        <w:tab/>
        <w:t>REF: 21-3</w:t>
      </w:r>
    </w:p>
    <w:p w14:paraId="7D13A581" w14:textId="77777777" w:rsidR="00000000" w:rsidRDefault="00000000">
      <w:pPr>
        <w:pStyle w:val="TOP"/>
      </w:pPr>
      <w:r>
        <w:t>TOP: Federal funds rate market</w:t>
      </w:r>
      <w:r>
        <w:tab/>
        <w:t>MSC: Analytical</w:t>
      </w:r>
    </w:p>
    <w:p w14:paraId="75C13521" w14:textId="77777777" w:rsidR="00000000" w:rsidRDefault="00000000">
      <w:pPr>
        <w:pStyle w:val="MyNL1"/>
      </w:pPr>
      <w:r>
        <w:tab/>
        <w:t>226.</w:t>
      </w:r>
      <w:r>
        <w:tab/>
        <w:t xml:space="preserve">Imagine that the Federal Funds rate was above the level the Federal Reserve had targeted. To move the rate back towards its target the Federal Reserve could </w:t>
      </w:r>
    </w:p>
    <w:p w14:paraId="10202927" w14:textId="77777777" w:rsidR="00000000" w:rsidRDefault="00000000">
      <w:pPr>
        <w:pStyle w:val="NLa"/>
      </w:pPr>
      <w:r>
        <w:t>a.</w:t>
      </w:r>
      <w:r>
        <w:tab/>
        <w:t>buy bonds. This buying would reduce reserves.</w:t>
      </w:r>
    </w:p>
    <w:p w14:paraId="3CD781E1" w14:textId="77777777" w:rsidR="00000000" w:rsidRDefault="00000000">
      <w:pPr>
        <w:pStyle w:val="NLa"/>
      </w:pPr>
      <w:r>
        <w:t>b.</w:t>
      </w:r>
      <w:r>
        <w:tab/>
        <w:t>buy bonds. This buying would increase reserves.</w:t>
      </w:r>
    </w:p>
    <w:p w14:paraId="329E5DDF" w14:textId="77777777" w:rsidR="00000000" w:rsidRDefault="00000000">
      <w:pPr>
        <w:pStyle w:val="NLa"/>
      </w:pPr>
      <w:r>
        <w:t>c.</w:t>
      </w:r>
      <w:r>
        <w:tab/>
        <w:t>sell bonds. This selling would reduce reserves.</w:t>
      </w:r>
    </w:p>
    <w:p w14:paraId="0083F248" w14:textId="77777777" w:rsidR="00000000" w:rsidRDefault="00000000">
      <w:pPr>
        <w:pStyle w:val="NLa"/>
      </w:pPr>
      <w:r>
        <w:t>d.</w:t>
      </w:r>
      <w:r>
        <w:tab/>
        <w:t>sell bonds. This selling would increase reserves.</w:t>
      </w:r>
    </w:p>
    <w:p w14:paraId="60F26575" w14:textId="77777777" w:rsidR="00000000" w:rsidRDefault="00000000">
      <w:pPr>
        <w:pStyle w:val="ANS1"/>
      </w:pPr>
      <w:r>
        <w:t>ANS: B</w:t>
      </w:r>
      <w:r>
        <w:tab/>
        <w:t>PTS: 1</w:t>
      </w:r>
      <w:r>
        <w:tab/>
        <w:t>DIF: 3</w:t>
      </w:r>
      <w:r>
        <w:tab/>
        <w:t>REF: 21-3</w:t>
      </w:r>
    </w:p>
    <w:p w14:paraId="4E2B2746" w14:textId="77777777" w:rsidR="00000000" w:rsidRDefault="00000000">
      <w:pPr>
        <w:pStyle w:val="TOP"/>
      </w:pPr>
      <w:r>
        <w:t>TOP: Federal funds rate market</w:t>
      </w:r>
      <w:r>
        <w:tab/>
        <w:t>MSC: Analytical</w:t>
      </w:r>
    </w:p>
    <w:p w14:paraId="688E91B4" w14:textId="77777777" w:rsidR="00000000" w:rsidRDefault="00000000">
      <w:pPr>
        <w:pStyle w:val="MyNL1"/>
      </w:pPr>
      <w:r>
        <w:tab/>
        <w:t>227.</w:t>
      </w:r>
      <w:r>
        <w:tab/>
        <w:t xml:space="preserve">Imagine that the Federal Funds rate was below the level the Federal Reserve had targeted. To move the rate back towards its target the Federal Reserve could </w:t>
      </w:r>
    </w:p>
    <w:p w14:paraId="40788819" w14:textId="77777777" w:rsidR="00000000" w:rsidRDefault="00000000">
      <w:pPr>
        <w:pStyle w:val="NLa"/>
      </w:pPr>
      <w:r>
        <w:t>a.</w:t>
      </w:r>
      <w:r>
        <w:tab/>
        <w:t>buy bonds. This buying would increase the money supply.</w:t>
      </w:r>
    </w:p>
    <w:p w14:paraId="6B09FB86" w14:textId="77777777" w:rsidR="00000000" w:rsidRDefault="00000000">
      <w:pPr>
        <w:pStyle w:val="NLa"/>
      </w:pPr>
      <w:r>
        <w:t>b.</w:t>
      </w:r>
      <w:r>
        <w:tab/>
        <w:t>buy bonds. This buying would reduce the money supply.</w:t>
      </w:r>
    </w:p>
    <w:p w14:paraId="790338B7" w14:textId="77777777" w:rsidR="00000000" w:rsidRDefault="00000000">
      <w:pPr>
        <w:pStyle w:val="NLa"/>
      </w:pPr>
      <w:r>
        <w:t>c.</w:t>
      </w:r>
      <w:r>
        <w:tab/>
        <w:t>sell bonds. This selling would increase the money supply.</w:t>
      </w:r>
    </w:p>
    <w:p w14:paraId="0BA3BA32" w14:textId="77777777" w:rsidR="00000000" w:rsidRDefault="00000000">
      <w:pPr>
        <w:pStyle w:val="NLa"/>
      </w:pPr>
      <w:r>
        <w:t>d.</w:t>
      </w:r>
      <w:r>
        <w:tab/>
        <w:t xml:space="preserve">sell bonds. This selling would reduce the money supply. </w:t>
      </w:r>
    </w:p>
    <w:p w14:paraId="232AD16E" w14:textId="77777777" w:rsidR="00000000" w:rsidRDefault="00000000">
      <w:pPr>
        <w:pStyle w:val="ANS1"/>
      </w:pPr>
      <w:r>
        <w:t>ANS: D</w:t>
      </w:r>
      <w:r>
        <w:tab/>
        <w:t>PTS: 1</w:t>
      </w:r>
      <w:r>
        <w:tab/>
        <w:t>DIF: 3</w:t>
      </w:r>
      <w:r>
        <w:tab/>
        <w:t>REF: 21-3</w:t>
      </w:r>
    </w:p>
    <w:p w14:paraId="3CB12474" w14:textId="77777777" w:rsidR="00000000" w:rsidRDefault="00000000">
      <w:pPr>
        <w:pStyle w:val="TOP"/>
      </w:pPr>
      <w:r>
        <w:t>TOP: Federal funds rate market</w:t>
      </w:r>
      <w:r>
        <w:tab/>
        <w:t>MSC: Analytical</w:t>
      </w:r>
    </w:p>
    <w:p w14:paraId="72D05885" w14:textId="77777777" w:rsidR="00000000" w:rsidRDefault="00000000">
      <w:pPr>
        <w:pStyle w:val="MyNL1"/>
      </w:pPr>
      <w:r>
        <w:tab/>
        <w:t>228.</w:t>
      </w:r>
      <w:r>
        <w:tab/>
        <w:t xml:space="preserve">Imagine that the Federal Funds rate was above the level the Federal Reserve had targeted. To move the rate back towards its target the Federal Reserve could </w:t>
      </w:r>
    </w:p>
    <w:p w14:paraId="3DE0D31D" w14:textId="77777777" w:rsidR="00000000" w:rsidRDefault="00000000">
      <w:pPr>
        <w:pStyle w:val="NLa"/>
      </w:pPr>
      <w:r>
        <w:t>a.</w:t>
      </w:r>
      <w:r>
        <w:tab/>
        <w:t>buy bonds. This buying would increase the money supply.</w:t>
      </w:r>
    </w:p>
    <w:p w14:paraId="750FCF7B" w14:textId="77777777" w:rsidR="00000000" w:rsidRDefault="00000000">
      <w:pPr>
        <w:pStyle w:val="NLa"/>
      </w:pPr>
      <w:r>
        <w:t>b.</w:t>
      </w:r>
      <w:r>
        <w:tab/>
        <w:t>buy bonds. This buying would reduce the money supply.</w:t>
      </w:r>
    </w:p>
    <w:p w14:paraId="7A979A9D" w14:textId="77777777" w:rsidR="00000000" w:rsidRDefault="00000000">
      <w:pPr>
        <w:pStyle w:val="NLa"/>
      </w:pPr>
      <w:r>
        <w:t>c.</w:t>
      </w:r>
      <w:r>
        <w:tab/>
        <w:t>sell bonds. This selling would increase the money supply.</w:t>
      </w:r>
    </w:p>
    <w:p w14:paraId="25137FD5" w14:textId="77777777" w:rsidR="00000000" w:rsidRDefault="00000000">
      <w:pPr>
        <w:pStyle w:val="NLa"/>
      </w:pPr>
      <w:r>
        <w:t>d.</w:t>
      </w:r>
      <w:r>
        <w:tab/>
        <w:t>sell bonds. This selling would reduce the money supply.</w:t>
      </w:r>
    </w:p>
    <w:p w14:paraId="781BDF86" w14:textId="77777777" w:rsidR="00000000" w:rsidRDefault="00000000">
      <w:pPr>
        <w:pStyle w:val="ANS1"/>
      </w:pPr>
      <w:r>
        <w:t>ANS: A</w:t>
      </w:r>
      <w:r>
        <w:tab/>
        <w:t>PTS: 1</w:t>
      </w:r>
      <w:r>
        <w:tab/>
        <w:t>DIF: 3</w:t>
      </w:r>
      <w:r>
        <w:tab/>
        <w:t>REF: 21-3</w:t>
      </w:r>
    </w:p>
    <w:p w14:paraId="605B0D04" w14:textId="77777777" w:rsidR="00000000" w:rsidRDefault="00000000">
      <w:pPr>
        <w:pStyle w:val="TOP"/>
      </w:pPr>
      <w:r>
        <w:t>TOP: Federal funds rate market</w:t>
      </w:r>
      <w:r>
        <w:tab/>
        <w:t>MSC: Analytical</w:t>
      </w:r>
    </w:p>
    <w:p w14:paraId="200F3DAE" w14:textId="77777777" w:rsidR="00000000" w:rsidRDefault="00000000">
      <w:pPr>
        <w:pStyle w:val="MyNL1"/>
      </w:pPr>
      <w:r>
        <w:tab/>
        <w:t>229.</w:t>
      </w:r>
      <w:r>
        <w:tab/>
        <w:t>An increase in the money supply might indicate that the Fed had</w:t>
      </w:r>
    </w:p>
    <w:p w14:paraId="03BDECEB" w14:textId="77777777" w:rsidR="00000000" w:rsidRDefault="00000000">
      <w:pPr>
        <w:pStyle w:val="NLa"/>
      </w:pPr>
      <w:r>
        <w:t>a.</w:t>
      </w:r>
      <w:r>
        <w:tab/>
        <w:t>purchased bonds in an attempt to increase the federal funds rate.</w:t>
      </w:r>
    </w:p>
    <w:p w14:paraId="2836A965" w14:textId="77777777" w:rsidR="00000000" w:rsidRDefault="00000000">
      <w:pPr>
        <w:pStyle w:val="NLa"/>
      </w:pPr>
      <w:r>
        <w:t>b.</w:t>
      </w:r>
      <w:r>
        <w:tab/>
        <w:t>purchased bonds in an attempt to reduce the federal funds rate.</w:t>
      </w:r>
    </w:p>
    <w:p w14:paraId="540D601B" w14:textId="77777777" w:rsidR="00000000" w:rsidRDefault="00000000">
      <w:pPr>
        <w:pStyle w:val="NLa"/>
      </w:pPr>
      <w:r>
        <w:t>c.</w:t>
      </w:r>
      <w:r>
        <w:tab/>
        <w:t>sold bonds in an attempt to increase the federal funds rate.</w:t>
      </w:r>
    </w:p>
    <w:p w14:paraId="202CD28A" w14:textId="77777777" w:rsidR="00000000" w:rsidRDefault="00000000">
      <w:pPr>
        <w:pStyle w:val="NLa"/>
      </w:pPr>
      <w:r>
        <w:t>d.</w:t>
      </w:r>
      <w:r>
        <w:tab/>
        <w:t>sold bonds in an attempt to reduce the federal funds rate.</w:t>
      </w:r>
    </w:p>
    <w:p w14:paraId="7295ACBB" w14:textId="77777777" w:rsidR="00000000" w:rsidRDefault="00000000">
      <w:pPr>
        <w:pStyle w:val="ANS1"/>
      </w:pPr>
      <w:r>
        <w:t>ANS: B</w:t>
      </w:r>
      <w:r>
        <w:tab/>
        <w:t>PTS: 1</w:t>
      </w:r>
      <w:r>
        <w:tab/>
        <w:t>DIF: 2</w:t>
      </w:r>
      <w:r>
        <w:tab/>
        <w:t>REF: 21-3</w:t>
      </w:r>
    </w:p>
    <w:p w14:paraId="73106F67" w14:textId="77777777" w:rsidR="00000000" w:rsidRDefault="00000000">
      <w:pPr>
        <w:pStyle w:val="TOP"/>
      </w:pPr>
      <w:r>
        <w:t>TOP: Federal funds rate market</w:t>
      </w:r>
      <w:r>
        <w:tab/>
        <w:t>MSC: Analytical</w:t>
      </w:r>
    </w:p>
    <w:p w14:paraId="588EAACB" w14:textId="77777777" w:rsidR="00000000" w:rsidRDefault="00000000">
      <w:pPr>
        <w:pStyle w:val="MyNL1"/>
      </w:pPr>
      <w:r>
        <w:tab/>
        <w:t>230.</w:t>
      </w:r>
      <w:r>
        <w:tab/>
        <w:t>A decrease in the money supply might indicate that the Fed had</w:t>
      </w:r>
    </w:p>
    <w:p w14:paraId="743B08A2" w14:textId="77777777" w:rsidR="00000000" w:rsidRDefault="00000000">
      <w:pPr>
        <w:pStyle w:val="NLa"/>
      </w:pPr>
      <w:r>
        <w:t>a.</w:t>
      </w:r>
      <w:r>
        <w:tab/>
        <w:t>purchased bonds in an attempt to increase the federal funds rate.</w:t>
      </w:r>
    </w:p>
    <w:p w14:paraId="17C7155B" w14:textId="77777777" w:rsidR="00000000" w:rsidRDefault="00000000">
      <w:pPr>
        <w:pStyle w:val="NLa"/>
      </w:pPr>
      <w:r>
        <w:t>b.</w:t>
      </w:r>
      <w:r>
        <w:tab/>
        <w:t>purchased bonds in an attempt to reduce the federal funds rate.</w:t>
      </w:r>
    </w:p>
    <w:p w14:paraId="4B8B0A1E" w14:textId="77777777" w:rsidR="00000000" w:rsidRDefault="00000000">
      <w:pPr>
        <w:pStyle w:val="NLa"/>
      </w:pPr>
      <w:r>
        <w:t>c.</w:t>
      </w:r>
      <w:r>
        <w:tab/>
        <w:t>sold bonds in an attempt to increase the federal funds rate.</w:t>
      </w:r>
    </w:p>
    <w:p w14:paraId="300FF45F" w14:textId="77777777" w:rsidR="00000000" w:rsidRDefault="00000000">
      <w:pPr>
        <w:pStyle w:val="NLa"/>
      </w:pPr>
      <w:r>
        <w:t>d.</w:t>
      </w:r>
      <w:r>
        <w:tab/>
        <w:t>sold bonds in an attempt to reduce the federal funds rate.</w:t>
      </w:r>
    </w:p>
    <w:p w14:paraId="6F1EA152" w14:textId="77777777" w:rsidR="00000000" w:rsidRDefault="00000000">
      <w:pPr>
        <w:pStyle w:val="ANS1"/>
      </w:pPr>
      <w:r>
        <w:t>ANS: C</w:t>
      </w:r>
      <w:r>
        <w:tab/>
        <w:t>PTS: 1</w:t>
      </w:r>
      <w:r>
        <w:tab/>
        <w:t>DIF: 2</w:t>
      </w:r>
      <w:r>
        <w:tab/>
        <w:t>REF: 21-3</w:t>
      </w:r>
    </w:p>
    <w:p w14:paraId="051FCB91" w14:textId="77777777" w:rsidR="00000000" w:rsidRDefault="00000000">
      <w:pPr>
        <w:pStyle w:val="TOP"/>
      </w:pPr>
      <w:r>
        <w:t>TOP: Federal funds rate market</w:t>
      </w:r>
      <w:r>
        <w:tab/>
        <w:t>MSC: Analytical</w:t>
      </w:r>
    </w:p>
    <w:p w14:paraId="2FD1280F" w14:textId="77777777" w:rsidR="00000000" w:rsidRDefault="00000000">
      <w:pPr>
        <w:pStyle w:val="H1"/>
      </w:pPr>
      <w:r>
        <w:br w:type="page"/>
        <w:t>True/False</w:t>
      </w:r>
    </w:p>
    <w:p w14:paraId="05FA8BA3" w14:textId="77777777" w:rsidR="00000000" w:rsidRDefault="00000000">
      <w:pPr>
        <w:pStyle w:val="MyNL1"/>
      </w:pPr>
      <w:r>
        <w:tab/>
        <w:t>1.</w:t>
      </w:r>
      <w:r>
        <w:tab/>
        <w:t>In an economy that relies on barter, trade requires a double-coincidence of wants.</w:t>
      </w:r>
    </w:p>
    <w:p w14:paraId="77CBAAED" w14:textId="77777777" w:rsidR="00000000" w:rsidRDefault="00000000">
      <w:pPr>
        <w:pStyle w:val="ANS1"/>
      </w:pPr>
      <w:r>
        <w:t>ANS: T</w:t>
      </w:r>
      <w:r>
        <w:tab/>
        <w:t>PTS: 1</w:t>
      </w:r>
      <w:r>
        <w:tab/>
        <w:t>DIF: 1</w:t>
      </w:r>
      <w:r>
        <w:tab/>
        <w:t>REF: 21-1</w:t>
      </w:r>
    </w:p>
    <w:p w14:paraId="5B694793" w14:textId="77777777" w:rsidR="00000000" w:rsidRDefault="00000000">
      <w:pPr>
        <w:pStyle w:val="TOP"/>
      </w:pPr>
      <w:r>
        <w:t>TOP: Double-coincidence of wants</w:t>
      </w:r>
      <w:r>
        <w:tab/>
      </w:r>
      <w:r>
        <w:tab/>
        <w:t>MSC: Definitional</w:t>
      </w:r>
    </w:p>
    <w:p w14:paraId="70EBA771" w14:textId="77777777" w:rsidR="00000000" w:rsidRDefault="00000000">
      <w:pPr>
        <w:pStyle w:val="MyNL1"/>
      </w:pPr>
      <w:r>
        <w:tab/>
        <w:t>2.</w:t>
      </w:r>
      <w:r>
        <w:tab/>
        <w:t>The use of money allows trade to be roundabout.</w:t>
      </w:r>
    </w:p>
    <w:p w14:paraId="1B83A07A" w14:textId="77777777" w:rsidR="00000000" w:rsidRDefault="00000000">
      <w:pPr>
        <w:pStyle w:val="ANS1"/>
      </w:pPr>
      <w:r>
        <w:t>ANS: T</w:t>
      </w:r>
      <w:r>
        <w:tab/>
        <w:t>PTS: 1</w:t>
      </w:r>
      <w:r>
        <w:tab/>
        <w:t>DIF: 1</w:t>
      </w:r>
      <w:r>
        <w:tab/>
        <w:t>REF: 21-1</w:t>
      </w:r>
    </w:p>
    <w:p w14:paraId="23B016B4" w14:textId="77777777" w:rsidR="00000000" w:rsidRDefault="00000000">
      <w:pPr>
        <w:pStyle w:val="TOP"/>
      </w:pPr>
      <w:r>
        <w:t>TOP: Money</w:t>
      </w:r>
      <w:r>
        <w:tab/>
        <w:t>MSC: Definitional</w:t>
      </w:r>
    </w:p>
    <w:p w14:paraId="3563BB94" w14:textId="77777777" w:rsidR="00000000" w:rsidRDefault="00000000">
      <w:pPr>
        <w:pStyle w:val="MyNL1"/>
      </w:pPr>
      <w:r>
        <w:tab/>
        <w:t>3.</w:t>
      </w:r>
      <w:r>
        <w:tab/>
        <w:t>Joe wants to trade eggs for sausage. Lashonda wants to trade sausage for eggs. Joe and Lashonda have a double-coincidence of wants.</w:t>
      </w:r>
    </w:p>
    <w:p w14:paraId="4E1FDB7B" w14:textId="77777777" w:rsidR="00000000" w:rsidRDefault="00000000">
      <w:pPr>
        <w:pStyle w:val="ANS1"/>
      </w:pPr>
      <w:r>
        <w:t>ANS: T</w:t>
      </w:r>
      <w:r>
        <w:tab/>
        <w:t>PTS: 1</w:t>
      </w:r>
      <w:r>
        <w:tab/>
        <w:t>DIF: 1</w:t>
      </w:r>
      <w:r>
        <w:tab/>
        <w:t>REF: 21-1</w:t>
      </w:r>
    </w:p>
    <w:p w14:paraId="3733D8CC" w14:textId="77777777" w:rsidR="00000000" w:rsidRDefault="00000000">
      <w:pPr>
        <w:pStyle w:val="TOP"/>
      </w:pPr>
      <w:r>
        <w:t>TOP: Double-coincidence of wants</w:t>
      </w:r>
      <w:r>
        <w:tab/>
      </w:r>
      <w:r>
        <w:tab/>
        <w:t>MSC: Definitional</w:t>
      </w:r>
    </w:p>
    <w:p w14:paraId="5B10DF27" w14:textId="77777777" w:rsidR="00000000" w:rsidRDefault="00000000">
      <w:pPr>
        <w:pStyle w:val="MyNL1"/>
      </w:pPr>
      <w:r>
        <w:tab/>
        <w:t>4.</w:t>
      </w:r>
      <w:r>
        <w:tab/>
        <w:t>Gary’s wealth is $1 million. Economists would say that Gary has $1 million worth of money.</w:t>
      </w:r>
    </w:p>
    <w:p w14:paraId="314DBB3A" w14:textId="77777777" w:rsidR="00000000" w:rsidRDefault="00000000">
      <w:pPr>
        <w:pStyle w:val="ANS1"/>
      </w:pPr>
      <w:r>
        <w:t>ANS: F</w:t>
      </w:r>
      <w:r>
        <w:tab/>
        <w:t>PTS: 1</w:t>
      </w:r>
      <w:r>
        <w:tab/>
        <w:t>DIF: 1</w:t>
      </w:r>
      <w:r>
        <w:tab/>
        <w:t>REF: 21-1</w:t>
      </w:r>
    </w:p>
    <w:p w14:paraId="0E1474AB" w14:textId="77777777" w:rsidR="00000000" w:rsidRDefault="00000000">
      <w:pPr>
        <w:pStyle w:val="TOP"/>
      </w:pPr>
      <w:r>
        <w:t>TOP: Wealth</w:t>
      </w:r>
      <w:r>
        <w:tab/>
        <w:t>MSC: Definitional</w:t>
      </w:r>
    </w:p>
    <w:p w14:paraId="41CC7A5F" w14:textId="77777777" w:rsidR="00000000" w:rsidRDefault="00000000">
      <w:pPr>
        <w:pStyle w:val="MyNL1"/>
      </w:pPr>
      <w:r>
        <w:tab/>
        <w:t>5.</w:t>
      </w:r>
      <w:r>
        <w:tab/>
        <w:t>Marc puts prices on surfboards and skateboards at his sporting goods store. He is using money as a unit of account.</w:t>
      </w:r>
    </w:p>
    <w:p w14:paraId="5C7F5578" w14:textId="77777777" w:rsidR="00000000" w:rsidRDefault="00000000">
      <w:pPr>
        <w:pStyle w:val="ANS1"/>
      </w:pPr>
      <w:r>
        <w:t>ANS: T</w:t>
      </w:r>
      <w:r>
        <w:tab/>
        <w:t>PTS: 1</w:t>
      </w:r>
      <w:r>
        <w:tab/>
        <w:t>DIF: 1</w:t>
      </w:r>
      <w:r>
        <w:tab/>
        <w:t>REF: 21-1</w:t>
      </w:r>
    </w:p>
    <w:p w14:paraId="1BFEB6F6" w14:textId="77777777" w:rsidR="00000000" w:rsidRDefault="00000000">
      <w:pPr>
        <w:pStyle w:val="TOP"/>
      </w:pPr>
      <w:r>
        <w:t>TOP: Unit of account</w:t>
      </w:r>
      <w:r>
        <w:tab/>
        <w:t>MSC: Definitional</w:t>
      </w:r>
    </w:p>
    <w:p w14:paraId="15BDB118" w14:textId="77777777" w:rsidR="00000000" w:rsidRDefault="00000000">
      <w:pPr>
        <w:pStyle w:val="MyNL1"/>
      </w:pPr>
      <w:r>
        <w:tab/>
        <w:t>6.</w:t>
      </w:r>
      <w:r>
        <w:tab/>
        <w:t>Bottles of very fine wine are less liquid than demand deposits.</w:t>
      </w:r>
    </w:p>
    <w:p w14:paraId="293FA243" w14:textId="77777777" w:rsidR="00000000" w:rsidRDefault="00000000">
      <w:pPr>
        <w:pStyle w:val="ANS1"/>
      </w:pPr>
      <w:r>
        <w:t>ANS: T</w:t>
      </w:r>
      <w:r>
        <w:tab/>
        <w:t>PTS: 1</w:t>
      </w:r>
      <w:r>
        <w:tab/>
        <w:t>DIF: 1</w:t>
      </w:r>
      <w:r>
        <w:tab/>
        <w:t>REF: 21-1</w:t>
      </w:r>
    </w:p>
    <w:p w14:paraId="0940B531" w14:textId="77777777" w:rsidR="00000000" w:rsidRDefault="00000000">
      <w:pPr>
        <w:pStyle w:val="TOP"/>
      </w:pPr>
      <w:r>
        <w:t>TOP: Liquidity</w:t>
      </w:r>
      <w:r>
        <w:tab/>
        <w:t>MSC: Interpretive</w:t>
      </w:r>
    </w:p>
    <w:p w14:paraId="1273CBE8" w14:textId="77777777" w:rsidR="00000000" w:rsidRDefault="00000000">
      <w:pPr>
        <w:pStyle w:val="MyNL1"/>
      </w:pPr>
      <w:r>
        <w:tab/>
        <w:t>7.</w:t>
      </w:r>
      <w:r>
        <w:tab/>
        <w:t>U.S. dollars are an example of commodity money and hides used to make trades are an example of fiat money.</w:t>
      </w:r>
    </w:p>
    <w:p w14:paraId="7F62321C" w14:textId="77777777" w:rsidR="00000000" w:rsidRDefault="00000000">
      <w:pPr>
        <w:pStyle w:val="ANS1"/>
      </w:pPr>
      <w:r>
        <w:t>ANS: F</w:t>
      </w:r>
      <w:r>
        <w:tab/>
        <w:t>PTS: 1</w:t>
      </w:r>
      <w:r>
        <w:tab/>
        <w:t>DIF: 1</w:t>
      </w:r>
      <w:r>
        <w:tab/>
        <w:t>REF: 21-1</w:t>
      </w:r>
    </w:p>
    <w:p w14:paraId="75294A2A" w14:textId="77777777" w:rsidR="00000000" w:rsidRDefault="00000000">
      <w:pPr>
        <w:pStyle w:val="TOP"/>
      </w:pPr>
      <w:r>
        <w:t>TOP: Commodity money | Fiat money</w:t>
      </w:r>
      <w:r>
        <w:tab/>
        <w:t>MSC: Definitional</w:t>
      </w:r>
    </w:p>
    <w:p w14:paraId="4C0F1FF9" w14:textId="77777777" w:rsidR="00000000" w:rsidRDefault="00000000">
      <w:pPr>
        <w:pStyle w:val="MyNL1"/>
      </w:pPr>
      <w:r>
        <w:tab/>
        <w:t>8.</w:t>
      </w:r>
      <w:r>
        <w:tab/>
        <w:t>When the Soviet Union began breaking up in the late 1980s, cigarettes began replacing the ruble as the medium of exchange even though the ruble was legal tender. The cigarettes provide an example of fiat money.</w:t>
      </w:r>
    </w:p>
    <w:p w14:paraId="7B4A70E4" w14:textId="77777777" w:rsidR="00000000" w:rsidRDefault="00000000">
      <w:pPr>
        <w:pStyle w:val="ANS1"/>
      </w:pPr>
      <w:r>
        <w:t>ANS: F</w:t>
      </w:r>
      <w:r>
        <w:tab/>
        <w:t>PTS: 1</w:t>
      </w:r>
      <w:r>
        <w:tab/>
        <w:t>DIF: 1</w:t>
      </w:r>
      <w:r>
        <w:tab/>
        <w:t>REF: 21-1</w:t>
      </w:r>
    </w:p>
    <w:p w14:paraId="71D9C812" w14:textId="77777777" w:rsidR="00000000" w:rsidRDefault="00000000">
      <w:pPr>
        <w:pStyle w:val="TOP"/>
      </w:pPr>
      <w:r>
        <w:t>TOP: Commodity money | Fiat money</w:t>
      </w:r>
      <w:r>
        <w:tab/>
        <w:t>MSC: Interpretive</w:t>
      </w:r>
    </w:p>
    <w:p w14:paraId="4ADD5472" w14:textId="77777777" w:rsidR="00000000" w:rsidRDefault="00000000">
      <w:pPr>
        <w:pStyle w:val="MyNL1"/>
      </w:pPr>
      <w:r>
        <w:tab/>
        <w:t>9.</w:t>
      </w:r>
      <w:r>
        <w:tab/>
        <w:t>In order for currency to be widely used as a medium of exchange, it is sufficient for the government to designate it as legal tender.</w:t>
      </w:r>
    </w:p>
    <w:p w14:paraId="27FD87A3" w14:textId="77777777" w:rsidR="00000000" w:rsidRDefault="00000000">
      <w:pPr>
        <w:pStyle w:val="ANS1"/>
      </w:pPr>
      <w:r>
        <w:t>ANS: F</w:t>
      </w:r>
      <w:r>
        <w:tab/>
        <w:t>PTS: 1</w:t>
      </w:r>
      <w:r>
        <w:tab/>
        <w:t>DIF: 1</w:t>
      </w:r>
      <w:r>
        <w:tab/>
        <w:t>REF: 21-1</w:t>
      </w:r>
    </w:p>
    <w:p w14:paraId="4449331C" w14:textId="77777777" w:rsidR="00000000" w:rsidRDefault="00000000">
      <w:pPr>
        <w:pStyle w:val="TOP"/>
      </w:pPr>
      <w:r>
        <w:t>TOP: Fiat money</w:t>
      </w:r>
      <w:r>
        <w:tab/>
        <w:t>MSC: Definitional</w:t>
      </w:r>
    </w:p>
    <w:p w14:paraId="473A8A2B" w14:textId="77777777" w:rsidR="00000000" w:rsidRDefault="00000000">
      <w:pPr>
        <w:pStyle w:val="MyNL1"/>
      </w:pPr>
      <w:r>
        <w:tab/>
        <w:t>10.</w:t>
      </w:r>
      <w:r>
        <w:tab/>
        <w:t>M1 includes savings deposits.</w:t>
      </w:r>
    </w:p>
    <w:p w14:paraId="2BD37B06" w14:textId="77777777" w:rsidR="00000000" w:rsidRDefault="00000000">
      <w:pPr>
        <w:pStyle w:val="ANS1"/>
      </w:pPr>
      <w:r>
        <w:t>ANS: F</w:t>
      </w:r>
      <w:r>
        <w:tab/>
        <w:t>PTS: 1</w:t>
      </w:r>
      <w:r>
        <w:tab/>
        <w:t>DIF: 1</w:t>
      </w:r>
      <w:r>
        <w:tab/>
        <w:t>REF: 21-1</w:t>
      </w:r>
    </w:p>
    <w:p w14:paraId="6B236221" w14:textId="77777777" w:rsidR="00000000" w:rsidRDefault="00000000">
      <w:pPr>
        <w:pStyle w:val="TOP"/>
      </w:pPr>
      <w:r>
        <w:t>TOP: M1</w:t>
      </w:r>
      <w:r>
        <w:tab/>
        <w:t>MSC: Definitional</w:t>
      </w:r>
    </w:p>
    <w:p w14:paraId="47787ABB" w14:textId="77777777" w:rsidR="00000000" w:rsidRDefault="00000000">
      <w:pPr>
        <w:pStyle w:val="MyNL1"/>
      </w:pPr>
      <w:r>
        <w:tab/>
        <w:t>11.</w:t>
      </w:r>
      <w:r>
        <w:tab/>
        <w:t>M2 is both larger and more liquid than M1.</w:t>
      </w:r>
    </w:p>
    <w:p w14:paraId="740943C1" w14:textId="77777777" w:rsidR="00000000" w:rsidRDefault="00000000">
      <w:pPr>
        <w:pStyle w:val="ANS1"/>
      </w:pPr>
      <w:r>
        <w:t>ANS: F</w:t>
      </w:r>
      <w:r>
        <w:tab/>
        <w:t>PTS: 1</w:t>
      </w:r>
      <w:r>
        <w:tab/>
        <w:t>DIF: 1</w:t>
      </w:r>
      <w:r>
        <w:tab/>
        <w:t>REF: 21-1</w:t>
      </w:r>
    </w:p>
    <w:p w14:paraId="22792B91" w14:textId="77777777" w:rsidR="00000000" w:rsidRDefault="00000000">
      <w:pPr>
        <w:pStyle w:val="TOP"/>
      </w:pPr>
      <w:r>
        <w:t>TOP: M1 | M2</w:t>
      </w:r>
      <w:r>
        <w:tab/>
        <w:t>MSC: Interpretive</w:t>
      </w:r>
    </w:p>
    <w:p w14:paraId="1D89153F" w14:textId="77777777" w:rsidR="00000000" w:rsidRDefault="00000000">
      <w:pPr>
        <w:pStyle w:val="MyNL1"/>
      </w:pPr>
      <w:r>
        <w:tab/>
        <w:t>12.</w:t>
      </w:r>
      <w:r>
        <w:tab/>
        <w:t>Credit cards are not a medium of exchange and so are not important for analyzing the monetary system.</w:t>
      </w:r>
    </w:p>
    <w:p w14:paraId="2F00D4E0" w14:textId="77777777" w:rsidR="00000000" w:rsidRDefault="00000000">
      <w:pPr>
        <w:pStyle w:val="ANS1"/>
      </w:pPr>
      <w:r>
        <w:t>ANS: F</w:t>
      </w:r>
      <w:r>
        <w:tab/>
        <w:t>PTS: 1</w:t>
      </w:r>
      <w:r>
        <w:tab/>
        <w:t>DIF: 1</w:t>
      </w:r>
      <w:r>
        <w:tab/>
        <w:t>REF: 21-1</w:t>
      </w:r>
    </w:p>
    <w:p w14:paraId="4DF357B0" w14:textId="77777777" w:rsidR="00000000" w:rsidRDefault="00000000">
      <w:pPr>
        <w:pStyle w:val="TOP"/>
      </w:pPr>
      <w:r>
        <w:t>TOP: Credit cards</w:t>
      </w:r>
      <w:r>
        <w:tab/>
        <w:t>MSC: Definitional</w:t>
      </w:r>
    </w:p>
    <w:p w14:paraId="0B77CB44" w14:textId="77777777" w:rsidR="00000000" w:rsidRDefault="00000000">
      <w:pPr>
        <w:pStyle w:val="MyNL1"/>
      </w:pPr>
      <w:r>
        <w:tab/>
        <w:t>13.</w:t>
      </w:r>
      <w:r>
        <w:tab/>
        <w:t>The Federal Reserve is a privately operated commercial bank.</w:t>
      </w:r>
    </w:p>
    <w:p w14:paraId="0DBD9865" w14:textId="77777777" w:rsidR="00000000" w:rsidRDefault="00000000">
      <w:pPr>
        <w:pStyle w:val="ANS1"/>
      </w:pPr>
      <w:r>
        <w:t>ANS: F</w:t>
      </w:r>
      <w:r>
        <w:tab/>
        <w:t>PTS: 1</w:t>
      </w:r>
      <w:r>
        <w:tab/>
        <w:t>DIF: 1</w:t>
      </w:r>
      <w:r>
        <w:tab/>
        <w:t>REF: 21-2</w:t>
      </w:r>
    </w:p>
    <w:p w14:paraId="3D8C0002" w14:textId="77777777" w:rsidR="00000000" w:rsidRDefault="00000000">
      <w:pPr>
        <w:pStyle w:val="TOP"/>
      </w:pPr>
      <w:r>
        <w:t>TOP: Federal Reserve</w:t>
      </w:r>
      <w:r>
        <w:tab/>
        <w:t>MSC: Definitional</w:t>
      </w:r>
    </w:p>
    <w:p w14:paraId="3EE911BC" w14:textId="77777777" w:rsidR="00000000" w:rsidRDefault="00000000">
      <w:pPr>
        <w:pStyle w:val="MyNL1"/>
      </w:pPr>
      <w:r>
        <w:tab/>
        <w:t>14.</w:t>
      </w:r>
      <w:r>
        <w:tab/>
        <w:t>The Federal Reserve was created in 1913 after a series of bank failures in 1907.</w:t>
      </w:r>
    </w:p>
    <w:p w14:paraId="0E5A3E4E" w14:textId="77777777" w:rsidR="00000000" w:rsidRDefault="00000000">
      <w:pPr>
        <w:pStyle w:val="ANS1"/>
      </w:pPr>
      <w:r>
        <w:t>ANS: T</w:t>
      </w:r>
      <w:r>
        <w:tab/>
        <w:t>PTS: 1</w:t>
      </w:r>
      <w:r>
        <w:tab/>
        <w:t>DIF: 1</w:t>
      </w:r>
      <w:r>
        <w:tab/>
        <w:t>REF: 21-2</w:t>
      </w:r>
    </w:p>
    <w:p w14:paraId="3714E41E" w14:textId="77777777" w:rsidR="00000000" w:rsidRDefault="00000000">
      <w:pPr>
        <w:pStyle w:val="TOP"/>
      </w:pPr>
      <w:r>
        <w:t>TOP: Federal Reserve</w:t>
      </w:r>
      <w:r>
        <w:tab/>
        <w:t>MSC: Definitional</w:t>
      </w:r>
    </w:p>
    <w:p w14:paraId="37802C10" w14:textId="77777777" w:rsidR="00000000" w:rsidRDefault="00000000">
      <w:pPr>
        <w:pStyle w:val="MyNL1"/>
      </w:pPr>
      <w:r>
        <w:tab/>
        <w:t>15.</w:t>
      </w:r>
      <w:r>
        <w:tab/>
        <w:t>An important part of the Fed is the Board of Governors. Its members are appointed by the president and confirmed by the senate.</w:t>
      </w:r>
    </w:p>
    <w:p w14:paraId="4B27417F" w14:textId="77777777" w:rsidR="00000000" w:rsidRDefault="00000000">
      <w:pPr>
        <w:pStyle w:val="ANS1"/>
      </w:pPr>
      <w:r>
        <w:t>ANS: T</w:t>
      </w:r>
      <w:r>
        <w:tab/>
        <w:t>PTS: 1</w:t>
      </w:r>
      <w:r>
        <w:tab/>
        <w:t>DIF: 1</w:t>
      </w:r>
      <w:r>
        <w:tab/>
        <w:t>REF: 21-2</w:t>
      </w:r>
    </w:p>
    <w:p w14:paraId="3C087D41" w14:textId="77777777" w:rsidR="00000000" w:rsidRDefault="00000000">
      <w:pPr>
        <w:pStyle w:val="TOP"/>
      </w:pPr>
      <w:r>
        <w:t>TOP: Federal Reserve</w:t>
      </w:r>
      <w:r>
        <w:tab/>
        <w:t>MSC: Definitional</w:t>
      </w:r>
    </w:p>
    <w:p w14:paraId="2CB9F178" w14:textId="77777777" w:rsidR="00000000" w:rsidRDefault="00000000">
      <w:pPr>
        <w:pStyle w:val="MyNL1"/>
      </w:pPr>
      <w:r>
        <w:tab/>
        <w:t>16.</w:t>
      </w:r>
      <w:r>
        <w:tab/>
        <w:t>Monetary policy is determined by a committee whose voting members include all the presidents of the regional Federal Reserve Banks.</w:t>
      </w:r>
    </w:p>
    <w:p w14:paraId="74714DAD" w14:textId="77777777" w:rsidR="00000000" w:rsidRDefault="00000000">
      <w:pPr>
        <w:pStyle w:val="ANS1"/>
      </w:pPr>
      <w:r>
        <w:t>ANS: F</w:t>
      </w:r>
      <w:r>
        <w:tab/>
        <w:t>PTS: 1</w:t>
      </w:r>
      <w:r>
        <w:tab/>
        <w:t>DIF: 1</w:t>
      </w:r>
      <w:r>
        <w:tab/>
        <w:t>REF: 21-2</w:t>
      </w:r>
    </w:p>
    <w:p w14:paraId="39BDD1D2" w14:textId="77777777" w:rsidR="00000000" w:rsidRDefault="00000000">
      <w:pPr>
        <w:pStyle w:val="TOP"/>
      </w:pPr>
      <w:r>
        <w:t>TOP: Federal Open Market Committee</w:t>
      </w:r>
      <w:r>
        <w:tab/>
        <w:t>MSC: Definitional</w:t>
      </w:r>
    </w:p>
    <w:p w14:paraId="42273563" w14:textId="77777777" w:rsidR="00000000" w:rsidRDefault="00000000">
      <w:pPr>
        <w:pStyle w:val="MyNL1"/>
      </w:pPr>
      <w:r>
        <w:tab/>
        <w:t>17.</w:t>
      </w:r>
      <w:r>
        <w:tab/>
        <w:t>The Federal Reserve primarily uses open market operations to change the money supply.</w:t>
      </w:r>
    </w:p>
    <w:p w14:paraId="7537F778" w14:textId="77777777" w:rsidR="00000000" w:rsidRDefault="00000000">
      <w:pPr>
        <w:pStyle w:val="ANS1"/>
      </w:pPr>
      <w:r>
        <w:t>ANS: T</w:t>
      </w:r>
      <w:r>
        <w:tab/>
        <w:t>PTS: 1</w:t>
      </w:r>
      <w:r>
        <w:tab/>
        <w:t>DIF: 1</w:t>
      </w:r>
      <w:r>
        <w:tab/>
        <w:t>REF: 21-3</w:t>
      </w:r>
    </w:p>
    <w:p w14:paraId="7F1DB4FF" w14:textId="77777777" w:rsidR="00000000" w:rsidRDefault="00000000">
      <w:pPr>
        <w:pStyle w:val="TOP"/>
      </w:pPr>
      <w:r>
        <w:t>TOP: Open-market operations</w:t>
      </w:r>
      <w:r>
        <w:tab/>
        <w:t>MSC: Definitional</w:t>
      </w:r>
    </w:p>
    <w:p w14:paraId="31B584F6" w14:textId="77777777" w:rsidR="00000000" w:rsidRDefault="00000000">
      <w:pPr>
        <w:pStyle w:val="MyNL1"/>
      </w:pPr>
      <w:r>
        <w:tab/>
        <w:t>18.</w:t>
      </w:r>
      <w:r>
        <w:tab/>
        <w:t>If the Fed buys bonds in the open market, the money supply decreases.</w:t>
      </w:r>
    </w:p>
    <w:p w14:paraId="1BBAA19E" w14:textId="77777777" w:rsidR="00000000" w:rsidRDefault="00000000">
      <w:pPr>
        <w:pStyle w:val="ANS1"/>
      </w:pPr>
      <w:r>
        <w:t>ANS: F</w:t>
      </w:r>
      <w:r>
        <w:tab/>
        <w:t>PTS: 1</w:t>
      </w:r>
      <w:r>
        <w:tab/>
        <w:t>DIF: 1</w:t>
      </w:r>
      <w:r>
        <w:tab/>
        <w:t>REF: 21-3</w:t>
      </w:r>
    </w:p>
    <w:p w14:paraId="61D6F27A" w14:textId="77777777" w:rsidR="00000000" w:rsidRDefault="00000000">
      <w:pPr>
        <w:pStyle w:val="TOP"/>
      </w:pPr>
      <w:r>
        <w:t>TOP: Open-market operations</w:t>
      </w:r>
      <w:r>
        <w:tab/>
        <w:t>MSC: Applicative</w:t>
      </w:r>
    </w:p>
    <w:p w14:paraId="0E21287C" w14:textId="77777777" w:rsidR="00000000" w:rsidRDefault="00000000">
      <w:pPr>
        <w:pStyle w:val="MyNL1"/>
      </w:pPr>
      <w:r>
        <w:tab/>
        <w:t>19.</w:t>
      </w:r>
      <w:r>
        <w:tab/>
        <w:t>Banks could not change the size of the money supply if they were required to hold all deposits in reserve.</w:t>
      </w:r>
    </w:p>
    <w:p w14:paraId="291AE1AF" w14:textId="77777777" w:rsidR="00000000" w:rsidRDefault="00000000">
      <w:pPr>
        <w:pStyle w:val="ANS1"/>
      </w:pPr>
      <w:r>
        <w:t>ANS: T</w:t>
      </w:r>
      <w:r>
        <w:tab/>
        <w:t>PTS: 1</w:t>
      </w:r>
      <w:r>
        <w:tab/>
        <w:t>DIF: 1</w:t>
      </w:r>
      <w:r>
        <w:tab/>
        <w:t>REF: 21-3</w:t>
      </w:r>
    </w:p>
    <w:p w14:paraId="0750B8BD" w14:textId="77777777" w:rsidR="00000000" w:rsidRDefault="00000000">
      <w:pPr>
        <w:pStyle w:val="TOP"/>
      </w:pPr>
      <w:r>
        <w:t>TOP: Fractional reserve banking</w:t>
      </w:r>
      <w:r>
        <w:tab/>
        <w:t>MSC: Applicative</w:t>
      </w:r>
    </w:p>
    <w:p w14:paraId="3ECBED0C" w14:textId="77777777" w:rsidR="00000000" w:rsidRDefault="00000000">
      <w:pPr>
        <w:pStyle w:val="MyNL1"/>
      </w:pPr>
      <w:r>
        <w:tab/>
        <w:t>20.</w:t>
      </w:r>
      <w:r>
        <w:tab/>
        <w:t>The money multiplier equals 1 divided by (1 - the reserve ratio).</w:t>
      </w:r>
    </w:p>
    <w:p w14:paraId="3051BCA7" w14:textId="77777777" w:rsidR="00000000" w:rsidRDefault="00000000">
      <w:pPr>
        <w:pStyle w:val="ANS1"/>
      </w:pPr>
      <w:r>
        <w:t>ANS: F</w:t>
      </w:r>
      <w:r>
        <w:tab/>
        <w:t>PTS: 1</w:t>
      </w:r>
      <w:r>
        <w:tab/>
        <w:t>DIF: 1</w:t>
      </w:r>
      <w:r>
        <w:tab/>
        <w:t>REF: 21-3</w:t>
      </w:r>
    </w:p>
    <w:p w14:paraId="4ABF1D99" w14:textId="77777777" w:rsidR="00000000" w:rsidRDefault="00000000">
      <w:pPr>
        <w:pStyle w:val="TOP"/>
      </w:pPr>
      <w:r>
        <w:t>TOP: Money multiplier</w:t>
      </w:r>
      <w:r>
        <w:tab/>
        <w:t>MSC: Definitional</w:t>
      </w:r>
    </w:p>
    <w:p w14:paraId="20DF42A3" w14:textId="77777777" w:rsidR="00000000" w:rsidRDefault="00000000">
      <w:pPr>
        <w:pStyle w:val="MyNL1"/>
      </w:pPr>
      <w:r>
        <w:tab/>
        <w:t>21.</w:t>
      </w:r>
      <w:r>
        <w:tab/>
        <w:t>As banks create money, they create wealth.</w:t>
      </w:r>
    </w:p>
    <w:p w14:paraId="300C28B4" w14:textId="77777777" w:rsidR="00000000" w:rsidRDefault="00000000">
      <w:pPr>
        <w:pStyle w:val="ANS1"/>
      </w:pPr>
      <w:r>
        <w:t>ANS: F</w:t>
      </w:r>
      <w:r>
        <w:tab/>
        <w:t>PTS: 1</w:t>
      </w:r>
      <w:r>
        <w:tab/>
        <w:t>DIF: 1</w:t>
      </w:r>
      <w:r>
        <w:tab/>
        <w:t>REF: 21-3</w:t>
      </w:r>
    </w:p>
    <w:p w14:paraId="5D8251CA" w14:textId="77777777" w:rsidR="00000000" w:rsidRDefault="00000000">
      <w:pPr>
        <w:pStyle w:val="TOP"/>
      </w:pPr>
      <w:r>
        <w:t>TOP: Money | Wealth</w:t>
      </w:r>
      <w:r>
        <w:tab/>
        <w:t>MSC: Definitional</w:t>
      </w:r>
    </w:p>
    <w:p w14:paraId="6B888866" w14:textId="77777777" w:rsidR="00000000" w:rsidRDefault="00000000">
      <w:pPr>
        <w:pStyle w:val="MyNL1"/>
      </w:pPr>
      <w:r>
        <w:tab/>
        <w:t>22.</w:t>
      </w:r>
      <w:r>
        <w:tab/>
        <w:t>The money supply of Hooba is $10,000 under a 100 percent reserve banking system. If Hooba decreases the reserve requirement to 10 percent, the money supply could increase by no more than $9,000.</w:t>
      </w:r>
    </w:p>
    <w:p w14:paraId="6FE59EF9" w14:textId="77777777" w:rsidR="00000000" w:rsidRDefault="00000000">
      <w:pPr>
        <w:pStyle w:val="ANS1"/>
      </w:pPr>
      <w:r>
        <w:t>ANS: F</w:t>
      </w:r>
      <w:r>
        <w:tab/>
        <w:t>PTS: 1</w:t>
      </w:r>
      <w:r>
        <w:tab/>
        <w:t>DIF: 2</w:t>
      </w:r>
      <w:r>
        <w:tab/>
        <w:t>REF: 21-3</w:t>
      </w:r>
    </w:p>
    <w:p w14:paraId="5710A247" w14:textId="77777777" w:rsidR="00000000" w:rsidRDefault="00000000">
      <w:pPr>
        <w:pStyle w:val="TOP"/>
      </w:pPr>
      <w:r>
        <w:t>TOP: Money multiplier</w:t>
      </w:r>
      <w:r>
        <w:tab/>
        <w:t>MSC: Applicative</w:t>
      </w:r>
    </w:p>
    <w:p w14:paraId="342E6652" w14:textId="77777777" w:rsidR="00000000" w:rsidRDefault="00000000">
      <w:pPr>
        <w:pStyle w:val="MyNL1"/>
      </w:pPr>
      <w:r>
        <w:tab/>
        <w:t>23.</w:t>
      </w:r>
      <w:r>
        <w:tab/>
        <w:t>If the Fed decreases reserve requirements, the money supply will increase.</w:t>
      </w:r>
    </w:p>
    <w:p w14:paraId="73181A2C" w14:textId="77777777" w:rsidR="00000000" w:rsidRDefault="00000000">
      <w:pPr>
        <w:pStyle w:val="ANS1"/>
      </w:pPr>
      <w:r>
        <w:t>ANS: T</w:t>
      </w:r>
      <w:r>
        <w:tab/>
        <w:t>PTS: 1</w:t>
      </w:r>
      <w:r>
        <w:tab/>
        <w:t>DIF: 1</w:t>
      </w:r>
      <w:r>
        <w:tab/>
        <w:t>REF: 21-3</w:t>
      </w:r>
    </w:p>
    <w:p w14:paraId="7EB107A3" w14:textId="77777777" w:rsidR="00000000" w:rsidRDefault="00000000">
      <w:pPr>
        <w:pStyle w:val="TOP"/>
      </w:pPr>
      <w:r>
        <w:t>TOP: Reserve requirement</w:t>
      </w:r>
      <w:r>
        <w:tab/>
        <w:t>MSC: Applicative</w:t>
      </w:r>
    </w:p>
    <w:p w14:paraId="687EE994" w14:textId="77777777" w:rsidR="00000000" w:rsidRDefault="00000000">
      <w:pPr>
        <w:pStyle w:val="MyNL1"/>
      </w:pPr>
      <w:r>
        <w:tab/>
        <w:t>24.</w:t>
      </w:r>
      <w:r>
        <w:tab/>
        <w:t>An increase in reserve requirements raises the reserve ratio and decreases the money supply.</w:t>
      </w:r>
    </w:p>
    <w:p w14:paraId="67D3CC39" w14:textId="77777777" w:rsidR="00000000" w:rsidRDefault="00000000">
      <w:pPr>
        <w:pStyle w:val="ANS1"/>
      </w:pPr>
      <w:r>
        <w:t>ANS: T</w:t>
      </w:r>
      <w:r>
        <w:tab/>
        <w:t>PTS: 1</w:t>
      </w:r>
      <w:r>
        <w:tab/>
        <w:t>DIF: 2</w:t>
      </w:r>
      <w:r>
        <w:tab/>
        <w:t>REF: 21-3</w:t>
      </w:r>
    </w:p>
    <w:p w14:paraId="434E9168" w14:textId="77777777" w:rsidR="00000000" w:rsidRDefault="00000000">
      <w:pPr>
        <w:pStyle w:val="TOP"/>
      </w:pPr>
      <w:r>
        <w:t>TOP: Reserve requirement</w:t>
      </w:r>
      <w:r>
        <w:tab/>
        <w:t>MSC: Applicative</w:t>
      </w:r>
    </w:p>
    <w:p w14:paraId="382D0F6F" w14:textId="77777777" w:rsidR="00000000" w:rsidRDefault="00000000">
      <w:pPr>
        <w:pStyle w:val="MyNL1"/>
      </w:pPr>
      <w:r>
        <w:tab/>
        <w:t>25.</w:t>
      </w:r>
      <w:r>
        <w:tab/>
        <w:t>Just after the terrorist attack on September 11, 2001, the Fed stood ready to lend financial institutions funds. When the Fed did this, it was acting in its role of lender of last resort.</w:t>
      </w:r>
    </w:p>
    <w:p w14:paraId="33B5E832" w14:textId="77777777" w:rsidR="00000000" w:rsidRDefault="00000000">
      <w:pPr>
        <w:pStyle w:val="ANS1"/>
      </w:pPr>
      <w:r>
        <w:t>ANS: T</w:t>
      </w:r>
      <w:r>
        <w:tab/>
        <w:t>PTS: 1</w:t>
      </w:r>
      <w:r>
        <w:tab/>
        <w:t>DIF: 1</w:t>
      </w:r>
      <w:r>
        <w:tab/>
        <w:t>REF: 21-3</w:t>
      </w:r>
    </w:p>
    <w:p w14:paraId="64999BF4" w14:textId="77777777" w:rsidR="00000000" w:rsidRDefault="00000000">
      <w:pPr>
        <w:pStyle w:val="TOP"/>
      </w:pPr>
      <w:r>
        <w:t>TOP: Lender of last resort</w:t>
      </w:r>
      <w:r>
        <w:tab/>
        <w:t>MSC: Definitional</w:t>
      </w:r>
    </w:p>
    <w:p w14:paraId="7400DF04" w14:textId="77777777" w:rsidR="00000000" w:rsidRDefault="00000000">
      <w:pPr>
        <w:pStyle w:val="MyNL1"/>
      </w:pPr>
      <w:r>
        <w:tab/>
        <w:t>26.</w:t>
      </w:r>
      <w:r>
        <w:tab/>
        <w:t>Because of the multiple tools at it’s disposal, the Fed can control the money supply very precisely.</w:t>
      </w:r>
    </w:p>
    <w:p w14:paraId="60789490" w14:textId="77777777" w:rsidR="00000000" w:rsidRDefault="00000000">
      <w:pPr>
        <w:pStyle w:val="ANS1"/>
      </w:pPr>
      <w:r>
        <w:t>ANS: F</w:t>
      </w:r>
      <w:r>
        <w:tab/>
        <w:t>PTS: 1</w:t>
      </w:r>
      <w:r>
        <w:tab/>
        <w:t>DIF: 2</w:t>
      </w:r>
      <w:r>
        <w:tab/>
        <w:t>REF: 21-3</w:t>
      </w:r>
    </w:p>
    <w:p w14:paraId="0CE838C0" w14:textId="77777777" w:rsidR="00000000" w:rsidRDefault="00000000">
      <w:pPr>
        <w:pStyle w:val="TOP"/>
      </w:pPr>
      <w:r>
        <w:t>TOP: Federal Reserve</w:t>
      </w:r>
      <w:r>
        <w:tab/>
        <w:t>MSC: Interpretive</w:t>
      </w:r>
    </w:p>
    <w:p w14:paraId="43D5C876" w14:textId="77777777" w:rsidR="00000000" w:rsidRDefault="00000000">
      <w:pPr>
        <w:pStyle w:val="MyNL1"/>
      </w:pPr>
      <w:r>
        <w:tab/>
        <w:t>27.</w:t>
      </w:r>
      <w:r>
        <w:tab/>
        <w:t>In the months of November and December, people in the United States hold a larger part of their money in the form of currency because they intend to shop and travel for the holidays. As a result, other things the same the money supply increases.</w:t>
      </w:r>
    </w:p>
    <w:p w14:paraId="7B781EDF" w14:textId="77777777" w:rsidR="00000000" w:rsidRDefault="00000000">
      <w:pPr>
        <w:pStyle w:val="ANS1"/>
      </w:pPr>
      <w:r>
        <w:t>ANS: F</w:t>
      </w:r>
      <w:r>
        <w:tab/>
        <w:t>PTS: 1</w:t>
      </w:r>
      <w:r>
        <w:tab/>
        <w:t>DIF: 2</w:t>
      </w:r>
      <w:r>
        <w:tab/>
        <w:t>REF: 21-3</w:t>
      </w:r>
    </w:p>
    <w:p w14:paraId="4A454034" w14:textId="77777777" w:rsidR="00000000" w:rsidRDefault="00000000">
      <w:pPr>
        <w:pStyle w:val="TOP"/>
      </w:pPr>
      <w:r>
        <w:t>TOP: Currency holdings | Money multiplier</w:t>
      </w:r>
      <w:r>
        <w:tab/>
        <w:t>MSC: Applicative</w:t>
      </w:r>
    </w:p>
    <w:p w14:paraId="5DBCFA02" w14:textId="77777777" w:rsidR="00000000" w:rsidRDefault="00000000">
      <w:pPr>
        <w:pStyle w:val="MyNL1"/>
      </w:pPr>
      <w:r>
        <w:tab/>
        <w:t>28.</w:t>
      </w:r>
      <w:r>
        <w:tab/>
        <w:t>Other things the same, if banks decide to hold a smaller part of their deposits as excess reserves, the money supply will fall</w:t>
      </w:r>
      <w:r>
        <w:rPr>
          <w:i/>
        </w:rPr>
        <w:t>.</w:t>
      </w:r>
    </w:p>
    <w:p w14:paraId="35D006E1" w14:textId="77777777" w:rsidR="00000000" w:rsidRDefault="00000000">
      <w:pPr>
        <w:pStyle w:val="ANS1"/>
      </w:pPr>
      <w:r>
        <w:t>ANS: F</w:t>
      </w:r>
      <w:r>
        <w:tab/>
        <w:t>PTS: 1</w:t>
      </w:r>
      <w:r>
        <w:tab/>
        <w:t>DIF: 2</w:t>
      </w:r>
      <w:r>
        <w:tab/>
        <w:t>REF: 21-3</w:t>
      </w:r>
    </w:p>
    <w:p w14:paraId="08A4ABA6" w14:textId="77777777" w:rsidR="00000000" w:rsidRDefault="00000000">
      <w:pPr>
        <w:pStyle w:val="TOP"/>
      </w:pPr>
      <w:r>
        <w:t>TOP: Excess reserves</w:t>
      </w:r>
      <w:r>
        <w:tab/>
        <w:t>MSC: Applicative</w:t>
      </w:r>
    </w:p>
    <w:p w14:paraId="3059C4D7" w14:textId="77777777" w:rsidR="00000000" w:rsidRDefault="00000000">
      <w:pPr>
        <w:pStyle w:val="MyNL1"/>
      </w:pPr>
      <w:r>
        <w:tab/>
        <w:t>29.</w:t>
      </w:r>
      <w:r>
        <w:tab/>
        <w:t>Bank runs and the accompanying increase in the money multiplier caused the U.S. money supply to rise by 28 percent from 1929 to 1933.</w:t>
      </w:r>
    </w:p>
    <w:p w14:paraId="7EE13528" w14:textId="77777777" w:rsidR="00000000" w:rsidRDefault="00000000">
      <w:pPr>
        <w:pStyle w:val="ANS1"/>
      </w:pPr>
      <w:r>
        <w:t>ANS: F</w:t>
      </w:r>
      <w:r>
        <w:tab/>
        <w:t>PTS: 1</w:t>
      </w:r>
      <w:r>
        <w:tab/>
        <w:t>DIF: 2</w:t>
      </w:r>
      <w:r>
        <w:tab/>
        <w:t>REF: 21-3</w:t>
      </w:r>
    </w:p>
    <w:p w14:paraId="20C1438F" w14:textId="77777777" w:rsidR="00000000" w:rsidRDefault="00000000">
      <w:pPr>
        <w:pStyle w:val="TOP"/>
      </w:pPr>
      <w:r>
        <w:t>TOP: Bank runs</w:t>
      </w:r>
      <w:r>
        <w:tab/>
        <w:t>MSC: Definitional</w:t>
      </w:r>
    </w:p>
    <w:p w14:paraId="31497A86" w14:textId="77777777" w:rsidR="00000000" w:rsidRDefault="00000000">
      <w:pPr>
        <w:pStyle w:val="H1"/>
      </w:pPr>
      <w:r>
        <w:t>Short Answer</w:t>
      </w:r>
    </w:p>
    <w:p w14:paraId="6AEE3BA5" w14:textId="77777777" w:rsidR="00000000" w:rsidRDefault="00000000">
      <w:pPr>
        <w:pStyle w:val="MyNL1"/>
      </w:pPr>
      <w:r>
        <w:tab/>
        <w:t>1.</w:t>
      </w:r>
      <w:r>
        <w:tab/>
        <w:t>Economists argue that the move from barter to money increased trade and production. How is this possible?</w:t>
      </w:r>
    </w:p>
    <w:p w14:paraId="50732865" w14:textId="77777777" w:rsidR="00000000" w:rsidRDefault="00000000">
      <w:pPr>
        <w:pStyle w:val="ANS1"/>
      </w:pPr>
      <w:r>
        <w:t xml:space="preserve">ANS: </w:t>
      </w:r>
    </w:p>
    <w:p w14:paraId="6CE1837B" w14:textId="77777777" w:rsidR="00000000" w:rsidRDefault="00000000">
      <w:pPr>
        <w:pStyle w:val="Txt"/>
      </w:pPr>
      <w:r>
        <w:t>The use of money allows people to trade more easily. When it is easier to trade specialization increases. Increased specialization increases production and the standard of living.</w:t>
      </w:r>
    </w:p>
    <w:p w14:paraId="227DE8E4" w14:textId="77777777" w:rsidR="00000000" w:rsidRDefault="00000000">
      <w:pPr>
        <w:pStyle w:val="ANS1"/>
      </w:pPr>
      <w:r>
        <w:t>PTS: 1</w:t>
      </w:r>
      <w:r>
        <w:tab/>
        <w:t>DIF: 2</w:t>
      </w:r>
      <w:r>
        <w:tab/>
        <w:t>REF: 21-1</w:t>
      </w:r>
    </w:p>
    <w:p w14:paraId="535C392F" w14:textId="77777777" w:rsidR="00000000" w:rsidRDefault="00000000">
      <w:pPr>
        <w:pStyle w:val="TOP"/>
      </w:pPr>
      <w:r>
        <w:t>TOP: Efficiency of money</w:t>
      </w:r>
      <w:r>
        <w:tab/>
        <w:t>MSC: Interpretive</w:t>
      </w:r>
    </w:p>
    <w:p w14:paraId="140AAF6C" w14:textId="77777777" w:rsidR="00000000" w:rsidRDefault="00000000">
      <w:pPr>
        <w:pStyle w:val="MyNL1"/>
      </w:pPr>
      <w:r>
        <w:tab/>
        <w:t>2.</w:t>
      </w:r>
      <w:r>
        <w:tab/>
        <w:t>What is the difference between money and wealth?</w:t>
      </w:r>
    </w:p>
    <w:p w14:paraId="78F8728F" w14:textId="77777777" w:rsidR="00000000" w:rsidRDefault="00000000">
      <w:pPr>
        <w:pStyle w:val="ANS1"/>
      </w:pPr>
      <w:r>
        <w:t xml:space="preserve">ANS: </w:t>
      </w:r>
    </w:p>
    <w:p w14:paraId="6E4FDE38" w14:textId="77777777" w:rsidR="00000000" w:rsidRDefault="00000000">
      <w:pPr>
        <w:pStyle w:val="Txt"/>
      </w:pPr>
      <w:r>
        <w:t>Money is defined as the set of assets in the economy that people regularly use to buy goods and services from other people. Wealth includes all assets, both monetary and nonmonetary.</w:t>
      </w:r>
    </w:p>
    <w:p w14:paraId="090CF75E" w14:textId="77777777" w:rsidR="00000000" w:rsidRDefault="00000000">
      <w:pPr>
        <w:pStyle w:val="ANS1"/>
      </w:pPr>
      <w:r>
        <w:t>PTS: 1</w:t>
      </w:r>
      <w:r>
        <w:tab/>
        <w:t>DIF: 2</w:t>
      </w:r>
      <w:r>
        <w:tab/>
        <w:t>REF: 21-1</w:t>
      </w:r>
    </w:p>
    <w:p w14:paraId="517A8FB6" w14:textId="77777777" w:rsidR="00000000" w:rsidRDefault="00000000">
      <w:pPr>
        <w:pStyle w:val="TOP"/>
      </w:pPr>
      <w:r>
        <w:t>TOP: Money | Wealth</w:t>
      </w:r>
      <w:r>
        <w:tab/>
        <w:t>MSC: Definitional</w:t>
      </w:r>
    </w:p>
    <w:p w14:paraId="65E82CA8" w14:textId="77777777" w:rsidR="00000000" w:rsidRDefault="00000000">
      <w:pPr>
        <w:pStyle w:val="MyNL1"/>
      </w:pPr>
      <w:r>
        <w:tab/>
        <w:t>3.</w:t>
      </w:r>
      <w:r>
        <w:tab/>
        <w:t>Which of the three functions of money are commonly met by each of the following assets in the U.S. economy?</w:t>
      </w:r>
    </w:p>
    <w:p w14:paraId="17060652" w14:textId="77777777" w:rsidR="00000000" w:rsidRDefault="00000000">
      <w:pPr>
        <w:pStyle w:val="NLa"/>
      </w:pPr>
      <w:r>
        <w:t>a.</w:t>
      </w:r>
      <w:r>
        <w:tab/>
        <w:t>paper dollar</w:t>
      </w:r>
    </w:p>
    <w:p w14:paraId="5D2D30BC" w14:textId="77777777" w:rsidR="00000000" w:rsidRDefault="00000000">
      <w:pPr>
        <w:pStyle w:val="NLa"/>
      </w:pPr>
      <w:r>
        <w:t>b.</w:t>
      </w:r>
      <w:r>
        <w:tab/>
        <w:t>precious metals</w:t>
      </w:r>
    </w:p>
    <w:p w14:paraId="29B377F0" w14:textId="77777777" w:rsidR="00000000" w:rsidRDefault="00000000">
      <w:pPr>
        <w:pStyle w:val="NLa"/>
      </w:pPr>
      <w:r>
        <w:t>c.</w:t>
      </w:r>
      <w:r>
        <w:tab/>
        <w:t>collectibles such as baseball cards, stamps, and antiques</w:t>
      </w:r>
    </w:p>
    <w:p w14:paraId="650CEB48" w14:textId="77777777" w:rsidR="00000000" w:rsidRDefault="00000000">
      <w:pPr>
        <w:pStyle w:val="ANS1"/>
      </w:pPr>
      <w:r>
        <w:t xml:space="preserve">ANS: </w:t>
      </w:r>
    </w:p>
    <w:p w14:paraId="3BAB12BB" w14:textId="77777777" w:rsidR="00000000" w:rsidRDefault="00000000">
      <w:pPr>
        <w:pStyle w:val="NLa"/>
      </w:pPr>
      <w:r>
        <w:t>a.</w:t>
      </w:r>
      <w:r>
        <w:tab/>
        <w:t>medium of exchange, store of value, unit of account</w:t>
      </w:r>
    </w:p>
    <w:p w14:paraId="2CFA6727" w14:textId="77777777" w:rsidR="00000000" w:rsidRDefault="00000000">
      <w:pPr>
        <w:pStyle w:val="NLa"/>
      </w:pPr>
      <w:r>
        <w:t>b.</w:t>
      </w:r>
      <w:r>
        <w:tab/>
        <w:t>store of value</w:t>
      </w:r>
    </w:p>
    <w:p w14:paraId="1D540721" w14:textId="77777777" w:rsidR="00000000" w:rsidRDefault="00000000">
      <w:pPr>
        <w:pStyle w:val="NLa"/>
      </w:pPr>
      <w:r>
        <w:t>c.</w:t>
      </w:r>
      <w:r>
        <w:tab/>
        <w:t>store of value</w:t>
      </w:r>
    </w:p>
    <w:p w14:paraId="3BA24D2A" w14:textId="77777777" w:rsidR="00000000" w:rsidRDefault="00000000">
      <w:pPr>
        <w:pStyle w:val="ANS1"/>
      </w:pPr>
      <w:r>
        <w:t>PTS: 1</w:t>
      </w:r>
      <w:r>
        <w:tab/>
        <w:t>DIF: 1</w:t>
      </w:r>
      <w:r>
        <w:tab/>
        <w:t>REF: 21-1</w:t>
      </w:r>
    </w:p>
    <w:p w14:paraId="5C77055E" w14:textId="77777777" w:rsidR="00000000" w:rsidRDefault="00000000">
      <w:pPr>
        <w:pStyle w:val="TOP"/>
      </w:pPr>
      <w:r>
        <w:t>TOP: Functions of money</w:t>
      </w:r>
      <w:r>
        <w:tab/>
        <w:t>MSC: Interpretive</w:t>
      </w:r>
    </w:p>
    <w:p w14:paraId="5D15E16E" w14:textId="77777777" w:rsidR="00000000" w:rsidRDefault="00000000">
      <w:pPr>
        <w:pStyle w:val="MyNL1"/>
      </w:pPr>
      <w:r>
        <w:tab/>
        <w:t>4.</w:t>
      </w:r>
      <w:r>
        <w:tab/>
        <w:t>Are credit cards and debit cards money? What’s the difference between credit and debit cards?</w:t>
      </w:r>
    </w:p>
    <w:p w14:paraId="2B762396" w14:textId="77777777" w:rsidR="00000000" w:rsidRDefault="00000000">
      <w:pPr>
        <w:pStyle w:val="ANS1"/>
      </w:pPr>
      <w:r>
        <w:t xml:space="preserve">ANS: </w:t>
      </w:r>
    </w:p>
    <w:p w14:paraId="6E3FF72C" w14:textId="77777777" w:rsidR="00000000" w:rsidRDefault="00000000">
      <w:pPr>
        <w:pStyle w:val="Txt"/>
      </w:pPr>
      <w:r>
        <w:t>Neither credit cards nor debit cards are money, but credit cards are very different from debit cards. Credit cards are not a medium of exchange, but are a means of deferring payment. Debit cards allow the user immediate access to deposits in a bank account. These deposits are part of the money supply.</w:t>
      </w:r>
    </w:p>
    <w:p w14:paraId="26FA5057" w14:textId="77777777" w:rsidR="00000000" w:rsidRDefault="00000000">
      <w:pPr>
        <w:pStyle w:val="ANS1"/>
      </w:pPr>
      <w:r>
        <w:t>PTS: 1</w:t>
      </w:r>
      <w:r>
        <w:tab/>
        <w:t>DIF: 2</w:t>
      </w:r>
      <w:r>
        <w:tab/>
        <w:t>REF: 21-1</w:t>
      </w:r>
    </w:p>
    <w:p w14:paraId="6BE8EF19" w14:textId="77777777" w:rsidR="00000000" w:rsidRDefault="00000000">
      <w:pPr>
        <w:pStyle w:val="TOP"/>
      </w:pPr>
      <w:r>
        <w:t>TOP: Credit cards | Debit cards</w:t>
      </w:r>
      <w:r>
        <w:tab/>
        <w:t>MSC: Interpretive</w:t>
      </w:r>
    </w:p>
    <w:p w14:paraId="62297596" w14:textId="77777777" w:rsidR="00000000" w:rsidRDefault="00000000">
      <w:pPr>
        <w:pStyle w:val="MyNL1"/>
      </w:pPr>
      <w:r>
        <w:tab/>
        <w:t>5.</w:t>
      </w:r>
      <w:r>
        <w:tab/>
        <w:t>What is the difference between commodity money and fiat money? Why do people accept fiat money in trade for goods and services?</w:t>
      </w:r>
    </w:p>
    <w:p w14:paraId="6B90DDB9" w14:textId="77777777" w:rsidR="00000000" w:rsidRDefault="00000000">
      <w:pPr>
        <w:pStyle w:val="ANS1"/>
      </w:pPr>
      <w:r>
        <w:t xml:space="preserve">ANS: </w:t>
      </w:r>
    </w:p>
    <w:p w14:paraId="2F96E111" w14:textId="77777777" w:rsidR="00000000" w:rsidRDefault="00000000">
      <w:pPr>
        <w:pStyle w:val="Txt"/>
      </w:pPr>
      <w:r>
        <w:t>Commodity money has “intrinsic value,” or value in uses other than as money. Fiat money is established as money by the government. It has very little, if any, intrinsic value. Although fiat money has no intrinsic value, people accept it in trade when they are confident that others will also accept it. The government’s decree that fiat currency serves as legal tender increases this confidence.</w:t>
      </w:r>
    </w:p>
    <w:p w14:paraId="4A452184" w14:textId="77777777" w:rsidR="00000000" w:rsidRDefault="00000000">
      <w:pPr>
        <w:pStyle w:val="ANS1"/>
      </w:pPr>
      <w:r>
        <w:t>PTS: 1</w:t>
      </w:r>
      <w:r>
        <w:tab/>
        <w:t>DIF: 2</w:t>
      </w:r>
      <w:r>
        <w:tab/>
        <w:t>REF: 21-1</w:t>
      </w:r>
      <w:r>
        <w:tab/>
      </w:r>
    </w:p>
    <w:p w14:paraId="5923A4B6" w14:textId="77777777" w:rsidR="00000000" w:rsidRDefault="00000000">
      <w:pPr>
        <w:pStyle w:val="TOP"/>
      </w:pPr>
      <w:r>
        <w:t>TOP: Commodity money | Fiat money</w:t>
      </w:r>
      <w:r>
        <w:tab/>
        <w:t>MSC: Definitional</w:t>
      </w:r>
    </w:p>
    <w:p w14:paraId="4772B933" w14:textId="77777777" w:rsidR="00000000" w:rsidRDefault="00000000">
      <w:pPr>
        <w:pStyle w:val="MyNL1"/>
      </w:pPr>
      <w:r>
        <w:tab/>
        <w:t>6.</w:t>
      </w:r>
      <w:r>
        <w:tab/>
        <w:t>What does the text mean by the question, “Where Is All the Currency?” How does it answer the question?</w:t>
      </w:r>
    </w:p>
    <w:p w14:paraId="1737C6A0" w14:textId="77777777" w:rsidR="00000000" w:rsidRDefault="00000000">
      <w:pPr>
        <w:pStyle w:val="ANS1"/>
      </w:pPr>
      <w:r>
        <w:t xml:space="preserve">ANS: </w:t>
      </w:r>
    </w:p>
    <w:p w14:paraId="51CBAD95" w14:textId="77777777" w:rsidR="00000000" w:rsidRDefault="00000000">
      <w:pPr>
        <w:pStyle w:val="Txt"/>
      </w:pPr>
      <w:r>
        <w:t>The amount of currency per person is over $3,100. Most people carry far less than this. The question is, “where is the rest of the currency?” Foreigners and criminals hold some. In some foreign countries, people have more confidence in the U.S. dollar than in their own currency. Criminals use currency because it makes it harder for the government to trace their activities than if they used bank accounts. So they may hold above average amounts of currency.</w:t>
      </w:r>
    </w:p>
    <w:p w14:paraId="0DCF1595" w14:textId="77777777" w:rsidR="00000000" w:rsidRDefault="00000000">
      <w:pPr>
        <w:pStyle w:val="ANS1"/>
      </w:pPr>
      <w:r>
        <w:t>PTS: 1</w:t>
      </w:r>
      <w:r>
        <w:tab/>
        <w:t>DIF: 2</w:t>
      </w:r>
      <w:r>
        <w:tab/>
        <w:t>REF: 21-1</w:t>
      </w:r>
    </w:p>
    <w:p w14:paraId="5C7BB08C" w14:textId="77777777" w:rsidR="00000000" w:rsidRDefault="00000000">
      <w:pPr>
        <w:pStyle w:val="TOP"/>
      </w:pPr>
      <w:r>
        <w:t>TOP: Currency holdings</w:t>
      </w:r>
      <w:r>
        <w:tab/>
        <w:t>MSC: Definitional</w:t>
      </w:r>
    </w:p>
    <w:p w14:paraId="1030C646" w14:textId="77777777" w:rsidR="00000000" w:rsidRDefault="00000000">
      <w:pPr>
        <w:pStyle w:val="MyNL1"/>
      </w:pPr>
      <w:r>
        <w:tab/>
        <w:t>7.</w:t>
      </w:r>
      <w:r>
        <w:tab/>
        <w:t>What is meant by the term “lender of last resort?” In what circumstances might the Fed be a lender of last resort?</w:t>
      </w:r>
    </w:p>
    <w:p w14:paraId="3A3335FC" w14:textId="77777777" w:rsidR="00000000" w:rsidRDefault="00000000">
      <w:pPr>
        <w:pStyle w:val="ANS1"/>
      </w:pPr>
      <w:r>
        <w:t xml:space="preserve">ANS: </w:t>
      </w:r>
    </w:p>
    <w:p w14:paraId="59AAD41F" w14:textId="77777777" w:rsidR="00000000" w:rsidRDefault="00000000">
      <w:pPr>
        <w:pStyle w:val="Txt"/>
      </w:pPr>
      <w:r>
        <w:t>A “lender of last resort” is a lender to those who cannot borrow anywhere else. The Fed might loan funds to a solvent bank that is experiencing a bank run and so doesn’t currently have enough cash on hand to meet depositors’ demands.</w:t>
      </w:r>
    </w:p>
    <w:p w14:paraId="09987F5C" w14:textId="77777777" w:rsidR="00000000" w:rsidRDefault="00000000">
      <w:pPr>
        <w:pStyle w:val="ANS1"/>
      </w:pPr>
      <w:r>
        <w:t>PTS: 1</w:t>
      </w:r>
      <w:r>
        <w:tab/>
        <w:t>DIF: 1</w:t>
      </w:r>
      <w:r>
        <w:tab/>
        <w:t>REF: 21-2</w:t>
      </w:r>
    </w:p>
    <w:p w14:paraId="3A5A9496" w14:textId="77777777" w:rsidR="00000000" w:rsidRDefault="00000000">
      <w:pPr>
        <w:pStyle w:val="TOP"/>
      </w:pPr>
      <w:r>
        <w:t>TOP: Lender of last resort</w:t>
      </w:r>
      <w:r>
        <w:tab/>
        <w:t>MSC: Interpretive</w:t>
      </w:r>
    </w:p>
    <w:p w14:paraId="4002FFC1" w14:textId="77777777" w:rsidR="00000000" w:rsidRDefault="00000000">
      <w:pPr>
        <w:pStyle w:val="MyNL1"/>
      </w:pPr>
      <w:r>
        <w:tab/>
        <w:t>8.</w:t>
      </w:r>
      <w:r>
        <w:tab/>
        <w:t>Compare the Board of Governors and the Federal Open Market Committee.</w:t>
      </w:r>
    </w:p>
    <w:p w14:paraId="4E1A70F8" w14:textId="77777777" w:rsidR="00000000" w:rsidRDefault="00000000">
      <w:pPr>
        <w:pStyle w:val="ANS1"/>
      </w:pPr>
      <w:r>
        <w:t xml:space="preserve">ANS: </w:t>
      </w:r>
    </w:p>
    <w:p w14:paraId="676CBC79" w14:textId="77777777" w:rsidR="00000000" w:rsidRDefault="00000000">
      <w:pPr>
        <w:pStyle w:val="Txt"/>
      </w:pPr>
      <w:r>
        <w:t>The Board of Governors runs the Federal Reserve. It has seven members who are appointed by the U.S. president with the advice and consent of the Senate. The voting members of the Federal Open Market Committee include the 7 members of the Board of Governors and 5 of the 12 regional bank presidents, rotated among the 12 regional presidents, but always including the president of the New York Fed. The chair of the BOG also serves as chair of the FOMC. The FOMC meets about every six weeks in Washington, D.C. to discuss the condition of the economy and to consider changes in monetary policy.</w:t>
      </w:r>
    </w:p>
    <w:p w14:paraId="51875AC1" w14:textId="77777777" w:rsidR="00000000" w:rsidRDefault="00000000">
      <w:pPr>
        <w:pStyle w:val="ANS1"/>
      </w:pPr>
      <w:r>
        <w:t>PTS: 1</w:t>
      </w:r>
      <w:r>
        <w:tab/>
        <w:t>DIF: 1</w:t>
      </w:r>
      <w:r>
        <w:tab/>
        <w:t>REF: 21-2</w:t>
      </w:r>
    </w:p>
    <w:p w14:paraId="50B16E10" w14:textId="77777777" w:rsidR="00000000" w:rsidRDefault="00000000">
      <w:pPr>
        <w:pStyle w:val="TOP"/>
      </w:pPr>
      <w:r>
        <w:t>TOP: Federal Reserve</w:t>
      </w:r>
      <w:r>
        <w:tab/>
        <w:t>MSC: Definitional</w:t>
      </w:r>
    </w:p>
    <w:p w14:paraId="41D82E62" w14:textId="77777777" w:rsidR="00000000" w:rsidRDefault="00000000">
      <w:pPr>
        <w:pStyle w:val="MyNL1"/>
      </w:pPr>
      <w:r>
        <w:tab/>
        <w:t>9.</w:t>
      </w:r>
      <w:r>
        <w:tab/>
        <w:t>What makes the New York Federal Reserve regional bank so important?</w:t>
      </w:r>
    </w:p>
    <w:p w14:paraId="1D7845E3" w14:textId="77777777" w:rsidR="00000000" w:rsidRDefault="00000000">
      <w:pPr>
        <w:pStyle w:val="ANS1"/>
      </w:pPr>
      <w:r>
        <w:t xml:space="preserve">ANS: </w:t>
      </w:r>
    </w:p>
    <w:p w14:paraId="2A1DD89A" w14:textId="77777777" w:rsidR="00000000" w:rsidRDefault="00000000">
      <w:pPr>
        <w:pStyle w:val="Txt"/>
      </w:pPr>
      <w:r>
        <w:t>The president of the New York Federal Reserve regional bank is the only regional bank president who is always a voting member of the FOMC, the committee that determines monetary policy. New York is the traditional financial center of the U.S. economy and the New York Federal Reserve Bank conducts all open-market transactions.</w:t>
      </w:r>
    </w:p>
    <w:p w14:paraId="560B5C31" w14:textId="77777777" w:rsidR="00000000" w:rsidRDefault="00000000">
      <w:pPr>
        <w:pStyle w:val="ANS1"/>
      </w:pPr>
      <w:r>
        <w:t>PTS: 1</w:t>
      </w:r>
      <w:r>
        <w:tab/>
        <w:t>DIF: 1</w:t>
      </w:r>
      <w:r>
        <w:tab/>
        <w:t>REF: 21-2</w:t>
      </w:r>
    </w:p>
    <w:p w14:paraId="0CDCB240" w14:textId="77777777" w:rsidR="00000000" w:rsidRDefault="00000000">
      <w:pPr>
        <w:pStyle w:val="TOP"/>
      </w:pPr>
      <w:r>
        <w:t>TOP: Federal Reserve</w:t>
      </w:r>
      <w:r>
        <w:tab/>
        <w:t>MSC: Definitional</w:t>
      </w:r>
    </w:p>
    <w:p w14:paraId="09AEEAB0" w14:textId="77777777" w:rsidR="00000000" w:rsidRDefault="00000000">
      <w:pPr>
        <w:pStyle w:val="MyNL1"/>
      </w:pPr>
      <w:r>
        <w:tab/>
        <w:t>10.</w:t>
      </w:r>
      <w:r>
        <w:tab/>
        <w:t>Designers of the Federal Reserve System were concerned that the Fed might form policy favorable to one part of the country or to a particular party. What are some ways that the organization of the Fed reflects such concerns?</w:t>
      </w:r>
    </w:p>
    <w:p w14:paraId="166E2693" w14:textId="77777777" w:rsidR="00000000" w:rsidRDefault="00000000">
      <w:pPr>
        <w:pStyle w:val="ANS1"/>
      </w:pPr>
      <w:r>
        <w:t xml:space="preserve">ANS: </w:t>
      </w:r>
    </w:p>
    <w:tbl>
      <w:tblPr>
        <w:tblW w:w="0" w:type="auto"/>
        <w:tblInd w:w="240" w:type="dxa"/>
        <w:tblLayout w:type="fixed"/>
        <w:tblCellMar>
          <w:left w:w="0" w:type="dxa"/>
          <w:right w:w="0" w:type="dxa"/>
        </w:tblCellMar>
        <w:tblLook w:val="0000" w:firstRow="0" w:lastRow="0" w:firstColumn="0" w:lastColumn="0" w:noHBand="0" w:noVBand="0"/>
      </w:tblPr>
      <w:tblGrid>
        <w:gridCol w:w="393"/>
        <w:gridCol w:w="8427"/>
      </w:tblGrid>
      <w:tr w:rsidR="00000000" w14:paraId="58B0351A" w14:textId="77777777">
        <w:tblPrEx>
          <w:tblCellMar>
            <w:top w:w="0" w:type="dxa"/>
            <w:left w:w="0" w:type="dxa"/>
            <w:bottom w:w="0" w:type="dxa"/>
            <w:right w:w="0" w:type="dxa"/>
          </w:tblCellMar>
        </w:tblPrEx>
        <w:tc>
          <w:tcPr>
            <w:tcW w:w="393" w:type="dxa"/>
            <w:tcBorders>
              <w:top w:val="nil"/>
              <w:left w:val="nil"/>
              <w:bottom w:val="nil"/>
              <w:right w:val="nil"/>
            </w:tcBorders>
          </w:tcPr>
          <w:p w14:paraId="1ACA9791" w14:textId="77777777" w:rsidR="00000000" w:rsidRDefault="00000000">
            <w:pPr>
              <w:rPr>
                <w:sz w:val="20"/>
              </w:rPr>
            </w:pPr>
            <w:r>
              <w:rPr>
                <w:sz w:val="20"/>
              </w:rPr>
              <w:t>1.</w:t>
            </w:r>
          </w:p>
        </w:tc>
        <w:tc>
          <w:tcPr>
            <w:tcW w:w="8427" w:type="dxa"/>
            <w:tcBorders>
              <w:top w:val="nil"/>
              <w:left w:val="nil"/>
              <w:bottom w:val="nil"/>
              <w:right w:val="nil"/>
            </w:tcBorders>
          </w:tcPr>
          <w:p w14:paraId="6925580F" w14:textId="77777777" w:rsidR="00000000" w:rsidRDefault="00000000">
            <w:pPr>
              <w:rPr>
                <w:sz w:val="20"/>
              </w:rPr>
            </w:pPr>
            <w:r>
              <w:rPr>
                <w:sz w:val="20"/>
              </w:rPr>
              <w:t>The president appoints the Board of Governors, but the Senate must approve them.</w:t>
            </w:r>
          </w:p>
        </w:tc>
      </w:tr>
      <w:tr w:rsidR="00000000" w14:paraId="7F9B230A" w14:textId="77777777">
        <w:tblPrEx>
          <w:tblCellMar>
            <w:top w:w="0" w:type="dxa"/>
            <w:left w:w="0" w:type="dxa"/>
            <w:bottom w:w="0" w:type="dxa"/>
            <w:right w:w="0" w:type="dxa"/>
          </w:tblCellMar>
        </w:tblPrEx>
        <w:tc>
          <w:tcPr>
            <w:tcW w:w="393" w:type="dxa"/>
            <w:tcBorders>
              <w:top w:val="nil"/>
              <w:left w:val="nil"/>
              <w:bottom w:val="nil"/>
              <w:right w:val="nil"/>
            </w:tcBorders>
          </w:tcPr>
          <w:p w14:paraId="7AF217BC" w14:textId="77777777" w:rsidR="00000000" w:rsidRDefault="00000000">
            <w:pPr>
              <w:rPr>
                <w:sz w:val="20"/>
              </w:rPr>
            </w:pPr>
            <w:r>
              <w:rPr>
                <w:sz w:val="20"/>
              </w:rPr>
              <w:t>2.</w:t>
            </w:r>
          </w:p>
        </w:tc>
        <w:tc>
          <w:tcPr>
            <w:tcW w:w="8427" w:type="dxa"/>
            <w:tcBorders>
              <w:top w:val="nil"/>
              <w:left w:val="nil"/>
              <w:bottom w:val="nil"/>
              <w:right w:val="nil"/>
            </w:tcBorders>
          </w:tcPr>
          <w:p w14:paraId="348579B7" w14:textId="77777777" w:rsidR="00000000" w:rsidRDefault="00000000">
            <w:pPr>
              <w:rPr>
                <w:sz w:val="20"/>
              </w:rPr>
            </w:pPr>
            <w:r>
              <w:rPr>
                <w:sz w:val="20"/>
              </w:rPr>
              <w:t>The seven members of the Board of Governors serve 14-year terms, so it is unlikely that a single pres</w:t>
            </w:r>
            <w:r>
              <w:rPr>
                <w:sz w:val="20"/>
              </w:rPr>
              <w:t>i</w:t>
            </w:r>
            <w:r>
              <w:rPr>
                <w:sz w:val="20"/>
              </w:rPr>
              <w:t>dent will have appointed most of them.</w:t>
            </w:r>
          </w:p>
        </w:tc>
      </w:tr>
      <w:tr w:rsidR="00000000" w14:paraId="2A93B253" w14:textId="77777777">
        <w:tblPrEx>
          <w:tblCellMar>
            <w:top w:w="0" w:type="dxa"/>
            <w:left w:w="0" w:type="dxa"/>
            <w:bottom w:w="0" w:type="dxa"/>
            <w:right w:w="0" w:type="dxa"/>
          </w:tblCellMar>
        </w:tblPrEx>
        <w:tc>
          <w:tcPr>
            <w:tcW w:w="393" w:type="dxa"/>
            <w:tcBorders>
              <w:top w:val="nil"/>
              <w:left w:val="nil"/>
              <w:bottom w:val="nil"/>
              <w:right w:val="nil"/>
            </w:tcBorders>
          </w:tcPr>
          <w:p w14:paraId="7D9C345C" w14:textId="77777777" w:rsidR="00000000" w:rsidRDefault="00000000">
            <w:pPr>
              <w:rPr>
                <w:sz w:val="20"/>
              </w:rPr>
            </w:pPr>
            <w:r>
              <w:rPr>
                <w:sz w:val="20"/>
              </w:rPr>
              <w:t>3.</w:t>
            </w:r>
          </w:p>
        </w:tc>
        <w:tc>
          <w:tcPr>
            <w:tcW w:w="8427" w:type="dxa"/>
            <w:tcBorders>
              <w:top w:val="nil"/>
              <w:left w:val="nil"/>
              <w:bottom w:val="nil"/>
              <w:right w:val="nil"/>
            </w:tcBorders>
          </w:tcPr>
          <w:p w14:paraId="6C91A5D4" w14:textId="77777777" w:rsidR="00000000" w:rsidRDefault="00000000">
            <w:pPr>
              <w:rPr>
                <w:sz w:val="20"/>
              </w:rPr>
            </w:pPr>
            <w:r>
              <w:rPr>
                <w:sz w:val="20"/>
              </w:rPr>
              <w:t>The Federal Reserve has 12 regional banks.</w:t>
            </w:r>
          </w:p>
        </w:tc>
      </w:tr>
      <w:tr w:rsidR="00000000" w14:paraId="2459AA31" w14:textId="77777777">
        <w:tblPrEx>
          <w:tblCellMar>
            <w:top w:w="0" w:type="dxa"/>
            <w:left w:w="0" w:type="dxa"/>
            <w:bottom w:w="0" w:type="dxa"/>
            <w:right w:w="0" w:type="dxa"/>
          </w:tblCellMar>
        </w:tblPrEx>
        <w:tc>
          <w:tcPr>
            <w:tcW w:w="393" w:type="dxa"/>
            <w:tcBorders>
              <w:top w:val="nil"/>
              <w:left w:val="nil"/>
              <w:bottom w:val="nil"/>
              <w:right w:val="nil"/>
            </w:tcBorders>
          </w:tcPr>
          <w:p w14:paraId="7F2CDAD0" w14:textId="77777777" w:rsidR="00000000" w:rsidRDefault="00000000">
            <w:pPr>
              <w:rPr>
                <w:sz w:val="20"/>
              </w:rPr>
            </w:pPr>
            <w:r>
              <w:rPr>
                <w:sz w:val="20"/>
              </w:rPr>
              <w:t>4.</w:t>
            </w:r>
          </w:p>
        </w:tc>
        <w:tc>
          <w:tcPr>
            <w:tcW w:w="8427" w:type="dxa"/>
            <w:tcBorders>
              <w:top w:val="nil"/>
              <w:left w:val="nil"/>
              <w:bottom w:val="nil"/>
              <w:right w:val="nil"/>
            </w:tcBorders>
          </w:tcPr>
          <w:p w14:paraId="76D35465" w14:textId="77777777" w:rsidR="00000000" w:rsidRDefault="00000000">
            <w:pPr>
              <w:rPr>
                <w:sz w:val="20"/>
              </w:rPr>
            </w:pPr>
            <w:r>
              <w:rPr>
                <w:sz w:val="20"/>
              </w:rPr>
              <w:t>The presidents of the regional banks serve as voting members of the FOMC on a r</w:t>
            </w:r>
            <w:r>
              <w:rPr>
                <w:sz w:val="20"/>
              </w:rPr>
              <w:t>o</w:t>
            </w:r>
            <w:r>
              <w:rPr>
                <w:sz w:val="20"/>
              </w:rPr>
              <w:t>tating basis.</w:t>
            </w:r>
          </w:p>
        </w:tc>
      </w:tr>
    </w:tbl>
    <w:p w14:paraId="1EE2EB40" w14:textId="77777777" w:rsidR="00000000" w:rsidRDefault="00000000">
      <w:pPr>
        <w:pStyle w:val="Txt"/>
      </w:pPr>
    </w:p>
    <w:p w14:paraId="0267BABD" w14:textId="77777777" w:rsidR="00000000" w:rsidRDefault="00000000">
      <w:pPr>
        <w:pStyle w:val="ANS1"/>
      </w:pPr>
      <w:r>
        <w:t>PTS: 1</w:t>
      </w:r>
      <w:r>
        <w:tab/>
        <w:t>DIF: 2</w:t>
      </w:r>
      <w:r>
        <w:tab/>
        <w:t>REF: 21-2</w:t>
      </w:r>
    </w:p>
    <w:p w14:paraId="607398E2" w14:textId="77777777" w:rsidR="00000000" w:rsidRDefault="00000000">
      <w:pPr>
        <w:pStyle w:val="TOP"/>
      </w:pPr>
      <w:r>
        <w:t>TOP: Federal Reserve</w:t>
      </w:r>
      <w:r>
        <w:tab/>
        <w:t>MSC: Interpretive</w:t>
      </w:r>
    </w:p>
    <w:p w14:paraId="4DBD0718" w14:textId="77777777" w:rsidR="00000000" w:rsidRDefault="00000000">
      <w:pPr>
        <w:pStyle w:val="MyNL1"/>
      </w:pPr>
      <w:r>
        <w:br w:type="page"/>
      </w:r>
      <w:r>
        <w:tab/>
        <w:t>11.</w:t>
      </w:r>
      <w:r>
        <w:tab/>
        <w:t xml:space="preserve">Which two of the </w:t>
      </w:r>
      <w:r>
        <w:rPr>
          <w:i/>
        </w:rPr>
        <w:t>Ten Principles of Economics</w:t>
      </w:r>
      <w:r>
        <w:t xml:space="preserve"> imply that the Fed can profoundly affect the economy?</w:t>
      </w:r>
    </w:p>
    <w:p w14:paraId="67C61143" w14:textId="77777777" w:rsidR="00000000" w:rsidRDefault="00000000">
      <w:pPr>
        <w:pStyle w:val="ANS1"/>
      </w:pPr>
      <w:r>
        <w:t xml:space="preserve">ANS: </w:t>
      </w:r>
    </w:p>
    <w:tbl>
      <w:tblPr>
        <w:tblW w:w="0" w:type="auto"/>
        <w:tblInd w:w="240" w:type="dxa"/>
        <w:tblLayout w:type="fixed"/>
        <w:tblCellMar>
          <w:left w:w="0" w:type="dxa"/>
          <w:right w:w="0" w:type="dxa"/>
        </w:tblCellMar>
        <w:tblLook w:val="0000" w:firstRow="0" w:lastRow="0" w:firstColumn="0" w:lastColumn="0" w:noHBand="0" w:noVBand="0"/>
      </w:tblPr>
      <w:tblGrid>
        <w:gridCol w:w="393"/>
        <w:gridCol w:w="8427"/>
      </w:tblGrid>
      <w:tr w:rsidR="00000000" w14:paraId="1F664CB9" w14:textId="77777777">
        <w:tblPrEx>
          <w:tblCellMar>
            <w:top w:w="0" w:type="dxa"/>
            <w:left w:w="0" w:type="dxa"/>
            <w:bottom w:w="0" w:type="dxa"/>
            <w:right w:w="0" w:type="dxa"/>
          </w:tblCellMar>
        </w:tblPrEx>
        <w:tc>
          <w:tcPr>
            <w:tcW w:w="393" w:type="dxa"/>
            <w:tcBorders>
              <w:top w:val="nil"/>
              <w:left w:val="nil"/>
              <w:bottom w:val="nil"/>
              <w:right w:val="nil"/>
            </w:tcBorders>
          </w:tcPr>
          <w:p w14:paraId="3491269C" w14:textId="77777777" w:rsidR="00000000" w:rsidRDefault="00000000">
            <w:pPr>
              <w:rPr>
                <w:sz w:val="20"/>
              </w:rPr>
            </w:pPr>
            <w:r>
              <w:rPr>
                <w:sz w:val="20"/>
              </w:rPr>
              <w:t>1.</w:t>
            </w:r>
          </w:p>
        </w:tc>
        <w:tc>
          <w:tcPr>
            <w:tcW w:w="8427" w:type="dxa"/>
            <w:tcBorders>
              <w:top w:val="nil"/>
              <w:left w:val="nil"/>
              <w:bottom w:val="nil"/>
              <w:right w:val="nil"/>
            </w:tcBorders>
          </w:tcPr>
          <w:p w14:paraId="3F82FE65" w14:textId="77777777" w:rsidR="00000000" w:rsidRDefault="00000000">
            <w:pPr>
              <w:rPr>
                <w:sz w:val="20"/>
              </w:rPr>
            </w:pPr>
            <w:r>
              <w:rPr>
                <w:sz w:val="20"/>
              </w:rPr>
              <w:t>Prices rise when the government prints too much money.</w:t>
            </w:r>
          </w:p>
        </w:tc>
      </w:tr>
      <w:tr w:rsidR="00000000" w14:paraId="4DC963D5" w14:textId="77777777">
        <w:tblPrEx>
          <w:tblCellMar>
            <w:top w:w="0" w:type="dxa"/>
            <w:left w:w="0" w:type="dxa"/>
            <w:bottom w:w="0" w:type="dxa"/>
            <w:right w:w="0" w:type="dxa"/>
          </w:tblCellMar>
        </w:tblPrEx>
        <w:tc>
          <w:tcPr>
            <w:tcW w:w="393" w:type="dxa"/>
            <w:tcBorders>
              <w:top w:val="nil"/>
              <w:left w:val="nil"/>
              <w:bottom w:val="nil"/>
              <w:right w:val="nil"/>
            </w:tcBorders>
          </w:tcPr>
          <w:p w14:paraId="329A1B7E" w14:textId="77777777" w:rsidR="00000000" w:rsidRDefault="00000000">
            <w:pPr>
              <w:rPr>
                <w:sz w:val="20"/>
              </w:rPr>
            </w:pPr>
            <w:r>
              <w:rPr>
                <w:sz w:val="20"/>
              </w:rPr>
              <w:t>2.</w:t>
            </w:r>
          </w:p>
        </w:tc>
        <w:tc>
          <w:tcPr>
            <w:tcW w:w="8427" w:type="dxa"/>
            <w:tcBorders>
              <w:top w:val="nil"/>
              <w:left w:val="nil"/>
              <w:bottom w:val="nil"/>
              <w:right w:val="nil"/>
            </w:tcBorders>
          </w:tcPr>
          <w:p w14:paraId="5D1D72C9" w14:textId="77777777" w:rsidR="00000000" w:rsidRDefault="00000000">
            <w:pPr>
              <w:rPr>
                <w:sz w:val="20"/>
              </w:rPr>
            </w:pPr>
            <w:r>
              <w:rPr>
                <w:sz w:val="20"/>
              </w:rPr>
              <w:t>There is a short-run tradeoff between inflation and unemployment.</w:t>
            </w:r>
          </w:p>
        </w:tc>
      </w:tr>
    </w:tbl>
    <w:p w14:paraId="4207C1EA" w14:textId="77777777" w:rsidR="00000000" w:rsidRDefault="00000000">
      <w:pPr>
        <w:pStyle w:val="Txt"/>
      </w:pPr>
    </w:p>
    <w:p w14:paraId="3EA6F830" w14:textId="77777777" w:rsidR="00000000" w:rsidRDefault="00000000">
      <w:pPr>
        <w:pStyle w:val="ANS1"/>
      </w:pPr>
      <w:r>
        <w:t>PTS: 1</w:t>
      </w:r>
      <w:r>
        <w:tab/>
        <w:t>DIF: 2</w:t>
      </w:r>
      <w:r>
        <w:tab/>
        <w:t>REF: 21-2</w:t>
      </w:r>
    </w:p>
    <w:p w14:paraId="268C1C89" w14:textId="77777777" w:rsidR="00000000" w:rsidRDefault="00000000">
      <w:pPr>
        <w:pStyle w:val="TOP"/>
      </w:pPr>
      <w:r>
        <w:t>TOP: Ten principles of economics</w:t>
      </w:r>
      <w:r>
        <w:tab/>
        <w:t>MSC: Interpretive</w:t>
      </w:r>
    </w:p>
    <w:p w14:paraId="682F781A" w14:textId="77777777" w:rsidR="00000000" w:rsidRDefault="00000000">
      <w:pPr>
        <w:pStyle w:val="MyNL1"/>
      </w:pPr>
      <w:r>
        <w:tab/>
        <w:t>12.</w:t>
      </w:r>
      <w:r>
        <w:tab/>
        <w:t>Explain why banks can influence the money supply if the required reserve ratio is less than 100 percent.</w:t>
      </w:r>
    </w:p>
    <w:p w14:paraId="001F7077" w14:textId="77777777" w:rsidR="00000000" w:rsidRDefault="00000000">
      <w:pPr>
        <w:pStyle w:val="ANS1"/>
      </w:pPr>
      <w:r>
        <w:t xml:space="preserve">ANS: </w:t>
      </w:r>
    </w:p>
    <w:p w14:paraId="512A31BD" w14:textId="77777777" w:rsidR="00000000" w:rsidRDefault="00000000">
      <w:pPr>
        <w:pStyle w:val="Txt"/>
      </w:pPr>
      <w:r>
        <w:t>When the reserve requirement is less than 100 percent, banks can lend out deposits. The money they lend out is redeposited. In this way, deposits can be greater than reserves. Since deposits are greater under fractional-reserve banking and since deposits are part of the money supply, the money supply will be greater under fractional-reserve banking.</w:t>
      </w:r>
    </w:p>
    <w:p w14:paraId="5AC2F574" w14:textId="77777777" w:rsidR="00000000" w:rsidRDefault="00000000">
      <w:pPr>
        <w:pStyle w:val="ANS1"/>
      </w:pPr>
      <w:r>
        <w:t>PTS: 1</w:t>
      </w:r>
      <w:r>
        <w:tab/>
        <w:t>DIF: 2</w:t>
      </w:r>
      <w:r>
        <w:tab/>
        <w:t>REF: 21-3</w:t>
      </w:r>
    </w:p>
    <w:p w14:paraId="044F4A8C" w14:textId="77777777" w:rsidR="00000000" w:rsidRDefault="00000000">
      <w:pPr>
        <w:pStyle w:val="TOP"/>
      </w:pPr>
      <w:r>
        <w:t>TOP: Money creation</w:t>
      </w:r>
      <w:r>
        <w:tab/>
        <w:t>MSC: Interpretive</w:t>
      </w:r>
    </w:p>
    <w:p w14:paraId="70EB8372" w14:textId="77777777" w:rsidR="00000000" w:rsidRDefault="00000000">
      <w:pPr>
        <w:pStyle w:val="MyNL1"/>
      </w:pPr>
      <w:r>
        <w:tab/>
        <w:t>13.</w:t>
      </w:r>
      <w:r>
        <w:tab/>
        <w:t>If the reserve ratio is 20 percent, how much money can be created from $100 of reserves? Show your work.</w:t>
      </w:r>
    </w:p>
    <w:p w14:paraId="161E9B29" w14:textId="77777777" w:rsidR="00000000" w:rsidRDefault="00000000">
      <w:pPr>
        <w:pStyle w:val="ANS1"/>
      </w:pPr>
      <w:r>
        <w:t xml:space="preserve">ANS: </w:t>
      </w:r>
    </w:p>
    <w:p w14:paraId="2F33395B" w14:textId="77777777" w:rsidR="00000000" w:rsidRDefault="00000000">
      <w:pPr>
        <w:pStyle w:val="Txt"/>
      </w:pPr>
      <w:r>
        <w:t xml:space="preserve">(1/.20) </w:t>
      </w:r>
      <w:r>
        <w:sym w:font="Symbol" w:char="F0B4"/>
      </w:r>
      <w:r>
        <w:t xml:space="preserve"> $100 = $500.</w:t>
      </w:r>
    </w:p>
    <w:p w14:paraId="5B2C1A25" w14:textId="77777777" w:rsidR="00000000" w:rsidRDefault="00000000">
      <w:pPr>
        <w:pStyle w:val="ANS1"/>
      </w:pPr>
      <w:r>
        <w:t>PTS: 1</w:t>
      </w:r>
      <w:r>
        <w:tab/>
        <w:t>DIF: 1</w:t>
      </w:r>
      <w:r>
        <w:tab/>
        <w:t>REF: 21-3</w:t>
      </w:r>
    </w:p>
    <w:p w14:paraId="45F3DF39" w14:textId="77777777" w:rsidR="00000000" w:rsidRDefault="00000000">
      <w:pPr>
        <w:pStyle w:val="TOP"/>
      </w:pPr>
      <w:r>
        <w:t>TOP: Money multiplier</w:t>
      </w:r>
      <w:r>
        <w:tab/>
        <w:t>MSC: Applicative</w:t>
      </w:r>
    </w:p>
    <w:p w14:paraId="37C7691F" w14:textId="77777777" w:rsidR="00000000" w:rsidRDefault="00000000">
      <w:pPr>
        <w:pStyle w:val="MyNL1"/>
      </w:pPr>
      <w:r>
        <w:tab/>
        <w:t>14.</w:t>
      </w:r>
      <w:r>
        <w:tab/>
        <w:t>Draw a simple T-account for First National Bank which has $5,000 of deposits, a required reserve ratio of 10 percent, and excess reserves of $300. Make sure you balance sheet balances.</w:t>
      </w:r>
    </w:p>
    <w:p w14:paraId="781894D0" w14:textId="77777777" w:rsidR="00000000" w:rsidRDefault="00000000">
      <w:pPr>
        <w:pStyle w:val="ANS1"/>
      </w:pPr>
      <w:r>
        <w:t xml:space="preserve">ANS: </w:t>
      </w:r>
    </w:p>
    <w:tbl>
      <w:tblPr>
        <w:tblW w:w="0" w:type="auto"/>
        <w:tblInd w:w="330" w:type="dxa"/>
        <w:tblLayout w:type="fixed"/>
        <w:tblCellMar>
          <w:left w:w="90" w:type="dxa"/>
          <w:right w:w="90" w:type="dxa"/>
        </w:tblCellMar>
        <w:tblLook w:val="0000" w:firstRow="0" w:lastRow="0" w:firstColumn="0" w:lastColumn="0" w:noHBand="0" w:noVBand="0"/>
      </w:tblPr>
      <w:tblGrid>
        <w:gridCol w:w="1368"/>
        <w:gridCol w:w="1620"/>
        <w:gridCol w:w="1710"/>
        <w:gridCol w:w="1440"/>
      </w:tblGrid>
      <w:tr w:rsidR="00000000" w14:paraId="639E35BE" w14:textId="77777777">
        <w:tblPrEx>
          <w:tblCellMar>
            <w:top w:w="0" w:type="dxa"/>
            <w:bottom w:w="0" w:type="dxa"/>
          </w:tblCellMar>
        </w:tblPrEx>
        <w:tc>
          <w:tcPr>
            <w:tcW w:w="6138" w:type="dxa"/>
            <w:gridSpan w:val="4"/>
            <w:tcBorders>
              <w:top w:val="nil"/>
              <w:left w:val="nil"/>
              <w:bottom w:val="nil"/>
              <w:right w:val="nil"/>
            </w:tcBorders>
          </w:tcPr>
          <w:p w14:paraId="6211E57F" w14:textId="77777777" w:rsidR="00000000" w:rsidRDefault="00000000">
            <w:pPr>
              <w:rPr>
                <w:sz w:val="20"/>
              </w:rPr>
            </w:pPr>
            <w:r>
              <w:rPr>
                <w:sz w:val="20"/>
              </w:rPr>
              <w:t xml:space="preserve">First National Bank </w:t>
            </w:r>
          </w:p>
        </w:tc>
      </w:tr>
      <w:tr w:rsidR="00000000" w14:paraId="45E8630A" w14:textId="77777777">
        <w:tblPrEx>
          <w:tblCellMar>
            <w:top w:w="0" w:type="dxa"/>
            <w:bottom w:w="0" w:type="dxa"/>
          </w:tblCellMar>
        </w:tblPrEx>
        <w:tc>
          <w:tcPr>
            <w:tcW w:w="1368" w:type="dxa"/>
            <w:tcBorders>
              <w:top w:val="nil"/>
              <w:left w:val="nil"/>
              <w:bottom w:val="nil"/>
              <w:right w:val="nil"/>
            </w:tcBorders>
          </w:tcPr>
          <w:p w14:paraId="4780967C" w14:textId="77777777" w:rsidR="00000000" w:rsidRDefault="00000000">
            <w:pPr>
              <w:rPr>
                <w:sz w:val="20"/>
              </w:rPr>
            </w:pPr>
            <w:r>
              <w:rPr>
                <w:sz w:val="20"/>
              </w:rPr>
              <w:t>Assets</w:t>
            </w:r>
          </w:p>
        </w:tc>
        <w:tc>
          <w:tcPr>
            <w:tcW w:w="1620" w:type="dxa"/>
            <w:tcBorders>
              <w:top w:val="nil"/>
              <w:left w:val="nil"/>
              <w:bottom w:val="nil"/>
              <w:right w:val="nil"/>
            </w:tcBorders>
          </w:tcPr>
          <w:p w14:paraId="2B19F26F" w14:textId="77777777" w:rsidR="00000000" w:rsidRDefault="00000000">
            <w:pPr>
              <w:rPr>
                <w:sz w:val="20"/>
              </w:rPr>
            </w:pPr>
          </w:p>
        </w:tc>
        <w:tc>
          <w:tcPr>
            <w:tcW w:w="1710" w:type="dxa"/>
            <w:tcBorders>
              <w:top w:val="nil"/>
              <w:left w:val="nil"/>
              <w:bottom w:val="nil"/>
              <w:right w:val="nil"/>
            </w:tcBorders>
          </w:tcPr>
          <w:p w14:paraId="1D764892" w14:textId="77777777" w:rsidR="00000000" w:rsidRDefault="00000000">
            <w:pPr>
              <w:rPr>
                <w:sz w:val="20"/>
              </w:rPr>
            </w:pPr>
            <w:r>
              <w:rPr>
                <w:sz w:val="20"/>
              </w:rPr>
              <w:t>Liabilities</w:t>
            </w:r>
          </w:p>
        </w:tc>
        <w:tc>
          <w:tcPr>
            <w:tcW w:w="1440" w:type="dxa"/>
            <w:tcBorders>
              <w:top w:val="nil"/>
              <w:left w:val="nil"/>
              <w:bottom w:val="nil"/>
              <w:right w:val="nil"/>
            </w:tcBorders>
          </w:tcPr>
          <w:p w14:paraId="5DCABE03" w14:textId="77777777" w:rsidR="00000000" w:rsidRDefault="00000000">
            <w:pPr>
              <w:rPr>
                <w:sz w:val="20"/>
              </w:rPr>
            </w:pPr>
          </w:p>
        </w:tc>
      </w:tr>
      <w:tr w:rsidR="00000000" w14:paraId="4BFDB460" w14:textId="77777777">
        <w:tblPrEx>
          <w:tblCellMar>
            <w:top w:w="0" w:type="dxa"/>
            <w:bottom w:w="0" w:type="dxa"/>
          </w:tblCellMar>
        </w:tblPrEx>
        <w:tc>
          <w:tcPr>
            <w:tcW w:w="1368" w:type="dxa"/>
            <w:tcBorders>
              <w:top w:val="nil"/>
              <w:left w:val="nil"/>
              <w:bottom w:val="nil"/>
              <w:right w:val="nil"/>
            </w:tcBorders>
          </w:tcPr>
          <w:p w14:paraId="7F2C4A53" w14:textId="77777777" w:rsidR="00000000" w:rsidRDefault="00000000">
            <w:pPr>
              <w:rPr>
                <w:sz w:val="20"/>
              </w:rPr>
            </w:pPr>
            <w:r>
              <w:rPr>
                <w:sz w:val="20"/>
              </w:rPr>
              <w:t>Reserves</w:t>
            </w:r>
          </w:p>
        </w:tc>
        <w:tc>
          <w:tcPr>
            <w:tcW w:w="1620" w:type="dxa"/>
            <w:tcBorders>
              <w:top w:val="nil"/>
              <w:left w:val="nil"/>
              <w:bottom w:val="nil"/>
              <w:right w:val="nil"/>
            </w:tcBorders>
          </w:tcPr>
          <w:p w14:paraId="612C4E3B" w14:textId="77777777" w:rsidR="00000000" w:rsidRDefault="00000000">
            <w:pPr>
              <w:rPr>
                <w:sz w:val="20"/>
              </w:rPr>
            </w:pPr>
            <w:r>
              <w:rPr>
                <w:sz w:val="20"/>
              </w:rPr>
              <w:t>$800</w:t>
            </w:r>
          </w:p>
        </w:tc>
        <w:tc>
          <w:tcPr>
            <w:tcW w:w="1710" w:type="dxa"/>
            <w:tcBorders>
              <w:top w:val="nil"/>
              <w:left w:val="nil"/>
              <w:bottom w:val="nil"/>
              <w:right w:val="nil"/>
            </w:tcBorders>
          </w:tcPr>
          <w:p w14:paraId="7BC225D7" w14:textId="77777777" w:rsidR="00000000" w:rsidRDefault="00000000">
            <w:pPr>
              <w:rPr>
                <w:sz w:val="20"/>
              </w:rPr>
            </w:pPr>
            <w:r>
              <w:rPr>
                <w:sz w:val="20"/>
              </w:rPr>
              <w:t>Deposits</w:t>
            </w:r>
          </w:p>
        </w:tc>
        <w:tc>
          <w:tcPr>
            <w:tcW w:w="1440" w:type="dxa"/>
            <w:tcBorders>
              <w:top w:val="nil"/>
              <w:left w:val="nil"/>
              <w:bottom w:val="nil"/>
              <w:right w:val="nil"/>
            </w:tcBorders>
          </w:tcPr>
          <w:p w14:paraId="6232A556" w14:textId="77777777" w:rsidR="00000000" w:rsidRDefault="00000000">
            <w:pPr>
              <w:rPr>
                <w:sz w:val="20"/>
              </w:rPr>
            </w:pPr>
            <w:r>
              <w:rPr>
                <w:sz w:val="20"/>
              </w:rPr>
              <w:t>$5,000</w:t>
            </w:r>
          </w:p>
        </w:tc>
      </w:tr>
      <w:tr w:rsidR="00000000" w14:paraId="6BE17E96" w14:textId="77777777">
        <w:tblPrEx>
          <w:tblCellMar>
            <w:top w:w="0" w:type="dxa"/>
            <w:bottom w:w="0" w:type="dxa"/>
          </w:tblCellMar>
        </w:tblPrEx>
        <w:tc>
          <w:tcPr>
            <w:tcW w:w="1368" w:type="dxa"/>
            <w:tcBorders>
              <w:top w:val="nil"/>
              <w:left w:val="nil"/>
              <w:bottom w:val="nil"/>
              <w:right w:val="nil"/>
            </w:tcBorders>
          </w:tcPr>
          <w:p w14:paraId="5EFDA270" w14:textId="77777777" w:rsidR="00000000" w:rsidRDefault="00000000">
            <w:pPr>
              <w:rPr>
                <w:sz w:val="20"/>
              </w:rPr>
            </w:pPr>
            <w:r>
              <w:rPr>
                <w:sz w:val="20"/>
              </w:rPr>
              <w:t>Loans</w:t>
            </w:r>
          </w:p>
        </w:tc>
        <w:tc>
          <w:tcPr>
            <w:tcW w:w="1620" w:type="dxa"/>
            <w:tcBorders>
              <w:top w:val="nil"/>
              <w:left w:val="nil"/>
              <w:bottom w:val="nil"/>
              <w:right w:val="nil"/>
            </w:tcBorders>
          </w:tcPr>
          <w:p w14:paraId="434D7B2E" w14:textId="77777777" w:rsidR="00000000" w:rsidRDefault="00000000">
            <w:pPr>
              <w:rPr>
                <w:sz w:val="20"/>
              </w:rPr>
            </w:pPr>
            <w:r>
              <w:rPr>
                <w:sz w:val="20"/>
              </w:rPr>
              <w:t>$4,200</w:t>
            </w:r>
          </w:p>
        </w:tc>
        <w:tc>
          <w:tcPr>
            <w:tcW w:w="1710" w:type="dxa"/>
            <w:tcBorders>
              <w:top w:val="nil"/>
              <w:left w:val="nil"/>
              <w:bottom w:val="nil"/>
              <w:right w:val="nil"/>
            </w:tcBorders>
          </w:tcPr>
          <w:p w14:paraId="0E7B5B0C" w14:textId="77777777" w:rsidR="00000000" w:rsidRDefault="00000000">
            <w:pPr>
              <w:rPr>
                <w:sz w:val="20"/>
              </w:rPr>
            </w:pPr>
          </w:p>
        </w:tc>
        <w:tc>
          <w:tcPr>
            <w:tcW w:w="1440" w:type="dxa"/>
            <w:tcBorders>
              <w:top w:val="nil"/>
              <w:left w:val="nil"/>
              <w:bottom w:val="nil"/>
              <w:right w:val="nil"/>
            </w:tcBorders>
          </w:tcPr>
          <w:p w14:paraId="2D608BD7" w14:textId="77777777" w:rsidR="00000000" w:rsidRDefault="00000000">
            <w:pPr>
              <w:rPr>
                <w:sz w:val="20"/>
              </w:rPr>
            </w:pPr>
          </w:p>
        </w:tc>
      </w:tr>
    </w:tbl>
    <w:p w14:paraId="44C22545" w14:textId="77777777" w:rsidR="00000000" w:rsidRDefault="00000000">
      <w:pPr>
        <w:pStyle w:val="Txt"/>
      </w:pPr>
    </w:p>
    <w:p w14:paraId="671CADBE" w14:textId="77777777" w:rsidR="00000000" w:rsidRDefault="00000000">
      <w:pPr>
        <w:pStyle w:val="ANS1"/>
      </w:pPr>
      <w:r>
        <w:t>PTS: 1</w:t>
      </w:r>
      <w:r>
        <w:tab/>
        <w:t>DIF: 2</w:t>
      </w:r>
      <w:r>
        <w:tab/>
        <w:t>REF: 21-3</w:t>
      </w:r>
    </w:p>
    <w:p w14:paraId="52423E85" w14:textId="77777777" w:rsidR="00000000" w:rsidRDefault="00000000">
      <w:pPr>
        <w:pStyle w:val="TOP"/>
      </w:pPr>
      <w:r>
        <w:t>TOP: Bank balance sheet</w:t>
      </w:r>
      <w:r>
        <w:tab/>
        <w:t>MSC: Applicative</w:t>
      </w:r>
    </w:p>
    <w:p w14:paraId="52654EC1" w14:textId="77777777" w:rsidR="00000000" w:rsidRDefault="00000000">
      <w:pPr>
        <w:pStyle w:val="MyNL1"/>
      </w:pPr>
      <w:r>
        <w:tab/>
        <w:t>15.</w:t>
      </w:r>
      <w:r>
        <w:tab/>
        <w:t>Explain how each of the following changes the money supply.</w:t>
      </w:r>
    </w:p>
    <w:p w14:paraId="138B252C" w14:textId="77777777" w:rsidR="00000000" w:rsidRDefault="00000000">
      <w:pPr>
        <w:pStyle w:val="NLa"/>
      </w:pPr>
      <w:r>
        <w:t>a.</w:t>
      </w:r>
      <w:r>
        <w:tab/>
        <w:t>the Fed buys bonds</w:t>
      </w:r>
    </w:p>
    <w:p w14:paraId="5C1DC167" w14:textId="77777777" w:rsidR="00000000" w:rsidRDefault="00000000">
      <w:pPr>
        <w:pStyle w:val="NLa"/>
      </w:pPr>
      <w:r>
        <w:t>b.</w:t>
      </w:r>
      <w:r>
        <w:tab/>
        <w:t>the Fed raises the discount rate</w:t>
      </w:r>
    </w:p>
    <w:p w14:paraId="7C918400" w14:textId="77777777" w:rsidR="00000000" w:rsidRDefault="00000000">
      <w:pPr>
        <w:pStyle w:val="NLa"/>
      </w:pPr>
      <w:r>
        <w:t>c.</w:t>
      </w:r>
      <w:r>
        <w:tab/>
        <w:t>the Fed raises the reserve requirement</w:t>
      </w:r>
    </w:p>
    <w:p w14:paraId="7581F04E" w14:textId="77777777" w:rsidR="00000000" w:rsidRDefault="00000000">
      <w:pPr>
        <w:pStyle w:val="ANS1"/>
      </w:pPr>
      <w:r>
        <w:t xml:space="preserve">ANS: </w:t>
      </w:r>
    </w:p>
    <w:p w14:paraId="14ECC75E" w14:textId="77777777" w:rsidR="00000000" w:rsidRDefault="00000000">
      <w:pPr>
        <w:pStyle w:val="NLa"/>
      </w:pPr>
      <w:r>
        <w:t>a.</w:t>
      </w:r>
      <w:r>
        <w:tab/>
        <w:t>If the Fed buys bonds, it pays for them with reserves so banks will have more reserves and can lend more which will create more deposits and so more money.</w:t>
      </w:r>
    </w:p>
    <w:p w14:paraId="5AA90B55" w14:textId="77777777" w:rsidR="00000000" w:rsidRDefault="00000000">
      <w:pPr>
        <w:pStyle w:val="NLa"/>
      </w:pPr>
      <w:r>
        <w:t>b.</w:t>
      </w:r>
      <w:r>
        <w:tab/>
        <w:t>If the Fed raises the discount rate banks will borrow less from the Fed, and so have fewer reserves, which decreases the money supply.</w:t>
      </w:r>
    </w:p>
    <w:p w14:paraId="22249FD6" w14:textId="77777777" w:rsidR="00000000" w:rsidRDefault="00000000">
      <w:pPr>
        <w:pStyle w:val="NLa"/>
      </w:pPr>
      <w:r>
        <w:t>c.</w:t>
      </w:r>
      <w:r>
        <w:tab/>
        <w:t>If the Fed raises the reserve requirement, banks will have to hold more of their deposits as reserves and so will have less to lend out. With less to lend out, deposits and the money supply decrease.</w:t>
      </w:r>
    </w:p>
    <w:p w14:paraId="7214940E" w14:textId="77777777" w:rsidR="00000000" w:rsidRDefault="00000000">
      <w:pPr>
        <w:pStyle w:val="ANS1"/>
      </w:pPr>
      <w:r>
        <w:t>PTS: 1</w:t>
      </w:r>
      <w:r>
        <w:tab/>
        <w:t>DIF: 2</w:t>
      </w:r>
      <w:r>
        <w:tab/>
        <w:t>REF: 21-3</w:t>
      </w:r>
    </w:p>
    <w:p w14:paraId="1A80C996" w14:textId="77777777" w:rsidR="00000000" w:rsidRDefault="00000000">
      <w:pPr>
        <w:pStyle w:val="TOP"/>
      </w:pPr>
      <w:r>
        <w:t>TOP: Monetary tools</w:t>
      </w:r>
      <w:r>
        <w:tab/>
        <w:t>MSC: Interpretive</w:t>
      </w:r>
    </w:p>
    <w:p w14:paraId="59C23391" w14:textId="77777777" w:rsidR="00000000" w:rsidRDefault="00000000">
      <w:pPr>
        <w:pStyle w:val="MyNL1"/>
      </w:pPr>
      <w:r>
        <w:tab/>
        <w:t>16.</w:t>
      </w:r>
      <w:r>
        <w:tab/>
        <w:t>Describe the two things that limit the precision of the Fed’s control of the money supply and explain how each limits that control.</w:t>
      </w:r>
    </w:p>
    <w:p w14:paraId="0A4124BC" w14:textId="77777777" w:rsidR="00000000" w:rsidRDefault="00000000">
      <w:pPr>
        <w:pStyle w:val="ANS1"/>
      </w:pPr>
      <w:r>
        <w:t xml:space="preserve">ANS: </w:t>
      </w:r>
    </w:p>
    <w:p w14:paraId="002AF8B9" w14:textId="77777777" w:rsidR="00000000" w:rsidRDefault="00000000">
      <w:pPr>
        <w:pStyle w:val="Txt"/>
      </w:pPr>
      <w:r>
        <w:t>First, the Fed does not control the amount of currency that households choose to hold relative to deposits. If households decide to hold relatively more currency, banks have fewer reserves and the money supply decreases. Second, the Fed cannot control the amount banks choose to hold as excess reserves. If bankers decide to lend out less of their deposits, the money supply will decrease.</w:t>
      </w:r>
    </w:p>
    <w:p w14:paraId="0B947C12" w14:textId="77777777" w:rsidR="00000000" w:rsidRDefault="00000000">
      <w:pPr>
        <w:pStyle w:val="ANS1"/>
      </w:pPr>
      <w:r>
        <w:t>PTS: 1</w:t>
      </w:r>
      <w:r>
        <w:tab/>
        <w:t>DIF: 3</w:t>
      </w:r>
      <w:r>
        <w:tab/>
        <w:t>REF: 21-3</w:t>
      </w:r>
    </w:p>
    <w:p w14:paraId="5A686E1E" w14:textId="77777777" w:rsidR="00000000" w:rsidRDefault="00000000">
      <w:pPr>
        <w:pStyle w:val="TOP"/>
      </w:pPr>
      <w:r>
        <w:t>TOP: Monetary tools</w:t>
      </w:r>
      <w:r>
        <w:tab/>
        <w:t>MSC: Interpretive</w:t>
      </w:r>
    </w:p>
    <w:p w14:paraId="73556A39" w14:textId="77777777" w:rsidR="00000000" w:rsidRDefault="00000000">
      <w:pPr>
        <w:pStyle w:val="MyNL1"/>
      </w:pPr>
      <w:r>
        <w:tab/>
        <w:t>17.</w:t>
      </w:r>
      <w:r>
        <w:tab/>
        <w:t>During the early 1930s there were a number of bank failures in the United States. What did this do to the money supply? The New York Federal Reserve Bank advocated open market purchases. Would these purchases have reversed the change in the money supply and helped banks? Explain.</w:t>
      </w:r>
    </w:p>
    <w:p w14:paraId="2ED90EDC" w14:textId="77777777" w:rsidR="00000000" w:rsidRDefault="00000000">
      <w:pPr>
        <w:pStyle w:val="ANS1"/>
      </w:pPr>
      <w:r>
        <w:t xml:space="preserve">ANS: </w:t>
      </w:r>
    </w:p>
    <w:p w14:paraId="581BD507" w14:textId="77777777" w:rsidR="00000000" w:rsidRDefault="00000000">
      <w:pPr>
        <w:pStyle w:val="Txt"/>
      </w:pPr>
      <w:r>
        <w:t>Bank failures cause people to lose confidence in the banking system so that deposits fall and banks have less to lend. Further, under these circumstances banks are probably more cautious about lending. Both of these reactions would tend to decrease the money supply. Open market purchases increase bank reserves and so would have at least made the decrease smaller. The increase in reserves would also have provided banks with greater liquidity to meet the demands of customers who wanted to make withdrawals. In short, while the actions of depositors and banks lowered the money supply, the Fed could have increased it by buying bonds.</w:t>
      </w:r>
    </w:p>
    <w:p w14:paraId="3EC855D8" w14:textId="77777777" w:rsidR="00000000" w:rsidRDefault="00000000">
      <w:pPr>
        <w:pStyle w:val="ANS1"/>
      </w:pPr>
      <w:r>
        <w:t>PTS: 1</w:t>
      </w:r>
      <w:r>
        <w:tab/>
        <w:t>DIF: 3</w:t>
      </w:r>
      <w:r>
        <w:tab/>
        <w:t>REF: 21-3</w:t>
      </w:r>
      <w:r>
        <w:tab/>
      </w:r>
    </w:p>
    <w:p w14:paraId="26921351" w14:textId="77777777" w:rsidR="00000000" w:rsidRDefault="00000000">
      <w:pPr>
        <w:pStyle w:val="TOP"/>
      </w:pPr>
      <w:r>
        <w:t>TOP: Monetary policy | Open-market operations</w:t>
      </w:r>
      <w:r>
        <w:tab/>
        <w:t>MSC: Analytical</w:t>
      </w:r>
    </w:p>
    <w:p w14:paraId="4CFBC7B7" w14:textId="77777777" w:rsidR="00000000" w:rsidRDefault="00000000">
      <w:pPr>
        <w:pStyle w:val="MyNL1"/>
      </w:pPr>
      <w:r>
        <w:tab/>
        <w:t>18.</w:t>
      </w:r>
      <w:r>
        <w:tab/>
        <w:t>Suppose a country the total holdings of banks were as follows:</w:t>
      </w:r>
    </w:p>
    <w:p w14:paraId="7229A7A5" w14:textId="77777777" w:rsidR="00000000" w:rsidRDefault="00000000">
      <w:pPr>
        <w:pStyle w:val="NLa"/>
      </w:pPr>
      <w:r>
        <w:t>required reserves = $45 million</w:t>
      </w:r>
    </w:p>
    <w:p w14:paraId="431161EC" w14:textId="77777777" w:rsidR="00000000" w:rsidRDefault="00000000">
      <w:pPr>
        <w:pStyle w:val="NLa"/>
      </w:pPr>
      <w:r>
        <w:t>excess reserves = $15 million</w:t>
      </w:r>
    </w:p>
    <w:p w14:paraId="0CE673AD" w14:textId="77777777" w:rsidR="00000000" w:rsidRDefault="00000000">
      <w:pPr>
        <w:pStyle w:val="NLa"/>
      </w:pPr>
      <w:r>
        <w:t>deposits = $750 million</w:t>
      </w:r>
    </w:p>
    <w:p w14:paraId="7FF07E9F" w14:textId="77777777" w:rsidR="00000000" w:rsidRDefault="00000000">
      <w:pPr>
        <w:pStyle w:val="NLa"/>
      </w:pPr>
      <w:r>
        <w:t>loans = $600 million</w:t>
      </w:r>
    </w:p>
    <w:p w14:paraId="4836A49B" w14:textId="77777777" w:rsidR="00000000" w:rsidRDefault="00000000">
      <w:pPr>
        <w:pStyle w:val="NLa"/>
      </w:pPr>
      <w:r>
        <w:t>Treasury bonds = $90 million</w:t>
      </w:r>
    </w:p>
    <w:p w14:paraId="7355981C" w14:textId="77777777" w:rsidR="00000000" w:rsidRDefault="00000000">
      <w:pPr>
        <w:pStyle w:val="MyNL1"/>
      </w:pPr>
      <w:r>
        <w:tab/>
      </w:r>
      <w:r>
        <w:tab/>
        <w:t>Show that the balance sheet balances if these are the only assets and liabilities.</w:t>
      </w:r>
    </w:p>
    <w:p w14:paraId="35B96727" w14:textId="77777777" w:rsidR="00000000" w:rsidRDefault="00000000">
      <w:pPr>
        <w:pStyle w:val="MyNL1"/>
      </w:pPr>
      <w:r>
        <w:tab/>
      </w:r>
      <w:r>
        <w:tab/>
        <w:t>Assuming that people hold no currency, what happens to each of these values if the central bank changes the reserve requirement ratio to 3%, banks still want to hold the same percentage of excess reserves, and banks don’t change their holdings of Treasury bonds? How much does the money supply change by?</w:t>
      </w:r>
    </w:p>
    <w:p w14:paraId="24B71C1C" w14:textId="77777777" w:rsidR="00000000" w:rsidRDefault="00000000">
      <w:pPr>
        <w:pStyle w:val="ANS1"/>
      </w:pPr>
      <w:r>
        <w:t xml:space="preserve">ANS: </w:t>
      </w:r>
    </w:p>
    <w:p w14:paraId="1FBE28F4" w14:textId="77777777" w:rsidR="00000000" w:rsidRDefault="00000000">
      <w:pPr>
        <w:pStyle w:val="Txt"/>
      </w:pPr>
      <w:r>
        <w:t>The only liability is deposits which equal $750 million. Total reserves are $60 billion which summed with loans, $600 million, and Treasury bonds $90 million = $750. Since liabilities equal assets, the balance sheet balances.</w:t>
      </w:r>
    </w:p>
    <w:p w14:paraId="5D35D6C1" w14:textId="77777777" w:rsidR="00000000" w:rsidRDefault="00000000">
      <w:pPr>
        <w:pStyle w:val="Txt"/>
        <w:ind w:firstLine="240"/>
      </w:pPr>
      <w:r>
        <w:t>Initially banks need to hold 6% on reserve and want to hold 2% as excess reserves. When the Fed lowers the reserve requirement ratio to 2%, the bank only has to hold $15 million on reserve and so now has $30 million of excess reserves. Between the 2% requirement and the 2% for excess the reserve ratio is now 4% and the multiplier is now 1/.04 = 25. So, the decrease in the reserve requirement ratio leads to an increase in deposits of $750 million.</w:t>
      </w:r>
    </w:p>
    <w:p w14:paraId="757C9A34" w14:textId="77777777" w:rsidR="00000000" w:rsidRDefault="00000000">
      <w:pPr>
        <w:pStyle w:val="Txt"/>
        <w:ind w:firstLine="240"/>
      </w:pPr>
      <w:r>
        <w:t>(Also, total reserves are $60 million and the multiplier is now 25, so deposits should be $1,500 million.)</w:t>
      </w:r>
    </w:p>
    <w:p w14:paraId="4834B2E7" w14:textId="77777777" w:rsidR="00000000" w:rsidRDefault="00000000">
      <w:pPr>
        <w:pStyle w:val="Txt"/>
        <w:ind w:firstLine="240"/>
      </w:pPr>
      <w:r>
        <w:t>Required reserves are 2% of $1,500 million of deposits = $30 million.</w:t>
      </w:r>
    </w:p>
    <w:p w14:paraId="28C0250E" w14:textId="77777777" w:rsidR="00000000" w:rsidRDefault="00000000">
      <w:pPr>
        <w:pStyle w:val="Txt"/>
        <w:ind w:firstLine="240"/>
      </w:pPr>
      <w:r>
        <w:t>Excess reserves are 2% of $1,500 million of deposits and so now also equal $30 million.</w:t>
      </w:r>
    </w:p>
    <w:p w14:paraId="6E5A5B75" w14:textId="77777777" w:rsidR="00000000" w:rsidRDefault="00000000">
      <w:pPr>
        <w:pStyle w:val="Txt"/>
        <w:ind w:firstLine="240"/>
      </w:pPr>
      <w:r>
        <w:t>Deposits rose by as much as the money supply since people don’t hold currency, so that the money supply rose by $750 million. The additional deposits came by way of additional lending, so loans should have also increased by $750 million. Also, since deposits rose by $750 million, liabilities should have risen by $750 million. Under the given assumptions, this means loans should have risen by $750 million.</w:t>
      </w:r>
    </w:p>
    <w:p w14:paraId="1B737B63" w14:textId="77777777" w:rsidR="00000000" w:rsidRDefault="00000000">
      <w:pPr>
        <w:pStyle w:val="Txt"/>
      </w:pPr>
      <w:r>
        <w:t>Overall the money supply rose by $750 as explained above.</w:t>
      </w:r>
    </w:p>
    <w:p w14:paraId="38513D63" w14:textId="77777777" w:rsidR="00000000" w:rsidRDefault="00000000">
      <w:pPr>
        <w:pStyle w:val="ANS1"/>
      </w:pPr>
      <w:r>
        <w:t>PTS: 1</w:t>
      </w:r>
      <w:r>
        <w:tab/>
        <w:t>DIF: 3</w:t>
      </w:r>
      <w:r>
        <w:tab/>
        <w:t>REF: 21-2 | 21-3</w:t>
      </w:r>
    </w:p>
    <w:p w14:paraId="1FACD030" w14:textId="77777777" w:rsidR="00000000" w:rsidRDefault="00000000">
      <w:pPr>
        <w:pStyle w:val="TOP"/>
      </w:pPr>
      <w:r>
        <w:t>TOP: Reserves | Money multiplier</w:t>
      </w:r>
      <w:r>
        <w:tab/>
        <w:t>MSC: Analytical</w:t>
      </w:r>
    </w:p>
    <w:p w14:paraId="43BB9761" w14:textId="77777777" w:rsidR="00356AD7" w:rsidRDefault="00356AD7">
      <w:pPr>
        <w:pStyle w:val="Txt"/>
      </w:pPr>
    </w:p>
    <w:sectPr w:rsidR="00356AD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92" w:gutter="0"/>
      <w:pgNumType w:start="1246"/>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A19EE" w14:textId="77777777" w:rsidR="00356AD7" w:rsidRDefault="00356AD7">
      <w:r>
        <w:separator/>
      </w:r>
    </w:p>
  </w:endnote>
  <w:endnote w:type="continuationSeparator" w:id="0">
    <w:p w14:paraId="658E4904" w14:textId="77777777" w:rsidR="00356AD7" w:rsidRDefault="0035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06078"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00FB1"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3ED87"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1246</w:t>
    </w:r>
    <w:r>
      <w:rPr>
        <w:rFonts w:ascii="Arial" w:hAnsi="Arial"/>
        <w:sz w:val="20"/>
      </w:rPr>
      <w:fldChar w:fldCharType="end"/>
    </w:r>
  </w:p>
  <w:p w14:paraId="3E5C1A24"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B29EF" w14:textId="77777777" w:rsidR="00356AD7" w:rsidRDefault="00356AD7">
      <w:r>
        <w:separator/>
      </w:r>
    </w:p>
  </w:footnote>
  <w:footnote w:type="continuationSeparator" w:id="0">
    <w:p w14:paraId="6F2B07AB" w14:textId="77777777" w:rsidR="00356AD7" w:rsidRDefault="0035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44BCA" w14:textId="649B0A28" w:rsidR="00000000" w:rsidRDefault="00F3285A">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560D93AB" wp14:editId="737EDAC1">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60CC54DB" w14:textId="77777777" w:rsidR="00000000" w:rsidRDefault="00000000">
    <w:pPr>
      <w:pStyle w:val="stBilgi"/>
      <w:pBdr>
        <w:bottom w:val="single" w:sz="4" w:space="1" w:color="auto"/>
      </w:pBdr>
      <w:tabs>
        <w:tab w:val="clear" w:pos="4320"/>
        <w:tab w:val="clear" w:pos="8640"/>
        <w:tab w:val="right" w:pos="9360"/>
      </w:tabs>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1288</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29/The Monetary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FE84B" w14:textId="7E9BC0C7" w:rsidR="00000000" w:rsidRDefault="00F3285A">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61E6F93C" wp14:editId="05613E32">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1C7F715F" w14:textId="77777777" w:rsidR="00000000" w:rsidRDefault="00000000">
    <w:pPr>
      <w:pStyle w:val="stBilgi"/>
      <w:pBdr>
        <w:bottom w:val="single" w:sz="4" w:space="1" w:color="auto"/>
      </w:pBdr>
      <w:tabs>
        <w:tab w:val="clear" w:pos="4320"/>
        <w:tab w:val="clear" w:pos="8640"/>
        <w:tab w:val="right" w:pos="9360"/>
      </w:tabs>
      <w:jc w:val="right"/>
      <w:rPr>
        <w:rFonts w:ascii="Arial" w:hAnsi="Arial"/>
        <w:sz w:val="20"/>
      </w:rPr>
    </w:pPr>
    <w:r>
      <w:rPr>
        <w:rFonts w:ascii="Arial" w:hAnsi="Arial"/>
        <w:sz w:val="20"/>
      </w:rPr>
      <w:t>Chapter 29/The Monetary System</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 xml:space="preserve">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1289</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D3707" w14:textId="59D6324C" w:rsidR="00000000" w:rsidRDefault="00F3285A">
    <w:pPr>
      <w:pStyle w:val="stBilgi"/>
      <w:jc w:val="center"/>
    </w:pPr>
    <w:r>
      <w:rPr>
        <w:noProof/>
      </w:rPr>
      <w:drawing>
        <wp:inline distT="0" distB="0" distL="0" distR="0" wp14:anchorId="74F46522" wp14:editId="08C71DFD">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49557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A5"/>
    <w:rsid w:val="001C2EA5"/>
    <w:rsid w:val="00356AD7"/>
    <w:rsid w:val="00F328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C7522D"/>
  <w15:chartTrackingRefBased/>
  <w15:docId w15:val="{8A4F4AF0-CA0B-43D6-B905-00E06D93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9</Pages>
  <Words>14736</Words>
  <Characters>83998</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Chapter 29 MC — The Monetary System</vt:lpstr>
    </vt:vector>
  </TitlesOfParts>
  <Company>OffCenter Concept House</Company>
  <LinksUpToDate>false</LinksUpToDate>
  <CharactersWithSpaces>98537</CharactersWithSpaces>
  <SharedDoc>false</SharedDoc>
  <HLinks>
    <vt:vector size="18" baseType="variant">
      <vt:variant>
        <vt:i4>6881387</vt:i4>
      </vt:variant>
      <vt:variant>
        <vt:i4>100282</vt:i4>
      </vt:variant>
      <vt:variant>
        <vt:i4>1028</vt:i4>
      </vt:variant>
      <vt:variant>
        <vt:i4>1</vt:i4>
      </vt:variant>
      <vt:variant>
        <vt:lpwstr>Thomson-SWLogo20%K</vt:lpwstr>
      </vt:variant>
      <vt:variant>
        <vt:lpwstr/>
      </vt:variant>
      <vt:variant>
        <vt:i4>6881387</vt:i4>
      </vt:variant>
      <vt:variant>
        <vt:i4>100422</vt:i4>
      </vt:variant>
      <vt:variant>
        <vt:i4>1027</vt:i4>
      </vt:variant>
      <vt:variant>
        <vt:i4>1</vt:i4>
      </vt:variant>
      <vt:variant>
        <vt:lpwstr>Thomson-SWLogo20%K</vt:lpwstr>
      </vt:variant>
      <vt:variant>
        <vt:lpwstr/>
      </vt:variant>
      <vt:variant>
        <vt:i4>6881387</vt:i4>
      </vt:variant>
      <vt:variant>
        <vt:i4>101128</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29 MC — The Monetary System</dc:title>
  <dc:subject/>
  <dc:creator>Compositor</dc:creator>
  <cp:keywords/>
  <dc:description/>
  <cp:lastModifiedBy>Mustafa Özgör</cp:lastModifiedBy>
  <cp:revision>2</cp:revision>
  <dcterms:created xsi:type="dcterms:W3CDTF">2025-12-01T16:26:00Z</dcterms:created>
  <dcterms:modified xsi:type="dcterms:W3CDTF">2025-12-01T16:26:00Z</dcterms:modified>
</cp:coreProperties>
</file>