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59136C" w14:textId="77777777" w:rsidR="00000000" w:rsidRDefault="00000000">
      <w:pPr>
        <w:pStyle w:val="CT1"/>
      </w:pPr>
      <w:r>
        <w:t>Chapter 6</w:t>
      </w:r>
    </w:p>
    <w:p w14:paraId="694B0FEA" w14:textId="77777777" w:rsidR="00000000" w:rsidRDefault="00000000">
      <w:pPr>
        <w:pStyle w:val="CT"/>
        <w:rPr>
          <w:sz w:val="2"/>
        </w:rPr>
      </w:pPr>
      <w:r>
        <w:t>Supply, Demand, and Government Policies</w:t>
      </w:r>
    </w:p>
    <w:p w14:paraId="7FAE839B" w14:textId="77777777" w:rsidR="00000000" w:rsidRDefault="00000000">
      <w:pPr>
        <w:pStyle w:val="H1"/>
      </w:pPr>
      <w:r>
        <w:t>Multiple Choice</w:t>
      </w:r>
    </w:p>
    <w:p w14:paraId="64FBDE52" w14:textId="77777777" w:rsidR="00000000" w:rsidRDefault="00000000">
      <w:pPr>
        <w:pStyle w:val="MyNL1"/>
      </w:pPr>
      <w:r>
        <w:tab/>
        <w:t>1.</w:t>
      </w:r>
      <w:r>
        <w:tab/>
        <w:t xml:space="preserve">Price controls are usually enacted </w:t>
      </w:r>
    </w:p>
    <w:p w14:paraId="2D8CEA4C" w14:textId="77777777" w:rsidR="00000000" w:rsidRDefault="00000000">
      <w:pPr>
        <w:pStyle w:val="NLa"/>
      </w:pPr>
      <w:r>
        <w:t>a.</w:t>
      </w:r>
      <w:r>
        <w:tab/>
        <w:t>as a means of raising revenue for public purposes.</w:t>
      </w:r>
    </w:p>
    <w:p w14:paraId="12053EC7" w14:textId="77777777" w:rsidR="00000000" w:rsidRDefault="00000000">
      <w:pPr>
        <w:pStyle w:val="NLa"/>
      </w:pPr>
      <w:r>
        <w:t>b.</w:t>
      </w:r>
      <w:r>
        <w:tab/>
        <w:t>when policymakers believe that the market price of a good or service is unfair to buyers or sellers.</w:t>
      </w:r>
    </w:p>
    <w:p w14:paraId="6E46119C" w14:textId="77777777" w:rsidR="00000000" w:rsidRDefault="00000000">
      <w:pPr>
        <w:pStyle w:val="NLa"/>
      </w:pPr>
      <w:r>
        <w:t>c.</w:t>
      </w:r>
      <w:r>
        <w:tab/>
        <w:t>when policymakers detect inefficiencies in a market.</w:t>
      </w:r>
    </w:p>
    <w:p w14:paraId="111E8C27" w14:textId="77777777" w:rsidR="00000000" w:rsidRDefault="00000000">
      <w:pPr>
        <w:pStyle w:val="NLa"/>
      </w:pPr>
      <w:r>
        <w:t>d.</w:t>
      </w:r>
      <w:r>
        <w:tab/>
        <w:t>All of the above are correct.</w:t>
      </w:r>
    </w:p>
    <w:p w14:paraId="5BF37F05" w14:textId="77777777" w:rsidR="00000000" w:rsidRDefault="00000000">
      <w:pPr>
        <w:pStyle w:val="ANS1"/>
      </w:pPr>
      <w:r>
        <w:t>ANS: B</w:t>
      </w:r>
      <w:r>
        <w:tab/>
        <w:t>PTS: 1</w:t>
      </w:r>
      <w:r>
        <w:tab/>
        <w:t>DIF: 1</w:t>
      </w:r>
      <w:r>
        <w:tab/>
        <w:t>REF: 6-0</w:t>
      </w:r>
    </w:p>
    <w:p w14:paraId="275CCE44" w14:textId="77777777" w:rsidR="00000000" w:rsidRDefault="00000000">
      <w:pPr>
        <w:pStyle w:val="TOP"/>
      </w:pPr>
      <w:r>
        <w:t>TOP: Price ceilings | Price floors</w:t>
      </w:r>
      <w:r>
        <w:tab/>
        <w:t>MSC: Interpretive</w:t>
      </w:r>
    </w:p>
    <w:p w14:paraId="2E61CC50" w14:textId="77777777" w:rsidR="00000000" w:rsidRDefault="00000000">
      <w:pPr>
        <w:pStyle w:val="MyNL1"/>
      </w:pPr>
      <w:r>
        <w:tab/>
        <w:t>2.</w:t>
      </w:r>
      <w:r>
        <w:tab/>
        <w:t>The presence of price controls in a market usually is an indication that</w:t>
      </w:r>
    </w:p>
    <w:p w14:paraId="78E7E915" w14:textId="77777777" w:rsidR="00000000" w:rsidRDefault="00000000">
      <w:pPr>
        <w:pStyle w:val="NLa"/>
      </w:pPr>
      <w:r>
        <w:t>a.</w:t>
      </w:r>
      <w:r>
        <w:tab/>
        <w:t>an insufficient quantity of a good or service was being produced in that market to meet the public’s need.</w:t>
      </w:r>
    </w:p>
    <w:p w14:paraId="73E5CA87" w14:textId="77777777" w:rsidR="00000000" w:rsidRDefault="00000000">
      <w:pPr>
        <w:pStyle w:val="NLa"/>
      </w:pPr>
      <w:r>
        <w:t>b.</w:t>
      </w:r>
      <w:r>
        <w:tab/>
        <w:t>the usual forces of supply and demand were not able to establish an equilibrium price in that market.</w:t>
      </w:r>
    </w:p>
    <w:p w14:paraId="51979FA4" w14:textId="77777777" w:rsidR="00000000" w:rsidRDefault="00000000">
      <w:pPr>
        <w:pStyle w:val="NLa"/>
      </w:pPr>
      <w:r>
        <w:t>c.</w:t>
      </w:r>
      <w:r>
        <w:tab/>
        <w:t>policymakers believed that the price that prevailed in that market in the absence of price controls was unfair to buyers or sellers.</w:t>
      </w:r>
    </w:p>
    <w:p w14:paraId="40D4477F" w14:textId="77777777" w:rsidR="00000000" w:rsidRDefault="00000000">
      <w:pPr>
        <w:pStyle w:val="NLa"/>
      </w:pPr>
      <w:r>
        <w:t>d.</w:t>
      </w:r>
      <w:r>
        <w:tab/>
        <w:t>policymakers correctly believed that, in that market, price controls would generate no inequities of their own.</w:t>
      </w:r>
    </w:p>
    <w:p w14:paraId="2AC7A2B6" w14:textId="77777777" w:rsidR="00000000" w:rsidRDefault="00000000">
      <w:pPr>
        <w:pStyle w:val="ANS1"/>
      </w:pPr>
      <w:r>
        <w:t>ANS: C</w:t>
      </w:r>
      <w:r>
        <w:tab/>
        <w:t>PTS: 1</w:t>
      </w:r>
      <w:r>
        <w:tab/>
        <w:t>DIF: 2</w:t>
      </w:r>
      <w:r>
        <w:tab/>
        <w:t>REF: 6-0</w:t>
      </w:r>
    </w:p>
    <w:p w14:paraId="47B9F636" w14:textId="77777777" w:rsidR="00000000" w:rsidRDefault="00000000">
      <w:pPr>
        <w:pStyle w:val="TOP"/>
      </w:pPr>
      <w:r>
        <w:t>TOP: Price ceilings | Price floors</w:t>
      </w:r>
      <w:r>
        <w:tab/>
        <w:t>MSC: Interpretive</w:t>
      </w:r>
    </w:p>
    <w:p w14:paraId="44274424" w14:textId="77777777" w:rsidR="00000000" w:rsidRDefault="00000000">
      <w:pPr>
        <w:pStyle w:val="MyNL1"/>
      </w:pPr>
      <w:r>
        <w:tab/>
        <w:t>3.</w:t>
      </w:r>
      <w:r>
        <w:tab/>
        <w:t>Policymakers sometimes are attracted to price controls because</w:t>
      </w:r>
    </w:p>
    <w:p w14:paraId="316E00B5" w14:textId="77777777" w:rsidR="00000000" w:rsidRDefault="00000000">
      <w:pPr>
        <w:pStyle w:val="NLa"/>
      </w:pPr>
      <w:r>
        <w:t>a.</w:t>
      </w:r>
      <w:r>
        <w:tab/>
        <w:t>they view the market's outcome as inefficient.</w:t>
      </w:r>
    </w:p>
    <w:p w14:paraId="641DDB3F" w14:textId="77777777" w:rsidR="00000000" w:rsidRDefault="00000000">
      <w:pPr>
        <w:pStyle w:val="NLa"/>
      </w:pPr>
      <w:r>
        <w:t>b.</w:t>
      </w:r>
      <w:r>
        <w:tab/>
        <w:t>they view the market's outcome as unfair.</w:t>
      </w:r>
    </w:p>
    <w:p w14:paraId="6870E244" w14:textId="77777777" w:rsidR="00000000" w:rsidRDefault="00000000">
      <w:pPr>
        <w:pStyle w:val="NLa"/>
      </w:pPr>
      <w:r>
        <w:t>c.</w:t>
      </w:r>
      <w:r>
        <w:tab/>
        <w:t>it is politically popular to impose price controls in markets in which the demand for the good or service is inelastic.</w:t>
      </w:r>
    </w:p>
    <w:p w14:paraId="4DA53780" w14:textId="77777777" w:rsidR="00000000" w:rsidRDefault="00000000">
      <w:pPr>
        <w:pStyle w:val="NLa"/>
      </w:pPr>
      <w:r>
        <w:t>d.</w:t>
      </w:r>
      <w:r>
        <w:tab/>
        <w:t>they are required to do so under the Employment Act of 1946.</w:t>
      </w:r>
    </w:p>
    <w:p w14:paraId="564EF973" w14:textId="77777777" w:rsidR="00000000" w:rsidRDefault="00000000">
      <w:pPr>
        <w:pStyle w:val="ANS1"/>
      </w:pPr>
      <w:r>
        <w:t>ANS: B</w:t>
      </w:r>
      <w:r>
        <w:tab/>
        <w:t>PTS: 1</w:t>
      </w:r>
      <w:r>
        <w:tab/>
        <w:t>DIF: 2</w:t>
      </w:r>
      <w:r>
        <w:tab/>
        <w:t>REF: 6-0</w:t>
      </w:r>
    </w:p>
    <w:p w14:paraId="2EC4835A" w14:textId="77777777" w:rsidR="00000000" w:rsidRDefault="00000000">
      <w:pPr>
        <w:pStyle w:val="TOP"/>
      </w:pPr>
      <w:r>
        <w:t>TOP: Price ceilings | Price floors</w:t>
      </w:r>
      <w:r>
        <w:tab/>
        <w:t>MSC: Interpretive</w:t>
      </w:r>
    </w:p>
    <w:p w14:paraId="43EFCD9D" w14:textId="77777777" w:rsidR="00000000" w:rsidRDefault="00000000">
      <w:pPr>
        <w:pStyle w:val="MyNL1"/>
      </w:pPr>
      <w:r>
        <w:tab/>
        <w:t>4.</w:t>
      </w:r>
      <w:r>
        <w:tab/>
        <w:t>Price controls</w:t>
      </w:r>
    </w:p>
    <w:p w14:paraId="61AFE988" w14:textId="77777777" w:rsidR="00000000" w:rsidRDefault="00000000">
      <w:pPr>
        <w:pStyle w:val="NLa"/>
      </w:pPr>
      <w:r>
        <w:t>a.</w:t>
      </w:r>
      <w:r>
        <w:tab/>
        <w:t>always produce an equitable outcome.</w:t>
      </w:r>
    </w:p>
    <w:p w14:paraId="349EFD05" w14:textId="77777777" w:rsidR="00000000" w:rsidRDefault="00000000">
      <w:pPr>
        <w:pStyle w:val="NLa"/>
      </w:pPr>
      <w:r>
        <w:t>b.</w:t>
      </w:r>
      <w:r>
        <w:tab/>
        <w:t>always produce an efficient outcome.</w:t>
      </w:r>
    </w:p>
    <w:p w14:paraId="525D70E6" w14:textId="77777777" w:rsidR="00000000" w:rsidRDefault="00000000">
      <w:pPr>
        <w:pStyle w:val="NLa"/>
      </w:pPr>
      <w:r>
        <w:t>c.</w:t>
      </w:r>
      <w:r>
        <w:tab/>
        <w:t>can generate inequities of their own.</w:t>
      </w:r>
    </w:p>
    <w:p w14:paraId="65C0F75A" w14:textId="77777777" w:rsidR="00000000" w:rsidRDefault="00000000">
      <w:pPr>
        <w:pStyle w:val="NLa"/>
      </w:pPr>
      <w:r>
        <w:t>d.</w:t>
      </w:r>
      <w:r>
        <w:tab/>
        <w:t>produce revenue for the government.</w:t>
      </w:r>
    </w:p>
    <w:p w14:paraId="36DE22B2" w14:textId="77777777" w:rsidR="00000000" w:rsidRDefault="00000000">
      <w:pPr>
        <w:pStyle w:val="ANS1"/>
      </w:pPr>
      <w:r>
        <w:t>ANS: C</w:t>
      </w:r>
      <w:r>
        <w:tab/>
        <w:t>PTS: 1</w:t>
      </w:r>
      <w:r>
        <w:tab/>
        <w:t>DIF: 2</w:t>
      </w:r>
      <w:r>
        <w:tab/>
        <w:t>REF: 6-0</w:t>
      </w:r>
    </w:p>
    <w:p w14:paraId="02E5C8D4" w14:textId="77777777" w:rsidR="00000000" w:rsidRDefault="00000000">
      <w:pPr>
        <w:pStyle w:val="TOP"/>
      </w:pPr>
      <w:r>
        <w:t>TOP: Price ceilings | Price floors</w:t>
      </w:r>
      <w:r>
        <w:tab/>
        <w:t>MSC: Interpretive</w:t>
      </w:r>
    </w:p>
    <w:p w14:paraId="44562F67" w14:textId="77777777" w:rsidR="00000000" w:rsidRDefault="00000000">
      <w:pPr>
        <w:pStyle w:val="MyNL1"/>
      </w:pPr>
      <w:r>
        <w:tab/>
        <w:t>5.</w:t>
      </w:r>
      <w:r>
        <w:tab/>
        <w:t xml:space="preserve">Policymakers use taxes </w:t>
      </w:r>
    </w:p>
    <w:p w14:paraId="396559B6" w14:textId="77777777" w:rsidR="00000000" w:rsidRDefault="00000000">
      <w:pPr>
        <w:pStyle w:val="NLa"/>
      </w:pPr>
      <w:r>
        <w:t>a.</w:t>
      </w:r>
      <w:r>
        <w:tab/>
        <w:t>to raise revenue for public purposes, but not to influence market outcomes.</w:t>
      </w:r>
    </w:p>
    <w:p w14:paraId="002F7D0D" w14:textId="77777777" w:rsidR="00000000" w:rsidRDefault="00000000">
      <w:pPr>
        <w:pStyle w:val="NLa"/>
      </w:pPr>
      <w:r>
        <w:t>b.</w:t>
      </w:r>
      <w:r>
        <w:tab/>
        <w:t>both to raise revenue for public purposes and to influence market outcomes.</w:t>
      </w:r>
    </w:p>
    <w:p w14:paraId="38DD1EB6" w14:textId="77777777" w:rsidR="00000000" w:rsidRDefault="00000000">
      <w:pPr>
        <w:pStyle w:val="NLa"/>
      </w:pPr>
      <w:r>
        <w:t>c.</w:t>
      </w:r>
      <w:r>
        <w:tab/>
        <w:t>when they realize that price controls alone are insufficient to correct market inequities.</w:t>
      </w:r>
    </w:p>
    <w:p w14:paraId="15EFEE6F" w14:textId="77777777" w:rsidR="00000000" w:rsidRDefault="00000000">
      <w:pPr>
        <w:pStyle w:val="NLa"/>
      </w:pPr>
      <w:r>
        <w:t>d.</w:t>
      </w:r>
      <w:r>
        <w:tab/>
        <w:t>only in those markets in which the burden of the tax falls clearly on the sellers.</w:t>
      </w:r>
    </w:p>
    <w:p w14:paraId="309AD0AC" w14:textId="77777777" w:rsidR="00000000" w:rsidRDefault="00000000">
      <w:pPr>
        <w:pStyle w:val="ANS1"/>
      </w:pPr>
      <w:r>
        <w:t>ANS: B</w:t>
      </w:r>
      <w:r>
        <w:tab/>
        <w:t>PTS: 1</w:t>
      </w:r>
      <w:r>
        <w:tab/>
        <w:t>DIF: 2</w:t>
      </w:r>
      <w:r>
        <w:tab/>
        <w:t>REF: 6-0</w:t>
      </w:r>
    </w:p>
    <w:p w14:paraId="3E4420BD" w14:textId="77777777" w:rsidR="00000000" w:rsidRDefault="00000000">
      <w:pPr>
        <w:pStyle w:val="TOP"/>
      </w:pPr>
      <w:r>
        <w:t>TOP: Taxes</w:t>
      </w:r>
      <w:r>
        <w:tab/>
        <w:t>MSC: Interpretive</w:t>
      </w:r>
    </w:p>
    <w:p w14:paraId="56A8CCB9" w14:textId="77777777" w:rsidR="00000000" w:rsidRDefault="00000000">
      <w:pPr>
        <w:pStyle w:val="MyNL1"/>
      </w:pPr>
      <w:r>
        <w:tab/>
        <w:t>6.</w:t>
      </w:r>
      <w:r>
        <w:tab/>
        <w:t>A legal maximum price at which a good can be sold is a price</w:t>
      </w:r>
    </w:p>
    <w:p w14:paraId="24C2BBC9" w14:textId="77777777" w:rsidR="00000000" w:rsidRDefault="00000000">
      <w:pPr>
        <w:pStyle w:val="NLa"/>
      </w:pPr>
      <w:r>
        <w:t>a.</w:t>
      </w:r>
      <w:r>
        <w:tab/>
        <w:t>floor.</w:t>
      </w:r>
    </w:p>
    <w:p w14:paraId="5DAADB0B" w14:textId="77777777" w:rsidR="00000000" w:rsidRDefault="00000000">
      <w:pPr>
        <w:pStyle w:val="NLa"/>
      </w:pPr>
      <w:r>
        <w:t>b.</w:t>
      </w:r>
      <w:r>
        <w:tab/>
        <w:t>stabilization.</w:t>
      </w:r>
    </w:p>
    <w:p w14:paraId="7EA22AB4" w14:textId="77777777" w:rsidR="00000000" w:rsidRDefault="00000000">
      <w:pPr>
        <w:pStyle w:val="NLa"/>
      </w:pPr>
      <w:r>
        <w:t>c.</w:t>
      </w:r>
      <w:r>
        <w:tab/>
        <w:t>support.</w:t>
      </w:r>
    </w:p>
    <w:p w14:paraId="2E4D494E" w14:textId="77777777" w:rsidR="00000000" w:rsidRDefault="00000000">
      <w:pPr>
        <w:pStyle w:val="NLa"/>
      </w:pPr>
      <w:r>
        <w:t>d.</w:t>
      </w:r>
      <w:r>
        <w:tab/>
        <w:t>ceiling.</w:t>
      </w:r>
    </w:p>
    <w:p w14:paraId="6602105F" w14:textId="77777777" w:rsidR="00000000" w:rsidRDefault="00000000">
      <w:pPr>
        <w:pStyle w:val="ANS1"/>
      </w:pPr>
      <w:r>
        <w:t>ANS: D</w:t>
      </w:r>
      <w:r>
        <w:tab/>
        <w:t>PTS: 1</w:t>
      </w:r>
      <w:r>
        <w:tab/>
        <w:t>DIF: 1</w:t>
      </w:r>
      <w:r>
        <w:tab/>
        <w:t>REF: 6-1</w:t>
      </w:r>
    </w:p>
    <w:p w14:paraId="783B00F2" w14:textId="77777777" w:rsidR="00000000" w:rsidRDefault="00000000">
      <w:pPr>
        <w:pStyle w:val="TOP"/>
      </w:pPr>
      <w:r>
        <w:t>TOP: Price ceilings</w:t>
      </w:r>
      <w:r>
        <w:tab/>
        <w:t>MSC: Definitional</w:t>
      </w:r>
    </w:p>
    <w:p w14:paraId="0AA04E76" w14:textId="77777777" w:rsidR="00000000" w:rsidRDefault="00000000">
      <w:pPr>
        <w:pStyle w:val="MyNL1"/>
      </w:pPr>
      <w:r>
        <w:lastRenderedPageBreak/>
        <w:tab/>
        <w:t>7.</w:t>
      </w:r>
      <w:r>
        <w:tab/>
        <w:t>A price ceiling</w:t>
      </w:r>
    </w:p>
    <w:p w14:paraId="42EEB2CC" w14:textId="77777777" w:rsidR="00000000" w:rsidRDefault="00000000">
      <w:pPr>
        <w:pStyle w:val="NLa"/>
      </w:pPr>
      <w:r>
        <w:t>a.</w:t>
      </w:r>
      <w:r>
        <w:tab/>
        <w:t>is a legal maximum on the price at which a good can be sold.</w:t>
      </w:r>
    </w:p>
    <w:p w14:paraId="5A4E2336" w14:textId="77777777" w:rsidR="00000000" w:rsidRDefault="00000000">
      <w:pPr>
        <w:pStyle w:val="NLa"/>
      </w:pPr>
      <w:r>
        <w:t>b.</w:t>
      </w:r>
      <w:r>
        <w:tab/>
        <w:t>is often imposed in markets in which “cutthroat competition” would prevail without a price ceiling.</w:t>
      </w:r>
    </w:p>
    <w:p w14:paraId="02A9A610" w14:textId="77777777" w:rsidR="00000000" w:rsidRDefault="00000000">
      <w:pPr>
        <w:pStyle w:val="NLa"/>
      </w:pPr>
      <w:r>
        <w:t>c.</w:t>
      </w:r>
      <w:r>
        <w:tab/>
        <w:t>is often imposed when sellers of a good are successful in their attempts to convince the government that the market outcome is unfair without a price ceiling.</w:t>
      </w:r>
    </w:p>
    <w:p w14:paraId="41546650" w14:textId="77777777" w:rsidR="00000000" w:rsidRDefault="00000000">
      <w:pPr>
        <w:pStyle w:val="NLa"/>
      </w:pPr>
      <w:r>
        <w:t>d.</w:t>
      </w:r>
      <w:r>
        <w:tab/>
        <w:t>All of the above are correct.</w:t>
      </w:r>
    </w:p>
    <w:p w14:paraId="5DE5F53D" w14:textId="77777777" w:rsidR="00000000" w:rsidRDefault="00000000">
      <w:pPr>
        <w:pStyle w:val="ANS1"/>
      </w:pPr>
      <w:r>
        <w:t>ANS: A</w:t>
      </w:r>
      <w:r>
        <w:tab/>
        <w:t>PTS: 1</w:t>
      </w:r>
      <w:r>
        <w:tab/>
        <w:t>DIF: 2</w:t>
      </w:r>
      <w:r>
        <w:tab/>
        <w:t>REF: 6-1</w:t>
      </w:r>
    </w:p>
    <w:p w14:paraId="59FDFE66" w14:textId="77777777" w:rsidR="00000000" w:rsidRDefault="00000000">
      <w:pPr>
        <w:pStyle w:val="TOP"/>
      </w:pPr>
      <w:r>
        <w:t>TOP: Price ceilings</w:t>
      </w:r>
      <w:r>
        <w:tab/>
        <w:t>MSC: Interpretive</w:t>
      </w:r>
    </w:p>
    <w:p w14:paraId="001575B6" w14:textId="77777777" w:rsidR="00000000" w:rsidRDefault="00000000">
      <w:pPr>
        <w:pStyle w:val="MyNL1"/>
      </w:pPr>
      <w:r>
        <w:tab/>
        <w:t>8.</w:t>
      </w:r>
      <w:r>
        <w:tab/>
        <w:t xml:space="preserve">A legal minimum price at which a good can be sold is </w:t>
      </w:r>
    </w:p>
    <w:p w14:paraId="525174BF" w14:textId="77777777" w:rsidR="00000000" w:rsidRDefault="00000000">
      <w:pPr>
        <w:pStyle w:val="NLa"/>
      </w:pPr>
      <w:r>
        <w:t>a.</w:t>
      </w:r>
      <w:r>
        <w:tab/>
        <w:t>exemplified by rent-control laws.</w:t>
      </w:r>
    </w:p>
    <w:p w14:paraId="19F8B4FB" w14:textId="77777777" w:rsidR="00000000" w:rsidRDefault="00000000">
      <w:pPr>
        <w:pStyle w:val="NLa"/>
      </w:pPr>
      <w:r>
        <w:t>b.</w:t>
      </w:r>
      <w:r>
        <w:tab/>
        <w:t>usually intended to enhance efficiency in a market.</w:t>
      </w:r>
    </w:p>
    <w:p w14:paraId="7543D061" w14:textId="77777777" w:rsidR="00000000" w:rsidRDefault="00000000">
      <w:pPr>
        <w:pStyle w:val="NLa"/>
      </w:pPr>
      <w:r>
        <w:t>c.</w:t>
      </w:r>
      <w:r>
        <w:tab/>
        <w:t>called a price ceiling.</w:t>
      </w:r>
    </w:p>
    <w:p w14:paraId="459E1937" w14:textId="77777777" w:rsidR="00000000" w:rsidRDefault="00000000">
      <w:pPr>
        <w:pStyle w:val="NLa"/>
      </w:pPr>
      <w:r>
        <w:t>d.</w:t>
      </w:r>
      <w:r>
        <w:tab/>
        <w:t>called a price floor.</w:t>
      </w:r>
    </w:p>
    <w:p w14:paraId="5D3A361C" w14:textId="77777777" w:rsidR="00000000" w:rsidRDefault="00000000">
      <w:pPr>
        <w:pStyle w:val="ANS1"/>
      </w:pPr>
      <w:r>
        <w:t>ANS: D</w:t>
      </w:r>
      <w:r>
        <w:tab/>
        <w:t>PTS: 1</w:t>
      </w:r>
      <w:r>
        <w:tab/>
        <w:t>DIF: 1</w:t>
      </w:r>
      <w:r>
        <w:tab/>
        <w:t>REF: 6-1</w:t>
      </w:r>
    </w:p>
    <w:p w14:paraId="1D3AB5ED" w14:textId="77777777" w:rsidR="00000000" w:rsidRDefault="00000000">
      <w:pPr>
        <w:pStyle w:val="TOP"/>
      </w:pPr>
      <w:r>
        <w:t>TOP: Price floors</w:t>
      </w:r>
      <w:r>
        <w:tab/>
      </w:r>
      <w:r>
        <w:tab/>
        <w:t>MSC: Definitional</w:t>
      </w:r>
    </w:p>
    <w:p w14:paraId="70621232" w14:textId="77777777" w:rsidR="00000000" w:rsidRDefault="00000000">
      <w:pPr>
        <w:pStyle w:val="MyNL1"/>
      </w:pPr>
      <w:r>
        <w:tab/>
        <w:t>9.</w:t>
      </w:r>
      <w:r>
        <w:tab/>
        <w:t>A price floor</w:t>
      </w:r>
    </w:p>
    <w:p w14:paraId="7D6104D7" w14:textId="77777777" w:rsidR="00000000" w:rsidRDefault="00000000">
      <w:pPr>
        <w:pStyle w:val="NLa"/>
      </w:pPr>
      <w:r>
        <w:t>a.</w:t>
      </w:r>
      <w:r>
        <w:tab/>
        <w:t>is a legal minimum on the price at which a good can be sold.</w:t>
      </w:r>
    </w:p>
    <w:p w14:paraId="0E03B5E7" w14:textId="77777777" w:rsidR="00000000" w:rsidRDefault="00000000">
      <w:pPr>
        <w:pStyle w:val="NLa"/>
      </w:pPr>
      <w:r>
        <w:t>b.</w:t>
      </w:r>
      <w:r>
        <w:tab/>
        <w:t>can result when sellers of a good are successful in their attempts to convince the government that the market outcome without a price floor is unfair to them.</w:t>
      </w:r>
    </w:p>
    <w:p w14:paraId="3F6613E5" w14:textId="77777777" w:rsidR="00000000" w:rsidRDefault="00000000">
      <w:pPr>
        <w:pStyle w:val="NLa"/>
      </w:pPr>
      <w:r>
        <w:t>c.</w:t>
      </w:r>
      <w:r>
        <w:tab/>
        <w:t>can create inequities in a market.</w:t>
      </w:r>
    </w:p>
    <w:p w14:paraId="4A15FBC7" w14:textId="77777777" w:rsidR="00000000" w:rsidRDefault="00000000">
      <w:pPr>
        <w:pStyle w:val="NLa"/>
      </w:pPr>
      <w:r>
        <w:t>d.</w:t>
      </w:r>
      <w:r>
        <w:tab/>
        <w:t>All of the above are correct.</w:t>
      </w:r>
    </w:p>
    <w:p w14:paraId="4868D4FD" w14:textId="77777777" w:rsidR="00000000" w:rsidRDefault="00000000">
      <w:pPr>
        <w:pStyle w:val="ANS1"/>
      </w:pPr>
      <w:r>
        <w:t>ANS: D</w:t>
      </w:r>
      <w:r>
        <w:tab/>
        <w:t>PTS: 1</w:t>
      </w:r>
      <w:r>
        <w:tab/>
        <w:t>DIF: 1</w:t>
      </w:r>
      <w:r>
        <w:tab/>
        <w:t>REF: 6-1</w:t>
      </w:r>
    </w:p>
    <w:p w14:paraId="78BFC3A0" w14:textId="77777777" w:rsidR="00000000" w:rsidRDefault="00000000">
      <w:pPr>
        <w:pStyle w:val="TOP"/>
      </w:pPr>
      <w:r>
        <w:t>TOP: Price floors</w:t>
      </w:r>
      <w:r>
        <w:tab/>
      </w:r>
      <w:r>
        <w:tab/>
        <w:t>MSC: Definitional</w:t>
      </w:r>
    </w:p>
    <w:p w14:paraId="6FC0C988" w14:textId="77777777" w:rsidR="00000000" w:rsidRDefault="00000000">
      <w:pPr>
        <w:pStyle w:val="MyNL1"/>
      </w:pPr>
      <w:r>
        <w:tab/>
        <w:t>10.</w:t>
      </w:r>
      <w:r>
        <w:tab/>
        <w:t>Which of the following is the most likely explanation for the imposition of a price floor in the market for corn?</w:t>
      </w:r>
    </w:p>
    <w:p w14:paraId="520062B6" w14:textId="77777777" w:rsidR="00000000" w:rsidRDefault="00000000">
      <w:pPr>
        <w:pStyle w:val="NLa"/>
      </w:pPr>
      <w:r>
        <w:t>a.</w:t>
      </w:r>
      <w:r>
        <w:tab/>
        <w:t>Policymakers have studied the effects of the price floor carefully and they recognize that the price floor is advantageous for society as a whole.</w:t>
      </w:r>
    </w:p>
    <w:p w14:paraId="73D7C724" w14:textId="77777777" w:rsidR="00000000" w:rsidRDefault="00000000">
      <w:pPr>
        <w:pStyle w:val="NLa"/>
      </w:pPr>
      <w:r>
        <w:t>b.</w:t>
      </w:r>
      <w:r>
        <w:tab/>
        <w:t>Buyers and sellers of corn have agreed that the price floor is good for both of them and have therefore pressured policy makers into enacting the price floor.</w:t>
      </w:r>
    </w:p>
    <w:p w14:paraId="37FFA6EA" w14:textId="77777777" w:rsidR="00000000" w:rsidRDefault="00000000">
      <w:pPr>
        <w:pStyle w:val="NLa"/>
      </w:pPr>
      <w:r>
        <w:t>c.</w:t>
      </w:r>
      <w:r>
        <w:tab/>
        <w:t>Buyers of corn, recognizing that the price floor is good for them, have pressured policy makers into enacting the price floor.</w:t>
      </w:r>
    </w:p>
    <w:p w14:paraId="65B33C24" w14:textId="77777777" w:rsidR="00000000" w:rsidRDefault="00000000">
      <w:pPr>
        <w:pStyle w:val="NLa"/>
      </w:pPr>
      <w:r>
        <w:t>d.</w:t>
      </w:r>
      <w:r>
        <w:tab/>
        <w:t>Sellers of corn, recognizing that the price floor is good for them, have pressured policy makers into enacting the price floor.</w:t>
      </w:r>
    </w:p>
    <w:p w14:paraId="281728D1" w14:textId="77777777" w:rsidR="00000000" w:rsidRDefault="00000000">
      <w:pPr>
        <w:pStyle w:val="ANS1"/>
      </w:pPr>
      <w:r>
        <w:t>ANS: D</w:t>
      </w:r>
      <w:r>
        <w:tab/>
        <w:t>PTS: 1</w:t>
      </w:r>
      <w:r>
        <w:tab/>
        <w:t>DIF: 2</w:t>
      </w:r>
      <w:r>
        <w:tab/>
        <w:t>REF: 6-1</w:t>
      </w:r>
    </w:p>
    <w:p w14:paraId="1B859772" w14:textId="77777777" w:rsidR="00000000" w:rsidRDefault="00000000">
      <w:pPr>
        <w:pStyle w:val="TOP"/>
      </w:pPr>
      <w:r>
        <w:t>TOP: Price floors</w:t>
      </w:r>
      <w:r>
        <w:tab/>
      </w:r>
      <w:r>
        <w:tab/>
        <w:t>MSC: Interpretive</w:t>
      </w:r>
    </w:p>
    <w:p w14:paraId="6F0FA8C2" w14:textId="77777777" w:rsidR="00000000" w:rsidRDefault="00000000">
      <w:pPr>
        <w:pStyle w:val="MyNL1"/>
      </w:pPr>
      <w:r>
        <w:tab/>
        <w:t>11.</w:t>
      </w:r>
      <w:r>
        <w:tab/>
        <w:t xml:space="preserve">A price ceiling will be </w:t>
      </w:r>
      <w:r>
        <w:rPr>
          <w:i/>
        </w:rPr>
        <w:t>binding</w:t>
      </w:r>
      <w:r>
        <w:t xml:space="preserve"> only if it is set</w:t>
      </w:r>
    </w:p>
    <w:p w14:paraId="46CA0B18" w14:textId="77777777" w:rsidR="00000000" w:rsidRDefault="00000000">
      <w:pPr>
        <w:pStyle w:val="NLa"/>
      </w:pPr>
      <w:r>
        <w:t>a.</w:t>
      </w:r>
      <w:r>
        <w:tab/>
        <w:t>equal to equilibrium price.</w:t>
      </w:r>
    </w:p>
    <w:p w14:paraId="501871DB" w14:textId="77777777" w:rsidR="00000000" w:rsidRDefault="00000000">
      <w:pPr>
        <w:pStyle w:val="NLa"/>
      </w:pPr>
      <w:r>
        <w:t>b.</w:t>
      </w:r>
      <w:r>
        <w:tab/>
        <w:t>above equilibrium price.</w:t>
      </w:r>
    </w:p>
    <w:p w14:paraId="54D4CC1A" w14:textId="77777777" w:rsidR="00000000" w:rsidRDefault="00000000">
      <w:pPr>
        <w:pStyle w:val="NLa"/>
      </w:pPr>
      <w:r>
        <w:t>c.</w:t>
      </w:r>
      <w:r>
        <w:tab/>
        <w:t>below equilibrium price.</w:t>
      </w:r>
    </w:p>
    <w:p w14:paraId="02A6F0B8" w14:textId="77777777" w:rsidR="00000000" w:rsidRDefault="00000000">
      <w:pPr>
        <w:pStyle w:val="NLa"/>
      </w:pPr>
      <w:r>
        <w:t>d.</w:t>
      </w:r>
      <w:r>
        <w:tab/>
        <w:t>none of the above; a price ceiling is never binding.</w:t>
      </w:r>
    </w:p>
    <w:p w14:paraId="596D6C34" w14:textId="77777777" w:rsidR="00000000" w:rsidRDefault="00000000">
      <w:pPr>
        <w:pStyle w:val="ANS1"/>
      </w:pPr>
      <w:r>
        <w:t>ANS: C</w:t>
      </w:r>
      <w:r>
        <w:tab/>
        <w:t>PTS: 1</w:t>
      </w:r>
      <w:r>
        <w:tab/>
        <w:t>DIF: 2</w:t>
      </w:r>
      <w:r>
        <w:tab/>
        <w:t>REF: 6-1</w:t>
      </w:r>
    </w:p>
    <w:p w14:paraId="55DCEAEC" w14:textId="77777777" w:rsidR="00000000" w:rsidRDefault="00000000">
      <w:pPr>
        <w:pStyle w:val="TOP"/>
      </w:pPr>
      <w:r>
        <w:t>TOP: Price ceilings</w:t>
      </w:r>
      <w:r>
        <w:tab/>
        <w:t>MSC: Interpretive</w:t>
      </w:r>
    </w:p>
    <w:p w14:paraId="172D3D06" w14:textId="77777777" w:rsidR="00000000" w:rsidRDefault="00000000">
      <w:pPr>
        <w:pStyle w:val="MyNL1"/>
      </w:pPr>
      <w:r>
        <w:tab/>
        <w:t>12.</w:t>
      </w:r>
      <w:r>
        <w:tab/>
        <w:t xml:space="preserve">A price ceiling is </w:t>
      </w:r>
      <w:r>
        <w:rPr>
          <w:i/>
        </w:rPr>
        <w:t>binding</w:t>
      </w:r>
      <w:r>
        <w:t xml:space="preserve"> when it is set </w:t>
      </w:r>
    </w:p>
    <w:p w14:paraId="3D8AC820" w14:textId="77777777" w:rsidR="00000000" w:rsidRDefault="00000000">
      <w:pPr>
        <w:pStyle w:val="NLa"/>
      </w:pPr>
      <w:r>
        <w:t>a.</w:t>
      </w:r>
      <w:r>
        <w:tab/>
        <w:t>above the equilibrium price, causing a shortage.</w:t>
      </w:r>
    </w:p>
    <w:p w14:paraId="102C4F44" w14:textId="77777777" w:rsidR="00000000" w:rsidRDefault="00000000">
      <w:pPr>
        <w:pStyle w:val="NLa"/>
      </w:pPr>
      <w:r>
        <w:t>b.</w:t>
      </w:r>
      <w:r>
        <w:tab/>
        <w:t>above the equilibrium price, causing a surplus.</w:t>
      </w:r>
    </w:p>
    <w:p w14:paraId="0EE99CCD" w14:textId="77777777" w:rsidR="00000000" w:rsidRDefault="00000000">
      <w:pPr>
        <w:pStyle w:val="NLa"/>
      </w:pPr>
      <w:r>
        <w:t>c.</w:t>
      </w:r>
      <w:r>
        <w:tab/>
        <w:t>below the equilibrium price, causing a shortage.</w:t>
      </w:r>
    </w:p>
    <w:p w14:paraId="333127AF" w14:textId="77777777" w:rsidR="00000000" w:rsidRDefault="00000000">
      <w:pPr>
        <w:pStyle w:val="NLa"/>
      </w:pPr>
      <w:r>
        <w:t>d.</w:t>
      </w:r>
      <w:r>
        <w:tab/>
        <w:t>below the equilibrium price, causing a surplus.</w:t>
      </w:r>
    </w:p>
    <w:p w14:paraId="7FCC3BCA" w14:textId="77777777" w:rsidR="00000000" w:rsidRDefault="00000000">
      <w:pPr>
        <w:pStyle w:val="ANS1"/>
      </w:pPr>
      <w:r>
        <w:t>ANS: C</w:t>
      </w:r>
      <w:r>
        <w:tab/>
        <w:t>PTS: 1</w:t>
      </w:r>
      <w:r>
        <w:tab/>
        <w:t>DIF: 2</w:t>
      </w:r>
      <w:r>
        <w:tab/>
        <w:t>REF: 6-1</w:t>
      </w:r>
    </w:p>
    <w:p w14:paraId="591E9EB4" w14:textId="77777777" w:rsidR="00000000" w:rsidRDefault="00000000">
      <w:pPr>
        <w:pStyle w:val="TOP"/>
      </w:pPr>
      <w:r>
        <w:t>TOP: Price ceilings | Shortages</w:t>
      </w:r>
      <w:r>
        <w:tab/>
        <w:t>MSC: Interpretive</w:t>
      </w:r>
    </w:p>
    <w:p w14:paraId="06BB5602" w14:textId="77777777" w:rsidR="00000000" w:rsidRDefault="00000000">
      <w:pPr>
        <w:pStyle w:val="MyNL1"/>
      </w:pPr>
      <w:r>
        <w:lastRenderedPageBreak/>
        <w:tab/>
        <w:t>13.</w:t>
      </w:r>
      <w:r>
        <w:tab/>
        <w:t xml:space="preserve">Suppose a price ceiling is </w:t>
      </w:r>
      <w:r>
        <w:rPr>
          <w:i/>
        </w:rPr>
        <w:t>not binding</w:t>
      </w:r>
      <w:r>
        <w:t>; this means that</w:t>
      </w:r>
    </w:p>
    <w:p w14:paraId="5BDF2C71" w14:textId="77777777" w:rsidR="00000000" w:rsidRDefault="00000000">
      <w:pPr>
        <w:pStyle w:val="NLa"/>
      </w:pPr>
      <w:r>
        <w:t>a.</w:t>
      </w:r>
      <w:r>
        <w:tab/>
        <w:t>the equilibrium price is above the price ceiling.</w:t>
      </w:r>
    </w:p>
    <w:p w14:paraId="1BB8E137" w14:textId="77777777" w:rsidR="00000000" w:rsidRDefault="00000000">
      <w:pPr>
        <w:pStyle w:val="NLa"/>
      </w:pPr>
      <w:r>
        <w:t>b.</w:t>
      </w:r>
      <w:r>
        <w:tab/>
        <w:t>the equilibrium price is below the price ceiling.</w:t>
      </w:r>
    </w:p>
    <w:p w14:paraId="1EA4BF9E" w14:textId="77777777" w:rsidR="00000000" w:rsidRDefault="00000000">
      <w:pPr>
        <w:pStyle w:val="NLa"/>
      </w:pPr>
      <w:r>
        <w:t>c.</w:t>
      </w:r>
      <w:r>
        <w:tab/>
        <w:t>it has no legal enforcement mechanism.</w:t>
      </w:r>
    </w:p>
    <w:p w14:paraId="3157D290" w14:textId="77777777" w:rsidR="00000000" w:rsidRDefault="00000000">
      <w:pPr>
        <w:pStyle w:val="NLa"/>
      </w:pPr>
      <w:r>
        <w:t>d.</w:t>
      </w:r>
      <w:r>
        <w:tab/>
        <w:t>people are finding a way to circumvent the law.</w:t>
      </w:r>
    </w:p>
    <w:p w14:paraId="1135A0B4" w14:textId="77777777" w:rsidR="00000000" w:rsidRDefault="00000000">
      <w:pPr>
        <w:pStyle w:val="ANS1"/>
      </w:pPr>
      <w:r>
        <w:t>ANS: B</w:t>
      </w:r>
      <w:r>
        <w:tab/>
        <w:t>PTS: 1</w:t>
      </w:r>
      <w:r>
        <w:tab/>
        <w:t>DIF: 2</w:t>
      </w:r>
      <w:r>
        <w:tab/>
        <w:t>REF: 6-1</w:t>
      </w:r>
    </w:p>
    <w:p w14:paraId="5162CA51" w14:textId="77777777" w:rsidR="00000000" w:rsidRDefault="00000000">
      <w:pPr>
        <w:pStyle w:val="TOP"/>
      </w:pPr>
      <w:r>
        <w:t>TOP: Price ceilings</w:t>
      </w:r>
      <w:r>
        <w:tab/>
        <w:t>MSC: Interpretive</w:t>
      </w:r>
    </w:p>
    <w:p w14:paraId="55F876B7" w14:textId="77777777" w:rsidR="00000000" w:rsidRDefault="00000000">
      <w:pPr>
        <w:pStyle w:val="MyNL1"/>
      </w:pPr>
      <w:r>
        <w:tab/>
        <w:t>14.</w:t>
      </w:r>
      <w:r>
        <w:tab/>
        <w:t xml:space="preserve">A price ceiling that is </w:t>
      </w:r>
      <w:r>
        <w:rPr>
          <w:i/>
        </w:rPr>
        <w:t>not binding</w:t>
      </w:r>
      <w:r>
        <w:t xml:space="preserve"> will</w:t>
      </w:r>
    </w:p>
    <w:p w14:paraId="37EF3CE6" w14:textId="77777777" w:rsidR="00000000" w:rsidRDefault="00000000">
      <w:pPr>
        <w:pStyle w:val="NLa"/>
      </w:pPr>
      <w:r>
        <w:t>a.</w:t>
      </w:r>
      <w:r>
        <w:tab/>
        <w:t>cause a surplus in the market.</w:t>
      </w:r>
    </w:p>
    <w:p w14:paraId="7000050A" w14:textId="77777777" w:rsidR="00000000" w:rsidRDefault="00000000">
      <w:pPr>
        <w:pStyle w:val="NLa"/>
      </w:pPr>
      <w:r>
        <w:t>b.</w:t>
      </w:r>
      <w:r>
        <w:tab/>
        <w:t>cause a shortage in the market.</w:t>
      </w:r>
    </w:p>
    <w:p w14:paraId="4BCE4765" w14:textId="77777777" w:rsidR="00000000" w:rsidRDefault="00000000">
      <w:pPr>
        <w:pStyle w:val="NLa"/>
      </w:pPr>
      <w:r>
        <w:t>c.</w:t>
      </w:r>
      <w:r>
        <w:tab/>
        <w:t>cause the market to be less efficient than it would be without the price ceiling.</w:t>
      </w:r>
    </w:p>
    <w:p w14:paraId="4395C3C9" w14:textId="77777777" w:rsidR="00000000" w:rsidRDefault="00000000">
      <w:pPr>
        <w:pStyle w:val="NLa"/>
      </w:pPr>
      <w:r>
        <w:t>d.</w:t>
      </w:r>
      <w:r>
        <w:tab/>
        <w:t>have no effect on the market price.</w:t>
      </w:r>
    </w:p>
    <w:p w14:paraId="6384C48B" w14:textId="77777777" w:rsidR="00000000" w:rsidRDefault="00000000">
      <w:pPr>
        <w:pStyle w:val="ANS1"/>
      </w:pPr>
      <w:r>
        <w:t>ANS: D</w:t>
      </w:r>
      <w:r>
        <w:tab/>
        <w:t>PTS: 1</w:t>
      </w:r>
      <w:r>
        <w:tab/>
        <w:t>DIF: 2</w:t>
      </w:r>
      <w:r>
        <w:tab/>
        <w:t>REF: 6-1</w:t>
      </w:r>
    </w:p>
    <w:p w14:paraId="7774F01E" w14:textId="77777777" w:rsidR="00000000" w:rsidRDefault="00000000">
      <w:pPr>
        <w:pStyle w:val="TOP"/>
      </w:pPr>
      <w:r>
        <w:t>TOP: Price ceilings</w:t>
      </w:r>
      <w:r>
        <w:tab/>
        <w:t>MSC: Interpretive</w:t>
      </w:r>
    </w:p>
    <w:p w14:paraId="5C2CB71E" w14:textId="77777777" w:rsidR="00000000" w:rsidRDefault="00000000">
      <w:pPr>
        <w:pStyle w:val="MyNL1"/>
      </w:pPr>
      <w:r>
        <w:tab/>
        <w:t>15.</w:t>
      </w:r>
      <w:r>
        <w:tab/>
        <w:t>A shortage results when</w:t>
      </w:r>
    </w:p>
    <w:p w14:paraId="3A79DC6E" w14:textId="77777777" w:rsidR="00000000" w:rsidRDefault="00000000">
      <w:pPr>
        <w:pStyle w:val="NLa"/>
      </w:pPr>
      <w:r>
        <w:t>a.</w:t>
      </w:r>
      <w:r>
        <w:tab/>
        <w:t>a binding price ceiling is imposed.</w:t>
      </w:r>
    </w:p>
    <w:p w14:paraId="700A3C54" w14:textId="77777777" w:rsidR="00000000" w:rsidRDefault="00000000">
      <w:pPr>
        <w:pStyle w:val="NLa"/>
      </w:pPr>
      <w:r>
        <w:t>b.</w:t>
      </w:r>
      <w:r>
        <w:tab/>
        <w:t>a binding price floor is imposed.</w:t>
      </w:r>
    </w:p>
    <w:p w14:paraId="53B95096" w14:textId="77777777" w:rsidR="00000000" w:rsidRDefault="00000000">
      <w:pPr>
        <w:pStyle w:val="NLa"/>
      </w:pPr>
      <w:r>
        <w:t>c.</w:t>
      </w:r>
      <w:r>
        <w:tab/>
        <w:t>a price ceiling is imposed but it is not binding.</w:t>
      </w:r>
    </w:p>
    <w:p w14:paraId="07555DE4" w14:textId="77777777" w:rsidR="00000000" w:rsidRDefault="00000000">
      <w:pPr>
        <w:pStyle w:val="NLa"/>
      </w:pPr>
      <w:r>
        <w:t>d.</w:t>
      </w:r>
      <w:r>
        <w:tab/>
        <w:t>a price floor is imposed but it is not binding.</w:t>
      </w:r>
    </w:p>
    <w:p w14:paraId="70FFADAC" w14:textId="77777777" w:rsidR="00000000" w:rsidRDefault="00000000">
      <w:pPr>
        <w:pStyle w:val="ANS1"/>
      </w:pPr>
      <w:r>
        <w:t>ANS: A</w:t>
      </w:r>
      <w:r>
        <w:tab/>
        <w:t>PTS: 1</w:t>
      </w:r>
      <w:r>
        <w:tab/>
        <w:t>DIF: 2</w:t>
      </w:r>
      <w:r>
        <w:tab/>
        <w:t>REF: 6-1</w:t>
      </w:r>
    </w:p>
    <w:p w14:paraId="1BB68205" w14:textId="77777777" w:rsidR="00000000" w:rsidRDefault="00000000">
      <w:pPr>
        <w:pStyle w:val="TOP"/>
      </w:pPr>
      <w:r>
        <w:t>TOP: Price ceilings</w:t>
      </w:r>
      <w:r>
        <w:tab/>
        <w:t>MSC: Interpretive</w:t>
      </w:r>
    </w:p>
    <w:p w14:paraId="43A6A7E6" w14:textId="77777777" w:rsidR="00000000" w:rsidRDefault="00000000">
      <w:pPr>
        <w:pStyle w:val="MyNL1"/>
      </w:pPr>
      <w:r>
        <w:tab/>
        <w:t>16.</w:t>
      </w:r>
      <w:r>
        <w:tab/>
        <w:t>When, in a particular market, the law of demand and the law of supply both apply, the imposition of a binding price ceiling in that market causes quantity demanded to be</w:t>
      </w:r>
    </w:p>
    <w:p w14:paraId="6B83F13A" w14:textId="77777777" w:rsidR="00000000" w:rsidRDefault="00000000">
      <w:pPr>
        <w:pStyle w:val="NLa"/>
      </w:pPr>
      <w:r>
        <w:t>a.</w:t>
      </w:r>
      <w:r>
        <w:tab/>
        <w:t>greater than quantity supplied.</w:t>
      </w:r>
    </w:p>
    <w:p w14:paraId="3FCA33A2" w14:textId="77777777" w:rsidR="00000000" w:rsidRDefault="00000000">
      <w:pPr>
        <w:pStyle w:val="NLa"/>
      </w:pPr>
      <w:r>
        <w:t>b.</w:t>
      </w:r>
      <w:r>
        <w:tab/>
        <w:t>less than quantity supplied.</w:t>
      </w:r>
    </w:p>
    <w:p w14:paraId="4B2BA78A" w14:textId="77777777" w:rsidR="00000000" w:rsidRDefault="00000000">
      <w:pPr>
        <w:pStyle w:val="NLa"/>
      </w:pPr>
      <w:r>
        <w:t>c.</w:t>
      </w:r>
      <w:r>
        <w:tab/>
        <w:t>equal to quantity supplied.</w:t>
      </w:r>
    </w:p>
    <w:p w14:paraId="64C7433B" w14:textId="77777777" w:rsidR="00000000" w:rsidRDefault="00000000">
      <w:pPr>
        <w:pStyle w:val="NLa"/>
      </w:pPr>
      <w:r>
        <w:t>d.</w:t>
      </w:r>
      <w:r>
        <w:tab/>
        <w:t>Any of the above is possible.</w:t>
      </w:r>
    </w:p>
    <w:p w14:paraId="4B6B1011" w14:textId="77777777" w:rsidR="00000000" w:rsidRDefault="00000000">
      <w:pPr>
        <w:pStyle w:val="ANS1"/>
      </w:pPr>
      <w:r>
        <w:t>ANS: A</w:t>
      </w:r>
      <w:r>
        <w:tab/>
        <w:t>PTS: 1</w:t>
      </w:r>
      <w:r>
        <w:tab/>
        <w:t>DIF: 2</w:t>
      </w:r>
      <w:r>
        <w:tab/>
        <w:t>REF: 6-1</w:t>
      </w:r>
    </w:p>
    <w:p w14:paraId="655429A6" w14:textId="77777777" w:rsidR="00000000" w:rsidRDefault="00000000">
      <w:pPr>
        <w:pStyle w:val="TOP"/>
      </w:pPr>
      <w:r>
        <w:t>TOP: Price ceilings | Shortages</w:t>
      </w:r>
      <w:r>
        <w:tab/>
        <w:t>MSC: Interpretive</w:t>
      </w:r>
    </w:p>
    <w:p w14:paraId="68CEBE76" w14:textId="77777777" w:rsidR="00000000" w:rsidRDefault="00000000">
      <w:pPr>
        <w:pStyle w:val="MyNL1"/>
      </w:pPr>
      <w:r>
        <w:tab/>
        <w:t>17.</w:t>
      </w:r>
      <w:r>
        <w:tab/>
        <w:t>To say that a price ceiling is binding is to say that the price ceiling</w:t>
      </w:r>
    </w:p>
    <w:p w14:paraId="5E6DAA0E" w14:textId="77777777" w:rsidR="00000000" w:rsidRDefault="00000000">
      <w:pPr>
        <w:pStyle w:val="NLa"/>
      </w:pPr>
      <w:r>
        <w:t>a.</w:t>
      </w:r>
      <w:r>
        <w:tab/>
        <w:t>results in a scarcity.</w:t>
      </w:r>
    </w:p>
    <w:p w14:paraId="3021B839" w14:textId="77777777" w:rsidR="00000000" w:rsidRDefault="00000000">
      <w:pPr>
        <w:pStyle w:val="NLa"/>
      </w:pPr>
      <w:r>
        <w:t>b.</w:t>
      </w:r>
      <w:r>
        <w:tab/>
        <w:t>is set above the equilibrium price.</w:t>
      </w:r>
    </w:p>
    <w:p w14:paraId="18A53415" w14:textId="77777777" w:rsidR="00000000" w:rsidRDefault="00000000">
      <w:pPr>
        <w:pStyle w:val="NLa"/>
      </w:pPr>
      <w:r>
        <w:t>c.</w:t>
      </w:r>
      <w:r>
        <w:tab/>
        <w:t>results in excess demand.</w:t>
      </w:r>
    </w:p>
    <w:p w14:paraId="14CBC726" w14:textId="77777777" w:rsidR="00000000" w:rsidRDefault="00000000">
      <w:pPr>
        <w:pStyle w:val="NLa"/>
      </w:pPr>
      <w:r>
        <w:t>d.</w:t>
      </w:r>
      <w:r>
        <w:tab/>
        <w:t>All of the above are correct.</w:t>
      </w:r>
    </w:p>
    <w:p w14:paraId="68A3B526" w14:textId="77777777" w:rsidR="00000000" w:rsidRDefault="00000000">
      <w:pPr>
        <w:pStyle w:val="ANS1"/>
      </w:pPr>
      <w:r>
        <w:t>ANS: C</w:t>
      </w:r>
      <w:r>
        <w:tab/>
        <w:t>PTS: 1</w:t>
      </w:r>
      <w:r>
        <w:tab/>
        <w:t>DIF: 2</w:t>
      </w:r>
      <w:r>
        <w:tab/>
        <w:t>REF: 6-1</w:t>
      </w:r>
    </w:p>
    <w:p w14:paraId="6B69636B" w14:textId="77777777" w:rsidR="00000000" w:rsidRDefault="00000000">
      <w:pPr>
        <w:pStyle w:val="TOP"/>
      </w:pPr>
      <w:r>
        <w:t>TOP: Price ceilings | Shortages</w:t>
      </w:r>
      <w:r>
        <w:tab/>
        <w:t>MSC: Interpretive</w:t>
      </w:r>
    </w:p>
    <w:p w14:paraId="4518004C" w14:textId="77777777" w:rsidR="00000000" w:rsidRDefault="00000000">
      <w:pPr>
        <w:pStyle w:val="CAP"/>
      </w:pPr>
      <w:r>
        <w:br w:type="page"/>
      </w:r>
      <w:r>
        <w:lastRenderedPageBreak/>
        <w:t>Figure 6-1</w:t>
      </w:r>
    </w:p>
    <w:p w14:paraId="44D04A56" w14:textId="55AEA485" w:rsidR="00000000" w:rsidRDefault="00451C4D">
      <w:pPr>
        <w:pStyle w:val="Txt"/>
      </w:pPr>
      <w:r>
        <w:rPr>
          <w:noProof/>
        </w:rPr>
        <w:drawing>
          <wp:inline distT="0" distB="0" distL="0" distR="0" wp14:anchorId="4AF586FB" wp14:editId="0844E26A">
            <wp:extent cx="5600700" cy="2209800"/>
            <wp:effectExtent l="0" t="0" r="0" b="0"/>
            <wp:docPr id="4"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600700" cy="2209800"/>
                    </a:xfrm>
                    <a:prstGeom prst="rect">
                      <a:avLst/>
                    </a:prstGeom>
                    <a:noFill/>
                    <a:ln>
                      <a:noFill/>
                    </a:ln>
                  </pic:spPr>
                </pic:pic>
              </a:graphicData>
            </a:graphic>
          </wp:inline>
        </w:drawing>
      </w:r>
    </w:p>
    <w:p w14:paraId="05C0A036" w14:textId="77777777" w:rsidR="00000000" w:rsidRDefault="00000000">
      <w:pPr>
        <w:pStyle w:val="MyNL1"/>
      </w:pPr>
      <w:r>
        <w:tab/>
        <w:t>18.</w:t>
      </w:r>
      <w:r>
        <w:tab/>
      </w:r>
      <w:r>
        <w:rPr>
          <w:b/>
        </w:rPr>
        <w:t>Refer to Figure 6-1</w:t>
      </w:r>
      <w:r>
        <w:t>. A binding price ceiling is shown in</w:t>
      </w:r>
    </w:p>
    <w:p w14:paraId="49CED85C" w14:textId="77777777" w:rsidR="00000000" w:rsidRDefault="00000000">
      <w:pPr>
        <w:pStyle w:val="NLa"/>
      </w:pPr>
      <w:r>
        <w:t>a.</w:t>
      </w:r>
      <w:r>
        <w:tab/>
        <w:t>panel (a) but not panel (b).</w:t>
      </w:r>
    </w:p>
    <w:p w14:paraId="1F4F29B9" w14:textId="77777777" w:rsidR="00000000" w:rsidRDefault="00000000">
      <w:pPr>
        <w:pStyle w:val="NLa"/>
      </w:pPr>
      <w:r>
        <w:t>b.</w:t>
      </w:r>
      <w:r>
        <w:tab/>
        <w:t>panel (b) but not panel (a).</w:t>
      </w:r>
    </w:p>
    <w:p w14:paraId="3B00720D" w14:textId="77777777" w:rsidR="00000000" w:rsidRDefault="00000000">
      <w:pPr>
        <w:pStyle w:val="NLa"/>
      </w:pPr>
      <w:r>
        <w:t>c.</w:t>
      </w:r>
      <w:r>
        <w:tab/>
        <w:t>both panel (a) and panel (b).</w:t>
      </w:r>
    </w:p>
    <w:p w14:paraId="1B244061" w14:textId="77777777" w:rsidR="00000000" w:rsidRDefault="00000000">
      <w:pPr>
        <w:pStyle w:val="NLa"/>
      </w:pPr>
      <w:r>
        <w:t>d.</w:t>
      </w:r>
      <w:r>
        <w:tab/>
        <w:t>neither panel (a) nor panel (b).</w:t>
      </w:r>
    </w:p>
    <w:p w14:paraId="58C6930B" w14:textId="77777777" w:rsidR="00000000" w:rsidRDefault="00000000">
      <w:pPr>
        <w:pStyle w:val="ANS1"/>
      </w:pPr>
      <w:r>
        <w:t>ANS: B</w:t>
      </w:r>
      <w:r>
        <w:tab/>
        <w:t>PTS: 1</w:t>
      </w:r>
      <w:r>
        <w:tab/>
        <w:t>DIF: 2</w:t>
      </w:r>
      <w:r>
        <w:tab/>
        <w:t>REF: 6-1</w:t>
      </w:r>
    </w:p>
    <w:p w14:paraId="5503E39D" w14:textId="77777777" w:rsidR="00000000" w:rsidRDefault="00000000">
      <w:pPr>
        <w:pStyle w:val="TOP"/>
      </w:pPr>
      <w:r>
        <w:t>TOP: Price ceilings</w:t>
      </w:r>
      <w:r>
        <w:tab/>
        <w:t>MSC: Applicative</w:t>
      </w:r>
    </w:p>
    <w:p w14:paraId="113FD6FA" w14:textId="77777777" w:rsidR="00000000" w:rsidRDefault="00000000">
      <w:pPr>
        <w:pStyle w:val="MyNL1"/>
      </w:pPr>
      <w:r>
        <w:tab/>
        <w:t>19.</w:t>
      </w:r>
      <w:r>
        <w:tab/>
      </w:r>
      <w:r>
        <w:rPr>
          <w:b/>
        </w:rPr>
        <w:t>Refer to Figure 6-1</w:t>
      </w:r>
      <w:r>
        <w:t>. In which panel(s) of the figure would there be a shortage of the good at the ceiling price?</w:t>
      </w:r>
    </w:p>
    <w:p w14:paraId="5926FF99" w14:textId="77777777" w:rsidR="00000000" w:rsidRDefault="00000000">
      <w:pPr>
        <w:pStyle w:val="NLa"/>
      </w:pPr>
      <w:r>
        <w:t>a.</w:t>
      </w:r>
      <w:r>
        <w:tab/>
        <w:t>panel (a) but not panel (b)</w:t>
      </w:r>
    </w:p>
    <w:p w14:paraId="48287510" w14:textId="77777777" w:rsidR="00000000" w:rsidRDefault="00000000">
      <w:pPr>
        <w:pStyle w:val="NLa"/>
      </w:pPr>
      <w:r>
        <w:t>b.</w:t>
      </w:r>
      <w:r>
        <w:tab/>
        <w:t>panel (b) but not panel (a)</w:t>
      </w:r>
    </w:p>
    <w:p w14:paraId="531FB08B" w14:textId="77777777" w:rsidR="00000000" w:rsidRDefault="00000000">
      <w:pPr>
        <w:pStyle w:val="NLa"/>
      </w:pPr>
      <w:r>
        <w:t>c.</w:t>
      </w:r>
      <w:r>
        <w:tab/>
        <w:t>panel (a) and panel (b)</w:t>
      </w:r>
    </w:p>
    <w:p w14:paraId="01C49426" w14:textId="77777777" w:rsidR="00000000" w:rsidRDefault="00000000">
      <w:pPr>
        <w:pStyle w:val="NLa"/>
      </w:pPr>
      <w:r>
        <w:t>d.</w:t>
      </w:r>
      <w:r>
        <w:tab/>
        <w:t>neither panel (a) nor panel (b)</w:t>
      </w:r>
    </w:p>
    <w:p w14:paraId="6D742C80" w14:textId="77777777" w:rsidR="00000000" w:rsidRDefault="00000000">
      <w:pPr>
        <w:pStyle w:val="ANS1"/>
      </w:pPr>
      <w:r>
        <w:t>ANS: B</w:t>
      </w:r>
      <w:r>
        <w:tab/>
        <w:t>PTS: 1</w:t>
      </w:r>
      <w:r>
        <w:tab/>
        <w:t>DIF: 2</w:t>
      </w:r>
      <w:r>
        <w:tab/>
        <w:t>REF: 6-1</w:t>
      </w:r>
    </w:p>
    <w:p w14:paraId="1CDC1B46" w14:textId="77777777" w:rsidR="00000000" w:rsidRDefault="00000000">
      <w:pPr>
        <w:pStyle w:val="TOP"/>
      </w:pPr>
      <w:r>
        <w:t>TOP: Price ceilings | Shortages</w:t>
      </w:r>
      <w:r>
        <w:tab/>
        <w:t>MSC: Applicative</w:t>
      </w:r>
    </w:p>
    <w:p w14:paraId="430EFEB5" w14:textId="77777777" w:rsidR="00000000" w:rsidRDefault="00000000">
      <w:pPr>
        <w:pStyle w:val="MyNL1"/>
      </w:pPr>
      <w:r>
        <w:tab/>
        <w:t>20.</w:t>
      </w:r>
      <w:r>
        <w:tab/>
      </w:r>
      <w:r>
        <w:rPr>
          <w:b/>
        </w:rPr>
        <w:t>Refer to Figure 6-1</w:t>
      </w:r>
      <w:r>
        <w:t xml:space="preserve">. The situation in panel (a) may be described as one in which </w:t>
      </w:r>
    </w:p>
    <w:p w14:paraId="314E3B06" w14:textId="77777777" w:rsidR="00000000" w:rsidRDefault="00000000">
      <w:pPr>
        <w:pStyle w:val="NLa"/>
      </w:pPr>
      <w:r>
        <w:t>a.</w:t>
      </w:r>
      <w:r>
        <w:tab/>
        <w:t>the price ceiling is not binding.</w:t>
      </w:r>
    </w:p>
    <w:p w14:paraId="213B23C8" w14:textId="77777777" w:rsidR="00000000" w:rsidRDefault="00000000">
      <w:pPr>
        <w:pStyle w:val="NLa"/>
      </w:pPr>
      <w:r>
        <w:t>b.</w:t>
      </w:r>
      <w:r>
        <w:tab/>
        <w:t>the price “ceiling” really functions as a price floor.</w:t>
      </w:r>
    </w:p>
    <w:p w14:paraId="74D877E2" w14:textId="77777777" w:rsidR="00000000" w:rsidRDefault="00000000">
      <w:pPr>
        <w:pStyle w:val="NLa"/>
      </w:pPr>
      <w:r>
        <w:t>c.</w:t>
      </w:r>
      <w:r>
        <w:tab/>
        <w:t>a surplus of the good will be observed.</w:t>
      </w:r>
    </w:p>
    <w:p w14:paraId="2F7C1D34" w14:textId="77777777" w:rsidR="00000000" w:rsidRDefault="00000000">
      <w:pPr>
        <w:pStyle w:val="NLa"/>
      </w:pPr>
      <w:r>
        <w:t>d.</w:t>
      </w:r>
      <w:r>
        <w:tab/>
        <w:t>All of the above are correct.</w:t>
      </w:r>
    </w:p>
    <w:p w14:paraId="4779105C" w14:textId="77777777" w:rsidR="00000000" w:rsidRDefault="00000000">
      <w:pPr>
        <w:pStyle w:val="ANS1"/>
      </w:pPr>
      <w:r>
        <w:t>ANS: A</w:t>
      </w:r>
      <w:r>
        <w:tab/>
        <w:t>PTS: 1</w:t>
      </w:r>
      <w:r>
        <w:tab/>
        <w:t>DIF: 2</w:t>
      </w:r>
      <w:r>
        <w:tab/>
        <w:t>REF: 6-1</w:t>
      </w:r>
    </w:p>
    <w:p w14:paraId="0A75634E" w14:textId="77777777" w:rsidR="00000000" w:rsidRDefault="00000000">
      <w:pPr>
        <w:pStyle w:val="TOP"/>
      </w:pPr>
      <w:r>
        <w:t>TOP: Price ceilings</w:t>
      </w:r>
      <w:r>
        <w:tab/>
        <w:t>MSC: Applicative</w:t>
      </w:r>
    </w:p>
    <w:p w14:paraId="546F5E8F" w14:textId="77777777" w:rsidR="00000000" w:rsidRDefault="00000000">
      <w:pPr>
        <w:pStyle w:val="CAP"/>
      </w:pPr>
      <w:r>
        <w:lastRenderedPageBreak/>
        <w:t>Figure 6-2</w:t>
      </w:r>
    </w:p>
    <w:p w14:paraId="4F8B68C4" w14:textId="04FB10EA" w:rsidR="00000000" w:rsidRDefault="00451C4D">
      <w:pPr>
        <w:pStyle w:val="Txt"/>
      </w:pPr>
      <w:r>
        <w:rPr>
          <w:noProof/>
        </w:rPr>
        <w:drawing>
          <wp:inline distT="0" distB="0" distL="0" distR="0" wp14:anchorId="48482938" wp14:editId="28955C1A">
            <wp:extent cx="2609850" cy="2171700"/>
            <wp:effectExtent l="0" t="0" r="0" b="0"/>
            <wp:docPr id="5"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609850" cy="2171700"/>
                    </a:xfrm>
                    <a:prstGeom prst="rect">
                      <a:avLst/>
                    </a:prstGeom>
                    <a:noFill/>
                    <a:ln>
                      <a:noFill/>
                    </a:ln>
                  </pic:spPr>
                </pic:pic>
              </a:graphicData>
            </a:graphic>
          </wp:inline>
        </w:drawing>
      </w:r>
    </w:p>
    <w:p w14:paraId="323F18B8" w14:textId="77777777" w:rsidR="00000000" w:rsidRDefault="00000000">
      <w:pPr>
        <w:pStyle w:val="MyNL1"/>
      </w:pPr>
      <w:r>
        <w:tab/>
        <w:t>21.</w:t>
      </w:r>
      <w:r>
        <w:tab/>
      </w:r>
      <w:r>
        <w:rPr>
          <w:b/>
        </w:rPr>
        <w:t>Refer to Figure 6-2</w:t>
      </w:r>
      <w:r>
        <w:t>. A binding price ceiling would be the result if the price ceiling were set at</w:t>
      </w:r>
    </w:p>
    <w:p w14:paraId="39A42BCD" w14:textId="77777777" w:rsidR="00000000" w:rsidRDefault="00000000">
      <w:pPr>
        <w:pStyle w:val="NLa"/>
      </w:pPr>
      <w:r>
        <w:t>a.</w:t>
      </w:r>
      <w:r>
        <w:tab/>
        <w:t>$14.</w:t>
      </w:r>
    </w:p>
    <w:p w14:paraId="6A3132F5" w14:textId="77777777" w:rsidR="00000000" w:rsidRDefault="00000000">
      <w:pPr>
        <w:pStyle w:val="NLa"/>
      </w:pPr>
      <w:r>
        <w:t>b.</w:t>
      </w:r>
      <w:r>
        <w:tab/>
        <w:t>$12.</w:t>
      </w:r>
    </w:p>
    <w:p w14:paraId="7C7CD8E3" w14:textId="77777777" w:rsidR="00000000" w:rsidRDefault="00000000">
      <w:pPr>
        <w:pStyle w:val="NLa"/>
      </w:pPr>
      <w:r>
        <w:t>c.</w:t>
      </w:r>
      <w:r>
        <w:tab/>
        <w:t>$10.</w:t>
      </w:r>
    </w:p>
    <w:p w14:paraId="5C996E48" w14:textId="77777777" w:rsidR="00000000" w:rsidRDefault="00000000">
      <w:pPr>
        <w:pStyle w:val="NLa"/>
      </w:pPr>
      <w:r>
        <w:t>d.</w:t>
      </w:r>
      <w:r>
        <w:tab/>
        <w:t>$8.</w:t>
      </w:r>
    </w:p>
    <w:p w14:paraId="052896B4" w14:textId="77777777" w:rsidR="00000000" w:rsidRDefault="00000000">
      <w:pPr>
        <w:pStyle w:val="ANS1"/>
      </w:pPr>
      <w:r>
        <w:t>ANS: D</w:t>
      </w:r>
      <w:r>
        <w:tab/>
        <w:t>PTS: 1</w:t>
      </w:r>
      <w:r>
        <w:tab/>
        <w:t>DIF: 2</w:t>
      </w:r>
      <w:r>
        <w:tab/>
        <w:t>REF: 6-1</w:t>
      </w:r>
    </w:p>
    <w:p w14:paraId="012A2301" w14:textId="77777777" w:rsidR="00000000" w:rsidRDefault="00000000">
      <w:pPr>
        <w:pStyle w:val="TOP"/>
      </w:pPr>
      <w:r>
        <w:t>TOP: Price ceilings</w:t>
      </w:r>
      <w:r>
        <w:tab/>
        <w:t>MSC: Applicative</w:t>
      </w:r>
    </w:p>
    <w:p w14:paraId="488D85E6" w14:textId="77777777" w:rsidR="00000000" w:rsidRDefault="00000000">
      <w:pPr>
        <w:pStyle w:val="MyNL1"/>
      </w:pPr>
      <w:r>
        <w:tab/>
        <w:t>22.</w:t>
      </w:r>
      <w:r>
        <w:tab/>
      </w:r>
      <w:r>
        <w:rPr>
          <w:b/>
        </w:rPr>
        <w:t>Refer to Figure 6-2</w:t>
      </w:r>
      <w:r>
        <w:t>. Which of the following statements is correct?</w:t>
      </w:r>
    </w:p>
    <w:p w14:paraId="7856ACA8" w14:textId="77777777" w:rsidR="00000000" w:rsidRDefault="00000000">
      <w:pPr>
        <w:pStyle w:val="NLa"/>
      </w:pPr>
      <w:r>
        <w:t>a.</w:t>
      </w:r>
      <w:r>
        <w:tab/>
        <w:t>A price ceiling set at $12 would be binding, but a price ceiling set at $8 would not be binding.</w:t>
      </w:r>
    </w:p>
    <w:p w14:paraId="302AA81C" w14:textId="77777777" w:rsidR="00000000" w:rsidRDefault="00000000">
      <w:pPr>
        <w:pStyle w:val="NLa"/>
      </w:pPr>
      <w:r>
        <w:t>b.</w:t>
      </w:r>
      <w:r>
        <w:tab/>
        <w:t>A price floor set at $8 would be binding, but a price ceiling set at $8 would not be binding.</w:t>
      </w:r>
    </w:p>
    <w:p w14:paraId="6F801668" w14:textId="77777777" w:rsidR="00000000" w:rsidRDefault="00000000">
      <w:pPr>
        <w:pStyle w:val="NLa"/>
      </w:pPr>
      <w:r>
        <w:t>c.</w:t>
      </w:r>
      <w:r>
        <w:tab/>
        <w:t>A price ceiling set at $9 would result in an excess supply.</w:t>
      </w:r>
    </w:p>
    <w:p w14:paraId="1FE884A0" w14:textId="77777777" w:rsidR="00000000" w:rsidRDefault="00000000">
      <w:pPr>
        <w:pStyle w:val="NLa"/>
      </w:pPr>
      <w:r>
        <w:t>d.</w:t>
      </w:r>
      <w:r>
        <w:tab/>
        <w:t>A price floor set at $11 would result in a surplus.</w:t>
      </w:r>
    </w:p>
    <w:p w14:paraId="3634B6E2" w14:textId="77777777" w:rsidR="00000000" w:rsidRDefault="00000000">
      <w:pPr>
        <w:pStyle w:val="ANS1"/>
      </w:pPr>
      <w:r>
        <w:t>ANS: D</w:t>
      </w:r>
      <w:r>
        <w:tab/>
        <w:t>PTS: 1</w:t>
      </w:r>
      <w:r>
        <w:tab/>
        <w:t>DIF: 2</w:t>
      </w:r>
      <w:r>
        <w:tab/>
        <w:t>REF: 6-1</w:t>
      </w:r>
    </w:p>
    <w:p w14:paraId="1F58BDE4" w14:textId="77777777" w:rsidR="00000000" w:rsidRDefault="00000000">
      <w:pPr>
        <w:pStyle w:val="TOP"/>
      </w:pPr>
      <w:r>
        <w:t>TOP: Price ceilings | Price floors</w:t>
      </w:r>
      <w:r>
        <w:tab/>
        <w:t>MSC: Applicative</w:t>
      </w:r>
    </w:p>
    <w:p w14:paraId="2A7999BD" w14:textId="77777777" w:rsidR="00000000" w:rsidRDefault="00000000">
      <w:pPr>
        <w:pStyle w:val="MyNL1"/>
      </w:pPr>
      <w:r>
        <w:tab/>
        <w:t>23.</w:t>
      </w:r>
      <w:r>
        <w:tab/>
      </w:r>
      <w:r>
        <w:rPr>
          <w:b/>
        </w:rPr>
        <w:t>Refer to Figure 6-2</w:t>
      </w:r>
      <w:r>
        <w:t>. If the government imposes a price floor of $14 in this market, the result would be a</w:t>
      </w:r>
    </w:p>
    <w:p w14:paraId="160BAD32" w14:textId="77777777" w:rsidR="00000000" w:rsidRDefault="00000000">
      <w:pPr>
        <w:pStyle w:val="NLa"/>
      </w:pPr>
      <w:r>
        <w:t>a.</w:t>
      </w:r>
      <w:r>
        <w:tab/>
        <w:t>surplus of 20.</w:t>
      </w:r>
    </w:p>
    <w:p w14:paraId="59002038" w14:textId="77777777" w:rsidR="00000000" w:rsidRDefault="00000000">
      <w:pPr>
        <w:pStyle w:val="NLa"/>
      </w:pPr>
      <w:r>
        <w:t>b.</w:t>
      </w:r>
      <w:r>
        <w:tab/>
        <w:t>surplus of 40.</w:t>
      </w:r>
    </w:p>
    <w:p w14:paraId="74E0E200" w14:textId="77777777" w:rsidR="00000000" w:rsidRDefault="00000000">
      <w:pPr>
        <w:pStyle w:val="NLa"/>
      </w:pPr>
      <w:r>
        <w:t>c.</w:t>
      </w:r>
      <w:r>
        <w:tab/>
        <w:t>shortage of 20.</w:t>
      </w:r>
    </w:p>
    <w:p w14:paraId="724B1C26" w14:textId="77777777" w:rsidR="00000000" w:rsidRDefault="00000000">
      <w:pPr>
        <w:pStyle w:val="NLa"/>
      </w:pPr>
      <w:r>
        <w:t>d.</w:t>
      </w:r>
      <w:r>
        <w:tab/>
        <w:t>shortage of 40.</w:t>
      </w:r>
    </w:p>
    <w:p w14:paraId="4683CB46" w14:textId="77777777" w:rsidR="00000000" w:rsidRDefault="00000000">
      <w:pPr>
        <w:pStyle w:val="ANS1"/>
      </w:pPr>
      <w:r>
        <w:t>ANS: B</w:t>
      </w:r>
      <w:r>
        <w:tab/>
        <w:t>PTS: 1</w:t>
      </w:r>
      <w:r>
        <w:tab/>
        <w:t>DIF: 2</w:t>
      </w:r>
      <w:r>
        <w:tab/>
        <w:t>REF: 6-1</w:t>
      </w:r>
    </w:p>
    <w:p w14:paraId="491A24CE" w14:textId="77777777" w:rsidR="00000000" w:rsidRDefault="00000000">
      <w:pPr>
        <w:pStyle w:val="TOP"/>
      </w:pPr>
      <w:r>
        <w:t>TOP: Price floors | Surpluses</w:t>
      </w:r>
      <w:r>
        <w:tab/>
        <w:t>MSC: Applicative</w:t>
      </w:r>
    </w:p>
    <w:p w14:paraId="0B02CDA7" w14:textId="77777777" w:rsidR="00000000" w:rsidRDefault="00000000">
      <w:pPr>
        <w:pStyle w:val="MyNL1"/>
      </w:pPr>
      <w:r>
        <w:tab/>
        <w:t>24.</w:t>
      </w:r>
      <w:r>
        <w:tab/>
      </w:r>
      <w:r>
        <w:rPr>
          <w:b/>
        </w:rPr>
        <w:t>Refer to Figure 6-2</w:t>
      </w:r>
      <w:r>
        <w:t>. If the government imposes a price ceiling of $8 in this market, the result would be a</w:t>
      </w:r>
    </w:p>
    <w:p w14:paraId="059838D8" w14:textId="77777777" w:rsidR="00000000" w:rsidRDefault="00000000">
      <w:pPr>
        <w:pStyle w:val="NLa"/>
      </w:pPr>
      <w:r>
        <w:t>a.</w:t>
      </w:r>
      <w:r>
        <w:tab/>
        <w:t>surplus of 10.</w:t>
      </w:r>
    </w:p>
    <w:p w14:paraId="3BC95A49" w14:textId="77777777" w:rsidR="00000000" w:rsidRDefault="00000000">
      <w:pPr>
        <w:pStyle w:val="NLa"/>
      </w:pPr>
      <w:r>
        <w:t>b.</w:t>
      </w:r>
      <w:r>
        <w:tab/>
        <w:t>surplus of 20.</w:t>
      </w:r>
    </w:p>
    <w:p w14:paraId="3699759E" w14:textId="77777777" w:rsidR="00000000" w:rsidRDefault="00000000">
      <w:pPr>
        <w:pStyle w:val="NLa"/>
      </w:pPr>
      <w:r>
        <w:t>c.</w:t>
      </w:r>
      <w:r>
        <w:tab/>
        <w:t>shortage of 10.</w:t>
      </w:r>
    </w:p>
    <w:p w14:paraId="3841F2BC" w14:textId="77777777" w:rsidR="00000000" w:rsidRDefault="00000000">
      <w:pPr>
        <w:pStyle w:val="NLa"/>
      </w:pPr>
      <w:r>
        <w:t>d.</w:t>
      </w:r>
      <w:r>
        <w:tab/>
        <w:t>shortage of 20.</w:t>
      </w:r>
    </w:p>
    <w:p w14:paraId="5509E2F3" w14:textId="77777777" w:rsidR="00000000" w:rsidRDefault="00000000">
      <w:pPr>
        <w:pStyle w:val="ANS1"/>
      </w:pPr>
      <w:r>
        <w:t>ANS: D</w:t>
      </w:r>
      <w:r>
        <w:tab/>
        <w:t>PTS: 1</w:t>
      </w:r>
      <w:r>
        <w:tab/>
        <w:t>DIF: 2</w:t>
      </w:r>
      <w:r>
        <w:tab/>
        <w:t>REF: 6-1</w:t>
      </w:r>
    </w:p>
    <w:p w14:paraId="77545725" w14:textId="77777777" w:rsidR="00000000" w:rsidRDefault="00000000">
      <w:pPr>
        <w:pStyle w:val="TOP"/>
      </w:pPr>
      <w:r>
        <w:t>TOP: Price ceilings | Shortages</w:t>
      </w:r>
      <w:r>
        <w:tab/>
        <w:t>MSC: Applicative</w:t>
      </w:r>
    </w:p>
    <w:p w14:paraId="79A02298" w14:textId="77777777" w:rsidR="00000000" w:rsidRDefault="00000000">
      <w:pPr>
        <w:pStyle w:val="MyNL1"/>
      </w:pPr>
      <w:r>
        <w:tab/>
        <w:t>25.</w:t>
      </w:r>
      <w:r>
        <w:tab/>
      </w:r>
      <w:r>
        <w:rPr>
          <w:b/>
        </w:rPr>
        <w:t>Refer to Figure 6-2</w:t>
      </w:r>
      <w:r>
        <w:t xml:space="preserve">. If the government imposes a price ceiling of $12 in this market, the result would be </w:t>
      </w:r>
    </w:p>
    <w:p w14:paraId="0F5C20AD" w14:textId="77777777" w:rsidR="00000000" w:rsidRDefault="00000000">
      <w:pPr>
        <w:pStyle w:val="NLa"/>
      </w:pPr>
      <w:r>
        <w:t>a.</w:t>
      </w:r>
      <w:r>
        <w:tab/>
        <w:t>a surplus of 10.</w:t>
      </w:r>
    </w:p>
    <w:p w14:paraId="5C5E3F46" w14:textId="77777777" w:rsidR="00000000" w:rsidRDefault="00000000">
      <w:pPr>
        <w:pStyle w:val="NLa"/>
      </w:pPr>
      <w:r>
        <w:t>b.</w:t>
      </w:r>
      <w:r>
        <w:tab/>
        <w:t>a surplus of 20.</w:t>
      </w:r>
    </w:p>
    <w:p w14:paraId="26AE43A3" w14:textId="77777777" w:rsidR="00000000" w:rsidRDefault="00000000">
      <w:pPr>
        <w:pStyle w:val="NLa"/>
      </w:pPr>
      <w:r>
        <w:t>c.</w:t>
      </w:r>
      <w:r>
        <w:tab/>
        <w:t>a shortage of 20.</w:t>
      </w:r>
    </w:p>
    <w:p w14:paraId="06658A94" w14:textId="77777777" w:rsidR="00000000" w:rsidRDefault="00000000">
      <w:pPr>
        <w:pStyle w:val="NLa"/>
      </w:pPr>
      <w:r>
        <w:t>d.</w:t>
      </w:r>
      <w:r>
        <w:tab/>
        <w:t>neither a surplus nor a shortage.</w:t>
      </w:r>
    </w:p>
    <w:p w14:paraId="0081F263" w14:textId="77777777" w:rsidR="00000000" w:rsidRDefault="00000000">
      <w:pPr>
        <w:pStyle w:val="ANS1"/>
      </w:pPr>
      <w:r>
        <w:t>ANS: D</w:t>
      </w:r>
      <w:r>
        <w:tab/>
        <w:t>PTS: 1</w:t>
      </w:r>
      <w:r>
        <w:tab/>
        <w:t>DIF: 3</w:t>
      </w:r>
      <w:r>
        <w:tab/>
        <w:t>REF: 6-1</w:t>
      </w:r>
    </w:p>
    <w:p w14:paraId="143C704C" w14:textId="77777777" w:rsidR="00000000" w:rsidRDefault="00000000">
      <w:pPr>
        <w:pStyle w:val="TOP"/>
      </w:pPr>
      <w:r>
        <w:t>TOP: Price ceilings</w:t>
      </w:r>
      <w:r>
        <w:tab/>
        <w:t>MSC: Applicative</w:t>
      </w:r>
    </w:p>
    <w:p w14:paraId="6DACCD27" w14:textId="77777777" w:rsidR="00000000" w:rsidRDefault="00000000">
      <w:pPr>
        <w:pStyle w:val="MyNL1"/>
      </w:pPr>
      <w:r>
        <w:lastRenderedPageBreak/>
        <w:tab/>
        <w:t>26.</w:t>
      </w:r>
      <w:r>
        <w:tab/>
      </w:r>
      <w:r>
        <w:rPr>
          <w:b/>
        </w:rPr>
        <w:t>Refer to Figure 6-2</w:t>
      </w:r>
      <w:r>
        <w:t>. In which of the following cases would sellers have to develop a rationing mechanism?</w:t>
      </w:r>
    </w:p>
    <w:p w14:paraId="194749B1" w14:textId="77777777" w:rsidR="00000000" w:rsidRDefault="00000000">
      <w:pPr>
        <w:pStyle w:val="NLa"/>
      </w:pPr>
      <w:r>
        <w:t>a.</w:t>
      </w:r>
      <w:r>
        <w:tab/>
        <w:t>A price ceiling is set at $8.</w:t>
      </w:r>
    </w:p>
    <w:p w14:paraId="5EE2D88D" w14:textId="77777777" w:rsidR="00000000" w:rsidRDefault="00000000">
      <w:pPr>
        <w:pStyle w:val="NLa"/>
      </w:pPr>
      <w:r>
        <w:t>b.</w:t>
      </w:r>
      <w:r>
        <w:tab/>
        <w:t>A price ceiling is set at $12.</w:t>
      </w:r>
    </w:p>
    <w:p w14:paraId="3F9A7D7A" w14:textId="77777777" w:rsidR="00000000" w:rsidRDefault="00000000">
      <w:pPr>
        <w:pStyle w:val="NLa"/>
      </w:pPr>
      <w:r>
        <w:t>c.</w:t>
      </w:r>
      <w:r>
        <w:tab/>
        <w:t>A price floor is set at $8.</w:t>
      </w:r>
    </w:p>
    <w:p w14:paraId="24CC8C83" w14:textId="77777777" w:rsidR="00000000" w:rsidRDefault="00000000">
      <w:pPr>
        <w:pStyle w:val="NLa"/>
      </w:pPr>
      <w:r>
        <w:t>d.</w:t>
      </w:r>
      <w:r>
        <w:tab/>
        <w:t>A price floor is set at $10.</w:t>
      </w:r>
    </w:p>
    <w:p w14:paraId="5637333D" w14:textId="77777777" w:rsidR="00000000" w:rsidRDefault="00000000">
      <w:pPr>
        <w:pStyle w:val="ANS1"/>
      </w:pPr>
      <w:r>
        <w:t>ANS: A</w:t>
      </w:r>
      <w:r>
        <w:tab/>
        <w:t>PTS: 1</w:t>
      </w:r>
      <w:r>
        <w:tab/>
        <w:t>DIF: 3</w:t>
      </w:r>
      <w:r>
        <w:tab/>
        <w:t>REF: 6-1</w:t>
      </w:r>
    </w:p>
    <w:p w14:paraId="1EB58719" w14:textId="77777777" w:rsidR="00000000" w:rsidRDefault="00000000">
      <w:pPr>
        <w:pStyle w:val="TOP"/>
      </w:pPr>
      <w:r>
        <w:t>TOP: Price ceilings | Price floors</w:t>
      </w:r>
      <w:r>
        <w:tab/>
        <w:t>MSC: Applicative</w:t>
      </w:r>
    </w:p>
    <w:p w14:paraId="350C9F0D" w14:textId="77777777" w:rsidR="00000000" w:rsidRDefault="00000000">
      <w:pPr>
        <w:pStyle w:val="MyNL1"/>
      </w:pPr>
      <w:r>
        <w:tab/>
        <w:t>27.</w:t>
      </w:r>
      <w:r>
        <w:tab/>
        <w:t>A price floor is binding if it</w:t>
      </w:r>
    </w:p>
    <w:p w14:paraId="403E8ED0" w14:textId="77777777" w:rsidR="00000000" w:rsidRDefault="00000000">
      <w:pPr>
        <w:pStyle w:val="NLa"/>
      </w:pPr>
      <w:r>
        <w:t>a.</w:t>
      </w:r>
      <w:r>
        <w:tab/>
        <w:t>is set lower than the equilibrium market price.</w:t>
      </w:r>
    </w:p>
    <w:p w14:paraId="3AF99A47" w14:textId="77777777" w:rsidR="00000000" w:rsidRDefault="00000000">
      <w:pPr>
        <w:pStyle w:val="NLa"/>
      </w:pPr>
      <w:r>
        <w:t>b.</w:t>
      </w:r>
      <w:r>
        <w:tab/>
        <w:t>results in an observed price that is the same as the equilibrium price.</w:t>
      </w:r>
    </w:p>
    <w:p w14:paraId="14A07208" w14:textId="77777777" w:rsidR="00000000" w:rsidRDefault="00000000">
      <w:pPr>
        <w:pStyle w:val="NLa"/>
      </w:pPr>
      <w:r>
        <w:t>c.</w:t>
      </w:r>
      <w:r>
        <w:tab/>
        <w:t>leads to a surplus.</w:t>
      </w:r>
    </w:p>
    <w:p w14:paraId="6A436762" w14:textId="77777777" w:rsidR="00000000" w:rsidRDefault="00000000">
      <w:pPr>
        <w:pStyle w:val="NLa"/>
      </w:pPr>
      <w:r>
        <w:t>d.</w:t>
      </w:r>
      <w:r>
        <w:tab/>
        <w:t>is strictly enforced by the government.</w:t>
      </w:r>
    </w:p>
    <w:p w14:paraId="36E20992" w14:textId="77777777" w:rsidR="00000000" w:rsidRDefault="00000000">
      <w:pPr>
        <w:pStyle w:val="ANS1"/>
      </w:pPr>
      <w:r>
        <w:t>ANS: C</w:t>
      </w:r>
      <w:r>
        <w:tab/>
        <w:t>PTS: 1</w:t>
      </w:r>
      <w:r>
        <w:tab/>
        <w:t>DIF: 2</w:t>
      </w:r>
      <w:r>
        <w:tab/>
        <w:t>REF: 6-1</w:t>
      </w:r>
    </w:p>
    <w:p w14:paraId="18960041" w14:textId="77777777" w:rsidR="00000000" w:rsidRDefault="00000000">
      <w:pPr>
        <w:pStyle w:val="TOP"/>
      </w:pPr>
      <w:r>
        <w:t>TOP: Price floors | Surpluses</w:t>
      </w:r>
      <w:r>
        <w:tab/>
        <w:t>MSC: Interpretive</w:t>
      </w:r>
    </w:p>
    <w:p w14:paraId="4D948BC3" w14:textId="77777777" w:rsidR="00000000" w:rsidRDefault="00000000">
      <w:pPr>
        <w:pStyle w:val="MyNL1"/>
      </w:pPr>
      <w:r>
        <w:tab/>
        <w:t>28.</w:t>
      </w:r>
      <w:r>
        <w:tab/>
        <w:t>An example of a price floor is</w:t>
      </w:r>
    </w:p>
    <w:p w14:paraId="56C2A2FC" w14:textId="77777777" w:rsidR="00000000" w:rsidRDefault="00000000">
      <w:pPr>
        <w:pStyle w:val="NLa"/>
      </w:pPr>
      <w:r>
        <w:t>a.</w:t>
      </w:r>
      <w:r>
        <w:tab/>
        <w:t>the regulation of gasoline prices in the U.S. in the 1970s.</w:t>
      </w:r>
    </w:p>
    <w:p w14:paraId="03F39403" w14:textId="77777777" w:rsidR="00000000" w:rsidRDefault="00000000">
      <w:pPr>
        <w:pStyle w:val="NLa"/>
      </w:pPr>
      <w:r>
        <w:t>b.</w:t>
      </w:r>
      <w:r>
        <w:tab/>
        <w:t>rent control.</w:t>
      </w:r>
    </w:p>
    <w:p w14:paraId="3281F13C" w14:textId="77777777" w:rsidR="00000000" w:rsidRDefault="00000000">
      <w:pPr>
        <w:pStyle w:val="NLa"/>
      </w:pPr>
      <w:r>
        <w:t>c.</w:t>
      </w:r>
      <w:r>
        <w:tab/>
        <w:t>the minimum wage.</w:t>
      </w:r>
    </w:p>
    <w:p w14:paraId="3E1062D7" w14:textId="77777777" w:rsidR="00000000" w:rsidRDefault="00000000">
      <w:pPr>
        <w:pStyle w:val="NLa"/>
      </w:pPr>
      <w:r>
        <w:t>d.</w:t>
      </w:r>
      <w:r>
        <w:tab/>
        <w:t>any restriction on price that leads to a shortage.</w:t>
      </w:r>
    </w:p>
    <w:p w14:paraId="15AC95FE" w14:textId="77777777" w:rsidR="00000000" w:rsidRDefault="00000000">
      <w:pPr>
        <w:pStyle w:val="ANS1"/>
      </w:pPr>
      <w:r>
        <w:t>ANS: C</w:t>
      </w:r>
      <w:r>
        <w:tab/>
        <w:t>PTS: 1</w:t>
      </w:r>
      <w:r>
        <w:tab/>
        <w:t>DIF: 1</w:t>
      </w:r>
      <w:r>
        <w:tab/>
        <w:t>REF: 6-1</w:t>
      </w:r>
    </w:p>
    <w:p w14:paraId="1902FA7B" w14:textId="77777777" w:rsidR="00000000" w:rsidRDefault="00000000">
      <w:pPr>
        <w:pStyle w:val="TOP"/>
      </w:pPr>
      <w:r>
        <w:t>TOP: Price ceilings | Price floors</w:t>
      </w:r>
      <w:r>
        <w:tab/>
        <w:t>MSC: Definitional</w:t>
      </w:r>
    </w:p>
    <w:p w14:paraId="225005EB" w14:textId="77777777" w:rsidR="00000000" w:rsidRDefault="00000000">
      <w:pPr>
        <w:pStyle w:val="MyNL1"/>
      </w:pPr>
      <w:r>
        <w:tab/>
        <w:t>29.</w:t>
      </w:r>
      <w:r>
        <w:tab/>
        <w:t>When a price floor is binding, the equilibrium price is</w:t>
      </w:r>
    </w:p>
    <w:p w14:paraId="72FFDBEA" w14:textId="77777777" w:rsidR="00000000" w:rsidRDefault="00000000">
      <w:pPr>
        <w:pStyle w:val="NLa"/>
      </w:pPr>
      <w:r>
        <w:t>a.</w:t>
      </w:r>
      <w:r>
        <w:tab/>
        <w:t>lower than the price floor.</w:t>
      </w:r>
    </w:p>
    <w:p w14:paraId="5CA48E27" w14:textId="77777777" w:rsidR="00000000" w:rsidRDefault="00000000">
      <w:pPr>
        <w:pStyle w:val="NLa"/>
      </w:pPr>
      <w:r>
        <w:t>b.</w:t>
      </w:r>
      <w:r>
        <w:tab/>
        <w:t>higher than the price floor.</w:t>
      </w:r>
    </w:p>
    <w:p w14:paraId="2FEE489C" w14:textId="77777777" w:rsidR="00000000" w:rsidRDefault="00000000">
      <w:pPr>
        <w:pStyle w:val="NLa"/>
      </w:pPr>
      <w:r>
        <w:t>c.</w:t>
      </w:r>
      <w:r>
        <w:tab/>
        <w:t>equal to the price floor.</w:t>
      </w:r>
    </w:p>
    <w:p w14:paraId="6364455D" w14:textId="77777777" w:rsidR="00000000" w:rsidRDefault="00000000">
      <w:pPr>
        <w:pStyle w:val="NLa"/>
      </w:pPr>
      <w:r>
        <w:t>d.</w:t>
      </w:r>
      <w:r>
        <w:tab/>
        <w:t>It is impossible to compare the equilibrium price with the price floor.</w:t>
      </w:r>
    </w:p>
    <w:p w14:paraId="18C5DF92" w14:textId="77777777" w:rsidR="00000000" w:rsidRDefault="00000000">
      <w:pPr>
        <w:pStyle w:val="ANS1"/>
      </w:pPr>
      <w:r>
        <w:t>ANS: A</w:t>
      </w:r>
      <w:r>
        <w:tab/>
        <w:t>PTS: 1</w:t>
      </w:r>
      <w:r>
        <w:tab/>
        <w:t>DIF: 2</w:t>
      </w:r>
      <w:r>
        <w:tab/>
        <w:t>REF: 6-1</w:t>
      </w:r>
    </w:p>
    <w:p w14:paraId="7A1EB542" w14:textId="77777777" w:rsidR="00000000" w:rsidRDefault="00000000">
      <w:pPr>
        <w:pStyle w:val="TOP"/>
      </w:pPr>
      <w:r>
        <w:t>TOP: Price floors</w:t>
      </w:r>
      <w:r>
        <w:tab/>
        <w:t>MSC: Interpretive</w:t>
      </w:r>
    </w:p>
    <w:p w14:paraId="071CA149" w14:textId="77777777" w:rsidR="00000000" w:rsidRDefault="00000000">
      <w:pPr>
        <w:pStyle w:val="MyNL1"/>
      </w:pPr>
      <w:r>
        <w:tab/>
        <w:t>30.</w:t>
      </w:r>
      <w:r>
        <w:tab/>
        <w:t>A binding price floor in a market is set</w:t>
      </w:r>
    </w:p>
    <w:p w14:paraId="70642E2E" w14:textId="77777777" w:rsidR="00000000" w:rsidRDefault="00000000">
      <w:pPr>
        <w:pStyle w:val="NLa"/>
      </w:pPr>
      <w:r>
        <w:t>a.</w:t>
      </w:r>
      <w:r>
        <w:tab/>
        <w:t>above equilibrium price and causes a shortage.</w:t>
      </w:r>
    </w:p>
    <w:p w14:paraId="4E4C918C" w14:textId="77777777" w:rsidR="00000000" w:rsidRDefault="00000000">
      <w:pPr>
        <w:pStyle w:val="NLa"/>
      </w:pPr>
      <w:r>
        <w:t>b.</w:t>
      </w:r>
      <w:r>
        <w:tab/>
        <w:t>above equilibrium price and causes a surplus.</w:t>
      </w:r>
    </w:p>
    <w:p w14:paraId="6A7884FE" w14:textId="77777777" w:rsidR="00000000" w:rsidRDefault="00000000">
      <w:pPr>
        <w:pStyle w:val="NLa"/>
      </w:pPr>
      <w:r>
        <w:t>c.</w:t>
      </w:r>
      <w:r>
        <w:tab/>
        <w:t>below equilibrium price and causes a surplus.</w:t>
      </w:r>
    </w:p>
    <w:p w14:paraId="2C92FC03" w14:textId="77777777" w:rsidR="00000000" w:rsidRDefault="00000000">
      <w:pPr>
        <w:pStyle w:val="NLa"/>
      </w:pPr>
      <w:r>
        <w:t>d.</w:t>
      </w:r>
      <w:r>
        <w:tab/>
        <w:t>below equilibrium price and causes a shortage.</w:t>
      </w:r>
    </w:p>
    <w:p w14:paraId="1DDABC9C" w14:textId="77777777" w:rsidR="00000000" w:rsidRDefault="00000000">
      <w:pPr>
        <w:pStyle w:val="ANS1"/>
      </w:pPr>
      <w:r>
        <w:t>ANS: B</w:t>
      </w:r>
      <w:r>
        <w:tab/>
        <w:t>PTS: 1</w:t>
      </w:r>
      <w:r>
        <w:tab/>
        <w:t>DIF: 2</w:t>
      </w:r>
      <w:r>
        <w:tab/>
        <w:t>REF: 6-1</w:t>
      </w:r>
    </w:p>
    <w:p w14:paraId="6B826504" w14:textId="77777777" w:rsidR="00000000" w:rsidRDefault="00000000">
      <w:pPr>
        <w:pStyle w:val="TOP"/>
      </w:pPr>
      <w:r>
        <w:t>TOP: Price floors | Surpluses</w:t>
      </w:r>
      <w:r>
        <w:tab/>
        <w:t>MSC: Interpretive</w:t>
      </w:r>
    </w:p>
    <w:p w14:paraId="046A3B13" w14:textId="77777777" w:rsidR="00000000" w:rsidRDefault="00000000">
      <w:pPr>
        <w:pStyle w:val="MyNL1"/>
      </w:pPr>
      <w:r>
        <w:tab/>
        <w:t>31.</w:t>
      </w:r>
      <w:r>
        <w:tab/>
        <w:t xml:space="preserve">A price floor is </w:t>
      </w:r>
      <w:r>
        <w:rPr>
          <w:i/>
        </w:rPr>
        <w:t>not</w:t>
      </w:r>
      <w:r>
        <w:t xml:space="preserve"> binding if</w:t>
      </w:r>
    </w:p>
    <w:p w14:paraId="7A68FBAD" w14:textId="77777777" w:rsidR="00000000" w:rsidRDefault="00000000">
      <w:pPr>
        <w:pStyle w:val="NLa"/>
      </w:pPr>
      <w:r>
        <w:t>a.</w:t>
      </w:r>
      <w:r>
        <w:tab/>
        <w:t>the price floor is higher than the equilibrium price of the good.</w:t>
      </w:r>
    </w:p>
    <w:p w14:paraId="288C0965" w14:textId="77777777" w:rsidR="00000000" w:rsidRDefault="00000000">
      <w:pPr>
        <w:pStyle w:val="NLa"/>
      </w:pPr>
      <w:r>
        <w:t>b.</w:t>
      </w:r>
      <w:r>
        <w:tab/>
        <w:t>the quantity of the good demanded with the price floor is less than the quantity demanded of the good without the price floor.</w:t>
      </w:r>
    </w:p>
    <w:p w14:paraId="1F5130C0" w14:textId="77777777" w:rsidR="00000000" w:rsidRDefault="00000000">
      <w:pPr>
        <w:pStyle w:val="NLa"/>
      </w:pPr>
      <w:r>
        <w:t>c.</w:t>
      </w:r>
      <w:r>
        <w:tab/>
        <w:t>the quantity of the good supplied with the price floor is less than the quantity supplied of the good without the price floor.</w:t>
      </w:r>
    </w:p>
    <w:p w14:paraId="08C7ED0D" w14:textId="77777777" w:rsidR="00000000" w:rsidRDefault="00000000">
      <w:pPr>
        <w:pStyle w:val="NLa"/>
      </w:pPr>
      <w:r>
        <w:t>d.</w:t>
      </w:r>
      <w:r>
        <w:tab/>
        <w:t>All of the above are correct.</w:t>
      </w:r>
    </w:p>
    <w:p w14:paraId="78DDC125" w14:textId="77777777" w:rsidR="00000000" w:rsidRDefault="00000000">
      <w:pPr>
        <w:pStyle w:val="ANS1"/>
      </w:pPr>
      <w:r>
        <w:t>ANS: C</w:t>
      </w:r>
      <w:r>
        <w:tab/>
        <w:t>PTS: 1</w:t>
      </w:r>
      <w:r>
        <w:tab/>
        <w:t>DIF: 3</w:t>
      </w:r>
      <w:r>
        <w:tab/>
        <w:t>REF: 6-1</w:t>
      </w:r>
    </w:p>
    <w:p w14:paraId="6E4795D6" w14:textId="77777777" w:rsidR="00000000" w:rsidRDefault="00000000">
      <w:pPr>
        <w:pStyle w:val="TOP"/>
      </w:pPr>
      <w:r>
        <w:t>TOP: Price floors | Quantity demanded | Quantity supplied</w:t>
      </w:r>
      <w:r>
        <w:tab/>
        <w:t>MSC: Analytical</w:t>
      </w:r>
    </w:p>
    <w:p w14:paraId="4B4C1413" w14:textId="77777777" w:rsidR="00000000" w:rsidRDefault="00000000">
      <w:pPr>
        <w:pStyle w:val="MyNL1"/>
      </w:pPr>
      <w:r>
        <w:tab/>
        <w:t>32.</w:t>
      </w:r>
      <w:r>
        <w:tab/>
        <w:t>A binding price floor causes</w:t>
      </w:r>
    </w:p>
    <w:p w14:paraId="40AAF4F2" w14:textId="77777777" w:rsidR="00000000" w:rsidRDefault="00000000">
      <w:pPr>
        <w:pStyle w:val="NLa"/>
      </w:pPr>
      <w:r>
        <w:t>a.</w:t>
      </w:r>
      <w:r>
        <w:tab/>
        <w:t>excess demand.</w:t>
      </w:r>
    </w:p>
    <w:p w14:paraId="7983ABCC" w14:textId="77777777" w:rsidR="00000000" w:rsidRDefault="00000000">
      <w:pPr>
        <w:pStyle w:val="NLa"/>
      </w:pPr>
      <w:r>
        <w:t>b.</w:t>
      </w:r>
      <w:r>
        <w:tab/>
        <w:t>a shortage.</w:t>
      </w:r>
    </w:p>
    <w:p w14:paraId="4B62A0AD" w14:textId="77777777" w:rsidR="00000000" w:rsidRDefault="00000000">
      <w:pPr>
        <w:pStyle w:val="NLa"/>
      </w:pPr>
      <w:r>
        <w:t>c.</w:t>
      </w:r>
      <w:r>
        <w:tab/>
        <w:t>a surplus.</w:t>
      </w:r>
    </w:p>
    <w:p w14:paraId="21BAF886" w14:textId="77777777" w:rsidR="00000000" w:rsidRDefault="00000000">
      <w:pPr>
        <w:pStyle w:val="NLa"/>
      </w:pPr>
      <w:r>
        <w:t>d.</w:t>
      </w:r>
      <w:r>
        <w:tab/>
        <w:t>quantity demanded to exceed quantity supplied.</w:t>
      </w:r>
    </w:p>
    <w:p w14:paraId="1CDCE0D5" w14:textId="77777777" w:rsidR="00000000" w:rsidRDefault="00000000">
      <w:pPr>
        <w:pStyle w:val="ANS1"/>
      </w:pPr>
      <w:r>
        <w:t>ANS: C</w:t>
      </w:r>
      <w:r>
        <w:tab/>
        <w:t>PTS: 1</w:t>
      </w:r>
      <w:r>
        <w:tab/>
        <w:t>DIF: 2</w:t>
      </w:r>
      <w:r>
        <w:tab/>
        <w:t>REF: 6-1</w:t>
      </w:r>
    </w:p>
    <w:p w14:paraId="60AA0F0A" w14:textId="77777777" w:rsidR="00000000" w:rsidRDefault="00000000">
      <w:pPr>
        <w:pStyle w:val="TOP"/>
      </w:pPr>
      <w:r>
        <w:t>TOP: Price floors | Surpluses</w:t>
      </w:r>
      <w:r>
        <w:tab/>
        <w:t>MSC: Interpretive</w:t>
      </w:r>
    </w:p>
    <w:p w14:paraId="770FCD4B" w14:textId="77777777" w:rsidR="00000000" w:rsidRDefault="00000000">
      <w:pPr>
        <w:pStyle w:val="CAP"/>
      </w:pPr>
      <w:r>
        <w:lastRenderedPageBreak/>
        <w:t>Figure 6-3</w:t>
      </w:r>
    </w:p>
    <w:p w14:paraId="3443AE35" w14:textId="55DBD544" w:rsidR="00000000" w:rsidRDefault="00451C4D">
      <w:pPr>
        <w:pStyle w:val="Txt"/>
      </w:pPr>
      <w:r>
        <w:rPr>
          <w:noProof/>
        </w:rPr>
        <w:drawing>
          <wp:inline distT="0" distB="0" distL="0" distR="0" wp14:anchorId="1362219D" wp14:editId="64D87C76">
            <wp:extent cx="5753100" cy="2428875"/>
            <wp:effectExtent l="0" t="0" r="0" b="0"/>
            <wp:docPr id="6"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53100" cy="2428875"/>
                    </a:xfrm>
                    <a:prstGeom prst="rect">
                      <a:avLst/>
                    </a:prstGeom>
                    <a:noFill/>
                    <a:ln>
                      <a:noFill/>
                    </a:ln>
                  </pic:spPr>
                </pic:pic>
              </a:graphicData>
            </a:graphic>
          </wp:inline>
        </w:drawing>
      </w:r>
    </w:p>
    <w:p w14:paraId="237EF9C1" w14:textId="77777777" w:rsidR="00000000" w:rsidRDefault="00000000">
      <w:pPr>
        <w:pStyle w:val="MyNL1"/>
      </w:pPr>
      <w:r>
        <w:tab/>
        <w:t>33.</w:t>
      </w:r>
      <w:r>
        <w:tab/>
      </w:r>
      <w:r>
        <w:rPr>
          <w:b/>
        </w:rPr>
        <w:t>Refer to Figure 6-3</w:t>
      </w:r>
      <w:r>
        <w:t>. Which of the panels represents a binding price floor?</w:t>
      </w:r>
    </w:p>
    <w:p w14:paraId="59401410" w14:textId="77777777" w:rsidR="00000000" w:rsidRDefault="00000000">
      <w:pPr>
        <w:pStyle w:val="NLa"/>
      </w:pPr>
      <w:r>
        <w:t>a.</w:t>
      </w:r>
      <w:r>
        <w:tab/>
        <w:t>panel (a) but not panel (b)</w:t>
      </w:r>
    </w:p>
    <w:p w14:paraId="0A4E9770" w14:textId="77777777" w:rsidR="00000000" w:rsidRDefault="00000000">
      <w:pPr>
        <w:pStyle w:val="NLa"/>
      </w:pPr>
      <w:r>
        <w:t>b.</w:t>
      </w:r>
      <w:r>
        <w:tab/>
        <w:t>panel (b) but not panel (a)</w:t>
      </w:r>
    </w:p>
    <w:p w14:paraId="04144D34" w14:textId="77777777" w:rsidR="00000000" w:rsidRDefault="00000000">
      <w:pPr>
        <w:pStyle w:val="NLa"/>
      </w:pPr>
      <w:r>
        <w:t>c.</w:t>
      </w:r>
      <w:r>
        <w:tab/>
        <w:t>panel (a) and panel (b)</w:t>
      </w:r>
    </w:p>
    <w:p w14:paraId="19E26922" w14:textId="77777777" w:rsidR="00000000" w:rsidRDefault="00000000">
      <w:pPr>
        <w:pStyle w:val="NLa"/>
      </w:pPr>
      <w:r>
        <w:t>d.</w:t>
      </w:r>
      <w:r>
        <w:tab/>
        <w:t>neither panel (a) nor panel (b)</w:t>
      </w:r>
    </w:p>
    <w:p w14:paraId="1DE7FB65" w14:textId="77777777" w:rsidR="00000000" w:rsidRDefault="00000000">
      <w:pPr>
        <w:pStyle w:val="ANS1"/>
      </w:pPr>
      <w:r>
        <w:t>ANS: B</w:t>
      </w:r>
      <w:r>
        <w:tab/>
        <w:t>PTS: 1</w:t>
      </w:r>
      <w:r>
        <w:tab/>
        <w:t>DIF: 2</w:t>
      </w:r>
      <w:r>
        <w:tab/>
        <w:t>REF: 6-1</w:t>
      </w:r>
    </w:p>
    <w:p w14:paraId="67A41473" w14:textId="77777777" w:rsidR="00000000" w:rsidRDefault="00000000">
      <w:pPr>
        <w:pStyle w:val="TOP"/>
      </w:pPr>
      <w:r>
        <w:t>TOP: Price floors</w:t>
      </w:r>
      <w:r>
        <w:tab/>
      </w:r>
      <w:r>
        <w:tab/>
        <w:t>MSC: Applicative</w:t>
      </w:r>
    </w:p>
    <w:p w14:paraId="1CB179EA" w14:textId="77777777" w:rsidR="00000000" w:rsidRDefault="00000000">
      <w:pPr>
        <w:pStyle w:val="MyNL1"/>
      </w:pPr>
      <w:r>
        <w:tab/>
        <w:t>34.</w:t>
      </w:r>
      <w:r>
        <w:tab/>
      </w:r>
      <w:r>
        <w:rPr>
          <w:b/>
        </w:rPr>
        <w:t>Refer to Figure 6-3</w:t>
      </w:r>
      <w:r>
        <w:t>. In panel (b), with the price floor in effect, there will be</w:t>
      </w:r>
    </w:p>
    <w:p w14:paraId="5F9EBC54" w14:textId="77777777" w:rsidR="00000000" w:rsidRDefault="00000000">
      <w:pPr>
        <w:pStyle w:val="NLa"/>
      </w:pPr>
      <w:r>
        <w:t>a.</w:t>
      </w:r>
      <w:r>
        <w:tab/>
        <w:t>a shortage of wheat.</w:t>
      </w:r>
    </w:p>
    <w:p w14:paraId="67ABD6CD" w14:textId="77777777" w:rsidR="00000000" w:rsidRDefault="00000000">
      <w:pPr>
        <w:pStyle w:val="NLa"/>
      </w:pPr>
      <w:r>
        <w:t>b.</w:t>
      </w:r>
      <w:r>
        <w:tab/>
        <w:t>equilibrium in the market.</w:t>
      </w:r>
    </w:p>
    <w:p w14:paraId="465C7314" w14:textId="77777777" w:rsidR="00000000" w:rsidRDefault="00000000">
      <w:pPr>
        <w:pStyle w:val="NLa"/>
      </w:pPr>
      <w:r>
        <w:t>c.</w:t>
      </w:r>
      <w:r>
        <w:tab/>
        <w:t>a surplus of wheat.</w:t>
      </w:r>
    </w:p>
    <w:p w14:paraId="63B7A2BA" w14:textId="77777777" w:rsidR="00000000" w:rsidRDefault="00000000">
      <w:pPr>
        <w:pStyle w:val="NLa"/>
      </w:pPr>
      <w:r>
        <w:t>d.</w:t>
      </w:r>
      <w:r>
        <w:tab/>
        <w:t>an excess demand for wheat.</w:t>
      </w:r>
    </w:p>
    <w:p w14:paraId="16EA98F5" w14:textId="77777777" w:rsidR="00000000" w:rsidRDefault="00000000">
      <w:pPr>
        <w:pStyle w:val="ANS1"/>
      </w:pPr>
      <w:r>
        <w:t>ANS: C</w:t>
      </w:r>
      <w:r>
        <w:tab/>
        <w:t>PTS: 1</w:t>
      </w:r>
      <w:r>
        <w:tab/>
        <w:t>DIF: 2</w:t>
      </w:r>
      <w:r>
        <w:tab/>
        <w:t>REF: 6-1</w:t>
      </w:r>
    </w:p>
    <w:p w14:paraId="40FAAB3F" w14:textId="77777777" w:rsidR="00000000" w:rsidRDefault="00000000">
      <w:pPr>
        <w:pStyle w:val="TOP"/>
      </w:pPr>
      <w:r>
        <w:t>TOP: Price floors | Surpluses</w:t>
      </w:r>
      <w:r>
        <w:tab/>
        <w:t>MSC: Applicative</w:t>
      </w:r>
    </w:p>
    <w:p w14:paraId="6B886B39" w14:textId="77777777" w:rsidR="00000000" w:rsidRDefault="00000000">
      <w:pPr>
        <w:pStyle w:val="MyNL1"/>
      </w:pPr>
      <w:r>
        <w:tab/>
        <w:t>35.</w:t>
      </w:r>
      <w:r>
        <w:tab/>
        <w:t>If a price ceiling is a binding constraint on the market,</w:t>
      </w:r>
    </w:p>
    <w:p w14:paraId="6B8653A7" w14:textId="77777777" w:rsidR="00000000" w:rsidRDefault="00000000">
      <w:pPr>
        <w:pStyle w:val="NLa"/>
      </w:pPr>
      <w:r>
        <w:t>a.</w:t>
      </w:r>
      <w:r>
        <w:tab/>
        <w:t>the equilibrium price must be below the price ceiling.</w:t>
      </w:r>
    </w:p>
    <w:p w14:paraId="1B4427E1" w14:textId="77777777" w:rsidR="00000000" w:rsidRDefault="00000000">
      <w:pPr>
        <w:pStyle w:val="NLa"/>
      </w:pPr>
      <w:r>
        <w:t>b.</w:t>
      </w:r>
      <w:r>
        <w:tab/>
        <w:t>there is excess supply.</w:t>
      </w:r>
    </w:p>
    <w:p w14:paraId="20BAA01B" w14:textId="77777777" w:rsidR="00000000" w:rsidRDefault="00000000">
      <w:pPr>
        <w:pStyle w:val="NLa"/>
      </w:pPr>
      <w:r>
        <w:t>c.</w:t>
      </w:r>
      <w:r>
        <w:tab/>
        <w:t>sellers cannot sell all they want to sell at the price ceiling.</w:t>
      </w:r>
    </w:p>
    <w:p w14:paraId="329CFC95" w14:textId="77777777" w:rsidR="00000000" w:rsidRDefault="00000000">
      <w:pPr>
        <w:pStyle w:val="NLa"/>
      </w:pPr>
      <w:r>
        <w:t>d.</w:t>
      </w:r>
      <w:r>
        <w:tab/>
        <w:t>buyers cannot buy all they want to buy at the price ceiling.</w:t>
      </w:r>
    </w:p>
    <w:p w14:paraId="4B92B2A0" w14:textId="77777777" w:rsidR="00000000" w:rsidRDefault="00000000">
      <w:pPr>
        <w:pStyle w:val="ANS1"/>
      </w:pPr>
      <w:r>
        <w:t>ANS: D</w:t>
      </w:r>
      <w:r>
        <w:tab/>
        <w:t>PTS: 1</w:t>
      </w:r>
      <w:r>
        <w:tab/>
        <w:t>DIF: 2</w:t>
      </w:r>
      <w:r>
        <w:tab/>
        <w:t>REF: 6-1</w:t>
      </w:r>
    </w:p>
    <w:p w14:paraId="55DB7D70" w14:textId="77777777" w:rsidR="00000000" w:rsidRDefault="00000000">
      <w:pPr>
        <w:pStyle w:val="TOP"/>
      </w:pPr>
      <w:r>
        <w:t>TOP: Price ceilings</w:t>
      </w:r>
      <w:r>
        <w:tab/>
        <w:t>MSC: Interpretive</w:t>
      </w:r>
    </w:p>
    <w:p w14:paraId="60681F4E" w14:textId="77777777" w:rsidR="00000000" w:rsidRDefault="00000000">
      <w:pPr>
        <w:pStyle w:val="MyNL1"/>
      </w:pPr>
      <w:r>
        <w:tab/>
        <w:t>36.</w:t>
      </w:r>
      <w:r>
        <w:tab/>
        <w:t>When a price ceiling is imposed in a market and the ceiling is binding,</w:t>
      </w:r>
    </w:p>
    <w:p w14:paraId="1585E993" w14:textId="77777777" w:rsidR="00000000" w:rsidRDefault="00000000">
      <w:pPr>
        <w:pStyle w:val="NLa"/>
      </w:pPr>
      <w:r>
        <w:t>a.</w:t>
      </w:r>
      <w:r>
        <w:tab/>
        <w:t>price no longer serves as a rationing device.</w:t>
      </w:r>
    </w:p>
    <w:p w14:paraId="4D5E7801" w14:textId="77777777" w:rsidR="00000000" w:rsidRDefault="00000000">
      <w:pPr>
        <w:pStyle w:val="NLa"/>
      </w:pPr>
      <w:r>
        <w:t>b.</w:t>
      </w:r>
      <w:r>
        <w:tab/>
        <w:t>the quantity supplied at the price ceiling exceeds the quantity that would have been supplied without the price ceiling.</w:t>
      </w:r>
    </w:p>
    <w:p w14:paraId="3C2EA2C5" w14:textId="77777777" w:rsidR="00000000" w:rsidRDefault="00000000">
      <w:pPr>
        <w:pStyle w:val="NLa"/>
      </w:pPr>
      <w:r>
        <w:t>c.</w:t>
      </w:r>
      <w:r>
        <w:tab/>
        <w:t>buyers and sellers both benefit in equal measure.</w:t>
      </w:r>
    </w:p>
    <w:p w14:paraId="64272253" w14:textId="77777777" w:rsidR="00000000" w:rsidRDefault="00000000">
      <w:pPr>
        <w:pStyle w:val="NLa"/>
      </w:pPr>
      <w:r>
        <w:t>d.</w:t>
      </w:r>
      <w:r>
        <w:tab/>
        <w:t>buyers and sellers both are harmed in equal measure.</w:t>
      </w:r>
    </w:p>
    <w:p w14:paraId="4C5CC449" w14:textId="77777777" w:rsidR="00000000" w:rsidRDefault="00000000">
      <w:pPr>
        <w:pStyle w:val="ANS1"/>
      </w:pPr>
      <w:r>
        <w:t>ANS: A</w:t>
      </w:r>
      <w:r>
        <w:tab/>
        <w:t>PTS: 1</w:t>
      </w:r>
      <w:r>
        <w:tab/>
        <w:t>DIF: 2</w:t>
      </w:r>
      <w:r>
        <w:tab/>
        <w:t>REF: 6-1</w:t>
      </w:r>
    </w:p>
    <w:p w14:paraId="1DE30135" w14:textId="77777777" w:rsidR="00000000" w:rsidRDefault="00000000">
      <w:pPr>
        <w:pStyle w:val="TOP"/>
      </w:pPr>
      <w:r>
        <w:t>TOP: Price ceilings</w:t>
      </w:r>
      <w:r>
        <w:tab/>
        <w:t>MSC: Interpretive</w:t>
      </w:r>
    </w:p>
    <w:p w14:paraId="28B21C2E" w14:textId="77777777" w:rsidR="00000000" w:rsidRDefault="00000000">
      <w:pPr>
        <w:pStyle w:val="MyNL1"/>
      </w:pPr>
      <w:r>
        <w:lastRenderedPageBreak/>
        <w:tab/>
        <w:t>37.</w:t>
      </w:r>
      <w:r>
        <w:tab/>
        <w:t xml:space="preserve">Suppose the government has imposed a price ceiling on televisions. Which of the following events could transform the price ceiling from one that is </w:t>
      </w:r>
      <w:r>
        <w:rPr>
          <w:i/>
        </w:rPr>
        <w:t>not</w:t>
      </w:r>
      <w:r>
        <w:t xml:space="preserve"> binding into one that </w:t>
      </w:r>
      <w:r>
        <w:rPr>
          <w:i/>
        </w:rPr>
        <w:t>is</w:t>
      </w:r>
      <w:r>
        <w:t xml:space="preserve"> binding?</w:t>
      </w:r>
    </w:p>
    <w:p w14:paraId="53EFE6F4" w14:textId="77777777" w:rsidR="00000000" w:rsidRDefault="00000000">
      <w:pPr>
        <w:pStyle w:val="NLa"/>
      </w:pPr>
      <w:r>
        <w:t>a.</w:t>
      </w:r>
      <w:r>
        <w:tab/>
        <w:t>Firms take advantage of an advance in technology that reduces the amount of labor necessary to produce televisions.</w:t>
      </w:r>
    </w:p>
    <w:p w14:paraId="357BFB1A" w14:textId="77777777" w:rsidR="00000000" w:rsidRDefault="00000000">
      <w:pPr>
        <w:pStyle w:val="NLa"/>
      </w:pPr>
      <w:r>
        <w:t>b.</w:t>
      </w:r>
      <w:r>
        <w:tab/>
        <w:t>The number of firms selling televisions decreases.</w:t>
      </w:r>
    </w:p>
    <w:p w14:paraId="705CF3D4" w14:textId="77777777" w:rsidR="00000000" w:rsidRDefault="00000000">
      <w:pPr>
        <w:pStyle w:val="NLa"/>
      </w:pPr>
      <w:r>
        <w:t>c.</w:t>
      </w:r>
      <w:r>
        <w:tab/>
        <w:t>Consumers' income decreases, and televisions are a normal good.</w:t>
      </w:r>
    </w:p>
    <w:p w14:paraId="3902EE9F" w14:textId="77777777" w:rsidR="00000000" w:rsidRDefault="00000000">
      <w:pPr>
        <w:pStyle w:val="NLa"/>
      </w:pPr>
      <w:r>
        <w:t>d.</w:t>
      </w:r>
      <w:r>
        <w:tab/>
        <w:t>All of the above are correct.</w:t>
      </w:r>
    </w:p>
    <w:p w14:paraId="40892519" w14:textId="77777777" w:rsidR="00000000" w:rsidRDefault="00000000">
      <w:pPr>
        <w:pStyle w:val="ANS1"/>
      </w:pPr>
      <w:r>
        <w:t>ANS: B</w:t>
      </w:r>
      <w:r>
        <w:tab/>
        <w:t>PTS: 1</w:t>
      </w:r>
      <w:r>
        <w:tab/>
        <w:t>DIF: 2</w:t>
      </w:r>
      <w:r>
        <w:tab/>
        <w:t>REF: 6-1</w:t>
      </w:r>
    </w:p>
    <w:p w14:paraId="68611A07" w14:textId="77777777" w:rsidR="00000000" w:rsidRDefault="00000000">
      <w:pPr>
        <w:pStyle w:val="TOP"/>
      </w:pPr>
      <w:r>
        <w:t>TOP: Price ceilings</w:t>
      </w:r>
      <w:r>
        <w:tab/>
        <w:t>MSC: Applicative</w:t>
      </w:r>
    </w:p>
    <w:p w14:paraId="70307899" w14:textId="77777777" w:rsidR="00000000" w:rsidRDefault="00000000">
      <w:pPr>
        <w:pStyle w:val="MyNL1"/>
      </w:pPr>
      <w:r>
        <w:tab/>
        <w:t>38.</w:t>
      </w:r>
      <w:r>
        <w:tab/>
        <w:t>When a binding price ceiling is imposed to benefit buyers, a result is that</w:t>
      </w:r>
    </w:p>
    <w:p w14:paraId="0E8F81AB" w14:textId="77777777" w:rsidR="00000000" w:rsidRDefault="00000000">
      <w:pPr>
        <w:pStyle w:val="NLa"/>
      </w:pPr>
      <w:r>
        <w:t>a.</w:t>
      </w:r>
      <w:r>
        <w:tab/>
        <w:t>every buyer in the market benefits.</w:t>
      </w:r>
    </w:p>
    <w:p w14:paraId="326E28CE" w14:textId="77777777" w:rsidR="00000000" w:rsidRDefault="00000000">
      <w:pPr>
        <w:pStyle w:val="NLa"/>
      </w:pPr>
      <w:r>
        <w:t>b.</w:t>
      </w:r>
      <w:r>
        <w:tab/>
        <w:t>every seller in the market benefits, but the overall benefit to sellers is smaller than the overall benefit to buyers.</w:t>
      </w:r>
    </w:p>
    <w:p w14:paraId="47203CB4" w14:textId="77777777" w:rsidR="00000000" w:rsidRDefault="00000000">
      <w:pPr>
        <w:pStyle w:val="NLa"/>
      </w:pPr>
      <w:r>
        <w:t>c.</w:t>
      </w:r>
      <w:r>
        <w:tab/>
        <w:t>every buyer in the market benefits and every seller in the market is harmed.</w:t>
      </w:r>
    </w:p>
    <w:p w14:paraId="3AC5A560" w14:textId="77777777" w:rsidR="00000000" w:rsidRDefault="00000000">
      <w:pPr>
        <w:pStyle w:val="NLa"/>
      </w:pPr>
      <w:r>
        <w:t>d.</w:t>
      </w:r>
      <w:r>
        <w:tab/>
        <w:t>some buyers will not be able to buy any amount of the good.</w:t>
      </w:r>
    </w:p>
    <w:p w14:paraId="4B662180" w14:textId="77777777" w:rsidR="00000000" w:rsidRDefault="00000000">
      <w:pPr>
        <w:pStyle w:val="ANS1"/>
      </w:pPr>
      <w:r>
        <w:t>ANS: D</w:t>
      </w:r>
      <w:r>
        <w:tab/>
        <w:t>PTS: 1</w:t>
      </w:r>
      <w:r>
        <w:tab/>
        <w:t>DIF: 2</w:t>
      </w:r>
      <w:r>
        <w:tab/>
        <w:t>REF: 6-1</w:t>
      </w:r>
    </w:p>
    <w:p w14:paraId="28200C3C" w14:textId="77777777" w:rsidR="00000000" w:rsidRDefault="00000000">
      <w:pPr>
        <w:pStyle w:val="TOP"/>
      </w:pPr>
      <w:r>
        <w:t>TOP: Price ceilings</w:t>
      </w:r>
      <w:r>
        <w:tab/>
        <w:t>MSC: Interpretive</w:t>
      </w:r>
    </w:p>
    <w:p w14:paraId="70822060" w14:textId="77777777" w:rsidR="00000000" w:rsidRDefault="00000000">
      <w:pPr>
        <w:pStyle w:val="MyNL1"/>
      </w:pPr>
      <w:r>
        <w:tab/>
        <w:t>39.</w:t>
      </w:r>
      <w:r>
        <w:tab/>
        <w:t>Which of the following statements is correct?</w:t>
      </w:r>
    </w:p>
    <w:p w14:paraId="4B210720" w14:textId="77777777" w:rsidR="00000000" w:rsidRDefault="00000000">
      <w:pPr>
        <w:pStyle w:val="NLa"/>
      </w:pPr>
      <w:r>
        <w:t>a.</w:t>
      </w:r>
      <w:r>
        <w:tab/>
        <w:t>A price ceiling is not binding when the price ceiling is set above the equilibrium price.</w:t>
      </w:r>
    </w:p>
    <w:p w14:paraId="4D1B2107" w14:textId="77777777" w:rsidR="00000000" w:rsidRDefault="00000000">
      <w:pPr>
        <w:pStyle w:val="NLa"/>
      </w:pPr>
      <w:r>
        <w:t>b.</w:t>
      </w:r>
      <w:r>
        <w:tab/>
        <w:t>A price floor is not binding when the price floor is set below the equilibrium price.</w:t>
      </w:r>
    </w:p>
    <w:p w14:paraId="24CEF18C" w14:textId="77777777" w:rsidR="00000000" w:rsidRDefault="00000000">
      <w:pPr>
        <w:pStyle w:val="NLa"/>
      </w:pPr>
      <w:r>
        <w:t>c.</w:t>
      </w:r>
      <w:r>
        <w:tab/>
        <w:t>A binding price ceiling causes a shortage and a binding price floor causes a surplus.</w:t>
      </w:r>
    </w:p>
    <w:p w14:paraId="32153FD5" w14:textId="77777777" w:rsidR="00000000" w:rsidRDefault="00000000">
      <w:pPr>
        <w:pStyle w:val="NLa"/>
      </w:pPr>
      <w:r>
        <w:t>d.</w:t>
      </w:r>
      <w:r>
        <w:tab/>
        <w:t>All of the above are correct.</w:t>
      </w:r>
    </w:p>
    <w:p w14:paraId="743E9C27" w14:textId="77777777" w:rsidR="00000000" w:rsidRDefault="00000000">
      <w:pPr>
        <w:pStyle w:val="ANS1"/>
      </w:pPr>
      <w:r>
        <w:t>ANS: D</w:t>
      </w:r>
      <w:r>
        <w:tab/>
        <w:t>PTS: 1</w:t>
      </w:r>
      <w:r>
        <w:tab/>
        <w:t>DIF: 2</w:t>
      </w:r>
      <w:r>
        <w:tab/>
        <w:t>REF: 6-1</w:t>
      </w:r>
    </w:p>
    <w:p w14:paraId="20F972D7" w14:textId="77777777" w:rsidR="00000000" w:rsidRDefault="00000000">
      <w:pPr>
        <w:pStyle w:val="TOP"/>
      </w:pPr>
      <w:r>
        <w:t>TOP: Price ceilings | Price floors</w:t>
      </w:r>
      <w:r>
        <w:tab/>
        <w:t>MSC: Interpretive</w:t>
      </w:r>
    </w:p>
    <w:p w14:paraId="1CB76086" w14:textId="77777777" w:rsidR="00000000" w:rsidRDefault="00000000">
      <w:pPr>
        <w:pStyle w:val="MyNL1"/>
      </w:pPr>
      <w:r>
        <w:tab/>
        <w:t>40.</w:t>
      </w:r>
      <w:r>
        <w:tab/>
        <w:t>Which of the following observations would be consistent with a binding price ceiling in a market?</w:t>
      </w:r>
    </w:p>
    <w:p w14:paraId="41FEB3EB" w14:textId="77777777" w:rsidR="00000000" w:rsidRDefault="00000000">
      <w:pPr>
        <w:pStyle w:val="NLa"/>
      </w:pPr>
      <w:r>
        <w:t>a.</w:t>
      </w:r>
      <w:r>
        <w:tab/>
        <w:t>A smaller quantity of the good is bought and sold after the price ceiling becomes effective than before the price ceiling became effective.</w:t>
      </w:r>
    </w:p>
    <w:p w14:paraId="634923E6" w14:textId="77777777" w:rsidR="00000000" w:rsidRDefault="00000000">
      <w:pPr>
        <w:pStyle w:val="NLa"/>
      </w:pPr>
      <w:r>
        <w:t>b.</w:t>
      </w:r>
      <w:r>
        <w:tab/>
        <w:t>A smaller quantity of the good is demanded after the price ceiling becomes effective than before the price ceiling became effective.</w:t>
      </w:r>
    </w:p>
    <w:p w14:paraId="07F30D1E" w14:textId="77777777" w:rsidR="00000000" w:rsidRDefault="00000000">
      <w:pPr>
        <w:pStyle w:val="NLa"/>
      </w:pPr>
      <w:r>
        <w:t>c.</w:t>
      </w:r>
      <w:r>
        <w:tab/>
        <w:t>A larger quantity of the good is supplied after the price ceiling becomes effective than before the price ceiling became effective.</w:t>
      </w:r>
    </w:p>
    <w:p w14:paraId="124AF438" w14:textId="77777777" w:rsidR="00000000" w:rsidRDefault="00000000">
      <w:pPr>
        <w:pStyle w:val="NLa"/>
      </w:pPr>
      <w:r>
        <w:t>d.</w:t>
      </w:r>
      <w:r>
        <w:tab/>
        <w:t>All of the above are correct.</w:t>
      </w:r>
    </w:p>
    <w:p w14:paraId="6087C449" w14:textId="77777777" w:rsidR="00000000" w:rsidRDefault="00000000">
      <w:pPr>
        <w:pStyle w:val="ANS1"/>
      </w:pPr>
      <w:r>
        <w:t>ANS: A</w:t>
      </w:r>
      <w:r>
        <w:tab/>
        <w:t>PTS: 1</w:t>
      </w:r>
      <w:r>
        <w:tab/>
        <w:t>DIF: 2</w:t>
      </w:r>
      <w:r>
        <w:tab/>
        <w:t>REF: 6-1</w:t>
      </w:r>
    </w:p>
    <w:p w14:paraId="53820A59" w14:textId="77777777" w:rsidR="00000000" w:rsidRDefault="00000000">
      <w:pPr>
        <w:pStyle w:val="TOP"/>
      </w:pPr>
      <w:r>
        <w:t>TOP: Price ceilings</w:t>
      </w:r>
      <w:r>
        <w:tab/>
        <w:t>MSC: Interpretive</w:t>
      </w:r>
    </w:p>
    <w:p w14:paraId="3ED3CC67" w14:textId="77777777" w:rsidR="00000000" w:rsidRDefault="00000000">
      <w:pPr>
        <w:pStyle w:val="MyNL1"/>
      </w:pPr>
      <w:r>
        <w:tab/>
        <w:t>41.</w:t>
      </w:r>
      <w:r>
        <w:tab/>
        <w:t>Which of the following observations would be consistent with a binding price floor in a market?</w:t>
      </w:r>
    </w:p>
    <w:p w14:paraId="5E555D9D" w14:textId="77777777" w:rsidR="00000000" w:rsidRDefault="00000000">
      <w:pPr>
        <w:pStyle w:val="NLa"/>
      </w:pPr>
      <w:r>
        <w:t>a.</w:t>
      </w:r>
      <w:r>
        <w:tab/>
        <w:t>A smaller quantity of the good is bought and sold after the price floor becomes effective than before the price floor became effective.</w:t>
      </w:r>
    </w:p>
    <w:p w14:paraId="0BF533D8" w14:textId="77777777" w:rsidR="00000000" w:rsidRDefault="00000000">
      <w:pPr>
        <w:pStyle w:val="NLa"/>
      </w:pPr>
      <w:r>
        <w:t>b.</w:t>
      </w:r>
      <w:r>
        <w:tab/>
        <w:t>A smaller quantity of the good is demanded after the price floor becomes effective than before the price floor became effective.</w:t>
      </w:r>
    </w:p>
    <w:p w14:paraId="58D296D8" w14:textId="77777777" w:rsidR="00000000" w:rsidRDefault="00000000">
      <w:pPr>
        <w:pStyle w:val="NLa"/>
      </w:pPr>
      <w:r>
        <w:t>c.</w:t>
      </w:r>
      <w:r>
        <w:tab/>
        <w:t>A larger quantity of the good is supplied after the price floor becomes effective than before the price floor became effective.</w:t>
      </w:r>
    </w:p>
    <w:p w14:paraId="21F1D136" w14:textId="77777777" w:rsidR="00000000" w:rsidRDefault="00000000">
      <w:pPr>
        <w:pStyle w:val="NLa"/>
      </w:pPr>
      <w:r>
        <w:t>d.</w:t>
      </w:r>
      <w:r>
        <w:tab/>
        <w:t>All of the above are correct.</w:t>
      </w:r>
    </w:p>
    <w:p w14:paraId="54F3B7F1" w14:textId="77777777" w:rsidR="00000000" w:rsidRDefault="00000000">
      <w:pPr>
        <w:pStyle w:val="ANS1"/>
      </w:pPr>
      <w:r>
        <w:t>ANS: D</w:t>
      </w:r>
      <w:r>
        <w:tab/>
        <w:t>PTS: 1</w:t>
      </w:r>
      <w:r>
        <w:tab/>
        <w:t>DIF: 2</w:t>
      </w:r>
      <w:r>
        <w:tab/>
        <w:t>REF: 6-1</w:t>
      </w:r>
    </w:p>
    <w:p w14:paraId="24E482A7" w14:textId="77777777" w:rsidR="00000000" w:rsidRDefault="00000000">
      <w:pPr>
        <w:pStyle w:val="TOP"/>
      </w:pPr>
      <w:r>
        <w:t>TOP: Price floors</w:t>
      </w:r>
      <w:r>
        <w:tab/>
      </w:r>
      <w:r>
        <w:tab/>
        <w:t>MSC: Interpretive</w:t>
      </w:r>
    </w:p>
    <w:p w14:paraId="6D74FBEF" w14:textId="77777777" w:rsidR="00000000" w:rsidRDefault="00000000">
      <w:pPr>
        <w:pStyle w:val="MyNL1"/>
      </w:pPr>
      <w:r>
        <w:tab/>
        <w:t>42.</w:t>
      </w:r>
      <w:r>
        <w:tab/>
        <w:t>If a binding price ceiling were imposed in the computer market,</w:t>
      </w:r>
    </w:p>
    <w:p w14:paraId="3BF1F3AA" w14:textId="77777777" w:rsidR="00000000" w:rsidRDefault="00000000">
      <w:pPr>
        <w:pStyle w:val="NLa"/>
      </w:pPr>
      <w:r>
        <w:t>a.</w:t>
      </w:r>
      <w:r>
        <w:tab/>
        <w:t>the demand for computers would increase.</w:t>
      </w:r>
    </w:p>
    <w:p w14:paraId="4C1D93B4" w14:textId="77777777" w:rsidR="00000000" w:rsidRDefault="00000000">
      <w:pPr>
        <w:pStyle w:val="NLa"/>
      </w:pPr>
      <w:r>
        <w:t>b.</w:t>
      </w:r>
      <w:r>
        <w:tab/>
        <w:t>the supply of computers would decrease.</w:t>
      </w:r>
    </w:p>
    <w:p w14:paraId="25B83D27" w14:textId="77777777" w:rsidR="00000000" w:rsidRDefault="00000000">
      <w:pPr>
        <w:pStyle w:val="NLa"/>
      </w:pPr>
      <w:r>
        <w:t>c.</w:t>
      </w:r>
      <w:r>
        <w:tab/>
        <w:t>a shortage of computers would develop.</w:t>
      </w:r>
    </w:p>
    <w:p w14:paraId="280ED610" w14:textId="77777777" w:rsidR="00000000" w:rsidRDefault="00000000">
      <w:pPr>
        <w:pStyle w:val="NLa"/>
      </w:pPr>
      <w:r>
        <w:t>d.</w:t>
      </w:r>
      <w:r>
        <w:tab/>
        <w:t>All of the above are correct.</w:t>
      </w:r>
    </w:p>
    <w:p w14:paraId="5C36F5EF" w14:textId="77777777" w:rsidR="00000000" w:rsidRDefault="00000000">
      <w:pPr>
        <w:pStyle w:val="ANS1"/>
      </w:pPr>
      <w:r>
        <w:t>ANS: C</w:t>
      </w:r>
      <w:r>
        <w:tab/>
        <w:t>PTS: 1</w:t>
      </w:r>
      <w:r>
        <w:tab/>
        <w:t>DIF: 2</w:t>
      </w:r>
      <w:r>
        <w:tab/>
        <w:t>REF: 6-1</w:t>
      </w:r>
    </w:p>
    <w:p w14:paraId="4385AEA9" w14:textId="77777777" w:rsidR="00000000" w:rsidRDefault="00000000">
      <w:pPr>
        <w:pStyle w:val="TOP"/>
      </w:pPr>
      <w:r>
        <w:t>TOP: Price ceilings</w:t>
      </w:r>
      <w:r>
        <w:tab/>
        <w:t>MSC: Interpretive</w:t>
      </w:r>
    </w:p>
    <w:p w14:paraId="7A8A6541" w14:textId="77777777" w:rsidR="00000000" w:rsidRDefault="00000000">
      <w:pPr>
        <w:pStyle w:val="MyNL1"/>
      </w:pPr>
      <w:r>
        <w:lastRenderedPageBreak/>
        <w:tab/>
        <w:t>43.</w:t>
      </w:r>
      <w:r>
        <w:tab/>
        <w:t>If a binding price ceiling were imposed in the computer market,</w:t>
      </w:r>
    </w:p>
    <w:p w14:paraId="2A5B62FB" w14:textId="77777777" w:rsidR="00000000" w:rsidRDefault="00000000">
      <w:pPr>
        <w:pStyle w:val="NLa"/>
      </w:pPr>
      <w:r>
        <w:t>a.</w:t>
      </w:r>
      <w:r>
        <w:tab/>
        <w:t>the quantity of computers demanded would increase.</w:t>
      </w:r>
    </w:p>
    <w:p w14:paraId="0EF0EE1C" w14:textId="77777777" w:rsidR="00000000" w:rsidRDefault="00000000">
      <w:pPr>
        <w:pStyle w:val="NLa"/>
      </w:pPr>
      <w:r>
        <w:t>b.</w:t>
      </w:r>
      <w:r>
        <w:tab/>
        <w:t>the quantity of computers supplied would decrease.</w:t>
      </w:r>
    </w:p>
    <w:p w14:paraId="4BEB611E" w14:textId="77777777" w:rsidR="00000000" w:rsidRDefault="00000000">
      <w:pPr>
        <w:pStyle w:val="NLa"/>
      </w:pPr>
      <w:r>
        <w:t>c.</w:t>
      </w:r>
      <w:r>
        <w:tab/>
        <w:t>a shortage of computers would develop.</w:t>
      </w:r>
    </w:p>
    <w:p w14:paraId="1FF9978A" w14:textId="77777777" w:rsidR="00000000" w:rsidRDefault="00000000">
      <w:pPr>
        <w:pStyle w:val="NLa"/>
      </w:pPr>
      <w:r>
        <w:t>d.</w:t>
      </w:r>
      <w:r>
        <w:tab/>
        <w:t>All of the above are correct.</w:t>
      </w:r>
    </w:p>
    <w:p w14:paraId="4537423A" w14:textId="77777777" w:rsidR="00000000" w:rsidRDefault="00000000">
      <w:pPr>
        <w:pStyle w:val="ANS1"/>
      </w:pPr>
      <w:r>
        <w:t>ANS: D</w:t>
      </w:r>
      <w:r>
        <w:tab/>
        <w:t>PTS: 1</w:t>
      </w:r>
      <w:r>
        <w:tab/>
        <w:t>DIF: 2</w:t>
      </w:r>
      <w:r>
        <w:tab/>
        <w:t>REF: 6-1</w:t>
      </w:r>
    </w:p>
    <w:p w14:paraId="73F494A4" w14:textId="77777777" w:rsidR="00000000" w:rsidRDefault="00000000">
      <w:pPr>
        <w:pStyle w:val="TOP"/>
      </w:pPr>
      <w:r>
        <w:t>TOP: Price ceilings</w:t>
      </w:r>
      <w:r>
        <w:tab/>
        <w:t>MSC: Interpretive</w:t>
      </w:r>
    </w:p>
    <w:p w14:paraId="08F75529" w14:textId="77777777" w:rsidR="00000000" w:rsidRDefault="00000000">
      <w:pPr>
        <w:pStyle w:val="MyNL1"/>
      </w:pPr>
      <w:r>
        <w:tab/>
        <w:t>44.</w:t>
      </w:r>
      <w:r>
        <w:tab/>
        <w:t>Suppose the equilibrium price of a physical examination ("physical") by a doctor is $200, and the government imposes a price ceiling of $150 per physical. As a result of the price ceiling,</w:t>
      </w:r>
    </w:p>
    <w:p w14:paraId="138AC9DC" w14:textId="77777777" w:rsidR="00000000" w:rsidRDefault="00000000">
      <w:pPr>
        <w:pStyle w:val="NLa"/>
      </w:pPr>
      <w:r>
        <w:t>a.</w:t>
      </w:r>
      <w:r>
        <w:tab/>
        <w:t>the demand curve for physicals shifts to the right.</w:t>
      </w:r>
    </w:p>
    <w:p w14:paraId="4E6EA6BB" w14:textId="77777777" w:rsidR="00000000" w:rsidRDefault="00000000">
      <w:pPr>
        <w:pStyle w:val="NLa"/>
      </w:pPr>
      <w:r>
        <w:t>b.</w:t>
      </w:r>
      <w:r>
        <w:tab/>
        <w:t>the supply curve for physicals shifts to the left.</w:t>
      </w:r>
    </w:p>
    <w:p w14:paraId="05FF3B6A" w14:textId="77777777" w:rsidR="00000000" w:rsidRDefault="00000000">
      <w:pPr>
        <w:pStyle w:val="NLa"/>
      </w:pPr>
      <w:r>
        <w:t>c.</w:t>
      </w:r>
      <w:r>
        <w:tab/>
        <w:t>the quantity demanded of physicals increases and the quantity supplied of physicals decreases.</w:t>
      </w:r>
    </w:p>
    <w:p w14:paraId="2B96FF11" w14:textId="77777777" w:rsidR="00000000" w:rsidRDefault="00000000">
      <w:pPr>
        <w:pStyle w:val="NLa"/>
      </w:pPr>
      <w:r>
        <w:t>d.</w:t>
      </w:r>
      <w:r>
        <w:tab/>
        <w:t>the number of physicals performed will increase.</w:t>
      </w:r>
    </w:p>
    <w:p w14:paraId="5AC3F36F" w14:textId="77777777" w:rsidR="00000000" w:rsidRDefault="00000000">
      <w:pPr>
        <w:pStyle w:val="ANS1"/>
      </w:pPr>
      <w:r>
        <w:t>ANS: C</w:t>
      </w:r>
      <w:r>
        <w:tab/>
        <w:t>PTS: 1</w:t>
      </w:r>
      <w:r>
        <w:tab/>
        <w:t>DIF: 2</w:t>
      </w:r>
      <w:r>
        <w:tab/>
        <w:t>REF: 6-1</w:t>
      </w:r>
    </w:p>
    <w:p w14:paraId="2A5ED55F" w14:textId="77777777" w:rsidR="00000000" w:rsidRDefault="00000000">
      <w:pPr>
        <w:pStyle w:val="TOP"/>
      </w:pPr>
      <w:r>
        <w:t>TOP: Price ceilings</w:t>
      </w:r>
      <w:r>
        <w:tab/>
        <w:t>MSC: Applicative</w:t>
      </w:r>
    </w:p>
    <w:p w14:paraId="132C7482" w14:textId="77777777" w:rsidR="00000000" w:rsidRDefault="00000000">
      <w:pPr>
        <w:pStyle w:val="MyNL1"/>
      </w:pPr>
      <w:r>
        <w:tab/>
        <w:t>45.</w:t>
      </w:r>
      <w:r>
        <w:tab/>
        <w:t>When policymakers set prices by legal decree, they</w:t>
      </w:r>
    </w:p>
    <w:p w14:paraId="2B7E4E48" w14:textId="77777777" w:rsidR="00000000" w:rsidRDefault="00000000">
      <w:pPr>
        <w:pStyle w:val="NLa"/>
      </w:pPr>
      <w:r>
        <w:t>a.</w:t>
      </w:r>
      <w:r>
        <w:tab/>
        <w:t>are usually following the advice of mainstream economists.</w:t>
      </w:r>
    </w:p>
    <w:p w14:paraId="278DFCB2" w14:textId="77777777" w:rsidR="00000000" w:rsidRDefault="00000000">
      <w:pPr>
        <w:pStyle w:val="NLa"/>
      </w:pPr>
      <w:r>
        <w:t>b.</w:t>
      </w:r>
      <w:r>
        <w:tab/>
        <w:t>are usually improving the organization of economic activity.</w:t>
      </w:r>
    </w:p>
    <w:p w14:paraId="0D23F8A8" w14:textId="77777777" w:rsidR="00000000" w:rsidRDefault="00000000">
      <w:pPr>
        <w:pStyle w:val="NLa"/>
      </w:pPr>
      <w:r>
        <w:t>c.</w:t>
      </w:r>
      <w:r>
        <w:tab/>
        <w:t>are obscuring the signals that normally guide the allocation of society’s resources.</w:t>
      </w:r>
    </w:p>
    <w:p w14:paraId="3806FD27" w14:textId="77777777" w:rsidR="00000000" w:rsidRDefault="00000000">
      <w:pPr>
        <w:pStyle w:val="NLa"/>
      </w:pPr>
      <w:r>
        <w:t>d.</w:t>
      </w:r>
      <w:r>
        <w:tab/>
        <w:t>are demonstrating a willingness to sacrifice equity for the sake of a gain in efficiency.</w:t>
      </w:r>
    </w:p>
    <w:p w14:paraId="7F2A9CE0" w14:textId="77777777" w:rsidR="00000000" w:rsidRDefault="00000000">
      <w:pPr>
        <w:pStyle w:val="ANS1"/>
      </w:pPr>
      <w:r>
        <w:t>ANS: C</w:t>
      </w:r>
      <w:r>
        <w:tab/>
        <w:t>PTS: 1</w:t>
      </w:r>
      <w:r>
        <w:tab/>
        <w:t>DIF: 2</w:t>
      </w:r>
      <w:r>
        <w:tab/>
        <w:t>REF: 6-1</w:t>
      </w:r>
    </w:p>
    <w:p w14:paraId="20D14A2B" w14:textId="77777777" w:rsidR="00000000" w:rsidRDefault="00000000">
      <w:pPr>
        <w:pStyle w:val="TOP"/>
      </w:pPr>
      <w:r>
        <w:t>TOP: Price ceilings | Price floors</w:t>
      </w:r>
      <w:r>
        <w:tab/>
        <w:t>MSC: Interpretive</w:t>
      </w:r>
    </w:p>
    <w:p w14:paraId="181712CA" w14:textId="77777777" w:rsidR="00000000" w:rsidRDefault="00000000">
      <w:pPr>
        <w:pStyle w:val="MyNL1"/>
      </w:pPr>
      <w:r>
        <w:tab/>
        <w:t>46.</w:t>
      </w:r>
      <w:r>
        <w:tab/>
        <w:t>An outcome that can result from either a price ceiling or a price floor is</w:t>
      </w:r>
    </w:p>
    <w:p w14:paraId="48388794" w14:textId="77777777" w:rsidR="00000000" w:rsidRDefault="00000000">
      <w:pPr>
        <w:pStyle w:val="NLa"/>
      </w:pPr>
      <w:r>
        <w:t>a.</w:t>
      </w:r>
      <w:r>
        <w:tab/>
        <w:t>a surplus in the market.</w:t>
      </w:r>
    </w:p>
    <w:p w14:paraId="3BB61B72" w14:textId="77777777" w:rsidR="00000000" w:rsidRDefault="00000000">
      <w:pPr>
        <w:pStyle w:val="NLa"/>
      </w:pPr>
      <w:r>
        <w:t>b.</w:t>
      </w:r>
      <w:r>
        <w:tab/>
        <w:t>a shortage in the market.</w:t>
      </w:r>
    </w:p>
    <w:p w14:paraId="5447C6B8" w14:textId="77777777" w:rsidR="00000000" w:rsidRDefault="00000000">
      <w:pPr>
        <w:pStyle w:val="NLa"/>
      </w:pPr>
      <w:r>
        <w:t>c.</w:t>
      </w:r>
      <w:r>
        <w:tab/>
        <w:t>a nonbinding price control.</w:t>
      </w:r>
    </w:p>
    <w:p w14:paraId="609F66AB" w14:textId="77777777" w:rsidR="00000000" w:rsidRDefault="00000000">
      <w:pPr>
        <w:pStyle w:val="NLa"/>
      </w:pPr>
      <w:r>
        <w:t>d.</w:t>
      </w:r>
      <w:r>
        <w:tab/>
        <w:t>long lines of frustrated buyers.</w:t>
      </w:r>
    </w:p>
    <w:p w14:paraId="5E32A88D" w14:textId="77777777" w:rsidR="00000000" w:rsidRDefault="00000000">
      <w:pPr>
        <w:pStyle w:val="ANS1"/>
      </w:pPr>
      <w:r>
        <w:t>ANS: C</w:t>
      </w:r>
      <w:r>
        <w:tab/>
        <w:t>PTS: 1</w:t>
      </w:r>
      <w:r>
        <w:tab/>
        <w:t>DIF: 2</w:t>
      </w:r>
      <w:r>
        <w:tab/>
        <w:t>REF: 6-1</w:t>
      </w:r>
    </w:p>
    <w:p w14:paraId="587921C8" w14:textId="77777777" w:rsidR="00000000" w:rsidRDefault="00000000">
      <w:pPr>
        <w:pStyle w:val="TOP"/>
      </w:pPr>
      <w:r>
        <w:t>TOP: Price ceilings | Price floors</w:t>
      </w:r>
      <w:r>
        <w:tab/>
        <w:t>MSC: Applicative</w:t>
      </w:r>
    </w:p>
    <w:p w14:paraId="3A11D976" w14:textId="77777777" w:rsidR="00000000" w:rsidRDefault="00000000">
      <w:pPr>
        <w:pStyle w:val="MyNL1"/>
      </w:pPr>
      <w:r>
        <w:tab/>
        <w:t>47.</w:t>
      </w:r>
      <w:r>
        <w:tab/>
        <w:t>An outcome that can result from either a price ceiling or a price floor is</w:t>
      </w:r>
    </w:p>
    <w:p w14:paraId="59D05B9B" w14:textId="77777777" w:rsidR="00000000" w:rsidRDefault="00000000">
      <w:pPr>
        <w:pStyle w:val="NLa"/>
      </w:pPr>
      <w:r>
        <w:t>a.</w:t>
      </w:r>
      <w:r>
        <w:tab/>
        <w:t>an enhancement of efficiency.</w:t>
      </w:r>
    </w:p>
    <w:p w14:paraId="29573E0C" w14:textId="77777777" w:rsidR="00000000" w:rsidRDefault="00000000">
      <w:pPr>
        <w:pStyle w:val="NLa"/>
      </w:pPr>
      <w:r>
        <w:t>b.</w:t>
      </w:r>
      <w:r>
        <w:tab/>
        <w:t>undesirable rationing mechanisms.</w:t>
      </w:r>
    </w:p>
    <w:p w14:paraId="12F42C0D" w14:textId="77777777" w:rsidR="00000000" w:rsidRDefault="00000000">
      <w:pPr>
        <w:pStyle w:val="NLa"/>
      </w:pPr>
      <w:r>
        <w:t>c.</w:t>
      </w:r>
      <w:r>
        <w:tab/>
        <w:t>excess supply.</w:t>
      </w:r>
    </w:p>
    <w:p w14:paraId="3C4AB275" w14:textId="77777777" w:rsidR="00000000" w:rsidRDefault="00000000">
      <w:pPr>
        <w:pStyle w:val="NLa"/>
      </w:pPr>
      <w:r>
        <w:t>d.</w:t>
      </w:r>
      <w:r>
        <w:tab/>
        <w:t>excess demand.</w:t>
      </w:r>
    </w:p>
    <w:p w14:paraId="18AD1423" w14:textId="77777777" w:rsidR="00000000" w:rsidRDefault="00000000">
      <w:pPr>
        <w:pStyle w:val="ANS1"/>
      </w:pPr>
      <w:r>
        <w:t>ANS: B</w:t>
      </w:r>
      <w:r>
        <w:tab/>
        <w:t>PTS: 1</w:t>
      </w:r>
      <w:r>
        <w:tab/>
        <w:t>DIF: 2</w:t>
      </w:r>
      <w:r>
        <w:tab/>
        <w:t>REF: 6-1</w:t>
      </w:r>
    </w:p>
    <w:p w14:paraId="42EA5031" w14:textId="77777777" w:rsidR="00000000" w:rsidRDefault="00000000">
      <w:pPr>
        <w:pStyle w:val="TOP"/>
      </w:pPr>
      <w:r>
        <w:t>TOP: Price ceilings | Price floors</w:t>
      </w:r>
      <w:r>
        <w:tab/>
        <w:t>MSC: Applicative</w:t>
      </w:r>
    </w:p>
    <w:p w14:paraId="32133A99" w14:textId="77777777" w:rsidR="00000000" w:rsidRDefault="00000000">
      <w:pPr>
        <w:pStyle w:val="CAP"/>
      </w:pPr>
      <w:r>
        <w:lastRenderedPageBreak/>
        <w:t>Figure 6-4</w:t>
      </w:r>
    </w:p>
    <w:p w14:paraId="26BBCE69" w14:textId="3FA077DA" w:rsidR="00000000" w:rsidRDefault="00451C4D">
      <w:pPr>
        <w:pStyle w:val="Txt"/>
      </w:pPr>
      <w:r>
        <w:rPr>
          <w:noProof/>
        </w:rPr>
        <w:drawing>
          <wp:inline distT="0" distB="0" distL="0" distR="0" wp14:anchorId="1B1E8D96" wp14:editId="166F1C61">
            <wp:extent cx="2676525" cy="2609850"/>
            <wp:effectExtent l="0" t="0" r="0" b="0"/>
            <wp:docPr id="7" name="Resi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676525" cy="2609850"/>
                    </a:xfrm>
                    <a:prstGeom prst="rect">
                      <a:avLst/>
                    </a:prstGeom>
                    <a:noFill/>
                    <a:ln>
                      <a:noFill/>
                    </a:ln>
                  </pic:spPr>
                </pic:pic>
              </a:graphicData>
            </a:graphic>
          </wp:inline>
        </w:drawing>
      </w:r>
    </w:p>
    <w:p w14:paraId="0DEA48EC" w14:textId="77777777" w:rsidR="00000000" w:rsidRDefault="00000000">
      <w:pPr>
        <w:pStyle w:val="MyNL1"/>
      </w:pPr>
      <w:r>
        <w:tab/>
        <w:t>48.</w:t>
      </w:r>
      <w:r>
        <w:tab/>
      </w:r>
      <w:r>
        <w:rPr>
          <w:b/>
        </w:rPr>
        <w:t>Refer to Figure 6-4</w:t>
      </w:r>
      <w:r>
        <w:t>. If the government imposes a price ceiling in this market at a price of $5.00, the result would be a</w:t>
      </w:r>
    </w:p>
    <w:p w14:paraId="6FFC30BE" w14:textId="77777777" w:rsidR="00000000" w:rsidRDefault="00000000">
      <w:pPr>
        <w:pStyle w:val="NLa"/>
      </w:pPr>
      <w:r>
        <w:t>a.</w:t>
      </w:r>
      <w:r>
        <w:tab/>
        <w:t>shortage of 20 units.</w:t>
      </w:r>
    </w:p>
    <w:p w14:paraId="38E6CCE7" w14:textId="77777777" w:rsidR="00000000" w:rsidRDefault="00000000">
      <w:pPr>
        <w:pStyle w:val="NLa"/>
      </w:pPr>
      <w:r>
        <w:t>b.</w:t>
      </w:r>
      <w:r>
        <w:tab/>
        <w:t>shortage of 10 units.</w:t>
      </w:r>
    </w:p>
    <w:p w14:paraId="094F98B5" w14:textId="77777777" w:rsidR="00000000" w:rsidRDefault="00000000">
      <w:pPr>
        <w:pStyle w:val="NLa"/>
      </w:pPr>
      <w:r>
        <w:t>c.</w:t>
      </w:r>
      <w:r>
        <w:tab/>
        <w:t>surplus of 20 units.</w:t>
      </w:r>
    </w:p>
    <w:p w14:paraId="4DA2029D" w14:textId="77777777" w:rsidR="00000000" w:rsidRDefault="00000000">
      <w:pPr>
        <w:pStyle w:val="NLa"/>
      </w:pPr>
      <w:r>
        <w:t>d.</w:t>
      </w:r>
      <w:r>
        <w:tab/>
        <w:t>surplus of 10 units.</w:t>
      </w:r>
    </w:p>
    <w:p w14:paraId="5B4B16FA" w14:textId="77777777" w:rsidR="00000000" w:rsidRDefault="00000000">
      <w:pPr>
        <w:pStyle w:val="ANS1"/>
      </w:pPr>
      <w:r>
        <w:t>ANS: A</w:t>
      </w:r>
      <w:r>
        <w:tab/>
        <w:t>PTS: 1</w:t>
      </w:r>
      <w:r>
        <w:tab/>
        <w:t>DIF: 2</w:t>
      </w:r>
      <w:r>
        <w:tab/>
        <w:t>REF: 6-1</w:t>
      </w:r>
    </w:p>
    <w:p w14:paraId="6ABD5BC5" w14:textId="77777777" w:rsidR="00000000" w:rsidRDefault="00000000">
      <w:pPr>
        <w:pStyle w:val="TOP"/>
      </w:pPr>
      <w:r>
        <w:t>TOP: Price ceilings | Shortages</w:t>
      </w:r>
      <w:r>
        <w:tab/>
        <w:t>MSC: Applicative</w:t>
      </w:r>
    </w:p>
    <w:p w14:paraId="7D76846E" w14:textId="77777777" w:rsidR="00000000" w:rsidRDefault="00000000">
      <w:pPr>
        <w:pStyle w:val="MyNL1"/>
      </w:pPr>
      <w:r>
        <w:tab/>
        <w:t>49.</w:t>
      </w:r>
      <w:r>
        <w:tab/>
      </w:r>
      <w:r>
        <w:rPr>
          <w:b/>
        </w:rPr>
        <w:t>Refer to Figure 6-4</w:t>
      </w:r>
      <w:r>
        <w:t xml:space="preserve">. For a price ceiling to be binding, it would have to be set at </w:t>
      </w:r>
    </w:p>
    <w:p w14:paraId="46C3776E" w14:textId="77777777" w:rsidR="00000000" w:rsidRDefault="00000000">
      <w:pPr>
        <w:pStyle w:val="NLa"/>
      </w:pPr>
      <w:r>
        <w:t>a.</w:t>
      </w:r>
      <w:r>
        <w:tab/>
        <w:t>any price below $6.00.</w:t>
      </w:r>
    </w:p>
    <w:p w14:paraId="53C9A062" w14:textId="77777777" w:rsidR="00000000" w:rsidRDefault="00000000">
      <w:pPr>
        <w:pStyle w:val="NLa"/>
      </w:pPr>
      <w:r>
        <w:t>b.</w:t>
      </w:r>
      <w:r>
        <w:tab/>
        <w:t>a price between $4.00 and $6.00.</w:t>
      </w:r>
    </w:p>
    <w:p w14:paraId="791ABF3E" w14:textId="77777777" w:rsidR="00000000" w:rsidRDefault="00000000">
      <w:pPr>
        <w:pStyle w:val="NLa"/>
      </w:pPr>
      <w:r>
        <w:t>c.</w:t>
      </w:r>
      <w:r>
        <w:tab/>
        <w:t>a price between $6.00 and $8.00.</w:t>
      </w:r>
    </w:p>
    <w:p w14:paraId="1227A018" w14:textId="77777777" w:rsidR="00000000" w:rsidRDefault="00000000">
      <w:pPr>
        <w:pStyle w:val="NLa"/>
      </w:pPr>
      <w:r>
        <w:t>d.</w:t>
      </w:r>
      <w:r>
        <w:tab/>
        <w:t>any price above $6.00.</w:t>
      </w:r>
    </w:p>
    <w:p w14:paraId="153561DB" w14:textId="77777777" w:rsidR="00000000" w:rsidRDefault="00000000">
      <w:pPr>
        <w:pStyle w:val="ANS1"/>
      </w:pPr>
      <w:r>
        <w:t>ANS: A</w:t>
      </w:r>
      <w:r>
        <w:tab/>
        <w:t>PTS: 1</w:t>
      </w:r>
      <w:r>
        <w:tab/>
        <w:t>DIF: 2</w:t>
      </w:r>
      <w:r>
        <w:tab/>
        <w:t>REF: 6-1</w:t>
      </w:r>
    </w:p>
    <w:p w14:paraId="3BF7DDAF" w14:textId="77777777" w:rsidR="00000000" w:rsidRDefault="00000000">
      <w:pPr>
        <w:pStyle w:val="TOP"/>
      </w:pPr>
      <w:r>
        <w:t>TOP: Price ceilings</w:t>
      </w:r>
      <w:r>
        <w:tab/>
        <w:t>MSC: Applicative</w:t>
      </w:r>
    </w:p>
    <w:p w14:paraId="2F005539" w14:textId="77777777" w:rsidR="00000000" w:rsidRDefault="00000000">
      <w:pPr>
        <w:pStyle w:val="MyNL1"/>
      </w:pPr>
      <w:r>
        <w:tab/>
        <w:t>50.</w:t>
      </w:r>
      <w:r>
        <w:tab/>
      </w:r>
      <w:r>
        <w:rPr>
          <w:b/>
        </w:rPr>
        <w:t>Refer to Figure 6-4</w:t>
      </w:r>
      <w:r>
        <w:t>. Which of the following price controls would cause a shortage of 10 units of the good?</w:t>
      </w:r>
    </w:p>
    <w:p w14:paraId="3AD22C98" w14:textId="77777777" w:rsidR="00000000" w:rsidRDefault="00000000">
      <w:pPr>
        <w:pStyle w:val="NLa"/>
      </w:pPr>
      <w:r>
        <w:t>a.</w:t>
      </w:r>
      <w:r>
        <w:tab/>
        <w:t>a price ceiling of $5.50</w:t>
      </w:r>
    </w:p>
    <w:p w14:paraId="2C05A899" w14:textId="77777777" w:rsidR="00000000" w:rsidRDefault="00000000">
      <w:pPr>
        <w:pStyle w:val="NLa"/>
      </w:pPr>
      <w:r>
        <w:t>b.</w:t>
      </w:r>
      <w:r>
        <w:tab/>
        <w:t>a price floor of $5.50</w:t>
      </w:r>
    </w:p>
    <w:p w14:paraId="7021C634" w14:textId="77777777" w:rsidR="00000000" w:rsidRDefault="00000000">
      <w:pPr>
        <w:pStyle w:val="NLa"/>
      </w:pPr>
      <w:r>
        <w:t>c.</w:t>
      </w:r>
      <w:r>
        <w:tab/>
        <w:t>a price ceiling of $6.50</w:t>
      </w:r>
    </w:p>
    <w:p w14:paraId="5ABDA3D0" w14:textId="77777777" w:rsidR="00000000" w:rsidRDefault="00000000">
      <w:pPr>
        <w:pStyle w:val="NLa"/>
      </w:pPr>
      <w:r>
        <w:t>d.</w:t>
      </w:r>
      <w:r>
        <w:tab/>
        <w:t>a price floor of $6.50</w:t>
      </w:r>
    </w:p>
    <w:p w14:paraId="38424432" w14:textId="77777777" w:rsidR="00000000" w:rsidRDefault="00000000">
      <w:pPr>
        <w:pStyle w:val="ANS1"/>
      </w:pPr>
      <w:r>
        <w:t>ANS: A</w:t>
      </w:r>
      <w:r>
        <w:tab/>
        <w:t>PTS: 1</w:t>
      </w:r>
      <w:r>
        <w:tab/>
        <w:t>DIF: 2</w:t>
      </w:r>
      <w:r>
        <w:tab/>
        <w:t>REF: 6-1</w:t>
      </w:r>
    </w:p>
    <w:p w14:paraId="613EFFA3" w14:textId="77777777" w:rsidR="00000000" w:rsidRDefault="00000000">
      <w:pPr>
        <w:pStyle w:val="TOP"/>
      </w:pPr>
      <w:r>
        <w:t>TOP: Price ceilings</w:t>
      </w:r>
      <w:r>
        <w:tab/>
        <w:t>MSC: Applicative</w:t>
      </w:r>
    </w:p>
    <w:p w14:paraId="48E20960" w14:textId="77777777" w:rsidR="00000000" w:rsidRDefault="00000000">
      <w:pPr>
        <w:pStyle w:val="MyNL1"/>
      </w:pPr>
      <w:r>
        <w:tab/>
        <w:t>51.</w:t>
      </w:r>
      <w:r>
        <w:tab/>
      </w:r>
      <w:r>
        <w:rPr>
          <w:b/>
        </w:rPr>
        <w:t>Refer to Figure 6-4</w:t>
      </w:r>
      <w:r>
        <w:t>. Suppose a price floor of $7.00 is imposed. As a result,</w:t>
      </w:r>
    </w:p>
    <w:p w14:paraId="228E76B4" w14:textId="77777777" w:rsidR="00000000" w:rsidRDefault="00000000">
      <w:pPr>
        <w:pStyle w:val="NLa"/>
      </w:pPr>
      <w:r>
        <w:t>a.</w:t>
      </w:r>
      <w:r>
        <w:tab/>
        <w:t>buyers’ total expenditure on the good decreases by $20.00.</w:t>
      </w:r>
    </w:p>
    <w:p w14:paraId="4E6C8E2A" w14:textId="77777777" w:rsidR="00000000" w:rsidRDefault="00000000">
      <w:pPr>
        <w:pStyle w:val="NLa"/>
      </w:pPr>
      <w:r>
        <w:t>b.</w:t>
      </w:r>
      <w:r>
        <w:tab/>
        <w:t>the supply curve will shift to the left so as to now pass through the point (Q = 40, P = $7.00).</w:t>
      </w:r>
    </w:p>
    <w:p w14:paraId="3596B2A2" w14:textId="77777777" w:rsidR="00000000" w:rsidRDefault="00000000">
      <w:pPr>
        <w:pStyle w:val="NLa"/>
      </w:pPr>
      <w:r>
        <w:t>c.</w:t>
      </w:r>
      <w:r>
        <w:tab/>
        <w:t>the quantity of the good demanded decreases by 20 units.</w:t>
      </w:r>
    </w:p>
    <w:p w14:paraId="714FAE5D" w14:textId="77777777" w:rsidR="00000000" w:rsidRDefault="00000000">
      <w:pPr>
        <w:pStyle w:val="NLa"/>
      </w:pPr>
      <w:r>
        <w:t>d.</w:t>
      </w:r>
      <w:r>
        <w:tab/>
        <w:t>the price of the good continues to serve as the rationing mechanism.</w:t>
      </w:r>
    </w:p>
    <w:p w14:paraId="18E12ADC" w14:textId="77777777" w:rsidR="00000000" w:rsidRDefault="00000000">
      <w:pPr>
        <w:pStyle w:val="ANS1"/>
      </w:pPr>
      <w:r>
        <w:t>ANS: A</w:t>
      </w:r>
      <w:r>
        <w:tab/>
        <w:t>PTS: 1</w:t>
      </w:r>
      <w:r>
        <w:tab/>
        <w:t>DIF: 3</w:t>
      </w:r>
      <w:r>
        <w:tab/>
        <w:t>REF: 6-1</w:t>
      </w:r>
    </w:p>
    <w:p w14:paraId="1136042E" w14:textId="77777777" w:rsidR="00000000" w:rsidRDefault="00000000">
      <w:pPr>
        <w:pStyle w:val="TOP"/>
      </w:pPr>
      <w:r>
        <w:t>TOP: Price floors</w:t>
      </w:r>
      <w:r>
        <w:tab/>
      </w:r>
      <w:r>
        <w:tab/>
        <w:t>MSC: Analytical</w:t>
      </w:r>
    </w:p>
    <w:p w14:paraId="604B0C69" w14:textId="77777777" w:rsidR="00000000" w:rsidRDefault="00000000">
      <w:pPr>
        <w:pStyle w:val="MyNL1"/>
      </w:pPr>
      <w:r>
        <w:lastRenderedPageBreak/>
        <w:tab/>
        <w:t>52.</w:t>
      </w:r>
      <w:r>
        <w:tab/>
      </w:r>
      <w:r>
        <w:rPr>
          <w:b/>
        </w:rPr>
        <w:t>Refer to Figure 6-4</w:t>
      </w:r>
      <w:r>
        <w:t>. Suppose a price ceiling of $4.50 is imposed. As a result,</w:t>
      </w:r>
    </w:p>
    <w:p w14:paraId="3A27FEB9" w14:textId="77777777" w:rsidR="00000000" w:rsidRDefault="00000000">
      <w:pPr>
        <w:pStyle w:val="NLa"/>
      </w:pPr>
      <w:r>
        <w:t>a.</w:t>
      </w:r>
      <w:r>
        <w:tab/>
        <w:t>there is a shortage of 15 units of the good.</w:t>
      </w:r>
    </w:p>
    <w:p w14:paraId="2B63CC3C" w14:textId="77777777" w:rsidR="00000000" w:rsidRDefault="00000000">
      <w:pPr>
        <w:pStyle w:val="NLa"/>
      </w:pPr>
      <w:r>
        <w:t>b.</w:t>
      </w:r>
      <w:r>
        <w:tab/>
        <w:t>the demand curve will shift to the left so as to now pass through the point (Q = 35, P = $4.50).</w:t>
      </w:r>
    </w:p>
    <w:p w14:paraId="2E9EE926" w14:textId="77777777" w:rsidR="00000000" w:rsidRDefault="00000000">
      <w:pPr>
        <w:pStyle w:val="NLa"/>
      </w:pPr>
      <w:r>
        <w:t>c.</w:t>
      </w:r>
      <w:r>
        <w:tab/>
        <w:t>the situation is very much like the one created by a binding minimum wage.</w:t>
      </w:r>
    </w:p>
    <w:p w14:paraId="216317FF" w14:textId="77777777" w:rsidR="00000000" w:rsidRDefault="00000000">
      <w:pPr>
        <w:pStyle w:val="NLa"/>
      </w:pPr>
      <w:r>
        <w:t>d.</w:t>
      </w:r>
      <w:r>
        <w:tab/>
        <w:t>the quantity of the good that is bought and sold is the same as it would have been had a price floor of $7.50 been imposed.</w:t>
      </w:r>
    </w:p>
    <w:p w14:paraId="719C4629" w14:textId="77777777" w:rsidR="00000000" w:rsidRDefault="00000000">
      <w:pPr>
        <w:pStyle w:val="ANS1"/>
      </w:pPr>
      <w:r>
        <w:t>ANS: D</w:t>
      </w:r>
      <w:r>
        <w:tab/>
        <w:t>PTS: 1</w:t>
      </w:r>
      <w:r>
        <w:tab/>
        <w:t>DIF: 3</w:t>
      </w:r>
      <w:r>
        <w:tab/>
        <w:t>REF: 6-1</w:t>
      </w:r>
    </w:p>
    <w:p w14:paraId="133C7966" w14:textId="77777777" w:rsidR="00000000" w:rsidRDefault="00000000">
      <w:pPr>
        <w:pStyle w:val="TOP"/>
      </w:pPr>
      <w:r>
        <w:t>TOP: Price ceilings</w:t>
      </w:r>
      <w:r>
        <w:tab/>
        <w:t>MSC: Analytical</w:t>
      </w:r>
    </w:p>
    <w:p w14:paraId="120A041E" w14:textId="77777777" w:rsidR="00000000" w:rsidRDefault="00000000">
      <w:pPr>
        <w:pStyle w:val="CAP"/>
      </w:pPr>
      <w:r>
        <w:t>Figure 6-5</w:t>
      </w:r>
    </w:p>
    <w:p w14:paraId="254CA002" w14:textId="32801CFC" w:rsidR="00000000" w:rsidRDefault="00451C4D">
      <w:pPr>
        <w:pStyle w:val="Txt"/>
      </w:pPr>
      <w:r>
        <w:rPr>
          <w:noProof/>
        </w:rPr>
        <w:drawing>
          <wp:inline distT="0" distB="0" distL="0" distR="0" wp14:anchorId="7E2A7341" wp14:editId="66F7262B">
            <wp:extent cx="2400300" cy="2247900"/>
            <wp:effectExtent l="0" t="0" r="0" b="0"/>
            <wp:docPr id="8" name="Resi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400300" cy="2247900"/>
                    </a:xfrm>
                    <a:prstGeom prst="rect">
                      <a:avLst/>
                    </a:prstGeom>
                    <a:noFill/>
                    <a:ln>
                      <a:noFill/>
                    </a:ln>
                  </pic:spPr>
                </pic:pic>
              </a:graphicData>
            </a:graphic>
          </wp:inline>
        </w:drawing>
      </w:r>
    </w:p>
    <w:p w14:paraId="07A32D8B" w14:textId="77777777" w:rsidR="00000000" w:rsidRDefault="00000000">
      <w:pPr>
        <w:pStyle w:val="MyNL1"/>
      </w:pPr>
      <w:r>
        <w:tab/>
        <w:t>53.</w:t>
      </w:r>
      <w:r>
        <w:tab/>
      </w:r>
      <w:r>
        <w:rPr>
          <w:b/>
        </w:rPr>
        <w:t>Refer to Figure 6-5</w:t>
      </w:r>
      <w:r>
        <w:t>. If the government imposes a price ceiling of $2.00 in this market, the result is a</w:t>
      </w:r>
    </w:p>
    <w:p w14:paraId="1A16E58C" w14:textId="77777777" w:rsidR="00000000" w:rsidRDefault="00000000">
      <w:pPr>
        <w:pStyle w:val="NLa"/>
      </w:pPr>
      <w:r>
        <w:t>a.</w:t>
      </w:r>
      <w:r>
        <w:tab/>
        <w:t>surplus of 30 units of the good.</w:t>
      </w:r>
    </w:p>
    <w:p w14:paraId="7B70DA3D" w14:textId="77777777" w:rsidR="00000000" w:rsidRDefault="00000000">
      <w:pPr>
        <w:pStyle w:val="NLa"/>
      </w:pPr>
      <w:r>
        <w:t>b.</w:t>
      </w:r>
      <w:r>
        <w:tab/>
        <w:t>shortage of 20 units of the good.</w:t>
      </w:r>
    </w:p>
    <w:p w14:paraId="337140B6" w14:textId="77777777" w:rsidR="00000000" w:rsidRDefault="00000000">
      <w:pPr>
        <w:pStyle w:val="NLa"/>
      </w:pPr>
      <w:r>
        <w:t>c.</w:t>
      </w:r>
      <w:r>
        <w:tab/>
        <w:t>shortage of 30 units of the good.</w:t>
      </w:r>
    </w:p>
    <w:p w14:paraId="1ACC44FC" w14:textId="77777777" w:rsidR="00000000" w:rsidRDefault="00000000">
      <w:pPr>
        <w:pStyle w:val="NLa"/>
      </w:pPr>
      <w:r>
        <w:t>d.</w:t>
      </w:r>
      <w:r>
        <w:tab/>
        <w:t>shortage of 50 units of the good.</w:t>
      </w:r>
    </w:p>
    <w:p w14:paraId="297F3A3C" w14:textId="77777777" w:rsidR="00000000" w:rsidRDefault="00000000">
      <w:pPr>
        <w:pStyle w:val="ANS1"/>
      </w:pPr>
      <w:r>
        <w:t>ANS: D</w:t>
      </w:r>
      <w:r>
        <w:tab/>
        <w:t>PTS: 1</w:t>
      </w:r>
      <w:r>
        <w:tab/>
        <w:t>DIF: 2</w:t>
      </w:r>
      <w:r>
        <w:tab/>
        <w:t>REF: 6-1</w:t>
      </w:r>
    </w:p>
    <w:p w14:paraId="10E9DC9A" w14:textId="77777777" w:rsidR="00000000" w:rsidRDefault="00000000">
      <w:pPr>
        <w:pStyle w:val="TOP"/>
      </w:pPr>
      <w:r>
        <w:t>TOP: Price ceilings | Shortages</w:t>
      </w:r>
      <w:r>
        <w:tab/>
        <w:t>MSC: Applicative</w:t>
      </w:r>
    </w:p>
    <w:p w14:paraId="76C0BA63" w14:textId="77777777" w:rsidR="00000000" w:rsidRDefault="00000000">
      <w:pPr>
        <w:pStyle w:val="MyNL1"/>
      </w:pPr>
      <w:r>
        <w:tab/>
        <w:t>54.</w:t>
      </w:r>
      <w:r>
        <w:tab/>
      </w:r>
      <w:r>
        <w:rPr>
          <w:b/>
        </w:rPr>
        <w:t>Refer to Figure 6-5</w:t>
      </w:r>
      <w:r>
        <w:t>. In this market, which of the following price controls would be binding?</w:t>
      </w:r>
    </w:p>
    <w:p w14:paraId="5ABB5BE1" w14:textId="77777777" w:rsidR="00000000" w:rsidRDefault="00000000">
      <w:pPr>
        <w:pStyle w:val="NLa"/>
      </w:pPr>
      <w:r>
        <w:t>a.</w:t>
      </w:r>
      <w:r>
        <w:tab/>
        <w:t>a price ceiling of $2.00, and it would cause a shortage</w:t>
      </w:r>
    </w:p>
    <w:p w14:paraId="60C0A093" w14:textId="77777777" w:rsidR="00000000" w:rsidRDefault="00000000">
      <w:pPr>
        <w:pStyle w:val="NLa"/>
      </w:pPr>
      <w:r>
        <w:t>b.</w:t>
      </w:r>
      <w:r>
        <w:tab/>
        <w:t>a price ceiling of $5.00, and it would cause a surplus</w:t>
      </w:r>
    </w:p>
    <w:p w14:paraId="58DD1F70" w14:textId="77777777" w:rsidR="00000000" w:rsidRDefault="00000000">
      <w:pPr>
        <w:pStyle w:val="NLa"/>
      </w:pPr>
      <w:r>
        <w:t>c.</w:t>
      </w:r>
      <w:r>
        <w:tab/>
        <w:t>a price floor of $2.00, and it would cause a shortage</w:t>
      </w:r>
    </w:p>
    <w:p w14:paraId="360BE514" w14:textId="77777777" w:rsidR="00000000" w:rsidRDefault="00000000">
      <w:pPr>
        <w:pStyle w:val="NLa"/>
      </w:pPr>
      <w:r>
        <w:t>d.</w:t>
      </w:r>
      <w:r>
        <w:tab/>
        <w:t>All of the above are correct.</w:t>
      </w:r>
    </w:p>
    <w:p w14:paraId="015FFE7F" w14:textId="77777777" w:rsidR="00000000" w:rsidRDefault="00000000">
      <w:pPr>
        <w:pStyle w:val="ANS1"/>
      </w:pPr>
      <w:r>
        <w:t>ANS: A</w:t>
      </w:r>
      <w:r>
        <w:tab/>
        <w:t>PTS: 1</w:t>
      </w:r>
      <w:r>
        <w:tab/>
        <w:t>DIF: 2</w:t>
      </w:r>
      <w:r>
        <w:tab/>
        <w:t>REF: 6-1</w:t>
      </w:r>
    </w:p>
    <w:p w14:paraId="5AB2F386" w14:textId="77777777" w:rsidR="00000000" w:rsidRDefault="00000000">
      <w:pPr>
        <w:pStyle w:val="TOP"/>
      </w:pPr>
      <w:r>
        <w:t>TOP: Price ceilings | Shortages</w:t>
      </w:r>
      <w:r>
        <w:tab/>
        <w:t>MSC: Applicative</w:t>
      </w:r>
    </w:p>
    <w:p w14:paraId="1E354E06" w14:textId="77777777" w:rsidR="00000000" w:rsidRDefault="00000000">
      <w:pPr>
        <w:pStyle w:val="MyNL1"/>
      </w:pPr>
      <w:r>
        <w:tab/>
        <w:t>55.</w:t>
      </w:r>
      <w:r>
        <w:tab/>
      </w:r>
      <w:r>
        <w:rPr>
          <w:b/>
        </w:rPr>
        <w:t>Refer to Figure 6-5</w:t>
      </w:r>
      <w:r>
        <w:t xml:space="preserve">. The price of the good would continue to serve as the rationing mechanism if </w:t>
      </w:r>
    </w:p>
    <w:p w14:paraId="7DFF0229" w14:textId="77777777" w:rsidR="00000000" w:rsidRDefault="00000000">
      <w:pPr>
        <w:pStyle w:val="NLa"/>
      </w:pPr>
      <w:r>
        <w:t>a.</w:t>
      </w:r>
      <w:r>
        <w:tab/>
        <w:t>a price ceiling of $4.00 were imposed.</w:t>
      </w:r>
    </w:p>
    <w:p w14:paraId="3B02D1C3" w14:textId="77777777" w:rsidR="00000000" w:rsidRDefault="00000000">
      <w:pPr>
        <w:pStyle w:val="NLa"/>
      </w:pPr>
      <w:r>
        <w:t>b.</w:t>
      </w:r>
      <w:r>
        <w:tab/>
        <w:t>a price ceiling of $5.00 were imposed.</w:t>
      </w:r>
    </w:p>
    <w:p w14:paraId="7635EAD9" w14:textId="77777777" w:rsidR="00000000" w:rsidRDefault="00000000">
      <w:pPr>
        <w:pStyle w:val="NLa"/>
      </w:pPr>
      <w:r>
        <w:t>c.</w:t>
      </w:r>
      <w:r>
        <w:tab/>
        <w:t>a price floor of $3.00 were imposed.</w:t>
      </w:r>
    </w:p>
    <w:p w14:paraId="0D7F6BD7" w14:textId="77777777" w:rsidR="00000000" w:rsidRDefault="00000000">
      <w:pPr>
        <w:pStyle w:val="NLa"/>
      </w:pPr>
      <w:r>
        <w:t>d.</w:t>
      </w:r>
      <w:r>
        <w:tab/>
        <w:t>All of the above are correct.</w:t>
      </w:r>
    </w:p>
    <w:p w14:paraId="6C58C4E2" w14:textId="77777777" w:rsidR="00000000" w:rsidRDefault="00000000">
      <w:pPr>
        <w:pStyle w:val="ANS1"/>
      </w:pPr>
      <w:r>
        <w:t>ANS: D</w:t>
      </w:r>
      <w:r>
        <w:tab/>
        <w:t>PTS: 1</w:t>
      </w:r>
      <w:r>
        <w:tab/>
        <w:t>DIF: 2</w:t>
      </w:r>
      <w:r>
        <w:tab/>
        <w:t>REF: 6-1</w:t>
      </w:r>
    </w:p>
    <w:p w14:paraId="248611A2" w14:textId="77777777" w:rsidR="00000000" w:rsidRDefault="00000000">
      <w:pPr>
        <w:pStyle w:val="TOP"/>
      </w:pPr>
      <w:r>
        <w:t>TOP: Price ceilings | Price floors</w:t>
      </w:r>
      <w:r>
        <w:tab/>
        <w:t>MSC: Applicative</w:t>
      </w:r>
    </w:p>
    <w:p w14:paraId="465F2D52" w14:textId="77777777" w:rsidR="00000000" w:rsidRDefault="00000000">
      <w:pPr>
        <w:pStyle w:val="MyNL1"/>
      </w:pPr>
      <w:r>
        <w:lastRenderedPageBreak/>
        <w:tab/>
        <w:t>56.</w:t>
      </w:r>
      <w:r>
        <w:tab/>
      </w:r>
      <w:r>
        <w:rPr>
          <w:b/>
        </w:rPr>
        <w:t>Refer to Figure 6-5</w:t>
      </w:r>
      <w:r>
        <w:t xml:space="preserve">. When a certain price control is imposed in this market, the resulting quantity of the good that is actually bought and sold is such that buyers are willing and able to pay a maximum of </w:t>
      </w:r>
      <w:r>
        <w:rPr>
          <w:i/>
        </w:rPr>
        <w:t>P</w:t>
      </w:r>
      <w:r>
        <w:rPr>
          <w:vertAlign w:val="subscript"/>
        </w:rPr>
        <w:t>1</w:t>
      </w:r>
      <w:r>
        <w:t xml:space="preserve"> dollars per unit for that quantity and sellers are willing and able to accept a minimum of </w:t>
      </w:r>
      <w:r>
        <w:rPr>
          <w:i/>
        </w:rPr>
        <w:t>P</w:t>
      </w:r>
      <w:r>
        <w:rPr>
          <w:vertAlign w:val="subscript"/>
        </w:rPr>
        <w:t>2</w:t>
      </w:r>
      <w:r>
        <w:t xml:space="preserve"> dollars per unit for that quantity. </w:t>
      </w:r>
      <w:r>
        <w:br/>
        <w:t xml:space="preserve">If </w:t>
      </w:r>
      <w:r>
        <w:rPr>
          <w:i/>
        </w:rPr>
        <w:t>P</w:t>
      </w:r>
      <w:r>
        <w:rPr>
          <w:vertAlign w:val="subscript"/>
        </w:rPr>
        <w:t>1</w:t>
      </w:r>
      <w:r>
        <w:t xml:space="preserve"> – </w:t>
      </w:r>
      <w:r>
        <w:rPr>
          <w:i/>
        </w:rPr>
        <w:t>P</w:t>
      </w:r>
      <w:r>
        <w:rPr>
          <w:vertAlign w:val="subscript"/>
        </w:rPr>
        <w:t>2</w:t>
      </w:r>
      <w:r>
        <w:t xml:space="preserve"> = $3.00, then the price control in question is</w:t>
      </w:r>
    </w:p>
    <w:p w14:paraId="4C5A88D7" w14:textId="77777777" w:rsidR="00000000" w:rsidRDefault="00000000">
      <w:pPr>
        <w:pStyle w:val="NLa"/>
      </w:pPr>
      <w:r>
        <w:t>a.</w:t>
      </w:r>
      <w:r>
        <w:tab/>
        <w:t>a price ceiling of $2.00.</w:t>
      </w:r>
    </w:p>
    <w:p w14:paraId="48408914" w14:textId="77777777" w:rsidR="00000000" w:rsidRDefault="00000000">
      <w:pPr>
        <w:pStyle w:val="NLa"/>
      </w:pPr>
      <w:r>
        <w:t>b.</w:t>
      </w:r>
      <w:r>
        <w:tab/>
        <w:t>a price ceiling of $5.00.</w:t>
      </w:r>
    </w:p>
    <w:p w14:paraId="6ED7B076" w14:textId="77777777" w:rsidR="00000000" w:rsidRDefault="00000000">
      <w:pPr>
        <w:pStyle w:val="NLa"/>
      </w:pPr>
      <w:r>
        <w:t>c.</w:t>
      </w:r>
      <w:r>
        <w:tab/>
        <w:t>a price floor of $5.00.</w:t>
      </w:r>
    </w:p>
    <w:p w14:paraId="639983CB" w14:textId="77777777" w:rsidR="00000000" w:rsidRDefault="00000000">
      <w:pPr>
        <w:pStyle w:val="NLa"/>
      </w:pPr>
      <w:r>
        <w:t>d.</w:t>
      </w:r>
      <w:r>
        <w:tab/>
        <w:t>either a price ceiling of $2.00 or a price floor of $5.00.</w:t>
      </w:r>
    </w:p>
    <w:p w14:paraId="1361F65D" w14:textId="77777777" w:rsidR="00000000" w:rsidRDefault="00000000">
      <w:pPr>
        <w:pStyle w:val="ANS1"/>
      </w:pPr>
      <w:r>
        <w:t>ANS: D</w:t>
      </w:r>
      <w:r>
        <w:tab/>
        <w:t>PTS: 1</w:t>
      </w:r>
      <w:r>
        <w:tab/>
        <w:t>DIF: 3</w:t>
      </w:r>
      <w:r>
        <w:tab/>
        <w:t>REF: 6-1</w:t>
      </w:r>
    </w:p>
    <w:p w14:paraId="30350BAD" w14:textId="77777777" w:rsidR="00000000" w:rsidRDefault="00000000">
      <w:pPr>
        <w:pStyle w:val="TOP"/>
      </w:pPr>
      <w:r>
        <w:t>TOP: Price ceilings | Price floors</w:t>
      </w:r>
      <w:r>
        <w:tab/>
        <w:t>MSC: Analytical</w:t>
      </w:r>
    </w:p>
    <w:p w14:paraId="7E0DC708" w14:textId="77777777" w:rsidR="00000000" w:rsidRDefault="00000000">
      <w:pPr>
        <w:pStyle w:val="MyNL1"/>
      </w:pPr>
      <w:r>
        <w:tab/>
        <w:t>57.</w:t>
      </w:r>
      <w:r>
        <w:tab/>
        <w:t>Rationing by long lines is</w:t>
      </w:r>
    </w:p>
    <w:p w14:paraId="71998047" w14:textId="77777777" w:rsidR="00000000" w:rsidRDefault="00000000">
      <w:pPr>
        <w:pStyle w:val="NLa"/>
      </w:pPr>
      <w:r>
        <w:t>a.</w:t>
      </w:r>
      <w:r>
        <w:tab/>
        <w:t>inefficient, because it wastes buyers' time.</w:t>
      </w:r>
    </w:p>
    <w:p w14:paraId="28DB2618" w14:textId="77777777" w:rsidR="00000000" w:rsidRDefault="00000000">
      <w:pPr>
        <w:pStyle w:val="NLa"/>
      </w:pPr>
      <w:r>
        <w:t>b.</w:t>
      </w:r>
      <w:r>
        <w:tab/>
        <w:t>efficient, because those who are willing to wait the longest get the goods.</w:t>
      </w:r>
    </w:p>
    <w:p w14:paraId="7A513BC2" w14:textId="77777777" w:rsidR="00000000" w:rsidRDefault="00000000">
      <w:pPr>
        <w:pStyle w:val="NLa"/>
      </w:pPr>
      <w:r>
        <w:t>c.</w:t>
      </w:r>
      <w:r>
        <w:tab/>
        <w:t>the only way scarce goods can be rationed.</w:t>
      </w:r>
    </w:p>
    <w:p w14:paraId="196E87E7" w14:textId="77777777" w:rsidR="00000000" w:rsidRDefault="00000000">
      <w:pPr>
        <w:pStyle w:val="NLa"/>
      </w:pPr>
      <w:r>
        <w:t>d.</w:t>
      </w:r>
      <w:r>
        <w:tab/>
        <w:t>only necessary if price ceilings are not binding.</w:t>
      </w:r>
    </w:p>
    <w:p w14:paraId="4060574D" w14:textId="77777777" w:rsidR="00000000" w:rsidRDefault="00000000">
      <w:pPr>
        <w:pStyle w:val="ANS1"/>
      </w:pPr>
      <w:r>
        <w:t>ANS: A</w:t>
      </w:r>
      <w:r>
        <w:tab/>
        <w:t>PTS: 1</w:t>
      </w:r>
      <w:r>
        <w:tab/>
        <w:t>DIF: 1</w:t>
      </w:r>
      <w:r>
        <w:tab/>
        <w:t>REF: 6-1</w:t>
      </w:r>
    </w:p>
    <w:p w14:paraId="4B01E928" w14:textId="77777777" w:rsidR="00000000" w:rsidRDefault="00000000">
      <w:pPr>
        <w:pStyle w:val="TOP"/>
      </w:pPr>
      <w:r>
        <w:t>TOP: Shortages</w:t>
      </w:r>
      <w:r>
        <w:tab/>
        <w:t>MSC: Interpretive</w:t>
      </w:r>
    </w:p>
    <w:p w14:paraId="235A889D" w14:textId="77777777" w:rsidR="00000000" w:rsidRDefault="00000000">
      <w:pPr>
        <w:pStyle w:val="MyNL1"/>
      </w:pPr>
      <w:r>
        <w:tab/>
        <w:t>58.</w:t>
      </w:r>
      <w:r>
        <w:tab/>
        <w:t>Price ceilings and price floors that are binding</w:t>
      </w:r>
    </w:p>
    <w:p w14:paraId="6337A3C8" w14:textId="77777777" w:rsidR="00000000" w:rsidRDefault="00000000">
      <w:pPr>
        <w:pStyle w:val="NLa"/>
      </w:pPr>
      <w:r>
        <w:t>a.</w:t>
      </w:r>
      <w:r>
        <w:tab/>
        <w:t>are desirable because they make markets more efficient and more equitable.</w:t>
      </w:r>
    </w:p>
    <w:p w14:paraId="68932B10" w14:textId="77777777" w:rsidR="00000000" w:rsidRDefault="00000000">
      <w:pPr>
        <w:pStyle w:val="NLa"/>
      </w:pPr>
      <w:r>
        <w:t>b.</w:t>
      </w:r>
      <w:r>
        <w:tab/>
        <w:t>cause surpluses and shortages to persist since price cannot adjust to the market equilibrium price.</w:t>
      </w:r>
    </w:p>
    <w:p w14:paraId="70E7E4DE" w14:textId="77777777" w:rsidR="00000000" w:rsidRDefault="00000000">
      <w:pPr>
        <w:pStyle w:val="NLa"/>
      </w:pPr>
      <w:r>
        <w:t>c.</w:t>
      </w:r>
      <w:r>
        <w:tab/>
        <w:t>can have the effect of restoring a market to equilibrium.</w:t>
      </w:r>
    </w:p>
    <w:p w14:paraId="0B44139C" w14:textId="77777777" w:rsidR="00000000" w:rsidRDefault="00000000">
      <w:pPr>
        <w:pStyle w:val="NLa"/>
      </w:pPr>
      <w:r>
        <w:t>d.</w:t>
      </w:r>
      <w:r>
        <w:tab/>
        <w:t>are imposed because they can make the poor in the economy better off without causing adverse effects.</w:t>
      </w:r>
    </w:p>
    <w:p w14:paraId="4DB0FDFF" w14:textId="77777777" w:rsidR="00000000" w:rsidRDefault="00000000">
      <w:pPr>
        <w:pStyle w:val="ANS1"/>
      </w:pPr>
      <w:r>
        <w:t>ANS: B</w:t>
      </w:r>
      <w:r>
        <w:tab/>
        <w:t>PTS: 1</w:t>
      </w:r>
      <w:r>
        <w:tab/>
        <w:t>DIF: 2</w:t>
      </w:r>
      <w:r>
        <w:tab/>
        <w:t>REF: 6-1</w:t>
      </w:r>
    </w:p>
    <w:p w14:paraId="1A0CED91" w14:textId="77777777" w:rsidR="00000000" w:rsidRDefault="00000000">
      <w:pPr>
        <w:pStyle w:val="TOP"/>
      </w:pPr>
      <w:r>
        <w:t>TOP: Price ceilings | Price floors</w:t>
      </w:r>
      <w:r>
        <w:tab/>
        <w:t>MSC: Interpretive</w:t>
      </w:r>
    </w:p>
    <w:p w14:paraId="7D02838D" w14:textId="77777777" w:rsidR="00000000" w:rsidRDefault="00000000">
      <w:pPr>
        <w:pStyle w:val="MyNL1"/>
      </w:pPr>
      <w:r>
        <w:tab/>
        <w:t>59.</w:t>
      </w:r>
      <w:r>
        <w:tab/>
        <w:t>In the 1970s, long lines at gas stations in the United States were primarily a result of the fact that</w:t>
      </w:r>
    </w:p>
    <w:p w14:paraId="647DBB0C" w14:textId="77777777" w:rsidR="00000000" w:rsidRDefault="00000000">
      <w:pPr>
        <w:pStyle w:val="NLa"/>
      </w:pPr>
      <w:r>
        <w:t>a.</w:t>
      </w:r>
      <w:r>
        <w:tab/>
        <w:t>OPEC raised the price of crude oil in world markets.</w:t>
      </w:r>
    </w:p>
    <w:p w14:paraId="467D9AE5" w14:textId="77777777" w:rsidR="00000000" w:rsidRDefault="00000000">
      <w:pPr>
        <w:pStyle w:val="NLa"/>
      </w:pPr>
      <w:r>
        <w:t>b.</w:t>
      </w:r>
      <w:r>
        <w:tab/>
        <w:t>U.S. gasoline producers raised the price of gasoline.</w:t>
      </w:r>
    </w:p>
    <w:p w14:paraId="5BAC0D5E" w14:textId="77777777" w:rsidR="00000000" w:rsidRDefault="00000000">
      <w:pPr>
        <w:pStyle w:val="NLa"/>
      </w:pPr>
      <w:r>
        <w:t>c.</w:t>
      </w:r>
      <w:r>
        <w:tab/>
        <w:t>the U.S. government maintained a price ceiling on gasoline.</w:t>
      </w:r>
    </w:p>
    <w:p w14:paraId="7289C89B" w14:textId="77777777" w:rsidR="00000000" w:rsidRDefault="00000000">
      <w:pPr>
        <w:pStyle w:val="NLa"/>
      </w:pPr>
      <w:r>
        <w:t>d.</w:t>
      </w:r>
      <w:r>
        <w:tab/>
        <w:t>Americans typically commute long distances.</w:t>
      </w:r>
    </w:p>
    <w:p w14:paraId="2AE1CD02" w14:textId="77777777" w:rsidR="00000000" w:rsidRDefault="00000000">
      <w:pPr>
        <w:pStyle w:val="ANS1"/>
      </w:pPr>
      <w:r>
        <w:t>ANS: C</w:t>
      </w:r>
      <w:r>
        <w:tab/>
        <w:t>PTS: 1</w:t>
      </w:r>
      <w:r>
        <w:tab/>
        <w:t>DIF: 2</w:t>
      </w:r>
      <w:r>
        <w:tab/>
        <w:t>REF: 6-1</w:t>
      </w:r>
    </w:p>
    <w:p w14:paraId="33829261" w14:textId="77777777" w:rsidR="00000000" w:rsidRDefault="00000000">
      <w:pPr>
        <w:pStyle w:val="TOP"/>
      </w:pPr>
      <w:r>
        <w:t>TOP: Price ceilings | Shortages</w:t>
      </w:r>
      <w:r>
        <w:tab/>
        <w:t>MSC: Interpretive</w:t>
      </w:r>
    </w:p>
    <w:p w14:paraId="3336661C" w14:textId="77777777" w:rsidR="00000000" w:rsidRDefault="00000000">
      <w:pPr>
        <w:pStyle w:val="MyNL1"/>
      </w:pPr>
      <w:r>
        <w:tab/>
        <w:t>60.</w:t>
      </w:r>
      <w:r>
        <w:tab/>
        <w:t>Other than OPEC, the shortage of gasoline in the U.S. in the 1970s could also be blamed on</w:t>
      </w:r>
    </w:p>
    <w:p w14:paraId="48F815F7" w14:textId="77777777" w:rsidR="00000000" w:rsidRDefault="00000000">
      <w:pPr>
        <w:pStyle w:val="NLa"/>
      </w:pPr>
      <w:r>
        <w:t>a.</w:t>
      </w:r>
      <w:r>
        <w:tab/>
        <w:t>a sharp increase in the demand for gasoline that was brought on by the Vietnam War.</w:t>
      </w:r>
    </w:p>
    <w:p w14:paraId="706F7DBE" w14:textId="77777777" w:rsidR="00000000" w:rsidRDefault="00000000">
      <w:pPr>
        <w:pStyle w:val="NLa"/>
      </w:pPr>
      <w:r>
        <w:t>b.</w:t>
      </w:r>
      <w:r>
        <w:tab/>
        <w:t>the government’s policy of maintaining a price ceiling on gasoline.</w:t>
      </w:r>
    </w:p>
    <w:p w14:paraId="0037DA23" w14:textId="77777777" w:rsidR="00000000" w:rsidRDefault="00000000">
      <w:pPr>
        <w:pStyle w:val="NLa"/>
      </w:pPr>
      <w:r>
        <w:t>c.</w:t>
      </w:r>
      <w:r>
        <w:tab/>
        <w:t>an indifference among U.S. consumers toward conservation.</w:t>
      </w:r>
    </w:p>
    <w:p w14:paraId="79B82AC8" w14:textId="77777777" w:rsidR="00000000" w:rsidRDefault="00000000">
      <w:pPr>
        <w:pStyle w:val="NLa"/>
      </w:pPr>
      <w:r>
        <w:t>d.</w:t>
      </w:r>
      <w:r>
        <w:tab/>
        <w:t>the lack of substitutes for crude oil.</w:t>
      </w:r>
    </w:p>
    <w:p w14:paraId="294E3218" w14:textId="77777777" w:rsidR="00000000" w:rsidRDefault="00000000">
      <w:pPr>
        <w:pStyle w:val="ANS1"/>
      </w:pPr>
      <w:r>
        <w:t>ANS: B</w:t>
      </w:r>
      <w:r>
        <w:tab/>
        <w:t>PTS: 1</w:t>
      </w:r>
      <w:r>
        <w:tab/>
        <w:t>DIF: 2</w:t>
      </w:r>
      <w:r>
        <w:tab/>
        <w:t>REF: 6-1</w:t>
      </w:r>
    </w:p>
    <w:p w14:paraId="37E4991D" w14:textId="77777777" w:rsidR="00000000" w:rsidRDefault="00000000">
      <w:pPr>
        <w:pStyle w:val="TOP"/>
      </w:pPr>
      <w:r>
        <w:t>TOP: OPEC | Price ceilings | Shortages</w:t>
      </w:r>
      <w:r>
        <w:tab/>
        <w:t>MSC: Interpretive</w:t>
      </w:r>
    </w:p>
    <w:p w14:paraId="57D2B192" w14:textId="77777777" w:rsidR="00000000" w:rsidRDefault="00000000">
      <w:pPr>
        <w:pStyle w:val="MyNL1"/>
      </w:pPr>
      <w:r>
        <w:tab/>
        <w:t>61.</w:t>
      </w:r>
      <w:r>
        <w:tab/>
        <w:t>When OPEC raised the price of crude oil in the 1970s, it caused the</w:t>
      </w:r>
    </w:p>
    <w:p w14:paraId="48F3052E" w14:textId="77777777" w:rsidR="00000000" w:rsidRDefault="00000000">
      <w:pPr>
        <w:pStyle w:val="NLa"/>
      </w:pPr>
      <w:r>
        <w:t>a.</w:t>
      </w:r>
      <w:r>
        <w:tab/>
        <w:t>demand for gasoline to increase.</w:t>
      </w:r>
    </w:p>
    <w:p w14:paraId="2E1A9911" w14:textId="77777777" w:rsidR="00000000" w:rsidRDefault="00000000">
      <w:pPr>
        <w:pStyle w:val="NLa"/>
      </w:pPr>
      <w:r>
        <w:t>b.</w:t>
      </w:r>
      <w:r>
        <w:tab/>
        <w:t>demand for gasoline to decrease.</w:t>
      </w:r>
    </w:p>
    <w:p w14:paraId="4D6EF578" w14:textId="77777777" w:rsidR="00000000" w:rsidRDefault="00000000">
      <w:pPr>
        <w:pStyle w:val="NLa"/>
      </w:pPr>
      <w:r>
        <w:t>c.</w:t>
      </w:r>
      <w:r>
        <w:tab/>
        <w:t>supply of gasoline to increase.</w:t>
      </w:r>
    </w:p>
    <w:p w14:paraId="34CBE3B2" w14:textId="77777777" w:rsidR="00000000" w:rsidRDefault="00000000">
      <w:pPr>
        <w:pStyle w:val="NLa"/>
      </w:pPr>
      <w:r>
        <w:t>d.</w:t>
      </w:r>
      <w:r>
        <w:tab/>
        <w:t>supply of gasoline to decrease.</w:t>
      </w:r>
    </w:p>
    <w:p w14:paraId="0CEAFB1C" w14:textId="77777777" w:rsidR="00000000" w:rsidRDefault="00000000">
      <w:pPr>
        <w:pStyle w:val="ANS1"/>
      </w:pPr>
      <w:r>
        <w:t>ANS: D</w:t>
      </w:r>
      <w:r>
        <w:tab/>
        <w:t>PTS: 1</w:t>
      </w:r>
      <w:r>
        <w:tab/>
        <w:t>DIF: 2</w:t>
      </w:r>
      <w:r>
        <w:tab/>
        <w:t>REF: 6-1</w:t>
      </w:r>
    </w:p>
    <w:p w14:paraId="2DB013AD" w14:textId="77777777" w:rsidR="00000000" w:rsidRDefault="00000000">
      <w:pPr>
        <w:pStyle w:val="TOP"/>
      </w:pPr>
      <w:r>
        <w:t>TOP: OPEC | Supply</w:t>
      </w:r>
      <w:r>
        <w:tab/>
        <w:t>MSC: Interpretive</w:t>
      </w:r>
    </w:p>
    <w:p w14:paraId="56EF97A8" w14:textId="77777777" w:rsidR="00000000" w:rsidRDefault="00000000">
      <w:pPr>
        <w:pStyle w:val="MyNL1"/>
      </w:pPr>
      <w:r>
        <w:tab/>
        <w:t>62.</w:t>
      </w:r>
      <w:r>
        <w:tab/>
        <w:t>When OPEC raised the price of crude oil in the 1970s, it caused the</w:t>
      </w:r>
    </w:p>
    <w:p w14:paraId="4099F0A2" w14:textId="77777777" w:rsidR="00000000" w:rsidRDefault="00000000">
      <w:pPr>
        <w:pStyle w:val="NLa"/>
      </w:pPr>
      <w:r>
        <w:t>a.</w:t>
      </w:r>
      <w:r>
        <w:tab/>
        <w:t>supply of gasoline to decrease.</w:t>
      </w:r>
    </w:p>
    <w:p w14:paraId="6CB14034" w14:textId="77777777" w:rsidR="00000000" w:rsidRDefault="00000000">
      <w:pPr>
        <w:pStyle w:val="NLa"/>
      </w:pPr>
      <w:r>
        <w:t>b.</w:t>
      </w:r>
      <w:r>
        <w:tab/>
        <w:t>quantity of gasoline demanded to decrease.</w:t>
      </w:r>
    </w:p>
    <w:p w14:paraId="66F9046C" w14:textId="77777777" w:rsidR="00000000" w:rsidRDefault="00000000">
      <w:pPr>
        <w:pStyle w:val="NLa"/>
      </w:pPr>
      <w:r>
        <w:t>c.</w:t>
      </w:r>
      <w:r>
        <w:tab/>
        <w:t>equilibrium price of gasoline to increase.</w:t>
      </w:r>
    </w:p>
    <w:p w14:paraId="7A2B950C" w14:textId="77777777" w:rsidR="00000000" w:rsidRDefault="00000000">
      <w:pPr>
        <w:pStyle w:val="NLa"/>
      </w:pPr>
      <w:r>
        <w:t>d.</w:t>
      </w:r>
      <w:r>
        <w:tab/>
        <w:t>All of the above are correct.</w:t>
      </w:r>
    </w:p>
    <w:p w14:paraId="7501EA30" w14:textId="77777777" w:rsidR="00000000" w:rsidRDefault="00000000">
      <w:pPr>
        <w:pStyle w:val="ANS1"/>
      </w:pPr>
      <w:r>
        <w:t>ANS: D</w:t>
      </w:r>
      <w:r>
        <w:tab/>
        <w:t>PTS: 1</w:t>
      </w:r>
      <w:r>
        <w:tab/>
        <w:t>DIF: 2</w:t>
      </w:r>
      <w:r>
        <w:tab/>
        <w:t>REF: 6-1</w:t>
      </w:r>
    </w:p>
    <w:p w14:paraId="658224F4" w14:textId="77777777" w:rsidR="00000000" w:rsidRDefault="00000000">
      <w:pPr>
        <w:pStyle w:val="TOP"/>
      </w:pPr>
      <w:r>
        <w:t>TOP: OPEC | Supply | Quantity demanded</w:t>
      </w:r>
      <w:r>
        <w:tab/>
        <w:t>MSC: Interpretive</w:t>
      </w:r>
    </w:p>
    <w:p w14:paraId="4CD085AC" w14:textId="77777777" w:rsidR="00000000" w:rsidRDefault="00000000">
      <w:pPr>
        <w:pStyle w:val="MyNL1"/>
      </w:pPr>
      <w:r>
        <w:lastRenderedPageBreak/>
        <w:tab/>
        <w:t>63.</w:t>
      </w:r>
      <w:r>
        <w:tab/>
        <w:t>In the United States, before OPEC increased the price of crude oil in 1973, there was</w:t>
      </w:r>
    </w:p>
    <w:p w14:paraId="76A4F9F0" w14:textId="77777777" w:rsidR="00000000" w:rsidRDefault="00000000">
      <w:pPr>
        <w:pStyle w:val="NLa"/>
      </w:pPr>
      <w:r>
        <w:t>a.</w:t>
      </w:r>
      <w:r>
        <w:tab/>
        <w:t>no price ceiling on gasoline.</w:t>
      </w:r>
    </w:p>
    <w:p w14:paraId="32155FF4" w14:textId="77777777" w:rsidR="00000000" w:rsidRDefault="00000000">
      <w:pPr>
        <w:pStyle w:val="NLa"/>
      </w:pPr>
      <w:r>
        <w:t>b.</w:t>
      </w:r>
      <w:r>
        <w:tab/>
        <w:t>a price ceiling on gasoline but it was not binding.</w:t>
      </w:r>
    </w:p>
    <w:p w14:paraId="790EDF8A" w14:textId="77777777" w:rsidR="00000000" w:rsidRDefault="00000000">
      <w:pPr>
        <w:pStyle w:val="NLa"/>
      </w:pPr>
      <w:r>
        <w:t>c.</w:t>
      </w:r>
      <w:r>
        <w:tab/>
        <w:t>a price ceiling on gasoline and it was binding.</w:t>
      </w:r>
    </w:p>
    <w:p w14:paraId="4AA2B169" w14:textId="77777777" w:rsidR="00000000" w:rsidRDefault="00000000">
      <w:pPr>
        <w:pStyle w:val="NLa"/>
      </w:pPr>
      <w:r>
        <w:t>d.</w:t>
      </w:r>
      <w:r>
        <w:tab/>
        <w:t>a price floor on gasoline but it was not binding.</w:t>
      </w:r>
    </w:p>
    <w:p w14:paraId="5E7CE1C8" w14:textId="77777777" w:rsidR="00000000" w:rsidRDefault="00000000">
      <w:pPr>
        <w:pStyle w:val="ANS1"/>
      </w:pPr>
      <w:r>
        <w:t>ANS: B</w:t>
      </w:r>
      <w:r>
        <w:tab/>
        <w:t>PTS: 1</w:t>
      </w:r>
      <w:r>
        <w:tab/>
        <w:t>DIF: 2</w:t>
      </w:r>
      <w:r>
        <w:tab/>
        <w:t>REF: 6-1</w:t>
      </w:r>
    </w:p>
    <w:p w14:paraId="77EEB149" w14:textId="77777777" w:rsidR="00000000" w:rsidRDefault="00000000">
      <w:pPr>
        <w:pStyle w:val="TOP"/>
      </w:pPr>
      <w:r>
        <w:t>TOP: Price ceilings</w:t>
      </w:r>
      <w:r>
        <w:tab/>
        <w:t>MSC: Definitional</w:t>
      </w:r>
    </w:p>
    <w:p w14:paraId="1B14327C" w14:textId="77777777" w:rsidR="00000000" w:rsidRDefault="00000000">
      <w:pPr>
        <w:pStyle w:val="MyNL1"/>
      </w:pPr>
      <w:r>
        <w:tab/>
        <w:t>64.</w:t>
      </w:r>
      <w:r>
        <w:tab/>
        <w:t>Economists blame the long lines at gasoline stations in the U.S. in the 1970s on</w:t>
      </w:r>
    </w:p>
    <w:p w14:paraId="70E1875A" w14:textId="77777777" w:rsidR="00000000" w:rsidRDefault="00000000">
      <w:pPr>
        <w:pStyle w:val="NLa"/>
      </w:pPr>
      <w:r>
        <w:t>a.</w:t>
      </w:r>
      <w:r>
        <w:tab/>
        <w:t>U.S. government regulations pertaining to the price of gasoline.</w:t>
      </w:r>
    </w:p>
    <w:p w14:paraId="17126C67" w14:textId="77777777" w:rsidR="00000000" w:rsidRDefault="00000000">
      <w:pPr>
        <w:pStyle w:val="NLa"/>
      </w:pPr>
      <w:r>
        <w:t>b.</w:t>
      </w:r>
      <w:r>
        <w:tab/>
        <w:t>the Organization of Petroleum Exporting Countries (OPEC).</w:t>
      </w:r>
    </w:p>
    <w:p w14:paraId="38D563B1" w14:textId="77777777" w:rsidR="00000000" w:rsidRDefault="00000000">
      <w:pPr>
        <w:pStyle w:val="NLa"/>
      </w:pPr>
      <w:r>
        <w:t>c.</w:t>
      </w:r>
      <w:r>
        <w:tab/>
        <w:t>major oil companies operating in the U.S.</w:t>
      </w:r>
    </w:p>
    <w:p w14:paraId="6D5E4095" w14:textId="77777777" w:rsidR="00000000" w:rsidRDefault="00000000">
      <w:pPr>
        <w:pStyle w:val="NLa"/>
      </w:pPr>
      <w:r>
        <w:t>d.</w:t>
      </w:r>
      <w:r>
        <w:tab/>
        <w:t>consumers who bought gasoline frequently, even when their cars' gasoline tanks were nearly full.</w:t>
      </w:r>
    </w:p>
    <w:p w14:paraId="53E098AD" w14:textId="77777777" w:rsidR="00000000" w:rsidRDefault="00000000">
      <w:pPr>
        <w:pStyle w:val="ANS1"/>
      </w:pPr>
      <w:r>
        <w:t>ANS: A</w:t>
      </w:r>
      <w:r>
        <w:tab/>
        <w:t>PTS: 1</w:t>
      </w:r>
      <w:r>
        <w:tab/>
        <w:t>DIF: 1</w:t>
      </w:r>
      <w:r>
        <w:tab/>
        <w:t>REF: 6-1</w:t>
      </w:r>
    </w:p>
    <w:p w14:paraId="6A4E0B1F" w14:textId="77777777" w:rsidR="00000000" w:rsidRDefault="00000000">
      <w:pPr>
        <w:pStyle w:val="TOP"/>
      </w:pPr>
      <w:r>
        <w:t>TOP: Price ceilings</w:t>
      </w:r>
      <w:r>
        <w:tab/>
        <w:t>MSC: Interpretive</w:t>
      </w:r>
    </w:p>
    <w:p w14:paraId="4F0DA224" w14:textId="77777777" w:rsidR="00000000" w:rsidRDefault="00000000">
      <w:pPr>
        <w:pStyle w:val="CAP"/>
      </w:pPr>
      <w:r>
        <w:t>Figure 6-6</w:t>
      </w:r>
    </w:p>
    <w:p w14:paraId="59121EE9" w14:textId="5E35B6C2" w:rsidR="00000000" w:rsidRDefault="00451C4D">
      <w:pPr>
        <w:pStyle w:val="MyNL1"/>
      </w:pPr>
      <w:r>
        <w:rPr>
          <w:noProof/>
        </w:rPr>
        <w:drawing>
          <wp:inline distT="0" distB="0" distL="0" distR="0" wp14:anchorId="3D94748E" wp14:editId="31672CFD">
            <wp:extent cx="2400300" cy="2171700"/>
            <wp:effectExtent l="0" t="0" r="0" b="0"/>
            <wp:docPr id="9" name="Resi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400300" cy="2171700"/>
                    </a:xfrm>
                    <a:prstGeom prst="rect">
                      <a:avLst/>
                    </a:prstGeom>
                    <a:noFill/>
                    <a:ln>
                      <a:noFill/>
                    </a:ln>
                  </pic:spPr>
                </pic:pic>
              </a:graphicData>
            </a:graphic>
          </wp:inline>
        </w:drawing>
      </w:r>
    </w:p>
    <w:p w14:paraId="2738B6B3" w14:textId="77777777" w:rsidR="00000000" w:rsidRDefault="00000000">
      <w:pPr>
        <w:pStyle w:val="MyNL1"/>
      </w:pPr>
      <w:r>
        <w:tab/>
        <w:t>65.</w:t>
      </w:r>
      <w:r>
        <w:tab/>
      </w:r>
      <w:r>
        <w:rPr>
          <w:b/>
        </w:rPr>
        <w:t>Refer to Figure 6-6</w:t>
      </w:r>
      <w:r>
        <w:t>. When the price ceiling applies in this market and the supply curve for gasoline shifts from S</w:t>
      </w:r>
      <w:r>
        <w:rPr>
          <w:vertAlign w:val="subscript"/>
        </w:rPr>
        <w:t>1</w:t>
      </w:r>
      <w:r>
        <w:t xml:space="preserve"> to S</w:t>
      </w:r>
      <w:r>
        <w:rPr>
          <w:vertAlign w:val="subscript"/>
        </w:rPr>
        <w:t>2</w:t>
      </w:r>
      <w:r>
        <w:t xml:space="preserve">, </w:t>
      </w:r>
    </w:p>
    <w:p w14:paraId="45C5B3A3" w14:textId="77777777" w:rsidR="00000000" w:rsidRDefault="00000000">
      <w:pPr>
        <w:pStyle w:val="NLa"/>
      </w:pPr>
      <w:r>
        <w:t>a.</w:t>
      </w:r>
      <w:r>
        <w:tab/>
        <w:t>the price will increase to P</w:t>
      </w:r>
      <w:r>
        <w:rPr>
          <w:vertAlign w:val="subscript"/>
        </w:rPr>
        <w:t>3</w:t>
      </w:r>
      <w:r>
        <w:t>.</w:t>
      </w:r>
    </w:p>
    <w:p w14:paraId="4C896069" w14:textId="77777777" w:rsidR="00000000" w:rsidRDefault="00000000">
      <w:pPr>
        <w:pStyle w:val="NLa"/>
      </w:pPr>
      <w:r>
        <w:t>b.</w:t>
      </w:r>
      <w:r>
        <w:tab/>
        <w:t>a surplus will occur at the new market price of P</w:t>
      </w:r>
      <w:r>
        <w:rPr>
          <w:vertAlign w:val="subscript"/>
        </w:rPr>
        <w:t>2</w:t>
      </w:r>
      <w:r>
        <w:t>.</w:t>
      </w:r>
    </w:p>
    <w:p w14:paraId="4D448113" w14:textId="77777777" w:rsidR="00000000" w:rsidRDefault="00000000">
      <w:pPr>
        <w:pStyle w:val="NLa"/>
      </w:pPr>
      <w:r>
        <w:t>c.</w:t>
      </w:r>
      <w:r>
        <w:tab/>
        <w:t>the market price will stay at P</w:t>
      </w:r>
      <w:r>
        <w:rPr>
          <w:vertAlign w:val="subscript"/>
        </w:rPr>
        <w:t>1</w:t>
      </w:r>
      <w:r>
        <w:t xml:space="preserve"> due to the price ceiling.</w:t>
      </w:r>
    </w:p>
    <w:p w14:paraId="58188314" w14:textId="77777777" w:rsidR="00000000" w:rsidRDefault="00000000">
      <w:pPr>
        <w:pStyle w:val="NLa"/>
      </w:pPr>
      <w:r>
        <w:t>d.</w:t>
      </w:r>
      <w:r>
        <w:tab/>
        <w:t>a shortage will occur at the price ceiling of P</w:t>
      </w:r>
      <w:r>
        <w:rPr>
          <w:vertAlign w:val="subscript"/>
        </w:rPr>
        <w:t>2</w:t>
      </w:r>
      <w:r>
        <w:t>.</w:t>
      </w:r>
    </w:p>
    <w:p w14:paraId="3F69738D" w14:textId="77777777" w:rsidR="00000000" w:rsidRDefault="00000000">
      <w:pPr>
        <w:pStyle w:val="ANS1"/>
      </w:pPr>
      <w:r>
        <w:t>ANS: D</w:t>
      </w:r>
      <w:r>
        <w:tab/>
        <w:t>PTS: 1</w:t>
      </w:r>
      <w:r>
        <w:tab/>
        <w:t>DIF: 2</w:t>
      </w:r>
      <w:r>
        <w:tab/>
        <w:t>REF: 6-1</w:t>
      </w:r>
    </w:p>
    <w:p w14:paraId="4B82C788" w14:textId="77777777" w:rsidR="00000000" w:rsidRDefault="00000000">
      <w:pPr>
        <w:pStyle w:val="TOP"/>
      </w:pPr>
      <w:r>
        <w:t>TOP: Price ceilings | Shortages</w:t>
      </w:r>
      <w:r>
        <w:tab/>
        <w:t>MSC: Applicative</w:t>
      </w:r>
    </w:p>
    <w:p w14:paraId="732D880A" w14:textId="77777777" w:rsidR="00000000" w:rsidRDefault="00000000">
      <w:pPr>
        <w:pStyle w:val="MyNL1"/>
      </w:pPr>
      <w:r>
        <w:tab/>
        <w:t>66.</w:t>
      </w:r>
      <w:r>
        <w:tab/>
      </w:r>
      <w:r>
        <w:rPr>
          <w:b/>
        </w:rPr>
        <w:t>Refer to Figure 6-6</w:t>
      </w:r>
      <w:r>
        <w:t>. When the price ceiling applies in this market and the supply curve for gasoline shifts from S</w:t>
      </w:r>
      <w:r>
        <w:rPr>
          <w:vertAlign w:val="subscript"/>
        </w:rPr>
        <w:t>1</w:t>
      </w:r>
      <w:r>
        <w:t xml:space="preserve"> to S</w:t>
      </w:r>
      <w:r>
        <w:rPr>
          <w:vertAlign w:val="subscript"/>
        </w:rPr>
        <w:t>2</w:t>
      </w:r>
      <w:r>
        <w:t>, the resulting quantity of gasoline that is bought and sold is</w:t>
      </w:r>
    </w:p>
    <w:p w14:paraId="34C8ED75" w14:textId="77777777" w:rsidR="00000000" w:rsidRDefault="00000000">
      <w:pPr>
        <w:pStyle w:val="NLa"/>
      </w:pPr>
      <w:r>
        <w:t>a.</w:t>
      </w:r>
      <w:r>
        <w:tab/>
        <w:t>less than Q</w:t>
      </w:r>
      <w:r>
        <w:rPr>
          <w:vertAlign w:val="subscript"/>
        </w:rPr>
        <w:t>3</w:t>
      </w:r>
      <w:r>
        <w:t>.</w:t>
      </w:r>
    </w:p>
    <w:p w14:paraId="1B4A64DE" w14:textId="77777777" w:rsidR="00000000" w:rsidRDefault="00000000">
      <w:pPr>
        <w:pStyle w:val="NLa"/>
      </w:pPr>
      <w:r>
        <w:t>b.</w:t>
      </w:r>
      <w:r>
        <w:tab/>
        <w:t>Q</w:t>
      </w:r>
      <w:r>
        <w:rPr>
          <w:vertAlign w:val="subscript"/>
        </w:rPr>
        <w:t>3</w:t>
      </w:r>
    </w:p>
    <w:p w14:paraId="100C5771" w14:textId="77777777" w:rsidR="00000000" w:rsidRDefault="00000000">
      <w:pPr>
        <w:pStyle w:val="NLa"/>
      </w:pPr>
      <w:r>
        <w:t>c.</w:t>
      </w:r>
      <w:r>
        <w:tab/>
        <w:t>between Q</w:t>
      </w:r>
      <w:r>
        <w:rPr>
          <w:vertAlign w:val="subscript"/>
        </w:rPr>
        <w:t>1</w:t>
      </w:r>
      <w:r>
        <w:t xml:space="preserve"> and Q</w:t>
      </w:r>
      <w:r>
        <w:rPr>
          <w:vertAlign w:val="subscript"/>
        </w:rPr>
        <w:t>3.</w:t>
      </w:r>
    </w:p>
    <w:p w14:paraId="448345C5" w14:textId="77777777" w:rsidR="00000000" w:rsidRDefault="00000000">
      <w:pPr>
        <w:pStyle w:val="NLa"/>
      </w:pPr>
      <w:r>
        <w:t>d.</w:t>
      </w:r>
      <w:r>
        <w:tab/>
        <w:t>at least Q</w:t>
      </w:r>
      <w:r>
        <w:rPr>
          <w:vertAlign w:val="subscript"/>
        </w:rPr>
        <w:t>1</w:t>
      </w:r>
      <w:r>
        <w:t>.</w:t>
      </w:r>
    </w:p>
    <w:p w14:paraId="7B18677C" w14:textId="77777777" w:rsidR="00000000" w:rsidRDefault="00000000">
      <w:pPr>
        <w:pStyle w:val="ANS1"/>
      </w:pPr>
      <w:r>
        <w:t>ANS: A</w:t>
      </w:r>
      <w:r>
        <w:tab/>
        <w:t>PTS: 1</w:t>
      </w:r>
      <w:r>
        <w:tab/>
        <w:t>DIF: 2</w:t>
      </w:r>
      <w:r>
        <w:tab/>
        <w:t>REF: 6-1</w:t>
      </w:r>
    </w:p>
    <w:p w14:paraId="724706D7" w14:textId="77777777" w:rsidR="00000000" w:rsidRDefault="00000000">
      <w:pPr>
        <w:pStyle w:val="TOP"/>
      </w:pPr>
      <w:r>
        <w:t>TOP: Price ceilings</w:t>
      </w:r>
      <w:r>
        <w:tab/>
        <w:t>MSC: Applicative</w:t>
      </w:r>
    </w:p>
    <w:p w14:paraId="29DE5D9E" w14:textId="77777777" w:rsidR="00000000" w:rsidRDefault="00000000">
      <w:pPr>
        <w:pStyle w:val="MyNL1"/>
      </w:pPr>
      <w:r>
        <w:lastRenderedPageBreak/>
        <w:tab/>
        <w:t>67.</w:t>
      </w:r>
      <w:r>
        <w:tab/>
      </w:r>
      <w:r>
        <w:rPr>
          <w:b/>
        </w:rPr>
        <w:t>Refer to Figure 6-6</w:t>
      </w:r>
      <w:r>
        <w:t>. Which of the following statements best relates the figure to the events of the 1970s?</w:t>
      </w:r>
    </w:p>
    <w:p w14:paraId="52BA4572" w14:textId="77777777" w:rsidR="00000000" w:rsidRDefault="00000000">
      <w:pPr>
        <w:pStyle w:val="NLa"/>
      </w:pPr>
      <w:r>
        <w:t>a.</w:t>
      </w:r>
      <w:r>
        <w:tab/>
        <w:t>Buyers of gasoline paid a price of P</w:t>
      </w:r>
      <w:r>
        <w:rPr>
          <w:vertAlign w:val="subscript"/>
        </w:rPr>
        <w:t>1</w:t>
      </w:r>
      <w:r>
        <w:t xml:space="preserve"> before 1973; they paid a price of P</w:t>
      </w:r>
      <w:r>
        <w:rPr>
          <w:vertAlign w:val="subscript"/>
        </w:rPr>
        <w:t>2</w:t>
      </w:r>
      <w:r>
        <w:t xml:space="preserve"> after OPEC increased the price of crude oil in 1973, and there was a shortage of gasoline at that price.</w:t>
      </w:r>
    </w:p>
    <w:p w14:paraId="4F071874" w14:textId="77777777" w:rsidR="00000000" w:rsidRDefault="00000000">
      <w:pPr>
        <w:pStyle w:val="NLa"/>
      </w:pPr>
      <w:r>
        <w:t>b.</w:t>
      </w:r>
      <w:r>
        <w:tab/>
        <w:t>Buyers of gasoline paid a price of P</w:t>
      </w:r>
      <w:r>
        <w:rPr>
          <w:vertAlign w:val="subscript"/>
        </w:rPr>
        <w:t>1</w:t>
      </w:r>
      <w:r>
        <w:t xml:space="preserve"> before 1973; they paid a price of P</w:t>
      </w:r>
      <w:r>
        <w:rPr>
          <w:vertAlign w:val="subscript"/>
        </w:rPr>
        <w:t>3</w:t>
      </w:r>
      <w:r>
        <w:t xml:space="preserve"> after OPEC increased the price of crude oil in 1973, and there was a shortage of gasoline at that price.</w:t>
      </w:r>
    </w:p>
    <w:p w14:paraId="5E420583" w14:textId="77777777" w:rsidR="00000000" w:rsidRDefault="00000000">
      <w:pPr>
        <w:pStyle w:val="NLa"/>
      </w:pPr>
      <w:r>
        <w:t>c.</w:t>
      </w:r>
      <w:r>
        <w:tab/>
        <w:t>Buyers of gasoline paid a price of P</w:t>
      </w:r>
      <w:r>
        <w:rPr>
          <w:vertAlign w:val="subscript"/>
        </w:rPr>
        <w:t>2</w:t>
      </w:r>
      <w:r>
        <w:t xml:space="preserve"> before 1973; they paid a price of P</w:t>
      </w:r>
      <w:r>
        <w:rPr>
          <w:vertAlign w:val="subscript"/>
        </w:rPr>
        <w:t>3</w:t>
      </w:r>
      <w:r>
        <w:t xml:space="preserve"> after OPEC increased the price of crude oil in 1973, with no shortage of gasoline at that price.</w:t>
      </w:r>
    </w:p>
    <w:p w14:paraId="25DA5798" w14:textId="77777777" w:rsidR="00000000" w:rsidRDefault="00000000">
      <w:pPr>
        <w:pStyle w:val="NLa"/>
      </w:pPr>
      <w:r>
        <w:t>d.</w:t>
      </w:r>
      <w:r>
        <w:tab/>
        <w:t>The price ceiling was binding before 1973; the price ceiling was no longer binding after OPEC increased the price of crude oil in 1973.</w:t>
      </w:r>
    </w:p>
    <w:p w14:paraId="445F365D" w14:textId="77777777" w:rsidR="00000000" w:rsidRDefault="00000000">
      <w:pPr>
        <w:pStyle w:val="ANS1"/>
      </w:pPr>
      <w:r>
        <w:t>ANS: A</w:t>
      </w:r>
      <w:r>
        <w:tab/>
        <w:t>PTS: 1</w:t>
      </w:r>
      <w:r>
        <w:tab/>
        <w:t>DIF: 2</w:t>
      </w:r>
      <w:r>
        <w:tab/>
        <w:t>REF: 6-1</w:t>
      </w:r>
    </w:p>
    <w:p w14:paraId="13B566F4" w14:textId="77777777" w:rsidR="00000000" w:rsidRDefault="00000000">
      <w:pPr>
        <w:pStyle w:val="TOP"/>
      </w:pPr>
      <w:r>
        <w:t>TOP: OPEC | Price ceilings</w:t>
      </w:r>
      <w:r>
        <w:tab/>
        <w:t>MSC: Applicative</w:t>
      </w:r>
    </w:p>
    <w:p w14:paraId="313B57F6" w14:textId="77777777" w:rsidR="00000000" w:rsidRDefault="00000000">
      <w:pPr>
        <w:pStyle w:val="MyNL1"/>
      </w:pPr>
      <w:r>
        <w:tab/>
        <w:t>68.</w:t>
      </w:r>
      <w:r>
        <w:tab/>
        <w:t xml:space="preserve">Rent control </w:t>
      </w:r>
    </w:p>
    <w:p w14:paraId="4CAA507B" w14:textId="77777777" w:rsidR="00000000" w:rsidRDefault="00000000">
      <w:pPr>
        <w:pStyle w:val="NLa"/>
      </w:pPr>
      <w:r>
        <w:t>a.</w:t>
      </w:r>
      <w:r>
        <w:tab/>
        <w:t>serves as an example of how a social problem can be alleviated or even solved by government policies.</w:t>
      </w:r>
    </w:p>
    <w:p w14:paraId="3CDE6FE7" w14:textId="77777777" w:rsidR="00000000" w:rsidRDefault="00000000">
      <w:pPr>
        <w:pStyle w:val="NLa"/>
      </w:pPr>
      <w:r>
        <w:t>b.</w:t>
      </w:r>
      <w:r>
        <w:tab/>
        <w:t>serves as an example of a price floor.</w:t>
      </w:r>
    </w:p>
    <w:p w14:paraId="3C77B601" w14:textId="77777777" w:rsidR="00000000" w:rsidRDefault="00000000">
      <w:pPr>
        <w:pStyle w:val="NLa"/>
      </w:pPr>
      <w:r>
        <w:t>c.</w:t>
      </w:r>
      <w:r>
        <w:tab/>
        <w:t>is regarded by most economists as an inefficient way of helping the poor.</w:t>
      </w:r>
    </w:p>
    <w:p w14:paraId="578E09F8" w14:textId="77777777" w:rsidR="00000000" w:rsidRDefault="00000000">
      <w:pPr>
        <w:pStyle w:val="NLa"/>
      </w:pPr>
      <w:r>
        <w:t>d.</w:t>
      </w:r>
      <w:r>
        <w:tab/>
        <w:t>is the most efficient way to allocate scarce housing resources.</w:t>
      </w:r>
    </w:p>
    <w:p w14:paraId="7F21657A" w14:textId="77777777" w:rsidR="00000000" w:rsidRDefault="00000000">
      <w:pPr>
        <w:pStyle w:val="ANS1"/>
      </w:pPr>
      <w:r>
        <w:t>ANS: C</w:t>
      </w:r>
      <w:r>
        <w:tab/>
        <w:t>PTS: 1</w:t>
      </w:r>
      <w:r>
        <w:tab/>
        <w:t>DIF: 2</w:t>
      </w:r>
      <w:r>
        <w:tab/>
        <w:t>REF: 6-1</w:t>
      </w:r>
    </w:p>
    <w:p w14:paraId="3F3EF939" w14:textId="77777777" w:rsidR="00000000" w:rsidRDefault="00000000">
      <w:pPr>
        <w:pStyle w:val="TOP"/>
      </w:pPr>
      <w:r>
        <w:t>TOP: Rent control</w:t>
      </w:r>
      <w:r>
        <w:tab/>
        <w:t>MSC: Interpretive</w:t>
      </w:r>
    </w:p>
    <w:p w14:paraId="6DEBDBF1" w14:textId="77777777" w:rsidR="00000000" w:rsidRDefault="00000000">
      <w:pPr>
        <w:pStyle w:val="MyNL1"/>
      </w:pPr>
      <w:r>
        <w:tab/>
        <w:t>69.</w:t>
      </w:r>
      <w:r>
        <w:tab/>
        <w:t>The long-run effects of rent controls are a good illustration of the principle that</w:t>
      </w:r>
    </w:p>
    <w:p w14:paraId="0C619D65" w14:textId="77777777" w:rsidR="00000000" w:rsidRDefault="00000000">
      <w:pPr>
        <w:pStyle w:val="NLa"/>
      </w:pPr>
      <w:r>
        <w:t>a.</w:t>
      </w:r>
      <w:r>
        <w:tab/>
        <w:t>society faces a short-run tradeoff between unemployment and inflation.</w:t>
      </w:r>
    </w:p>
    <w:p w14:paraId="17DFF473" w14:textId="77777777" w:rsidR="00000000" w:rsidRDefault="00000000">
      <w:pPr>
        <w:pStyle w:val="NLa"/>
      </w:pPr>
      <w:r>
        <w:t>b.</w:t>
      </w:r>
      <w:r>
        <w:tab/>
        <w:t>the cost of something is what you give up to get it.</w:t>
      </w:r>
    </w:p>
    <w:p w14:paraId="05B1A191" w14:textId="77777777" w:rsidR="00000000" w:rsidRDefault="00000000">
      <w:pPr>
        <w:pStyle w:val="NLa"/>
      </w:pPr>
      <w:r>
        <w:t>c.</w:t>
      </w:r>
      <w:r>
        <w:tab/>
        <w:t>people respond to incentives.</w:t>
      </w:r>
    </w:p>
    <w:p w14:paraId="0A8FFD96" w14:textId="77777777" w:rsidR="00000000" w:rsidRDefault="00000000">
      <w:pPr>
        <w:pStyle w:val="NLa"/>
      </w:pPr>
      <w:r>
        <w:t>d.</w:t>
      </w:r>
      <w:r>
        <w:tab/>
        <w:t>government can sometimes improve on market outcomes.</w:t>
      </w:r>
    </w:p>
    <w:p w14:paraId="51002906" w14:textId="77777777" w:rsidR="00000000" w:rsidRDefault="00000000">
      <w:pPr>
        <w:pStyle w:val="ANS1"/>
      </w:pPr>
      <w:r>
        <w:t>ANS: C</w:t>
      </w:r>
      <w:r>
        <w:tab/>
        <w:t>PTS: 1</w:t>
      </w:r>
      <w:r>
        <w:tab/>
        <w:t>DIF: 2</w:t>
      </w:r>
      <w:r>
        <w:tab/>
        <w:t>REF: 6-1</w:t>
      </w:r>
    </w:p>
    <w:p w14:paraId="0E32BA9A" w14:textId="77777777" w:rsidR="00000000" w:rsidRDefault="00000000">
      <w:pPr>
        <w:pStyle w:val="TOP"/>
      </w:pPr>
      <w:r>
        <w:t>TOP: Rent control | Long run</w:t>
      </w:r>
      <w:r>
        <w:tab/>
        <w:t>MSC: Interpretive</w:t>
      </w:r>
    </w:p>
    <w:p w14:paraId="4B2D5D3E" w14:textId="77777777" w:rsidR="00000000" w:rsidRDefault="00000000">
      <w:pPr>
        <w:pStyle w:val="MyNL1"/>
      </w:pPr>
      <w:r>
        <w:tab/>
        <w:t>70.</w:t>
      </w:r>
      <w:r>
        <w:tab/>
        <w:t>Which of the following statements about the effects of rent control is correct?</w:t>
      </w:r>
    </w:p>
    <w:p w14:paraId="265EEF50" w14:textId="77777777" w:rsidR="00000000" w:rsidRDefault="00000000">
      <w:pPr>
        <w:pStyle w:val="NLa"/>
      </w:pPr>
      <w:r>
        <w:t>a.</w:t>
      </w:r>
      <w:r>
        <w:tab/>
        <w:t>The short-run effect of rent control is a surplus of apartments, and the long-run effect of rent control is a shortage of apartments.</w:t>
      </w:r>
    </w:p>
    <w:p w14:paraId="230F9719" w14:textId="77777777" w:rsidR="00000000" w:rsidRDefault="00000000">
      <w:pPr>
        <w:pStyle w:val="NLa"/>
      </w:pPr>
      <w:r>
        <w:t>b.</w:t>
      </w:r>
      <w:r>
        <w:tab/>
        <w:t>The short-run effect of rent control is a relatively small shortage of apartments, and the long-run effect of rent control is a larger shortage of apartments.</w:t>
      </w:r>
    </w:p>
    <w:p w14:paraId="2824550D" w14:textId="77777777" w:rsidR="00000000" w:rsidRDefault="00000000">
      <w:pPr>
        <w:pStyle w:val="NLa"/>
      </w:pPr>
      <w:r>
        <w:t>c.</w:t>
      </w:r>
      <w:r>
        <w:tab/>
        <w:t>In the long run, rent control leads to a shortage of apartments, and the quality of available apartments is improved by rent control.</w:t>
      </w:r>
    </w:p>
    <w:p w14:paraId="14DFABB1" w14:textId="77777777" w:rsidR="00000000" w:rsidRDefault="00000000">
      <w:pPr>
        <w:pStyle w:val="NLa"/>
      </w:pPr>
      <w:r>
        <w:t>d.</w:t>
      </w:r>
      <w:r>
        <w:tab/>
        <w:t>The effects of rent control are very noticeable to the public in the short run, because the primary effects of rent control occur very quickly.</w:t>
      </w:r>
    </w:p>
    <w:p w14:paraId="63CA6237" w14:textId="77777777" w:rsidR="00000000" w:rsidRDefault="00000000">
      <w:pPr>
        <w:pStyle w:val="ANS1"/>
      </w:pPr>
      <w:r>
        <w:t>ANS: B</w:t>
      </w:r>
      <w:r>
        <w:tab/>
        <w:t>PTS: 1</w:t>
      </w:r>
      <w:r>
        <w:tab/>
        <w:t>DIF: 2</w:t>
      </w:r>
      <w:r>
        <w:tab/>
        <w:t>REF: 6-1</w:t>
      </w:r>
    </w:p>
    <w:p w14:paraId="6626CBAB" w14:textId="77777777" w:rsidR="00000000" w:rsidRDefault="00000000">
      <w:pPr>
        <w:pStyle w:val="TOP"/>
      </w:pPr>
      <w:r>
        <w:t>TOP: Rent control</w:t>
      </w:r>
      <w:r>
        <w:tab/>
        <w:t>MSC: Interpretive</w:t>
      </w:r>
    </w:p>
    <w:p w14:paraId="79604A57" w14:textId="77777777" w:rsidR="00000000" w:rsidRDefault="00000000">
      <w:pPr>
        <w:pStyle w:val="MyNL1"/>
      </w:pPr>
      <w:r>
        <w:tab/>
        <w:t>71.</w:t>
      </w:r>
      <w:r>
        <w:tab/>
        <w:t>Over time, housing shortages caused by rent control</w:t>
      </w:r>
    </w:p>
    <w:p w14:paraId="7E10E908" w14:textId="77777777" w:rsidR="00000000" w:rsidRDefault="00000000">
      <w:pPr>
        <w:pStyle w:val="NLa"/>
      </w:pPr>
      <w:r>
        <w:t>a.</w:t>
      </w:r>
      <w:r>
        <w:tab/>
        <w:t>increase, because the demand for, and supply of, housing are less elastic in the long run.</w:t>
      </w:r>
    </w:p>
    <w:p w14:paraId="69C8DACE" w14:textId="77777777" w:rsidR="00000000" w:rsidRDefault="00000000">
      <w:pPr>
        <w:pStyle w:val="NLa"/>
      </w:pPr>
      <w:r>
        <w:t>b.</w:t>
      </w:r>
      <w:r>
        <w:tab/>
        <w:t>increase, because the demand for, and supply of, housing are more elastic in the long run.</w:t>
      </w:r>
    </w:p>
    <w:p w14:paraId="597EF743" w14:textId="77777777" w:rsidR="00000000" w:rsidRDefault="00000000">
      <w:pPr>
        <w:pStyle w:val="NLa"/>
      </w:pPr>
      <w:r>
        <w:t>c.</w:t>
      </w:r>
      <w:r>
        <w:tab/>
        <w:t>decrease, because the demand for, and supply of, housing are less elastic in the long run.</w:t>
      </w:r>
    </w:p>
    <w:p w14:paraId="76E0AACA" w14:textId="77777777" w:rsidR="00000000" w:rsidRDefault="00000000">
      <w:pPr>
        <w:pStyle w:val="NLa"/>
      </w:pPr>
      <w:r>
        <w:t>d.</w:t>
      </w:r>
      <w:r>
        <w:tab/>
        <w:t>decrease, because the demand for, and supply of, housing are more elastic in the long run.</w:t>
      </w:r>
    </w:p>
    <w:p w14:paraId="24050557" w14:textId="77777777" w:rsidR="00000000" w:rsidRDefault="00000000">
      <w:pPr>
        <w:pStyle w:val="ANS1"/>
      </w:pPr>
      <w:r>
        <w:t>ANS: B</w:t>
      </w:r>
      <w:r>
        <w:tab/>
        <w:t>PTS: 1</w:t>
      </w:r>
      <w:r>
        <w:tab/>
        <w:t>DIF: 2</w:t>
      </w:r>
      <w:r>
        <w:tab/>
        <w:t>REF: 6-1</w:t>
      </w:r>
    </w:p>
    <w:p w14:paraId="6FAA9B1E" w14:textId="77777777" w:rsidR="00000000" w:rsidRDefault="00000000">
      <w:pPr>
        <w:pStyle w:val="TOP"/>
      </w:pPr>
      <w:r>
        <w:t>TOP: Rent control | Long run</w:t>
      </w:r>
      <w:r>
        <w:tab/>
        <w:t>MSC: Interpretive</w:t>
      </w:r>
    </w:p>
    <w:p w14:paraId="7F0DB6CB" w14:textId="77777777" w:rsidR="00000000" w:rsidRDefault="00000000">
      <w:pPr>
        <w:pStyle w:val="MyNL1"/>
      </w:pPr>
      <w:r>
        <w:tab/>
        <w:t>72.</w:t>
      </w:r>
      <w:r>
        <w:tab/>
        <w:t>Economists generally believe that rent control is</w:t>
      </w:r>
    </w:p>
    <w:p w14:paraId="4C2A9556" w14:textId="77777777" w:rsidR="00000000" w:rsidRDefault="00000000">
      <w:pPr>
        <w:pStyle w:val="NLa"/>
      </w:pPr>
      <w:r>
        <w:t>a.</w:t>
      </w:r>
      <w:r>
        <w:tab/>
        <w:t>an efficient and equitable way to help the poor.</w:t>
      </w:r>
    </w:p>
    <w:p w14:paraId="18AFED5F" w14:textId="77777777" w:rsidR="00000000" w:rsidRDefault="00000000">
      <w:pPr>
        <w:pStyle w:val="NLa"/>
      </w:pPr>
      <w:r>
        <w:t>b.</w:t>
      </w:r>
      <w:r>
        <w:tab/>
        <w:t>not efficient, but the best available means of solving a serious social problem.</w:t>
      </w:r>
    </w:p>
    <w:p w14:paraId="303202EB" w14:textId="77777777" w:rsidR="00000000" w:rsidRDefault="00000000">
      <w:pPr>
        <w:pStyle w:val="NLa"/>
      </w:pPr>
      <w:r>
        <w:t>c.</w:t>
      </w:r>
      <w:r>
        <w:tab/>
        <w:t>a highly inefficient way to help the poor raise their standard of living.</w:t>
      </w:r>
    </w:p>
    <w:p w14:paraId="09A6CE10" w14:textId="77777777" w:rsidR="00000000" w:rsidRDefault="00000000">
      <w:pPr>
        <w:pStyle w:val="NLa"/>
      </w:pPr>
      <w:r>
        <w:t>d.</w:t>
      </w:r>
      <w:r>
        <w:tab/>
        <w:t>an efficient way to allocate housing, but not a good way to help the poor.</w:t>
      </w:r>
    </w:p>
    <w:p w14:paraId="5F3BE360" w14:textId="77777777" w:rsidR="00000000" w:rsidRDefault="00000000">
      <w:pPr>
        <w:pStyle w:val="ANS1"/>
      </w:pPr>
      <w:r>
        <w:t>ANS: C</w:t>
      </w:r>
      <w:r>
        <w:tab/>
        <w:t>PTS: 1</w:t>
      </w:r>
      <w:r>
        <w:tab/>
        <w:t>DIF: 2</w:t>
      </w:r>
      <w:r>
        <w:tab/>
        <w:t>REF: 6-1</w:t>
      </w:r>
    </w:p>
    <w:p w14:paraId="178EB01F" w14:textId="77777777" w:rsidR="00000000" w:rsidRDefault="00000000">
      <w:pPr>
        <w:pStyle w:val="TOP"/>
      </w:pPr>
      <w:r>
        <w:t>TOP: Rent control</w:t>
      </w:r>
      <w:r>
        <w:tab/>
        <w:t>MSC: Interpretive</w:t>
      </w:r>
    </w:p>
    <w:p w14:paraId="58074B5C" w14:textId="77777777" w:rsidR="00000000" w:rsidRDefault="00000000">
      <w:pPr>
        <w:pStyle w:val="MyNL1"/>
      </w:pPr>
      <w:r>
        <w:lastRenderedPageBreak/>
        <w:tab/>
        <w:t>73.</w:t>
      </w:r>
      <w:r>
        <w:tab/>
        <w:t>In the housing market, rent control causes</w:t>
      </w:r>
    </w:p>
    <w:p w14:paraId="2AE2E7CF" w14:textId="77777777" w:rsidR="00000000" w:rsidRDefault="00000000">
      <w:pPr>
        <w:pStyle w:val="NLa"/>
      </w:pPr>
      <w:r>
        <w:t>a.</w:t>
      </w:r>
      <w:r>
        <w:tab/>
        <w:t>quantity supplied to fall and quantity demanded to fall.</w:t>
      </w:r>
    </w:p>
    <w:p w14:paraId="5DE3AC71" w14:textId="77777777" w:rsidR="00000000" w:rsidRDefault="00000000">
      <w:pPr>
        <w:pStyle w:val="NLa"/>
      </w:pPr>
      <w:r>
        <w:t>b.</w:t>
      </w:r>
      <w:r>
        <w:tab/>
        <w:t>quantity supplied to fall and quantity demanded to rise.</w:t>
      </w:r>
    </w:p>
    <w:p w14:paraId="025B4664" w14:textId="77777777" w:rsidR="00000000" w:rsidRDefault="00000000">
      <w:pPr>
        <w:pStyle w:val="NLa"/>
      </w:pPr>
      <w:r>
        <w:t>c.</w:t>
      </w:r>
      <w:r>
        <w:tab/>
        <w:t>quantity supplied to rise and quantity demanded to fall.</w:t>
      </w:r>
    </w:p>
    <w:p w14:paraId="02A82DEB" w14:textId="77777777" w:rsidR="00000000" w:rsidRDefault="00000000">
      <w:pPr>
        <w:pStyle w:val="NLa"/>
      </w:pPr>
      <w:r>
        <w:t>d.</w:t>
      </w:r>
      <w:r>
        <w:tab/>
        <w:t>quantity supplied to rise and quantity demanded to rise.</w:t>
      </w:r>
    </w:p>
    <w:p w14:paraId="08F63DB5" w14:textId="77777777" w:rsidR="00000000" w:rsidRDefault="00000000">
      <w:pPr>
        <w:pStyle w:val="ANS1"/>
      </w:pPr>
      <w:r>
        <w:t>ANS: B</w:t>
      </w:r>
      <w:r>
        <w:tab/>
        <w:t>PTS: 1</w:t>
      </w:r>
      <w:r>
        <w:tab/>
        <w:t>DIF: 2</w:t>
      </w:r>
      <w:r>
        <w:tab/>
        <w:t>REF: 6-1</w:t>
      </w:r>
    </w:p>
    <w:p w14:paraId="69AA0F1B" w14:textId="77777777" w:rsidR="00000000" w:rsidRDefault="00000000">
      <w:pPr>
        <w:pStyle w:val="TOP"/>
      </w:pPr>
      <w:r>
        <w:t>TOP: Rent control | Quantity demanded | Quantity supplied</w:t>
      </w:r>
      <w:r>
        <w:tab/>
        <w:t>MSC: Interpretive</w:t>
      </w:r>
    </w:p>
    <w:p w14:paraId="3C126687" w14:textId="77777777" w:rsidR="00000000" w:rsidRDefault="00000000">
      <w:pPr>
        <w:pStyle w:val="CAP"/>
      </w:pPr>
      <w:r>
        <w:t>Figure 6-7</w:t>
      </w:r>
    </w:p>
    <w:p w14:paraId="28F42A00" w14:textId="24A8C3BB" w:rsidR="00000000" w:rsidRDefault="00451C4D">
      <w:pPr>
        <w:pStyle w:val="Txt"/>
      </w:pPr>
      <w:r>
        <w:rPr>
          <w:rFonts w:ascii="Palatino" w:hAnsi="Palatino"/>
          <w:b/>
          <w:noProof/>
          <w:sz w:val="18"/>
        </w:rPr>
        <w:drawing>
          <wp:inline distT="0" distB="0" distL="0" distR="0" wp14:anchorId="034853D1" wp14:editId="7DF11468">
            <wp:extent cx="5400675" cy="2219325"/>
            <wp:effectExtent l="0" t="0" r="0" b="0"/>
            <wp:docPr id="10" name="Resi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400675" cy="2219325"/>
                    </a:xfrm>
                    <a:prstGeom prst="rect">
                      <a:avLst/>
                    </a:prstGeom>
                    <a:noFill/>
                    <a:ln>
                      <a:noFill/>
                    </a:ln>
                  </pic:spPr>
                </pic:pic>
              </a:graphicData>
            </a:graphic>
          </wp:inline>
        </w:drawing>
      </w:r>
    </w:p>
    <w:p w14:paraId="39FC1D7D" w14:textId="77777777" w:rsidR="00000000" w:rsidRDefault="00000000">
      <w:pPr>
        <w:pStyle w:val="MyNL1"/>
      </w:pPr>
      <w:r>
        <w:tab/>
        <w:t>74.</w:t>
      </w:r>
      <w:r>
        <w:tab/>
      </w:r>
      <w:r>
        <w:rPr>
          <w:b/>
        </w:rPr>
        <w:t>Refer to Figure 6-7</w:t>
      </w:r>
      <w:r>
        <w:t>. Which panel best represents a binding rent control in the short run?</w:t>
      </w:r>
    </w:p>
    <w:p w14:paraId="180415EF" w14:textId="77777777" w:rsidR="00000000" w:rsidRDefault="00000000">
      <w:pPr>
        <w:pStyle w:val="NLa"/>
      </w:pPr>
      <w:r>
        <w:t>a.</w:t>
      </w:r>
      <w:r>
        <w:tab/>
        <w:t>panel (a)</w:t>
      </w:r>
    </w:p>
    <w:p w14:paraId="6FCA3D46" w14:textId="77777777" w:rsidR="00000000" w:rsidRDefault="00000000">
      <w:pPr>
        <w:pStyle w:val="NLa"/>
      </w:pPr>
      <w:r>
        <w:t>b.</w:t>
      </w:r>
      <w:r>
        <w:tab/>
        <w:t>panel (b)</w:t>
      </w:r>
    </w:p>
    <w:p w14:paraId="3C9DA343" w14:textId="77777777" w:rsidR="00000000" w:rsidRDefault="00000000">
      <w:pPr>
        <w:pStyle w:val="NLa"/>
      </w:pPr>
      <w:r>
        <w:t>c.</w:t>
      </w:r>
      <w:r>
        <w:tab/>
        <w:t>neither panel</w:t>
      </w:r>
    </w:p>
    <w:p w14:paraId="068D0C7F" w14:textId="77777777" w:rsidR="00000000" w:rsidRDefault="00000000">
      <w:pPr>
        <w:pStyle w:val="NLa"/>
      </w:pPr>
      <w:r>
        <w:t>d.</w:t>
      </w:r>
      <w:r>
        <w:tab/>
        <w:t>either panel (a) or panel (b), depending upon local housing conditions</w:t>
      </w:r>
    </w:p>
    <w:p w14:paraId="6C251EBA" w14:textId="77777777" w:rsidR="00000000" w:rsidRDefault="00000000">
      <w:pPr>
        <w:pStyle w:val="ANS1"/>
      </w:pPr>
      <w:r>
        <w:t>ANS: A</w:t>
      </w:r>
      <w:r>
        <w:tab/>
        <w:t>PTS: 1</w:t>
      </w:r>
      <w:r>
        <w:tab/>
        <w:t>DIF: 1</w:t>
      </w:r>
      <w:r>
        <w:tab/>
        <w:t>REF: 6-1</w:t>
      </w:r>
    </w:p>
    <w:p w14:paraId="6718C76B" w14:textId="77777777" w:rsidR="00000000" w:rsidRDefault="00000000">
      <w:pPr>
        <w:pStyle w:val="TOP"/>
      </w:pPr>
      <w:r>
        <w:t>TOP: Rent control</w:t>
      </w:r>
      <w:r>
        <w:tab/>
        <w:t>MSC: Interpretive</w:t>
      </w:r>
    </w:p>
    <w:p w14:paraId="3CA74BD5" w14:textId="77777777" w:rsidR="00000000" w:rsidRDefault="00000000">
      <w:pPr>
        <w:pStyle w:val="MyNL1"/>
      </w:pPr>
      <w:r>
        <w:tab/>
        <w:t>75.</w:t>
      </w:r>
      <w:r>
        <w:tab/>
      </w:r>
      <w:r>
        <w:rPr>
          <w:b/>
        </w:rPr>
        <w:t>Refer to Figure 6-7</w:t>
      </w:r>
      <w:r>
        <w:t>. Which panel(s) best represent(s) a non-binding rent control in the long run?</w:t>
      </w:r>
    </w:p>
    <w:p w14:paraId="7914FCCC" w14:textId="77777777" w:rsidR="00000000" w:rsidRDefault="00000000">
      <w:pPr>
        <w:pStyle w:val="NLa"/>
      </w:pPr>
      <w:r>
        <w:t>a.</w:t>
      </w:r>
      <w:r>
        <w:tab/>
        <w:t>panel (a)</w:t>
      </w:r>
    </w:p>
    <w:p w14:paraId="353316D2" w14:textId="77777777" w:rsidR="00000000" w:rsidRDefault="00000000">
      <w:pPr>
        <w:pStyle w:val="NLa"/>
      </w:pPr>
      <w:r>
        <w:t>b.</w:t>
      </w:r>
      <w:r>
        <w:tab/>
        <w:t>panel (b)</w:t>
      </w:r>
    </w:p>
    <w:p w14:paraId="03FF41BF" w14:textId="77777777" w:rsidR="00000000" w:rsidRDefault="00000000">
      <w:pPr>
        <w:pStyle w:val="NLa"/>
      </w:pPr>
      <w:r>
        <w:t>c.</w:t>
      </w:r>
      <w:r>
        <w:tab/>
        <w:t>neither panel</w:t>
      </w:r>
    </w:p>
    <w:p w14:paraId="7289EC7D" w14:textId="77777777" w:rsidR="00000000" w:rsidRDefault="00000000">
      <w:pPr>
        <w:pStyle w:val="NLa"/>
      </w:pPr>
      <w:r>
        <w:t>d.</w:t>
      </w:r>
      <w:r>
        <w:tab/>
        <w:t>either panel (a) or panel (b), depending upon local housing conditions</w:t>
      </w:r>
    </w:p>
    <w:p w14:paraId="304268C7" w14:textId="77777777" w:rsidR="00000000" w:rsidRDefault="00000000">
      <w:pPr>
        <w:pStyle w:val="ANS1"/>
      </w:pPr>
      <w:r>
        <w:t>ANS: C</w:t>
      </w:r>
      <w:r>
        <w:tab/>
        <w:t>PTS: 1</w:t>
      </w:r>
      <w:r>
        <w:tab/>
        <w:t>DIF: 2</w:t>
      </w:r>
      <w:r>
        <w:tab/>
        <w:t>REF: 6-1</w:t>
      </w:r>
    </w:p>
    <w:p w14:paraId="7EBA6D63" w14:textId="77777777" w:rsidR="00000000" w:rsidRDefault="00000000">
      <w:pPr>
        <w:pStyle w:val="TOP"/>
      </w:pPr>
      <w:r>
        <w:t>TOP: Rent control</w:t>
      </w:r>
      <w:r>
        <w:tab/>
        <w:t>MSC: Interpretive</w:t>
      </w:r>
    </w:p>
    <w:p w14:paraId="510359A9" w14:textId="77777777" w:rsidR="00000000" w:rsidRDefault="00000000">
      <w:pPr>
        <w:pStyle w:val="MyNL1"/>
      </w:pPr>
      <w:r>
        <w:tab/>
        <w:t>76.</w:t>
      </w:r>
      <w:r>
        <w:tab/>
        <w:t xml:space="preserve">Which of the following is </w:t>
      </w:r>
      <w:r>
        <w:rPr>
          <w:i/>
        </w:rPr>
        <w:t>not</w:t>
      </w:r>
      <w:r>
        <w:t xml:space="preserve"> a rationing mechanism used by landlords in cities with rent control?</w:t>
      </w:r>
    </w:p>
    <w:p w14:paraId="08939B6A" w14:textId="77777777" w:rsidR="00000000" w:rsidRDefault="00000000">
      <w:pPr>
        <w:pStyle w:val="NLa"/>
      </w:pPr>
      <w:r>
        <w:t>a.</w:t>
      </w:r>
      <w:r>
        <w:tab/>
        <w:t>waiting lists</w:t>
      </w:r>
    </w:p>
    <w:p w14:paraId="21BDDE04" w14:textId="77777777" w:rsidR="00000000" w:rsidRDefault="00000000">
      <w:pPr>
        <w:pStyle w:val="NLa"/>
      </w:pPr>
      <w:r>
        <w:t>b.</w:t>
      </w:r>
      <w:r>
        <w:tab/>
        <w:t>race</w:t>
      </w:r>
    </w:p>
    <w:p w14:paraId="0BFB1540" w14:textId="77777777" w:rsidR="00000000" w:rsidRDefault="00000000">
      <w:pPr>
        <w:pStyle w:val="NLa"/>
      </w:pPr>
      <w:r>
        <w:t>c.</w:t>
      </w:r>
      <w:r>
        <w:tab/>
        <w:t>price</w:t>
      </w:r>
    </w:p>
    <w:p w14:paraId="3A6AEAE7" w14:textId="77777777" w:rsidR="00000000" w:rsidRDefault="00000000">
      <w:pPr>
        <w:pStyle w:val="NLa"/>
      </w:pPr>
      <w:r>
        <w:t>d.</w:t>
      </w:r>
      <w:r>
        <w:tab/>
        <w:t>bribes</w:t>
      </w:r>
    </w:p>
    <w:p w14:paraId="32C271AA" w14:textId="77777777" w:rsidR="00000000" w:rsidRDefault="00000000">
      <w:pPr>
        <w:pStyle w:val="ANS1"/>
      </w:pPr>
      <w:r>
        <w:t>ANS: C</w:t>
      </w:r>
      <w:r>
        <w:tab/>
        <w:t>PTS: 1</w:t>
      </w:r>
      <w:r>
        <w:tab/>
        <w:t>DIF: 1</w:t>
      </w:r>
      <w:r>
        <w:tab/>
        <w:t>REF: 6-1</w:t>
      </w:r>
    </w:p>
    <w:p w14:paraId="688F671D" w14:textId="77777777" w:rsidR="00000000" w:rsidRDefault="00000000">
      <w:pPr>
        <w:pStyle w:val="TOP"/>
      </w:pPr>
      <w:r>
        <w:t>TOP: Rent control</w:t>
      </w:r>
      <w:r>
        <w:tab/>
        <w:t>MSC: Interpretive</w:t>
      </w:r>
    </w:p>
    <w:p w14:paraId="6073B400" w14:textId="77777777" w:rsidR="00000000" w:rsidRDefault="00000000">
      <w:pPr>
        <w:pStyle w:val="MyNL1"/>
      </w:pPr>
      <w:r>
        <w:tab/>
        <w:t>77.</w:t>
      </w:r>
      <w:r>
        <w:tab/>
        <w:t>Under rent control, bribery is a mechanism to</w:t>
      </w:r>
    </w:p>
    <w:p w14:paraId="51CD567D" w14:textId="77777777" w:rsidR="00000000" w:rsidRDefault="00000000">
      <w:pPr>
        <w:pStyle w:val="NLa"/>
      </w:pPr>
      <w:r>
        <w:t>a.</w:t>
      </w:r>
      <w:r>
        <w:tab/>
        <w:t>bring the total price of an apartment (including the bribe) closer to the equilibrium price.</w:t>
      </w:r>
    </w:p>
    <w:p w14:paraId="4D7BE83B" w14:textId="77777777" w:rsidR="00000000" w:rsidRDefault="00000000">
      <w:pPr>
        <w:pStyle w:val="NLa"/>
      </w:pPr>
      <w:r>
        <w:t>b.</w:t>
      </w:r>
      <w:r>
        <w:tab/>
        <w:t>allocate housing to the poorest individuals in the market.</w:t>
      </w:r>
    </w:p>
    <w:p w14:paraId="2588EBB6" w14:textId="77777777" w:rsidR="00000000" w:rsidRDefault="00000000">
      <w:pPr>
        <w:pStyle w:val="NLa"/>
      </w:pPr>
      <w:r>
        <w:t>c.</w:t>
      </w:r>
      <w:r>
        <w:tab/>
        <w:t>force the total price of an apartment (including the bribe) to be less than the market price.</w:t>
      </w:r>
    </w:p>
    <w:p w14:paraId="10C77B83" w14:textId="77777777" w:rsidR="00000000" w:rsidRDefault="00000000">
      <w:pPr>
        <w:pStyle w:val="NLa"/>
      </w:pPr>
      <w:r>
        <w:t>d.</w:t>
      </w:r>
      <w:r>
        <w:tab/>
        <w:t>allocate housing to the most deserving tenants.</w:t>
      </w:r>
    </w:p>
    <w:p w14:paraId="4FDA14A0" w14:textId="77777777" w:rsidR="00000000" w:rsidRDefault="00000000">
      <w:pPr>
        <w:pStyle w:val="ANS1"/>
      </w:pPr>
      <w:r>
        <w:t>ANS: A</w:t>
      </w:r>
      <w:r>
        <w:tab/>
        <w:t>PTS: 1</w:t>
      </w:r>
      <w:r>
        <w:tab/>
        <w:t>DIF: 2</w:t>
      </w:r>
      <w:r>
        <w:tab/>
        <w:t>REF: 6-1</w:t>
      </w:r>
    </w:p>
    <w:p w14:paraId="7C561543" w14:textId="77777777" w:rsidR="00000000" w:rsidRDefault="00000000">
      <w:pPr>
        <w:pStyle w:val="TOP"/>
      </w:pPr>
      <w:r>
        <w:t>TOP: Rent control</w:t>
      </w:r>
      <w:r>
        <w:tab/>
        <w:t>MSC: Interpretive</w:t>
      </w:r>
    </w:p>
    <w:p w14:paraId="0D7AB510" w14:textId="77777777" w:rsidR="00000000" w:rsidRDefault="00000000">
      <w:pPr>
        <w:pStyle w:val="MyNL1"/>
      </w:pPr>
      <w:r>
        <w:lastRenderedPageBreak/>
        <w:tab/>
        <w:t>78.</w:t>
      </w:r>
      <w:r>
        <w:tab/>
        <w:t>One economist has argued that rent control is "the best way to destroy a city, other than bombing." Why would an economist say this?</w:t>
      </w:r>
    </w:p>
    <w:p w14:paraId="3780D4E5" w14:textId="77777777" w:rsidR="00000000" w:rsidRDefault="00000000">
      <w:pPr>
        <w:pStyle w:val="NLa"/>
      </w:pPr>
      <w:r>
        <w:t>a.</w:t>
      </w:r>
      <w:r>
        <w:tab/>
        <w:t>He fears that low rents will cause low-income people to move into the city, reducing the quality of life for other people.</w:t>
      </w:r>
    </w:p>
    <w:p w14:paraId="647423DD" w14:textId="77777777" w:rsidR="00000000" w:rsidRDefault="00000000">
      <w:pPr>
        <w:pStyle w:val="NLa"/>
      </w:pPr>
      <w:r>
        <w:t>b.</w:t>
      </w:r>
      <w:r>
        <w:tab/>
        <w:t>He fears that rent control will benefit landlords at the expense of tenants, increasing inequality in the city.</w:t>
      </w:r>
    </w:p>
    <w:p w14:paraId="5690CAD9" w14:textId="77777777" w:rsidR="00000000" w:rsidRDefault="00000000">
      <w:pPr>
        <w:pStyle w:val="NLa"/>
      </w:pPr>
      <w:r>
        <w:t>c.</w:t>
      </w:r>
      <w:r>
        <w:tab/>
        <w:t>He fears that rent controls will cause a construction boom, which will make the city crowded and more polluted.</w:t>
      </w:r>
    </w:p>
    <w:p w14:paraId="0BC2C073" w14:textId="77777777" w:rsidR="00000000" w:rsidRDefault="00000000">
      <w:pPr>
        <w:pStyle w:val="NLa"/>
      </w:pPr>
      <w:r>
        <w:t>d.</w:t>
      </w:r>
      <w:r>
        <w:tab/>
        <w:t>He fears that rent control will eliminate the incentive to maintain buildings, leading to a deterioration of the city.</w:t>
      </w:r>
    </w:p>
    <w:p w14:paraId="495DB88B" w14:textId="77777777" w:rsidR="00000000" w:rsidRDefault="00000000">
      <w:pPr>
        <w:pStyle w:val="ANS1"/>
      </w:pPr>
      <w:r>
        <w:t>ANS: D</w:t>
      </w:r>
      <w:r>
        <w:tab/>
        <w:t>PTS: 1</w:t>
      </w:r>
      <w:r>
        <w:tab/>
        <w:t>DIF: 2</w:t>
      </w:r>
      <w:r>
        <w:tab/>
        <w:t>REF: 6-1</w:t>
      </w:r>
    </w:p>
    <w:p w14:paraId="2B7D9240" w14:textId="77777777" w:rsidR="00000000" w:rsidRDefault="00000000">
      <w:pPr>
        <w:pStyle w:val="TOP"/>
      </w:pPr>
      <w:r>
        <w:t>TOP: Rent control</w:t>
      </w:r>
      <w:r>
        <w:tab/>
        <w:t>MSC: Interpretive</w:t>
      </w:r>
    </w:p>
    <w:p w14:paraId="0B606E5B" w14:textId="77777777" w:rsidR="00000000" w:rsidRDefault="00000000">
      <w:pPr>
        <w:pStyle w:val="MyNL1"/>
      </w:pPr>
      <w:r>
        <w:tab/>
        <w:t>79.</w:t>
      </w:r>
      <w:r>
        <w:tab/>
        <w:t>Under rent control, tenants can expect</w:t>
      </w:r>
    </w:p>
    <w:p w14:paraId="0D764904" w14:textId="77777777" w:rsidR="00000000" w:rsidRDefault="00000000">
      <w:pPr>
        <w:pStyle w:val="NLa"/>
      </w:pPr>
      <w:r>
        <w:t>a.</w:t>
      </w:r>
      <w:r>
        <w:tab/>
        <w:t>lower rent and higher quality housing.</w:t>
      </w:r>
    </w:p>
    <w:p w14:paraId="0DDBDB86" w14:textId="77777777" w:rsidR="00000000" w:rsidRDefault="00000000">
      <w:pPr>
        <w:pStyle w:val="NLa"/>
      </w:pPr>
      <w:r>
        <w:t>b.</w:t>
      </w:r>
      <w:r>
        <w:tab/>
        <w:t>lower rent and lower quality housing.</w:t>
      </w:r>
    </w:p>
    <w:p w14:paraId="46815894" w14:textId="77777777" w:rsidR="00000000" w:rsidRDefault="00000000">
      <w:pPr>
        <w:pStyle w:val="NLa"/>
      </w:pPr>
      <w:r>
        <w:t>c.</w:t>
      </w:r>
      <w:r>
        <w:tab/>
        <w:t>higher rent and a shortage of rental housing.</w:t>
      </w:r>
    </w:p>
    <w:p w14:paraId="6B3008BE" w14:textId="77777777" w:rsidR="00000000" w:rsidRDefault="00000000">
      <w:pPr>
        <w:pStyle w:val="NLa"/>
      </w:pPr>
      <w:r>
        <w:t>d.</w:t>
      </w:r>
      <w:r>
        <w:tab/>
        <w:t>higher rent and a surplus of rental housing.</w:t>
      </w:r>
    </w:p>
    <w:p w14:paraId="2CCC5F34" w14:textId="77777777" w:rsidR="00000000" w:rsidRDefault="00000000">
      <w:pPr>
        <w:pStyle w:val="ANS1"/>
      </w:pPr>
      <w:r>
        <w:t>ANS: B</w:t>
      </w:r>
      <w:r>
        <w:tab/>
        <w:t>PTS: 1</w:t>
      </w:r>
      <w:r>
        <w:tab/>
        <w:t>DIF: 2</w:t>
      </w:r>
      <w:r>
        <w:tab/>
        <w:t>REF: 6-1</w:t>
      </w:r>
    </w:p>
    <w:p w14:paraId="376D233C" w14:textId="77777777" w:rsidR="00000000" w:rsidRDefault="00000000">
      <w:pPr>
        <w:pStyle w:val="TOP"/>
      </w:pPr>
      <w:r>
        <w:t>TOP: Rent control</w:t>
      </w:r>
      <w:r>
        <w:tab/>
        <w:t>MSC: Interpretive</w:t>
      </w:r>
    </w:p>
    <w:p w14:paraId="70ED8A5D" w14:textId="77777777" w:rsidR="00000000" w:rsidRDefault="00000000">
      <w:pPr>
        <w:pStyle w:val="MyNL1"/>
      </w:pPr>
      <w:r>
        <w:tab/>
        <w:t>80.</w:t>
      </w:r>
      <w:r>
        <w:tab/>
        <w:t>Under rent control, landlords cease to be responsive to tenants' concerns about the quality of the housing because</w:t>
      </w:r>
    </w:p>
    <w:p w14:paraId="63E1FC42" w14:textId="77777777" w:rsidR="00000000" w:rsidRDefault="00000000">
      <w:pPr>
        <w:pStyle w:val="NLa"/>
      </w:pPr>
      <w:r>
        <w:t>a.</w:t>
      </w:r>
      <w:r>
        <w:tab/>
        <w:t>with shortages and waiting lists, they have no incentive to maintain and improve their property.</w:t>
      </w:r>
    </w:p>
    <w:p w14:paraId="6F974E29" w14:textId="77777777" w:rsidR="00000000" w:rsidRDefault="00000000">
      <w:pPr>
        <w:pStyle w:val="NLa"/>
      </w:pPr>
      <w:r>
        <w:t>b.</w:t>
      </w:r>
      <w:r>
        <w:tab/>
        <w:t>they become resigned to the fact that many of their apartments are going to be vacant at any given time.</w:t>
      </w:r>
    </w:p>
    <w:p w14:paraId="1A9E6119" w14:textId="77777777" w:rsidR="00000000" w:rsidRDefault="00000000">
      <w:pPr>
        <w:pStyle w:val="NLa"/>
      </w:pPr>
      <w:r>
        <w:t>c.</w:t>
      </w:r>
      <w:r>
        <w:tab/>
        <w:t>with rent control the government guarantees landlords a minimal level of profit.</w:t>
      </w:r>
    </w:p>
    <w:p w14:paraId="48FFCCA1" w14:textId="77777777" w:rsidR="00000000" w:rsidRDefault="00000000">
      <w:pPr>
        <w:pStyle w:val="NLa"/>
      </w:pPr>
      <w:r>
        <w:t>d.</w:t>
      </w:r>
      <w:r>
        <w:tab/>
        <w:t>with rent control it becomes the government's responsibility to maintain rental housing.</w:t>
      </w:r>
    </w:p>
    <w:p w14:paraId="185A2072" w14:textId="77777777" w:rsidR="00000000" w:rsidRDefault="00000000">
      <w:pPr>
        <w:pStyle w:val="ANS1"/>
      </w:pPr>
      <w:r>
        <w:t>ANS: A</w:t>
      </w:r>
      <w:r>
        <w:tab/>
        <w:t>PTS: 1</w:t>
      </w:r>
      <w:r>
        <w:tab/>
        <w:t>DIF: 2</w:t>
      </w:r>
      <w:r>
        <w:tab/>
        <w:t>REF: 6-1</w:t>
      </w:r>
    </w:p>
    <w:p w14:paraId="549B74BA" w14:textId="77777777" w:rsidR="00000000" w:rsidRDefault="00000000">
      <w:pPr>
        <w:pStyle w:val="TOP"/>
      </w:pPr>
      <w:r>
        <w:t>TOP: Rent control</w:t>
      </w:r>
      <w:r>
        <w:tab/>
        <w:t>MSC: Interpretive</w:t>
      </w:r>
    </w:p>
    <w:p w14:paraId="6AD9F010" w14:textId="77777777" w:rsidR="00000000" w:rsidRDefault="00000000">
      <w:pPr>
        <w:pStyle w:val="MyNL1"/>
      </w:pPr>
      <w:r>
        <w:tab/>
        <w:t>81.</w:t>
      </w:r>
      <w:r>
        <w:tab/>
        <w:t>The goal of a rent-control policy is to</w:t>
      </w:r>
    </w:p>
    <w:p w14:paraId="45DB969D" w14:textId="77777777" w:rsidR="00000000" w:rsidRDefault="00000000">
      <w:pPr>
        <w:pStyle w:val="NLa"/>
      </w:pPr>
      <w:r>
        <w:t>a.</w:t>
      </w:r>
      <w:r>
        <w:tab/>
        <w:t>facilitate controlled economic experiments in urban areas.</w:t>
      </w:r>
    </w:p>
    <w:p w14:paraId="142DE82B" w14:textId="77777777" w:rsidR="00000000" w:rsidRDefault="00000000">
      <w:pPr>
        <w:pStyle w:val="NLa"/>
      </w:pPr>
      <w:r>
        <w:t>b.</w:t>
      </w:r>
      <w:r>
        <w:tab/>
        <w:t>help landlords by assuring them a low vacancy rate for their apartments.</w:t>
      </w:r>
    </w:p>
    <w:p w14:paraId="40307903" w14:textId="77777777" w:rsidR="00000000" w:rsidRDefault="00000000">
      <w:pPr>
        <w:pStyle w:val="NLa"/>
      </w:pPr>
      <w:r>
        <w:t>c.</w:t>
      </w:r>
      <w:r>
        <w:tab/>
        <w:t>help the poor by assuring them an adequate supply of apartments.</w:t>
      </w:r>
    </w:p>
    <w:p w14:paraId="1E9F3532" w14:textId="77777777" w:rsidR="00000000" w:rsidRDefault="00000000">
      <w:pPr>
        <w:pStyle w:val="NLa"/>
      </w:pPr>
      <w:r>
        <w:t>d.</w:t>
      </w:r>
      <w:r>
        <w:tab/>
        <w:t>help the poor by making housing more affordable.</w:t>
      </w:r>
    </w:p>
    <w:p w14:paraId="5CC86F1E" w14:textId="77777777" w:rsidR="00000000" w:rsidRDefault="00000000">
      <w:pPr>
        <w:pStyle w:val="ANS1"/>
      </w:pPr>
      <w:r>
        <w:t>ANS: D</w:t>
      </w:r>
      <w:r>
        <w:tab/>
        <w:t>PTS: 1</w:t>
      </w:r>
      <w:r>
        <w:tab/>
        <w:t>DIF: 1</w:t>
      </w:r>
      <w:r>
        <w:tab/>
        <w:t>REF: 6-1</w:t>
      </w:r>
    </w:p>
    <w:p w14:paraId="105BB555" w14:textId="77777777" w:rsidR="00000000" w:rsidRDefault="00000000">
      <w:pPr>
        <w:pStyle w:val="TOP"/>
      </w:pPr>
      <w:r>
        <w:t>TOP: Rent control</w:t>
      </w:r>
      <w:r>
        <w:tab/>
        <w:t>MSC: Interpretive</w:t>
      </w:r>
    </w:p>
    <w:p w14:paraId="294832C8" w14:textId="77777777" w:rsidR="00000000" w:rsidRDefault="00000000">
      <w:pPr>
        <w:pStyle w:val="MyNL1"/>
      </w:pPr>
      <w:r>
        <w:tab/>
        <w:t>82.</w:t>
      </w:r>
      <w:r>
        <w:tab/>
        <w:t xml:space="preserve">Which of the following is </w:t>
      </w:r>
      <w:r>
        <w:rPr>
          <w:i/>
        </w:rPr>
        <w:t>not</w:t>
      </w:r>
      <w:r>
        <w:t xml:space="preserve"> a result of government-imposed rent control?</w:t>
      </w:r>
    </w:p>
    <w:p w14:paraId="51D0DF46" w14:textId="77777777" w:rsidR="00000000" w:rsidRDefault="00000000">
      <w:pPr>
        <w:pStyle w:val="NLa"/>
      </w:pPr>
      <w:r>
        <w:t>a.</w:t>
      </w:r>
      <w:r>
        <w:tab/>
        <w:t>fewer new apartments offered for rent</w:t>
      </w:r>
    </w:p>
    <w:p w14:paraId="5512583F" w14:textId="77777777" w:rsidR="00000000" w:rsidRDefault="00000000">
      <w:pPr>
        <w:pStyle w:val="NLa"/>
      </w:pPr>
      <w:r>
        <w:t>b.</w:t>
      </w:r>
      <w:r>
        <w:tab/>
        <w:t>less maintenance provided by landlords</w:t>
      </w:r>
    </w:p>
    <w:p w14:paraId="3BD03E3B" w14:textId="77777777" w:rsidR="00000000" w:rsidRDefault="00000000">
      <w:pPr>
        <w:pStyle w:val="NLa"/>
      </w:pPr>
      <w:r>
        <w:t>c.</w:t>
      </w:r>
      <w:r>
        <w:tab/>
        <w:t>bribery</w:t>
      </w:r>
    </w:p>
    <w:p w14:paraId="3EF03301" w14:textId="77777777" w:rsidR="00000000" w:rsidRDefault="00000000">
      <w:pPr>
        <w:pStyle w:val="NLa"/>
      </w:pPr>
      <w:r>
        <w:t>d.</w:t>
      </w:r>
      <w:r>
        <w:tab/>
        <w:t>higher quality housing</w:t>
      </w:r>
    </w:p>
    <w:p w14:paraId="1FE1717A" w14:textId="77777777" w:rsidR="00000000" w:rsidRDefault="00000000">
      <w:pPr>
        <w:pStyle w:val="ANS1"/>
      </w:pPr>
      <w:r>
        <w:t>ANS: D</w:t>
      </w:r>
      <w:r>
        <w:tab/>
        <w:t>PTS: 1</w:t>
      </w:r>
      <w:r>
        <w:tab/>
        <w:t>DIF: 2</w:t>
      </w:r>
      <w:r>
        <w:tab/>
        <w:t>REF: 6-1</w:t>
      </w:r>
    </w:p>
    <w:p w14:paraId="26CB0D12" w14:textId="77777777" w:rsidR="00000000" w:rsidRDefault="00000000">
      <w:pPr>
        <w:pStyle w:val="TOP"/>
      </w:pPr>
      <w:r>
        <w:t>TOP: Rent control</w:t>
      </w:r>
      <w:r>
        <w:tab/>
        <w:t>MSC: Interpretive</w:t>
      </w:r>
    </w:p>
    <w:p w14:paraId="56C12469" w14:textId="77777777" w:rsidR="00000000" w:rsidRDefault="00000000">
      <w:pPr>
        <w:pStyle w:val="MyNL1"/>
      </w:pPr>
      <w:r>
        <w:tab/>
        <w:t>83.</w:t>
      </w:r>
      <w:r>
        <w:tab/>
        <w:t>Which of the following statements about rent control in New York City is accurate?</w:t>
      </w:r>
    </w:p>
    <w:p w14:paraId="4A9EA4D0" w14:textId="77777777" w:rsidR="00000000" w:rsidRDefault="00000000">
      <w:pPr>
        <w:pStyle w:val="NLa"/>
      </w:pPr>
      <w:r>
        <w:t>a.</w:t>
      </w:r>
      <w:r>
        <w:tab/>
        <w:t>Rent control has proven successful in providing low-cost housing for poor people.</w:t>
      </w:r>
    </w:p>
    <w:p w14:paraId="4325A324" w14:textId="77777777" w:rsidR="00000000" w:rsidRDefault="00000000">
      <w:pPr>
        <w:pStyle w:val="NLa"/>
      </w:pPr>
      <w:r>
        <w:t>b.</w:t>
      </w:r>
      <w:r>
        <w:tab/>
        <w:t>Rent control has produced an increase in available rental units.</w:t>
      </w:r>
    </w:p>
    <w:p w14:paraId="15F08548" w14:textId="77777777" w:rsidR="00000000" w:rsidRDefault="00000000">
      <w:pPr>
        <w:pStyle w:val="NLa"/>
      </w:pPr>
      <w:r>
        <w:t>c.</w:t>
      </w:r>
      <w:r>
        <w:tab/>
        <w:t>Many well-to-do people live in rent-controlled apartments.</w:t>
      </w:r>
    </w:p>
    <w:p w14:paraId="4735CF88" w14:textId="77777777" w:rsidR="00000000" w:rsidRDefault="00000000">
      <w:pPr>
        <w:pStyle w:val="NLa"/>
      </w:pPr>
      <w:r>
        <w:t>d.</w:t>
      </w:r>
      <w:r>
        <w:tab/>
        <w:t>All of the above are accurate statements.</w:t>
      </w:r>
    </w:p>
    <w:p w14:paraId="76676CF8" w14:textId="77777777" w:rsidR="00000000" w:rsidRDefault="00000000">
      <w:pPr>
        <w:pStyle w:val="ANS1"/>
      </w:pPr>
      <w:r>
        <w:t>ANS: C</w:t>
      </w:r>
      <w:r>
        <w:tab/>
        <w:t>PTS: 1</w:t>
      </w:r>
      <w:r>
        <w:tab/>
        <w:t>DIF: 2</w:t>
      </w:r>
      <w:r>
        <w:tab/>
        <w:t>REF: 6-1</w:t>
      </w:r>
    </w:p>
    <w:p w14:paraId="78CC5AC1" w14:textId="77777777" w:rsidR="00000000" w:rsidRDefault="00000000">
      <w:pPr>
        <w:pStyle w:val="TOP"/>
      </w:pPr>
      <w:r>
        <w:t>TOP: Rent control</w:t>
      </w:r>
      <w:r>
        <w:tab/>
        <w:t>MSC: Definitional</w:t>
      </w:r>
    </w:p>
    <w:p w14:paraId="52C29746" w14:textId="77777777" w:rsidR="00000000" w:rsidRDefault="00000000">
      <w:pPr>
        <w:pStyle w:val="MyNL1"/>
      </w:pPr>
      <w:r>
        <w:tab/>
        <w:t>84.</w:t>
      </w:r>
      <w:r>
        <w:tab/>
        <w:t>Approximately what proportion of rental apartments in New York City are subject to some sort of rent control?</w:t>
      </w:r>
    </w:p>
    <w:p w14:paraId="0E322755" w14:textId="77777777" w:rsidR="00000000" w:rsidRDefault="00000000">
      <w:pPr>
        <w:pStyle w:val="NLa"/>
      </w:pPr>
      <w:r>
        <w:t>a.</w:t>
      </w:r>
      <w:r>
        <w:tab/>
        <w:t>10 percent</w:t>
      </w:r>
    </w:p>
    <w:p w14:paraId="351BA59F" w14:textId="77777777" w:rsidR="00000000" w:rsidRDefault="00000000">
      <w:pPr>
        <w:pStyle w:val="NLa"/>
      </w:pPr>
      <w:r>
        <w:t>b.</w:t>
      </w:r>
      <w:r>
        <w:tab/>
        <w:t xml:space="preserve">33 percent </w:t>
      </w:r>
    </w:p>
    <w:p w14:paraId="00AD9204" w14:textId="77777777" w:rsidR="00000000" w:rsidRDefault="00000000">
      <w:pPr>
        <w:pStyle w:val="NLa"/>
      </w:pPr>
      <w:r>
        <w:t>c.</w:t>
      </w:r>
      <w:r>
        <w:tab/>
        <w:t xml:space="preserve">67 percent </w:t>
      </w:r>
    </w:p>
    <w:p w14:paraId="1DC76159" w14:textId="77777777" w:rsidR="00000000" w:rsidRDefault="00000000">
      <w:pPr>
        <w:pStyle w:val="NLa"/>
      </w:pPr>
      <w:r>
        <w:t>d.</w:t>
      </w:r>
      <w:r>
        <w:tab/>
        <w:t>90 percent</w:t>
      </w:r>
    </w:p>
    <w:p w14:paraId="04EE4829" w14:textId="77777777" w:rsidR="00000000" w:rsidRDefault="00000000">
      <w:pPr>
        <w:pStyle w:val="ANS1"/>
      </w:pPr>
      <w:r>
        <w:t>ANS: C</w:t>
      </w:r>
      <w:r>
        <w:tab/>
        <w:t>PTS: 1</w:t>
      </w:r>
      <w:r>
        <w:tab/>
        <w:t>DIF: 2</w:t>
      </w:r>
      <w:r>
        <w:tab/>
        <w:t>REF: 6-1</w:t>
      </w:r>
    </w:p>
    <w:p w14:paraId="44530E0B" w14:textId="77777777" w:rsidR="00000000" w:rsidRDefault="00000000">
      <w:pPr>
        <w:pStyle w:val="TOP"/>
      </w:pPr>
      <w:r>
        <w:t>TOP: Rent control</w:t>
      </w:r>
      <w:r>
        <w:tab/>
        <w:t>MSC: Definitional</w:t>
      </w:r>
    </w:p>
    <w:p w14:paraId="414EA695" w14:textId="77777777" w:rsidR="00000000" w:rsidRDefault="00000000">
      <w:pPr>
        <w:pStyle w:val="MyNL1"/>
      </w:pPr>
      <w:r>
        <w:lastRenderedPageBreak/>
        <w:tab/>
        <w:t>85.</w:t>
      </w:r>
      <w:r>
        <w:tab/>
        <w:t>In New York City, rent-control laws have resulted in</w:t>
      </w:r>
    </w:p>
    <w:p w14:paraId="0159778D" w14:textId="77777777" w:rsidR="00000000" w:rsidRDefault="00000000">
      <w:pPr>
        <w:pStyle w:val="NLa"/>
      </w:pPr>
      <w:r>
        <w:t>a.</w:t>
      </w:r>
      <w:r>
        <w:tab/>
        <w:t>substantial benefits to people who are relatively wealthy and few, if any, benefits to the poor.</w:t>
      </w:r>
    </w:p>
    <w:p w14:paraId="604C1265" w14:textId="77777777" w:rsidR="00000000" w:rsidRDefault="00000000">
      <w:pPr>
        <w:pStyle w:val="NLa"/>
      </w:pPr>
      <w:r>
        <w:t>b.</w:t>
      </w:r>
      <w:r>
        <w:tab/>
        <w:t>the passage of other laws that make it almost impossible for landlords to evict tenants.</w:t>
      </w:r>
    </w:p>
    <w:p w14:paraId="616A930B" w14:textId="77777777" w:rsidR="00000000" w:rsidRDefault="00000000">
      <w:pPr>
        <w:pStyle w:val="NLa"/>
      </w:pPr>
      <w:r>
        <w:t>c.</w:t>
      </w:r>
      <w:r>
        <w:tab/>
        <w:t>a very slow rate of growth of the housing supply.</w:t>
      </w:r>
    </w:p>
    <w:p w14:paraId="5097F6F2" w14:textId="77777777" w:rsidR="00000000" w:rsidRDefault="00000000">
      <w:pPr>
        <w:pStyle w:val="NLa"/>
      </w:pPr>
      <w:r>
        <w:t>d.</w:t>
      </w:r>
      <w:r>
        <w:tab/>
        <w:t>All of the above are correct.</w:t>
      </w:r>
    </w:p>
    <w:p w14:paraId="70E9759B" w14:textId="77777777" w:rsidR="00000000" w:rsidRDefault="00000000">
      <w:pPr>
        <w:pStyle w:val="ANS1"/>
      </w:pPr>
      <w:r>
        <w:t>ANS: D</w:t>
      </w:r>
      <w:r>
        <w:tab/>
        <w:t>PTS: 1</w:t>
      </w:r>
      <w:r>
        <w:tab/>
        <w:t>DIF: 2</w:t>
      </w:r>
      <w:r>
        <w:tab/>
        <w:t>REF: 6-1</w:t>
      </w:r>
    </w:p>
    <w:p w14:paraId="4751B764" w14:textId="77777777" w:rsidR="00000000" w:rsidRDefault="00000000">
      <w:pPr>
        <w:pStyle w:val="TOP"/>
      </w:pPr>
      <w:r>
        <w:t>TOP: Rent control</w:t>
      </w:r>
      <w:r>
        <w:tab/>
        <w:t>MSC: Interpretive</w:t>
      </w:r>
    </w:p>
    <w:p w14:paraId="24F54960" w14:textId="77777777" w:rsidR="00000000" w:rsidRDefault="00000000">
      <w:pPr>
        <w:pStyle w:val="MyNL1"/>
      </w:pPr>
      <w:r>
        <w:tab/>
        <w:t>86.</w:t>
      </w:r>
      <w:r>
        <w:tab/>
        <w:t>In the United States, rent-control policies were first adopted during</w:t>
      </w:r>
    </w:p>
    <w:p w14:paraId="710CBDBD" w14:textId="77777777" w:rsidR="00000000" w:rsidRDefault="00000000">
      <w:pPr>
        <w:pStyle w:val="NLa"/>
      </w:pPr>
      <w:r>
        <w:t>a.</w:t>
      </w:r>
      <w:r>
        <w:tab/>
        <w:t>the Civil War.</w:t>
      </w:r>
    </w:p>
    <w:p w14:paraId="10D80203" w14:textId="77777777" w:rsidR="00000000" w:rsidRDefault="00000000">
      <w:pPr>
        <w:pStyle w:val="NLa"/>
      </w:pPr>
      <w:r>
        <w:t>b.</w:t>
      </w:r>
      <w:r>
        <w:tab/>
        <w:t>the Great Depression.</w:t>
      </w:r>
    </w:p>
    <w:p w14:paraId="49D1D46D" w14:textId="77777777" w:rsidR="00000000" w:rsidRDefault="00000000">
      <w:pPr>
        <w:pStyle w:val="NLa"/>
      </w:pPr>
      <w:r>
        <w:t>c.</w:t>
      </w:r>
      <w:r>
        <w:tab/>
        <w:t>World War II.</w:t>
      </w:r>
    </w:p>
    <w:p w14:paraId="11CF414D" w14:textId="77777777" w:rsidR="00000000" w:rsidRDefault="00000000">
      <w:pPr>
        <w:pStyle w:val="NLa"/>
      </w:pPr>
      <w:r>
        <w:t>d.</w:t>
      </w:r>
      <w:r>
        <w:tab/>
        <w:t>the 1960s.</w:t>
      </w:r>
    </w:p>
    <w:p w14:paraId="5708E96F" w14:textId="77777777" w:rsidR="00000000" w:rsidRDefault="00000000">
      <w:pPr>
        <w:pStyle w:val="ANS1"/>
      </w:pPr>
      <w:r>
        <w:t>ANS: C</w:t>
      </w:r>
      <w:r>
        <w:tab/>
        <w:t>PTS: 1</w:t>
      </w:r>
      <w:r>
        <w:tab/>
        <w:t>DIF: 2</w:t>
      </w:r>
      <w:r>
        <w:tab/>
        <w:t>REF: 6-1</w:t>
      </w:r>
    </w:p>
    <w:p w14:paraId="0BF02596" w14:textId="77777777" w:rsidR="00000000" w:rsidRDefault="00000000">
      <w:pPr>
        <w:pStyle w:val="TOP"/>
      </w:pPr>
      <w:r>
        <w:t>TOP: Rent control</w:t>
      </w:r>
      <w:r>
        <w:tab/>
        <w:t>MSC: Definitional</w:t>
      </w:r>
    </w:p>
    <w:p w14:paraId="16DEB24D" w14:textId="77777777" w:rsidR="00000000" w:rsidRDefault="00000000">
      <w:pPr>
        <w:pStyle w:val="MyNL1"/>
      </w:pPr>
      <w:r>
        <w:tab/>
        <w:t>87.</w:t>
      </w:r>
      <w:r>
        <w:tab/>
        <w:t>The minimum wage is an example of</w:t>
      </w:r>
    </w:p>
    <w:p w14:paraId="786B0065" w14:textId="77777777" w:rsidR="00000000" w:rsidRDefault="00000000">
      <w:pPr>
        <w:pStyle w:val="NLa"/>
      </w:pPr>
      <w:r>
        <w:t>a.</w:t>
      </w:r>
      <w:r>
        <w:tab/>
        <w:t>a price ceiling.</w:t>
      </w:r>
    </w:p>
    <w:p w14:paraId="3BFB2D62" w14:textId="77777777" w:rsidR="00000000" w:rsidRDefault="00000000">
      <w:pPr>
        <w:pStyle w:val="NLa"/>
      </w:pPr>
      <w:r>
        <w:t>b.</w:t>
      </w:r>
      <w:r>
        <w:tab/>
        <w:t>a price floor.</w:t>
      </w:r>
    </w:p>
    <w:p w14:paraId="2E08EAD5" w14:textId="77777777" w:rsidR="00000000" w:rsidRDefault="00000000">
      <w:pPr>
        <w:pStyle w:val="NLa"/>
      </w:pPr>
      <w:r>
        <w:t>c.</w:t>
      </w:r>
      <w:r>
        <w:tab/>
        <w:t>a wage subsidy.</w:t>
      </w:r>
    </w:p>
    <w:p w14:paraId="2725CC3D" w14:textId="77777777" w:rsidR="00000000" w:rsidRDefault="00000000">
      <w:pPr>
        <w:pStyle w:val="NLa"/>
      </w:pPr>
      <w:r>
        <w:t>d.</w:t>
      </w:r>
      <w:r>
        <w:tab/>
        <w:t>a price control that is not binding.</w:t>
      </w:r>
    </w:p>
    <w:p w14:paraId="70191859" w14:textId="77777777" w:rsidR="00000000" w:rsidRDefault="00000000">
      <w:pPr>
        <w:pStyle w:val="ANS1"/>
      </w:pPr>
      <w:r>
        <w:t>ANS: B</w:t>
      </w:r>
      <w:r>
        <w:tab/>
        <w:t>PTS: 1</w:t>
      </w:r>
      <w:r>
        <w:tab/>
        <w:t>DIF: 1</w:t>
      </w:r>
      <w:r>
        <w:tab/>
        <w:t>REF: 6-1</w:t>
      </w:r>
    </w:p>
    <w:p w14:paraId="0DC80685" w14:textId="77777777" w:rsidR="00000000" w:rsidRDefault="00000000">
      <w:pPr>
        <w:pStyle w:val="TOP"/>
      </w:pPr>
      <w:r>
        <w:t>TOP: Minimum wage</w:t>
      </w:r>
      <w:r>
        <w:tab/>
        <w:t>MSC: Interpretive</w:t>
      </w:r>
    </w:p>
    <w:p w14:paraId="4DAEDD47" w14:textId="77777777" w:rsidR="00000000" w:rsidRDefault="00000000">
      <w:pPr>
        <w:pStyle w:val="MyNL1"/>
      </w:pPr>
      <w:r>
        <w:tab/>
        <w:t>88.</w:t>
      </w:r>
      <w:r>
        <w:tab/>
        <w:t>Which of the following characterizations is correct?</w:t>
      </w:r>
    </w:p>
    <w:p w14:paraId="486BD924" w14:textId="77777777" w:rsidR="00000000" w:rsidRDefault="00000000">
      <w:pPr>
        <w:pStyle w:val="NLa"/>
      </w:pPr>
      <w:r>
        <w:t>a.</w:t>
      </w:r>
      <w:r>
        <w:tab/>
        <w:t>Rent control and the minimum wage are both examples of price ceilings.</w:t>
      </w:r>
    </w:p>
    <w:p w14:paraId="6C760694" w14:textId="77777777" w:rsidR="00000000" w:rsidRDefault="00000000">
      <w:pPr>
        <w:pStyle w:val="NLa"/>
      </w:pPr>
      <w:r>
        <w:t>b.</w:t>
      </w:r>
      <w:r>
        <w:tab/>
        <w:t>Rent control is an example of a price ceiling and the minimum wage is an example of a price floor.</w:t>
      </w:r>
    </w:p>
    <w:p w14:paraId="06E74711" w14:textId="77777777" w:rsidR="00000000" w:rsidRDefault="00000000">
      <w:pPr>
        <w:pStyle w:val="NLa"/>
      </w:pPr>
      <w:r>
        <w:t>c.</w:t>
      </w:r>
      <w:r>
        <w:tab/>
        <w:t>Rent control is an example of a price floor and the minimum wage is an example of a price ceiling.</w:t>
      </w:r>
    </w:p>
    <w:p w14:paraId="719E0ED8" w14:textId="77777777" w:rsidR="00000000" w:rsidRDefault="00000000">
      <w:pPr>
        <w:pStyle w:val="NLa"/>
      </w:pPr>
      <w:r>
        <w:t>d.</w:t>
      </w:r>
      <w:r>
        <w:tab/>
        <w:t>Rent control and the minimum wage are both examples of price floors.</w:t>
      </w:r>
    </w:p>
    <w:p w14:paraId="57AC7319" w14:textId="77777777" w:rsidR="00000000" w:rsidRDefault="00000000">
      <w:pPr>
        <w:pStyle w:val="ANS1"/>
      </w:pPr>
      <w:r>
        <w:t>ANS: B</w:t>
      </w:r>
      <w:r>
        <w:tab/>
        <w:t>PTS: 1</w:t>
      </w:r>
      <w:r>
        <w:tab/>
        <w:t>DIF: 2</w:t>
      </w:r>
      <w:r>
        <w:tab/>
        <w:t>REF: 6-1</w:t>
      </w:r>
    </w:p>
    <w:p w14:paraId="0DC85F06" w14:textId="77777777" w:rsidR="00000000" w:rsidRDefault="00000000">
      <w:pPr>
        <w:pStyle w:val="TOP"/>
      </w:pPr>
      <w:r>
        <w:t>TOP: Rent control | Minimum wage</w:t>
      </w:r>
      <w:r>
        <w:tab/>
        <w:t>MSC: Interpretive</w:t>
      </w:r>
    </w:p>
    <w:p w14:paraId="5AF233F5" w14:textId="77777777" w:rsidR="00000000" w:rsidRDefault="00000000">
      <w:pPr>
        <w:pStyle w:val="MyNL1"/>
      </w:pPr>
      <w:r>
        <w:tab/>
        <w:t>89.</w:t>
      </w:r>
      <w:r>
        <w:tab/>
        <w:t>Minimum wage laws dictate the</w:t>
      </w:r>
    </w:p>
    <w:p w14:paraId="18C0227C" w14:textId="77777777" w:rsidR="00000000" w:rsidRDefault="00000000">
      <w:pPr>
        <w:pStyle w:val="NLa"/>
      </w:pPr>
      <w:r>
        <w:t>a.</w:t>
      </w:r>
      <w:r>
        <w:tab/>
        <w:t>average price employers must pay for labor.</w:t>
      </w:r>
    </w:p>
    <w:p w14:paraId="1DF7B8C7" w14:textId="77777777" w:rsidR="00000000" w:rsidRDefault="00000000">
      <w:pPr>
        <w:pStyle w:val="NLa"/>
      </w:pPr>
      <w:r>
        <w:t>b.</w:t>
      </w:r>
      <w:r>
        <w:tab/>
        <w:t>highest price employers may pay for labor.</w:t>
      </w:r>
    </w:p>
    <w:p w14:paraId="437879F1" w14:textId="77777777" w:rsidR="00000000" w:rsidRDefault="00000000">
      <w:pPr>
        <w:pStyle w:val="NLa"/>
      </w:pPr>
      <w:r>
        <w:t>c.</w:t>
      </w:r>
      <w:r>
        <w:tab/>
        <w:t>lowest price employers may pay for labor.</w:t>
      </w:r>
    </w:p>
    <w:p w14:paraId="7FEAEF9C" w14:textId="77777777" w:rsidR="00000000" w:rsidRDefault="00000000">
      <w:pPr>
        <w:pStyle w:val="NLa"/>
      </w:pPr>
      <w:r>
        <w:t>d.</w:t>
      </w:r>
      <w:r>
        <w:tab/>
        <w:t>quality of labor which must be supplied.</w:t>
      </w:r>
    </w:p>
    <w:p w14:paraId="72F72470" w14:textId="77777777" w:rsidR="00000000" w:rsidRDefault="00000000">
      <w:pPr>
        <w:pStyle w:val="ANS1"/>
      </w:pPr>
      <w:r>
        <w:t>ANS: C</w:t>
      </w:r>
      <w:r>
        <w:tab/>
        <w:t>PTS: 1</w:t>
      </w:r>
      <w:r>
        <w:tab/>
        <w:t>DIF: 1</w:t>
      </w:r>
      <w:r>
        <w:tab/>
        <w:t>REF: 6-1</w:t>
      </w:r>
    </w:p>
    <w:p w14:paraId="0E3DC4C4" w14:textId="77777777" w:rsidR="00000000" w:rsidRDefault="00000000">
      <w:pPr>
        <w:pStyle w:val="TOP"/>
      </w:pPr>
      <w:r>
        <w:t>TOP: Minimum wage</w:t>
      </w:r>
      <w:r>
        <w:tab/>
        <w:t>MSC: Definitional</w:t>
      </w:r>
    </w:p>
    <w:p w14:paraId="72B25237" w14:textId="77777777" w:rsidR="00000000" w:rsidRDefault="00000000">
      <w:pPr>
        <w:pStyle w:val="MyNL1"/>
      </w:pPr>
      <w:r>
        <w:tab/>
        <w:t>90.</w:t>
      </w:r>
      <w:r>
        <w:tab/>
        <w:t>The U.S. Congress first instituted a minimum wage in</w:t>
      </w:r>
    </w:p>
    <w:p w14:paraId="3E08FEF8" w14:textId="77777777" w:rsidR="00000000" w:rsidRDefault="00000000">
      <w:pPr>
        <w:pStyle w:val="NLa"/>
      </w:pPr>
      <w:r>
        <w:t>a.</w:t>
      </w:r>
      <w:r>
        <w:tab/>
        <w:t>1890.</w:t>
      </w:r>
    </w:p>
    <w:p w14:paraId="7A2A34A6" w14:textId="77777777" w:rsidR="00000000" w:rsidRDefault="00000000">
      <w:pPr>
        <w:pStyle w:val="NLa"/>
      </w:pPr>
      <w:r>
        <w:t>b.</w:t>
      </w:r>
      <w:r>
        <w:tab/>
        <w:t>1914.</w:t>
      </w:r>
    </w:p>
    <w:p w14:paraId="4032CC3A" w14:textId="77777777" w:rsidR="00000000" w:rsidRDefault="00000000">
      <w:pPr>
        <w:pStyle w:val="NLa"/>
      </w:pPr>
      <w:r>
        <w:t>c.</w:t>
      </w:r>
      <w:r>
        <w:tab/>
        <w:t>1938.</w:t>
      </w:r>
    </w:p>
    <w:p w14:paraId="77D193BA" w14:textId="77777777" w:rsidR="00000000" w:rsidRDefault="00000000">
      <w:pPr>
        <w:pStyle w:val="NLa"/>
      </w:pPr>
      <w:r>
        <w:t>d.</w:t>
      </w:r>
      <w:r>
        <w:tab/>
        <w:t>1974.</w:t>
      </w:r>
    </w:p>
    <w:p w14:paraId="3E1D2B6D" w14:textId="77777777" w:rsidR="00000000" w:rsidRDefault="00000000">
      <w:pPr>
        <w:pStyle w:val="ANS1"/>
      </w:pPr>
      <w:r>
        <w:t>ANS: C</w:t>
      </w:r>
      <w:r>
        <w:tab/>
        <w:t>PTS: 1</w:t>
      </w:r>
      <w:r>
        <w:tab/>
        <w:t>DIF: 1</w:t>
      </w:r>
      <w:r>
        <w:tab/>
        <w:t>REF: 6-1</w:t>
      </w:r>
    </w:p>
    <w:p w14:paraId="0017BAF6" w14:textId="77777777" w:rsidR="00000000" w:rsidRDefault="00000000">
      <w:pPr>
        <w:pStyle w:val="TOP"/>
      </w:pPr>
      <w:r>
        <w:t>TOP: Minimum wage</w:t>
      </w:r>
      <w:r>
        <w:tab/>
        <w:t>MSC: Definitional</w:t>
      </w:r>
    </w:p>
    <w:p w14:paraId="296C11FC" w14:textId="77777777" w:rsidR="00000000" w:rsidRDefault="00000000">
      <w:pPr>
        <w:pStyle w:val="MyNL1"/>
      </w:pPr>
      <w:r>
        <w:tab/>
        <w:t>91.</w:t>
      </w:r>
      <w:r>
        <w:tab/>
        <w:t>The minimum wage was instituted in order to ensure workers</w:t>
      </w:r>
    </w:p>
    <w:p w14:paraId="31FAC73E" w14:textId="77777777" w:rsidR="00000000" w:rsidRDefault="00000000">
      <w:pPr>
        <w:pStyle w:val="NLa"/>
      </w:pPr>
      <w:r>
        <w:t>a.</w:t>
      </w:r>
      <w:r>
        <w:tab/>
        <w:t>a middle-class standard of living.</w:t>
      </w:r>
    </w:p>
    <w:p w14:paraId="7CBA5CB4" w14:textId="77777777" w:rsidR="00000000" w:rsidRDefault="00000000">
      <w:pPr>
        <w:pStyle w:val="NLa"/>
      </w:pPr>
      <w:r>
        <w:t>b.</w:t>
      </w:r>
      <w:r>
        <w:tab/>
        <w:t>employment.</w:t>
      </w:r>
    </w:p>
    <w:p w14:paraId="148354AA" w14:textId="77777777" w:rsidR="00000000" w:rsidRDefault="00000000">
      <w:pPr>
        <w:pStyle w:val="NLa"/>
      </w:pPr>
      <w:r>
        <w:t>c.</w:t>
      </w:r>
      <w:r>
        <w:tab/>
        <w:t>a minimally adequate standard of living.</w:t>
      </w:r>
    </w:p>
    <w:p w14:paraId="0D53A732" w14:textId="77777777" w:rsidR="00000000" w:rsidRDefault="00000000">
      <w:pPr>
        <w:pStyle w:val="NLa"/>
      </w:pPr>
      <w:r>
        <w:t>d.</w:t>
      </w:r>
      <w:r>
        <w:tab/>
        <w:t>unemployment compensation.</w:t>
      </w:r>
    </w:p>
    <w:p w14:paraId="5D41EDCC" w14:textId="77777777" w:rsidR="00000000" w:rsidRDefault="00000000">
      <w:pPr>
        <w:pStyle w:val="ANS1"/>
      </w:pPr>
      <w:r>
        <w:t>ANS: C</w:t>
      </w:r>
      <w:r>
        <w:tab/>
        <w:t>PTS: 1</w:t>
      </w:r>
      <w:r>
        <w:tab/>
        <w:t>DIF: 1</w:t>
      </w:r>
      <w:r>
        <w:tab/>
        <w:t>REF: 6-1</w:t>
      </w:r>
    </w:p>
    <w:p w14:paraId="454C93A2" w14:textId="77777777" w:rsidR="00000000" w:rsidRDefault="00000000">
      <w:pPr>
        <w:pStyle w:val="TOP"/>
      </w:pPr>
      <w:r>
        <w:t>TOP: Minimum wage</w:t>
      </w:r>
      <w:r>
        <w:tab/>
        <w:t>MSC: Definitional</w:t>
      </w:r>
    </w:p>
    <w:p w14:paraId="25C8969A" w14:textId="77777777" w:rsidR="00000000" w:rsidRDefault="00000000">
      <w:pPr>
        <w:pStyle w:val="MyNL1"/>
      </w:pPr>
      <w:r>
        <w:lastRenderedPageBreak/>
        <w:tab/>
        <w:t>92.</w:t>
      </w:r>
      <w:r>
        <w:tab/>
        <w:t>As of 2005, the U.S. minimum wage according to federal law was</w:t>
      </w:r>
    </w:p>
    <w:p w14:paraId="1B46693D" w14:textId="77777777" w:rsidR="00000000" w:rsidRDefault="00000000">
      <w:pPr>
        <w:pStyle w:val="NLa"/>
      </w:pPr>
      <w:r>
        <w:t>a.</w:t>
      </w:r>
      <w:r>
        <w:tab/>
        <w:t>$4.25 per hour.</w:t>
      </w:r>
    </w:p>
    <w:p w14:paraId="77401416" w14:textId="77777777" w:rsidR="00000000" w:rsidRDefault="00000000">
      <w:pPr>
        <w:pStyle w:val="NLa"/>
      </w:pPr>
      <w:r>
        <w:t>b.</w:t>
      </w:r>
      <w:r>
        <w:tab/>
        <w:t>$4.85 per hour.</w:t>
      </w:r>
    </w:p>
    <w:p w14:paraId="704F8268" w14:textId="77777777" w:rsidR="00000000" w:rsidRDefault="00000000">
      <w:pPr>
        <w:pStyle w:val="NLa"/>
      </w:pPr>
      <w:r>
        <w:t>c.</w:t>
      </w:r>
      <w:r>
        <w:tab/>
        <w:t>$5.15 per hour.</w:t>
      </w:r>
    </w:p>
    <w:p w14:paraId="354AB7B5" w14:textId="77777777" w:rsidR="00000000" w:rsidRDefault="00000000">
      <w:pPr>
        <w:pStyle w:val="NLa"/>
      </w:pPr>
      <w:r>
        <w:t>d.</w:t>
      </w:r>
      <w:r>
        <w:tab/>
        <w:t>$5.45 per hour.</w:t>
      </w:r>
    </w:p>
    <w:p w14:paraId="0E767233" w14:textId="77777777" w:rsidR="00000000" w:rsidRDefault="00000000">
      <w:pPr>
        <w:pStyle w:val="ANS1"/>
      </w:pPr>
      <w:r>
        <w:t>ANS: C</w:t>
      </w:r>
      <w:r>
        <w:tab/>
        <w:t>PTS: 1</w:t>
      </w:r>
      <w:r>
        <w:tab/>
        <w:t>DIF: 1</w:t>
      </w:r>
      <w:r>
        <w:tab/>
        <w:t>REF: 6-1</w:t>
      </w:r>
    </w:p>
    <w:p w14:paraId="7107C107" w14:textId="77777777" w:rsidR="00000000" w:rsidRDefault="00000000">
      <w:pPr>
        <w:pStyle w:val="TOP"/>
      </w:pPr>
      <w:r>
        <w:t>TOP: Minimum wage</w:t>
      </w:r>
      <w:r>
        <w:tab/>
        <w:t>MSC: Definitional</w:t>
      </w:r>
    </w:p>
    <w:p w14:paraId="518513B7" w14:textId="77777777" w:rsidR="00000000" w:rsidRDefault="00000000">
      <w:pPr>
        <w:pStyle w:val="MyNL1"/>
      </w:pPr>
      <w:r>
        <w:tab/>
        <w:t>93.</w:t>
      </w:r>
      <w:r>
        <w:tab/>
        <w:t>Which of the following is a correct statement about the labor market?</w:t>
      </w:r>
    </w:p>
    <w:p w14:paraId="79523C27" w14:textId="77777777" w:rsidR="00000000" w:rsidRDefault="00000000">
      <w:pPr>
        <w:pStyle w:val="NLa"/>
      </w:pPr>
      <w:r>
        <w:t>a.</w:t>
      </w:r>
      <w:r>
        <w:tab/>
        <w:t>Workers determine the supply of labor, and firms determine the demand for labor.</w:t>
      </w:r>
    </w:p>
    <w:p w14:paraId="62DA9ADA" w14:textId="77777777" w:rsidR="00000000" w:rsidRDefault="00000000">
      <w:pPr>
        <w:pStyle w:val="NLa"/>
      </w:pPr>
      <w:r>
        <w:t>b.</w:t>
      </w:r>
      <w:r>
        <w:tab/>
        <w:t>Workers determine the demand for labor, and firms determine the supply of labor.</w:t>
      </w:r>
    </w:p>
    <w:p w14:paraId="7773929B" w14:textId="77777777" w:rsidR="00000000" w:rsidRDefault="00000000">
      <w:pPr>
        <w:pStyle w:val="NLa"/>
      </w:pPr>
      <w:r>
        <w:t>c.</w:t>
      </w:r>
      <w:r>
        <w:tab/>
        <w:t>Workers determine the supply of labor, and government determines the demand for labor.</w:t>
      </w:r>
    </w:p>
    <w:p w14:paraId="27CC365A" w14:textId="77777777" w:rsidR="00000000" w:rsidRDefault="00000000">
      <w:pPr>
        <w:pStyle w:val="NLa"/>
      </w:pPr>
      <w:r>
        <w:t>d.</w:t>
      </w:r>
      <w:r>
        <w:tab/>
        <w:t>The forces of supply and demand, while present in the labor market, have nothing to balance in that market.</w:t>
      </w:r>
    </w:p>
    <w:p w14:paraId="604DDFDA" w14:textId="77777777" w:rsidR="00000000" w:rsidRDefault="00000000">
      <w:pPr>
        <w:pStyle w:val="ANS1"/>
      </w:pPr>
      <w:r>
        <w:t>ANS: A</w:t>
      </w:r>
      <w:r>
        <w:tab/>
        <w:t>PTS: 1</w:t>
      </w:r>
      <w:r>
        <w:tab/>
        <w:t>DIF: 1</w:t>
      </w:r>
      <w:r>
        <w:tab/>
        <w:t>REF: 6-1</w:t>
      </w:r>
    </w:p>
    <w:p w14:paraId="2691A123" w14:textId="77777777" w:rsidR="00000000" w:rsidRDefault="00000000">
      <w:pPr>
        <w:pStyle w:val="TOP"/>
      </w:pPr>
      <w:r>
        <w:t>TOP: Labor demand | Labor supply</w:t>
      </w:r>
      <w:r>
        <w:tab/>
      </w:r>
      <w:r>
        <w:tab/>
        <w:t>MSC: Interpretive</w:t>
      </w:r>
    </w:p>
    <w:p w14:paraId="3BDF879E" w14:textId="77777777" w:rsidR="00000000" w:rsidRDefault="00000000">
      <w:pPr>
        <w:pStyle w:val="MyNL1"/>
      </w:pPr>
      <w:r>
        <w:tab/>
        <w:t>94.</w:t>
      </w:r>
      <w:r>
        <w:tab/>
        <w:t>Which of the following is a correct statement about the labor market?</w:t>
      </w:r>
    </w:p>
    <w:p w14:paraId="09629251" w14:textId="77777777" w:rsidR="00000000" w:rsidRDefault="00000000">
      <w:pPr>
        <w:pStyle w:val="NLa"/>
      </w:pPr>
      <w:r>
        <w:t>a.</w:t>
      </w:r>
      <w:r>
        <w:tab/>
        <w:t>Price controls are absent from the labor market, just as they are absent from many markets in the economy.</w:t>
      </w:r>
    </w:p>
    <w:p w14:paraId="2593DFB4" w14:textId="77777777" w:rsidR="00000000" w:rsidRDefault="00000000">
      <w:pPr>
        <w:pStyle w:val="NLa"/>
      </w:pPr>
      <w:r>
        <w:t>b.</w:t>
      </w:r>
      <w:r>
        <w:tab/>
        <w:t>“The labor market” really consists of a multitude of labor markets for different types of workers.</w:t>
      </w:r>
    </w:p>
    <w:p w14:paraId="34F9D1A9" w14:textId="77777777" w:rsidR="00000000" w:rsidRDefault="00000000">
      <w:pPr>
        <w:pStyle w:val="NLa"/>
      </w:pPr>
      <w:r>
        <w:t>c.</w:t>
      </w:r>
      <w:r>
        <w:tab/>
        <w:t>Workers determine the demand for labor, and firms determine the supply of labor.</w:t>
      </w:r>
    </w:p>
    <w:p w14:paraId="6EED0EFE" w14:textId="77777777" w:rsidR="00000000" w:rsidRDefault="00000000">
      <w:pPr>
        <w:pStyle w:val="NLa"/>
      </w:pPr>
      <w:r>
        <w:t>d.</w:t>
      </w:r>
      <w:r>
        <w:tab/>
        <w:t>The forces of supply and demand, while present in the labor market, have nothing to balance in that market.</w:t>
      </w:r>
    </w:p>
    <w:p w14:paraId="176514DF" w14:textId="77777777" w:rsidR="00000000" w:rsidRDefault="00000000">
      <w:pPr>
        <w:pStyle w:val="ANS1"/>
      </w:pPr>
      <w:r>
        <w:t>ANS: B</w:t>
      </w:r>
      <w:r>
        <w:tab/>
        <w:t>PTS: 1</w:t>
      </w:r>
      <w:r>
        <w:tab/>
        <w:t>DIF: 2</w:t>
      </w:r>
      <w:r>
        <w:tab/>
        <w:t>REF: 6-1</w:t>
      </w:r>
    </w:p>
    <w:p w14:paraId="1BDE6663" w14:textId="77777777" w:rsidR="00000000" w:rsidRDefault="00000000">
      <w:pPr>
        <w:pStyle w:val="TOP"/>
      </w:pPr>
      <w:r>
        <w:t>TOP: Labor demand | Labor supply</w:t>
      </w:r>
      <w:r>
        <w:tab/>
      </w:r>
      <w:r>
        <w:tab/>
        <w:t>MSC: Interpretive</w:t>
      </w:r>
    </w:p>
    <w:p w14:paraId="3E0AA05C" w14:textId="77777777" w:rsidR="00000000" w:rsidRDefault="00000000">
      <w:pPr>
        <w:pStyle w:val="MyNL1"/>
      </w:pPr>
      <w:r>
        <w:tab/>
        <w:t>95.</w:t>
      </w:r>
      <w:r>
        <w:tab/>
        <w:t>A binding minimum wage</w:t>
      </w:r>
    </w:p>
    <w:p w14:paraId="38B6AC55" w14:textId="77777777" w:rsidR="00000000" w:rsidRDefault="00000000">
      <w:pPr>
        <w:pStyle w:val="NLa"/>
      </w:pPr>
      <w:r>
        <w:t>a.</w:t>
      </w:r>
      <w:r>
        <w:tab/>
        <w:t>alters both the quantity demanded and quantity supplied of labor.</w:t>
      </w:r>
    </w:p>
    <w:p w14:paraId="52FE1A96" w14:textId="77777777" w:rsidR="00000000" w:rsidRDefault="00000000">
      <w:pPr>
        <w:pStyle w:val="NLa"/>
      </w:pPr>
      <w:r>
        <w:t>b.</w:t>
      </w:r>
      <w:r>
        <w:tab/>
        <w:t>affects only the quantity of labor demanded; it does not affect the quantity of labor supplied.</w:t>
      </w:r>
    </w:p>
    <w:p w14:paraId="794EC0EF" w14:textId="77777777" w:rsidR="00000000" w:rsidRDefault="00000000">
      <w:pPr>
        <w:pStyle w:val="NLa"/>
      </w:pPr>
      <w:r>
        <w:t>c.</w:t>
      </w:r>
      <w:r>
        <w:tab/>
        <w:t>has no effect on the quantity of labor demanded or the quantity of labor supplied.</w:t>
      </w:r>
    </w:p>
    <w:p w14:paraId="5D4C85DC" w14:textId="77777777" w:rsidR="00000000" w:rsidRDefault="00000000">
      <w:pPr>
        <w:pStyle w:val="NLa"/>
      </w:pPr>
      <w:r>
        <w:t>d.</w:t>
      </w:r>
      <w:r>
        <w:tab/>
        <w:t>causes only temporary unemployment, since the market will adjust and eliminate any temporary surplus of workers.</w:t>
      </w:r>
    </w:p>
    <w:p w14:paraId="5BB83EA2" w14:textId="77777777" w:rsidR="00000000" w:rsidRDefault="00000000">
      <w:pPr>
        <w:pStyle w:val="ANS1"/>
      </w:pPr>
      <w:r>
        <w:t>ANS: A</w:t>
      </w:r>
      <w:r>
        <w:tab/>
        <w:t>PTS: 1</w:t>
      </w:r>
      <w:r>
        <w:tab/>
        <w:t>DIF: 2</w:t>
      </w:r>
      <w:r>
        <w:tab/>
        <w:t>REF: 6-1</w:t>
      </w:r>
    </w:p>
    <w:p w14:paraId="4647B467" w14:textId="77777777" w:rsidR="00000000" w:rsidRDefault="00000000">
      <w:pPr>
        <w:pStyle w:val="TOP"/>
      </w:pPr>
      <w:r>
        <w:t>TOP: Minimum wage | Quantity demanded | Quantity supplied</w:t>
      </w:r>
      <w:r>
        <w:tab/>
        <w:t>MSC: Interpretive</w:t>
      </w:r>
    </w:p>
    <w:p w14:paraId="47E0AE4E" w14:textId="77777777" w:rsidR="00000000" w:rsidRDefault="00000000">
      <w:pPr>
        <w:pStyle w:val="MyNL1"/>
      </w:pPr>
      <w:r>
        <w:tab/>
        <w:t>96.</w:t>
      </w:r>
      <w:r>
        <w:tab/>
        <w:t>At a minimum wage that exceeds the equilibrium wage,</w:t>
      </w:r>
    </w:p>
    <w:p w14:paraId="118BCCD7" w14:textId="77777777" w:rsidR="00000000" w:rsidRDefault="00000000">
      <w:pPr>
        <w:pStyle w:val="NLa"/>
      </w:pPr>
      <w:r>
        <w:t>a.</w:t>
      </w:r>
      <w:r>
        <w:tab/>
        <w:t>the quantity demanded of labor will exceed the quantity supplied.</w:t>
      </w:r>
    </w:p>
    <w:p w14:paraId="3B3E1A2A" w14:textId="77777777" w:rsidR="00000000" w:rsidRDefault="00000000">
      <w:pPr>
        <w:pStyle w:val="NLa"/>
      </w:pPr>
      <w:r>
        <w:t>b.</w:t>
      </w:r>
      <w:r>
        <w:tab/>
        <w:t>the quantity supplied of labor will exceed the quantity demanded.</w:t>
      </w:r>
    </w:p>
    <w:p w14:paraId="587E90BA" w14:textId="77777777" w:rsidR="00000000" w:rsidRDefault="00000000">
      <w:pPr>
        <w:pStyle w:val="NLa"/>
      </w:pPr>
      <w:r>
        <w:t>c.</w:t>
      </w:r>
      <w:r>
        <w:tab/>
        <w:t>the minimum wage will not be binding.</w:t>
      </w:r>
    </w:p>
    <w:p w14:paraId="0A8316C0" w14:textId="77777777" w:rsidR="00000000" w:rsidRDefault="00000000">
      <w:pPr>
        <w:pStyle w:val="NLa"/>
      </w:pPr>
      <w:r>
        <w:t>d.</w:t>
      </w:r>
      <w:r>
        <w:tab/>
        <w:t>the market for skilled workers is affected, but the market for unskilled workers remains unaffected.</w:t>
      </w:r>
    </w:p>
    <w:p w14:paraId="620C7BCB" w14:textId="77777777" w:rsidR="00000000" w:rsidRDefault="00000000">
      <w:pPr>
        <w:pStyle w:val="ANS1"/>
      </w:pPr>
      <w:r>
        <w:t>ANS: B</w:t>
      </w:r>
      <w:r>
        <w:tab/>
        <w:t>PTS: 1</w:t>
      </w:r>
      <w:r>
        <w:tab/>
        <w:t>DIF: 2</w:t>
      </w:r>
      <w:r>
        <w:tab/>
        <w:t>REF: 6-1</w:t>
      </w:r>
    </w:p>
    <w:p w14:paraId="13F615DB" w14:textId="77777777" w:rsidR="00000000" w:rsidRDefault="00000000">
      <w:pPr>
        <w:pStyle w:val="TOP"/>
      </w:pPr>
      <w:r>
        <w:t>TOP: Minimum wage | Surpluses</w:t>
      </w:r>
      <w:r>
        <w:tab/>
        <w:t>MSC: Interpretive</w:t>
      </w:r>
    </w:p>
    <w:p w14:paraId="62B136BE" w14:textId="77777777" w:rsidR="00000000" w:rsidRDefault="00000000">
      <w:pPr>
        <w:pStyle w:val="MyNL1"/>
      </w:pPr>
      <w:r>
        <w:tab/>
        <w:t>97.</w:t>
      </w:r>
      <w:r>
        <w:tab/>
        <w:t xml:space="preserve">A minimum wage that is set above a market's equilibrium wage will result in </w:t>
      </w:r>
    </w:p>
    <w:p w14:paraId="438DFC1A" w14:textId="77777777" w:rsidR="00000000" w:rsidRDefault="00000000">
      <w:pPr>
        <w:pStyle w:val="NLa"/>
      </w:pPr>
      <w:r>
        <w:t>a.</w:t>
      </w:r>
      <w:r>
        <w:tab/>
        <w:t>an excess demand for labor, that is, unemployment.</w:t>
      </w:r>
    </w:p>
    <w:p w14:paraId="390D4C8F" w14:textId="77777777" w:rsidR="00000000" w:rsidRDefault="00000000">
      <w:pPr>
        <w:pStyle w:val="NLa"/>
      </w:pPr>
      <w:r>
        <w:t>b.</w:t>
      </w:r>
      <w:r>
        <w:tab/>
        <w:t>an excess demand for labor, that is, a shortage of workers.</w:t>
      </w:r>
    </w:p>
    <w:p w14:paraId="4E3EDEFE" w14:textId="77777777" w:rsidR="00000000" w:rsidRDefault="00000000">
      <w:pPr>
        <w:pStyle w:val="NLa"/>
      </w:pPr>
      <w:r>
        <w:t>c.</w:t>
      </w:r>
      <w:r>
        <w:tab/>
        <w:t>an excess supply of labor, that is, unemployment.</w:t>
      </w:r>
    </w:p>
    <w:p w14:paraId="5CFD9654" w14:textId="77777777" w:rsidR="00000000" w:rsidRDefault="00000000">
      <w:pPr>
        <w:pStyle w:val="NLa"/>
      </w:pPr>
      <w:r>
        <w:t>d.</w:t>
      </w:r>
      <w:r>
        <w:tab/>
        <w:t>an excess supply of labor, that is, a shortage of workers.</w:t>
      </w:r>
    </w:p>
    <w:p w14:paraId="077D0F7A" w14:textId="77777777" w:rsidR="00000000" w:rsidRDefault="00000000">
      <w:pPr>
        <w:pStyle w:val="ANS1"/>
      </w:pPr>
      <w:r>
        <w:t>ANS: C</w:t>
      </w:r>
      <w:r>
        <w:tab/>
        <w:t>PTS: 1</w:t>
      </w:r>
      <w:r>
        <w:tab/>
        <w:t>DIF: 2</w:t>
      </w:r>
      <w:r>
        <w:tab/>
        <w:t>REF: 6-1</w:t>
      </w:r>
    </w:p>
    <w:p w14:paraId="63C77191" w14:textId="77777777" w:rsidR="00000000" w:rsidRDefault="00000000">
      <w:pPr>
        <w:pStyle w:val="TOP"/>
      </w:pPr>
      <w:r>
        <w:t>TOP: Minimum wage | Unemployment</w:t>
      </w:r>
      <w:r>
        <w:tab/>
        <w:t>MSC: Interpretive</w:t>
      </w:r>
    </w:p>
    <w:p w14:paraId="755CB4FE" w14:textId="77777777" w:rsidR="00000000" w:rsidRDefault="00000000">
      <w:pPr>
        <w:pStyle w:val="MyNL1"/>
      </w:pPr>
      <w:r>
        <w:tab/>
        <w:t>98.</w:t>
      </w:r>
      <w:r>
        <w:tab/>
        <w:t xml:space="preserve">A minimum wage that is set below a market's equilibrium wage will result in </w:t>
      </w:r>
    </w:p>
    <w:p w14:paraId="00987501" w14:textId="77777777" w:rsidR="00000000" w:rsidRDefault="00000000">
      <w:pPr>
        <w:pStyle w:val="NLa"/>
      </w:pPr>
      <w:r>
        <w:t>a.</w:t>
      </w:r>
      <w:r>
        <w:tab/>
        <w:t>an excess demand for labor, that is, unemployment.</w:t>
      </w:r>
    </w:p>
    <w:p w14:paraId="73CD5D3C" w14:textId="77777777" w:rsidR="00000000" w:rsidRDefault="00000000">
      <w:pPr>
        <w:pStyle w:val="NLa"/>
      </w:pPr>
      <w:r>
        <w:t>b.</w:t>
      </w:r>
      <w:r>
        <w:tab/>
        <w:t>an excess demand for labor, that is, a shortage of workers.</w:t>
      </w:r>
    </w:p>
    <w:p w14:paraId="287EB7A4" w14:textId="77777777" w:rsidR="00000000" w:rsidRDefault="00000000">
      <w:pPr>
        <w:pStyle w:val="NLa"/>
      </w:pPr>
      <w:r>
        <w:t>c.</w:t>
      </w:r>
      <w:r>
        <w:tab/>
        <w:t>an excess supply of labor, that is, unemployment.</w:t>
      </w:r>
    </w:p>
    <w:p w14:paraId="2057E2BA" w14:textId="77777777" w:rsidR="00000000" w:rsidRDefault="00000000">
      <w:pPr>
        <w:pStyle w:val="NLa"/>
      </w:pPr>
      <w:r>
        <w:t>d.</w:t>
      </w:r>
      <w:r>
        <w:tab/>
        <w:t>None of the above is correct.</w:t>
      </w:r>
    </w:p>
    <w:p w14:paraId="66A1AC5F" w14:textId="77777777" w:rsidR="00000000" w:rsidRDefault="00000000">
      <w:pPr>
        <w:pStyle w:val="ANS1"/>
      </w:pPr>
      <w:r>
        <w:t>ANS: D</w:t>
      </w:r>
      <w:r>
        <w:tab/>
        <w:t>PTS: 1</w:t>
      </w:r>
      <w:r>
        <w:tab/>
        <w:t>DIF: 2</w:t>
      </w:r>
      <w:r>
        <w:tab/>
        <w:t>REF: 6-1</w:t>
      </w:r>
    </w:p>
    <w:p w14:paraId="635E9831" w14:textId="77777777" w:rsidR="00000000" w:rsidRDefault="00000000">
      <w:pPr>
        <w:pStyle w:val="TOP"/>
      </w:pPr>
      <w:r>
        <w:t>TOP: Minimum wage</w:t>
      </w:r>
      <w:r>
        <w:tab/>
        <w:t>MSC: Interpretive</w:t>
      </w:r>
    </w:p>
    <w:p w14:paraId="3F018E48" w14:textId="77777777" w:rsidR="00000000" w:rsidRDefault="00000000">
      <w:pPr>
        <w:pStyle w:val="MyNL1"/>
      </w:pPr>
      <w:r>
        <w:lastRenderedPageBreak/>
        <w:tab/>
        <w:t>99.</w:t>
      </w:r>
      <w:r>
        <w:tab/>
        <w:t xml:space="preserve">The minimum wage, if it is binding, lowers the incomes of </w:t>
      </w:r>
    </w:p>
    <w:p w14:paraId="39BC2B03" w14:textId="77777777" w:rsidR="00000000" w:rsidRDefault="00000000">
      <w:pPr>
        <w:pStyle w:val="NLa"/>
      </w:pPr>
      <w:r>
        <w:t>a.</w:t>
      </w:r>
      <w:r>
        <w:tab/>
        <w:t>no workers.</w:t>
      </w:r>
    </w:p>
    <w:p w14:paraId="02CAD72E" w14:textId="77777777" w:rsidR="00000000" w:rsidRDefault="00000000">
      <w:pPr>
        <w:pStyle w:val="NLa"/>
      </w:pPr>
      <w:r>
        <w:t>b.</w:t>
      </w:r>
      <w:r>
        <w:tab/>
        <w:t>only those workers who cannot find jobs.</w:t>
      </w:r>
    </w:p>
    <w:p w14:paraId="3AAD9EF5" w14:textId="77777777" w:rsidR="00000000" w:rsidRDefault="00000000">
      <w:pPr>
        <w:pStyle w:val="NLa"/>
      </w:pPr>
      <w:r>
        <w:t>c.</w:t>
      </w:r>
      <w:r>
        <w:tab/>
        <w:t>only those workers who have jobs.</w:t>
      </w:r>
    </w:p>
    <w:p w14:paraId="31B7ED08" w14:textId="77777777" w:rsidR="00000000" w:rsidRDefault="00000000">
      <w:pPr>
        <w:pStyle w:val="NLa"/>
      </w:pPr>
      <w:r>
        <w:t>d.</w:t>
      </w:r>
      <w:r>
        <w:tab/>
        <w:t>all workers.</w:t>
      </w:r>
    </w:p>
    <w:p w14:paraId="780D1615" w14:textId="77777777" w:rsidR="00000000" w:rsidRDefault="00000000">
      <w:pPr>
        <w:pStyle w:val="ANS1"/>
      </w:pPr>
      <w:r>
        <w:t>ANS: B</w:t>
      </w:r>
      <w:r>
        <w:tab/>
        <w:t>PTS: 1</w:t>
      </w:r>
      <w:r>
        <w:tab/>
        <w:t>DIF: 2</w:t>
      </w:r>
      <w:r>
        <w:tab/>
        <w:t>REF: 6-1</w:t>
      </w:r>
    </w:p>
    <w:p w14:paraId="29151D17" w14:textId="77777777" w:rsidR="00000000" w:rsidRDefault="00000000">
      <w:pPr>
        <w:pStyle w:val="TOP"/>
      </w:pPr>
      <w:r>
        <w:t>TOP: Minimum wage | Income</w:t>
      </w:r>
      <w:r>
        <w:tab/>
        <w:t>MSC: Interpretive</w:t>
      </w:r>
    </w:p>
    <w:p w14:paraId="2A09BFC4" w14:textId="77777777" w:rsidR="00000000" w:rsidRDefault="00000000">
      <w:pPr>
        <w:pStyle w:val="MyNL1"/>
      </w:pPr>
      <w:r>
        <w:tab/>
        <w:t>100.</w:t>
      </w:r>
      <w:r>
        <w:tab/>
        <w:t>The minimum wage has its greatest impact on the market for</w:t>
      </w:r>
    </w:p>
    <w:p w14:paraId="530E95D2" w14:textId="77777777" w:rsidR="00000000" w:rsidRDefault="00000000">
      <w:pPr>
        <w:pStyle w:val="NLa"/>
      </w:pPr>
      <w:r>
        <w:t>a.</w:t>
      </w:r>
      <w:r>
        <w:tab/>
        <w:t>female workers.</w:t>
      </w:r>
    </w:p>
    <w:p w14:paraId="71968E66" w14:textId="77777777" w:rsidR="00000000" w:rsidRDefault="00000000">
      <w:pPr>
        <w:pStyle w:val="NLa"/>
      </w:pPr>
      <w:r>
        <w:t>b.</w:t>
      </w:r>
      <w:r>
        <w:tab/>
        <w:t>older workers.</w:t>
      </w:r>
    </w:p>
    <w:p w14:paraId="37E1DB96" w14:textId="77777777" w:rsidR="00000000" w:rsidRDefault="00000000">
      <w:pPr>
        <w:pStyle w:val="NLa"/>
      </w:pPr>
      <w:r>
        <w:t>c.</w:t>
      </w:r>
      <w:r>
        <w:tab/>
        <w:t>black workers.</w:t>
      </w:r>
    </w:p>
    <w:p w14:paraId="6EB1DF22" w14:textId="77777777" w:rsidR="00000000" w:rsidRDefault="00000000">
      <w:pPr>
        <w:pStyle w:val="NLa"/>
      </w:pPr>
      <w:r>
        <w:t>d.</w:t>
      </w:r>
      <w:r>
        <w:tab/>
        <w:t>teenage workers.</w:t>
      </w:r>
    </w:p>
    <w:p w14:paraId="38CA0CCB" w14:textId="77777777" w:rsidR="00000000" w:rsidRDefault="00000000">
      <w:pPr>
        <w:pStyle w:val="ANS1"/>
      </w:pPr>
      <w:r>
        <w:t>ANS: D</w:t>
      </w:r>
      <w:r>
        <w:tab/>
        <w:t>PTS: 1</w:t>
      </w:r>
      <w:r>
        <w:tab/>
        <w:t>DIF: 1</w:t>
      </w:r>
      <w:r>
        <w:tab/>
        <w:t>REF: 6-1</w:t>
      </w:r>
    </w:p>
    <w:p w14:paraId="3A59A1E3" w14:textId="77777777" w:rsidR="00000000" w:rsidRDefault="00000000">
      <w:pPr>
        <w:pStyle w:val="TOP"/>
      </w:pPr>
      <w:r>
        <w:t>TOP: Minimum wage | Labor force</w:t>
      </w:r>
      <w:r>
        <w:tab/>
      </w:r>
      <w:r>
        <w:tab/>
        <w:t>MSC: Interpretive</w:t>
      </w:r>
    </w:p>
    <w:p w14:paraId="1BA448A6" w14:textId="77777777" w:rsidR="00000000" w:rsidRDefault="00000000">
      <w:pPr>
        <w:pStyle w:val="MyNL1"/>
      </w:pPr>
      <w:r>
        <w:tab/>
        <w:t>101.</w:t>
      </w:r>
      <w:r>
        <w:tab/>
        <w:t xml:space="preserve">To which of the following types of jobs does the minimum wage </w:t>
      </w:r>
      <w:r>
        <w:rPr>
          <w:i/>
        </w:rPr>
        <w:t>not</w:t>
      </w:r>
      <w:r>
        <w:t xml:space="preserve"> apply?</w:t>
      </w:r>
    </w:p>
    <w:p w14:paraId="0883D137" w14:textId="77777777" w:rsidR="00000000" w:rsidRDefault="00000000">
      <w:pPr>
        <w:pStyle w:val="NLa"/>
      </w:pPr>
      <w:r>
        <w:t>a.</w:t>
      </w:r>
      <w:r>
        <w:tab/>
        <w:t>jobs for teenagers</w:t>
      </w:r>
    </w:p>
    <w:p w14:paraId="43FDD457" w14:textId="77777777" w:rsidR="00000000" w:rsidRDefault="00000000">
      <w:pPr>
        <w:pStyle w:val="NLa"/>
      </w:pPr>
      <w:r>
        <w:t>b.</w:t>
      </w:r>
      <w:r>
        <w:tab/>
        <w:t>jobs for members of minority groups</w:t>
      </w:r>
    </w:p>
    <w:p w14:paraId="7BC7F1A2" w14:textId="77777777" w:rsidR="00000000" w:rsidRDefault="00000000">
      <w:pPr>
        <w:pStyle w:val="NLa"/>
      </w:pPr>
      <w:r>
        <w:t>c.</w:t>
      </w:r>
      <w:r>
        <w:tab/>
        <w:t>internships</w:t>
      </w:r>
    </w:p>
    <w:p w14:paraId="408DC07F" w14:textId="77777777" w:rsidR="00000000" w:rsidRDefault="00000000">
      <w:pPr>
        <w:pStyle w:val="NLa"/>
      </w:pPr>
      <w:r>
        <w:t>d.</w:t>
      </w:r>
      <w:r>
        <w:tab/>
        <w:t>All of the above are correct.</w:t>
      </w:r>
    </w:p>
    <w:p w14:paraId="191EB0AA" w14:textId="77777777" w:rsidR="00000000" w:rsidRDefault="00000000">
      <w:pPr>
        <w:pStyle w:val="ANS1"/>
      </w:pPr>
      <w:r>
        <w:t>ANS: C</w:t>
      </w:r>
      <w:r>
        <w:tab/>
        <w:t>PTS: 1</w:t>
      </w:r>
      <w:r>
        <w:tab/>
        <w:t>DIF: 1</w:t>
      </w:r>
      <w:r>
        <w:tab/>
        <w:t>REF: 6-1</w:t>
      </w:r>
    </w:p>
    <w:p w14:paraId="496C2C25" w14:textId="77777777" w:rsidR="00000000" w:rsidRDefault="00000000">
      <w:pPr>
        <w:pStyle w:val="TOP"/>
      </w:pPr>
      <w:r>
        <w:t>TOP: Minimum wage</w:t>
      </w:r>
      <w:r>
        <w:tab/>
        <w:t>MSC: Definitional</w:t>
      </w:r>
    </w:p>
    <w:p w14:paraId="55E65EBB" w14:textId="77777777" w:rsidR="00000000" w:rsidRDefault="00000000">
      <w:pPr>
        <w:pStyle w:val="MyNL1"/>
      </w:pPr>
      <w:r>
        <w:tab/>
        <w:t>102.</w:t>
      </w:r>
      <w:r>
        <w:tab/>
        <w:t>Studies of the effects of the minimum wage typically find that a 10 percent increase in the minimum wage depresses teenage employment by about</w:t>
      </w:r>
    </w:p>
    <w:p w14:paraId="01CD1D3B" w14:textId="77777777" w:rsidR="00000000" w:rsidRDefault="00000000">
      <w:pPr>
        <w:pStyle w:val="NLa"/>
      </w:pPr>
      <w:r>
        <w:t>a.</w:t>
      </w:r>
      <w:r>
        <w:tab/>
        <w:t>1 percent to 3 percent.</w:t>
      </w:r>
    </w:p>
    <w:p w14:paraId="34E70620" w14:textId="77777777" w:rsidR="00000000" w:rsidRDefault="00000000">
      <w:pPr>
        <w:pStyle w:val="NLa"/>
      </w:pPr>
      <w:r>
        <w:t>b.</w:t>
      </w:r>
      <w:r>
        <w:tab/>
        <w:t>2 percent to 6 percent.</w:t>
      </w:r>
    </w:p>
    <w:p w14:paraId="1DE2BB1E" w14:textId="77777777" w:rsidR="00000000" w:rsidRDefault="00000000">
      <w:pPr>
        <w:pStyle w:val="NLa"/>
      </w:pPr>
      <w:r>
        <w:t>c.</w:t>
      </w:r>
      <w:r>
        <w:tab/>
        <w:t>5 percent to 9 percent.</w:t>
      </w:r>
    </w:p>
    <w:p w14:paraId="1E312EF0" w14:textId="77777777" w:rsidR="00000000" w:rsidRDefault="00000000">
      <w:pPr>
        <w:pStyle w:val="NLa"/>
      </w:pPr>
      <w:r>
        <w:t>d.</w:t>
      </w:r>
      <w:r>
        <w:tab/>
        <w:t>none of the above; the typical finding is that a 10 percent increase in the minimum wage has no measurable effect on teenage employment.</w:t>
      </w:r>
    </w:p>
    <w:p w14:paraId="5FE27A23" w14:textId="77777777" w:rsidR="00000000" w:rsidRDefault="00000000">
      <w:pPr>
        <w:pStyle w:val="ANS1"/>
      </w:pPr>
      <w:r>
        <w:t>ANS: A</w:t>
      </w:r>
      <w:r>
        <w:tab/>
        <w:t>PTS: 1</w:t>
      </w:r>
      <w:r>
        <w:tab/>
        <w:t>DIF: 2</w:t>
      </w:r>
      <w:r>
        <w:tab/>
        <w:t>REF: 6-1</w:t>
      </w:r>
    </w:p>
    <w:p w14:paraId="0E747F76" w14:textId="77777777" w:rsidR="00000000" w:rsidRDefault="00000000">
      <w:pPr>
        <w:pStyle w:val="TOP"/>
      </w:pPr>
      <w:r>
        <w:t>TOP: Minimum wage</w:t>
      </w:r>
      <w:r>
        <w:tab/>
        <w:t>MSC: Interpretive</w:t>
      </w:r>
    </w:p>
    <w:p w14:paraId="264A972E" w14:textId="77777777" w:rsidR="00000000" w:rsidRDefault="00000000">
      <w:pPr>
        <w:pStyle w:val="MyNL1"/>
      </w:pPr>
      <w:r>
        <w:tab/>
        <w:t>103.</w:t>
      </w:r>
      <w:r>
        <w:tab/>
        <w:t>The typical study on the effect of the minimum wage on teenage employment finds that a 10 percent increase in the minimum wage</w:t>
      </w:r>
    </w:p>
    <w:p w14:paraId="169673DD" w14:textId="77777777" w:rsidR="00000000" w:rsidRDefault="00000000">
      <w:pPr>
        <w:pStyle w:val="NLa"/>
      </w:pPr>
      <w:r>
        <w:t>a.</w:t>
      </w:r>
      <w:r>
        <w:tab/>
        <w:t>depresses teenage employment by 1 to 3 percent.</w:t>
      </w:r>
    </w:p>
    <w:p w14:paraId="24E7A8F3" w14:textId="77777777" w:rsidR="00000000" w:rsidRDefault="00000000">
      <w:pPr>
        <w:pStyle w:val="NLa"/>
      </w:pPr>
      <w:r>
        <w:t>b.</w:t>
      </w:r>
      <w:r>
        <w:tab/>
        <w:t>depresses teenage employment by 10 to 13 percent.</w:t>
      </w:r>
    </w:p>
    <w:p w14:paraId="66492693" w14:textId="77777777" w:rsidR="00000000" w:rsidRDefault="00000000">
      <w:pPr>
        <w:pStyle w:val="NLa"/>
      </w:pPr>
      <w:r>
        <w:t>c.</w:t>
      </w:r>
      <w:r>
        <w:tab/>
        <w:t>has no effect on teenage employment.</w:t>
      </w:r>
    </w:p>
    <w:p w14:paraId="1F59CD5D" w14:textId="77777777" w:rsidR="00000000" w:rsidRDefault="00000000">
      <w:pPr>
        <w:pStyle w:val="NLa"/>
      </w:pPr>
      <w:r>
        <w:t>d.</w:t>
      </w:r>
      <w:r>
        <w:tab/>
        <w:t>raises wages of teenagers by 10 percent.</w:t>
      </w:r>
    </w:p>
    <w:p w14:paraId="53283B35" w14:textId="77777777" w:rsidR="00000000" w:rsidRDefault="00000000">
      <w:pPr>
        <w:pStyle w:val="ANS1"/>
      </w:pPr>
      <w:r>
        <w:t>ANS: A</w:t>
      </w:r>
      <w:r>
        <w:tab/>
        <w:t>PTS: 1</w:t>
      </w:r>
      <w:r>
        <w:tab/>
        <w:t>DIF: 1</w:t>
      </w:r>
      <w:r>
        <w:tab/>
        <w:t>REF: 6-1</w:t>
      </w:r>
    </w:p>
    <w:p w14:paraId="4974329A" w14:textId="77777777" w:rsidR="00000000" w:rsidRDefault="00000000">
      <w:pPr>
        <w:pStyle w:val="TOP"/>
      </w:pPr>
      <w:r>
        <w:t>TOP: Minimum wage</w:t>
      </w:r>
      <w:r>
        <w:tab/>
        <w:t>MSC: Definitional</w:t>
      </w:r>
    </w:p>
    <w:p w14:paraId="09C60954" w14:textId="77777777" w:rsidR="00000000" w:rsidRDefault="00000000">
      <w:pPr>
        <w:pStyle w:val="MyNL1"/>
      </w:pPr>
      <w:r>
        <w:tab/>
        <w:t>104.</w:t>
      </w:r>
      <w:r>
        <w:tab/>
        <w:t>If we were to construct an elasticity of teenage employment with respect to the minimum wage, the value of that elasticity would be about</w:t>
      </w:r>
    </w:p>
    <w:p w14:paraId="0D6084A8" w14:textId="77777777" w:rsidR="00000000" w:rsidRDefault="00000000">
      <w:pPr>
        <w:pStyle w:val="NLa"/>
      </w:pPr>
      <w:r>
        <w:t>a.</w:t>
      </w:r>
      <w:r>
        <w:tab/>
        <w:t>–1.0 to –0.4.</w:t>
      </w:r>
    </w:p>
    <w:p w14:paraId="4ACDC9CB" w14:textId="77777777" w:rsidR="00000000" w:rsidRDefault="00000000">
      <w:pPr>
        <w:pStyle w:val="NLa"/>
      </w:pPr>
      <w:r>
        <w:t>b.</w:t>
      </w:r>
      <w:r>
        <w:tab/>
        <w:t>–0.3 to –0.1.</w:t>
      </w:r>
    </w:p>
    <w:p w14:paraId="53C34364" w14:textId="77777777" w:rsidR="00000000" w:rsidRDefault="00000000">
      <w:pPr>
        <w:pStyle w:val="NLa"/>
      </w:pPr>
      <w:r>
        <w:t>c.</w:t>
      </w:r>
      <w:r>
        <w:tab/>
        <w:t>0.2 to 0.7.</w:t>
      </w:r>
    </w:p>
    <w:p w14:paraId="04FD3A95" w14:textId="77777777" w:rsidR="00000000" w:rsidRDefault="00000000">
      <w:pPr>
        <w:pStyle w:val="NLa"/>
      </w:pPr>
      <w:r>
        <w:t>d.</w:t>
      </w:r>
      <w:r>
        <w:tab/>
        <w:t>0.5 to 1.0.</w:t>
      </w:r>
    </w:p>
    <w:p w14:paraId="01BD2526" w14:textId="77777777" w:rsidR="00000000" w:rsidRDefault="00000000">
      <w:pPr>
        <w:pStyle w:val="ANS1"/>
      </w:pPr>
      <w:r>
        <w:t>ANS: B</w:t>
      </w:r>
      <w:r>
        <w:tab/>
        <w:t>PTS: 1</w:t>
      </w:r>
      <w:r>
        <w:tab/>
        <w:t>DIF: 3</w:t>
      </w:r>
      <w:r>
        <w:tab/>
        <w:t>REF: 6-1</w:t>
      </w:r>
    </w:p>
    <w:p w14:paraId="5046CD10" w14:textId="77777777" w:rsidR="00000000" w:rsidRDefault="00000000">
      <w:pPr>
        <w:pStyle w:val="TOP"/>
      </w:pPr>
      <w:r>
        <w:t>TOP: Minimum wage | Elasticity</w:t>
      </w:r>
      <w:r>
        <w:tab/>
        <w:t>MSC: Applicative</w:t>
      </w:r>
    </w:p>
    <w:p w14:paraId="4735C9BD" w14:textId="77777777" w:rsidR="00000000" w:rsidRDefault="00000000">
      <w:pPr>
        <w:pStyle w:val="MyNL1"/>
      </w:pPr>
      <w:r>
        <w:tab/>
        <w:t>105.</w:t>
      </w:r>
      <w:r>
        <w:tab/>
        <w:t>Advocates of the minimum wage</w:t>
      </w:r>
    </w:p>
    <w:p w14:paraId="758929DB" w14:textId="77777777" w:rsidR="00000000" w:rsidRDefault="00000000">
      <w:pPr>
        <w:pStyle w:val="NLa"/>
      </w:pPr>
      <w:r>
        <w:t>a.</w:t>
      </w:r>
      <w:r>
        <w:tab/>
        <w:t>deny that the minimum wage produces any adverse effects.</w:t>
      </w:r>
    </w:p>
    <w:p w14:paraId="2A179A5D" w14:textId="77777777" w:rsidR="00000000" w:rsidRDefault="00000000">
      <w:pPr>
        <w:pStyle w:val="NLa"/>
      </w:pPr>
      <w:r>
        <w:t>b.</w:t>
      </w:r>
      <w:r>
        <w:tab/>
        <w:t>emphasize the benefits to teenagers of increases in the minimum wage.</w:t>
      </w:r>
    </w:p>
    <w:p w14:paraId="6689B986" w14:textId="77777777" w:rsidR="00000000" w:rsidRDefault="00000000">
      <w:pPr>
        <w:pStyle w:val="NLa"/>
      </w:pPr>
      <w:r>
        <w:t>c.</w:t>
      </w:r>
      <w:r>
        <w:tab/>
        <w:t>emphasize the low annual incomes of those who work for the minimum wage.</w:t>
      </w:r>
    </w:p>
    <w:p w14:paraId="4C9F3E6B" w14:textId="77777777" w:rsidR="00000000" w:rsidRDefault="00000000">
      <w:pPr>
        <w:pStyle w:val="NLa"/>
      </w:pPr>
      <w:r>
        <w:t>d.</w:t>
      </w:r>
      <w:r>
        <w:tab/>
        <w:t>All of the above are correct.</w:t>
      </w:r>
    </w:p>
    <w:p w14:paraId="142A6890" w14:textId="77777777" w:rsidR="00000000" w:rsidRDefault="00000000">
      <w:pPr>
        <w:pStyle w:val="ANS1"/>
      </w:pPr>
      <w:r>
        <w:t>ANS: C</w:t>
      </w:r>
      <w:r>
        <w:tab/>
        <w:t>PTS: 1</w:t>
      </w:r>
      <w:r>
        <w:tab/>
        <w:t>DIF: 2</w:t>
      </w:r>
      <w:r>
        <w:tab/>
        <w:t>REF: 6-1</w:t>
      </w:r>
    </w:p>
    <w:p w14:paraId="39FA200C" w14:textId="77777777" w:rsidR="00000000" w:rsidRDefault="00000000">
      <w:pPr>
        <w:pStyle w:val="TOP"/>
      </w:pPr>
      <w:r>
        <w:t>TOP: Minimum wage</w:t>
      </w:r>
      <w:r>
        <w:tab/>
        <w:t>MSC: Interpretive</w:t>
      </w:r>
    </w:p>
    <w:p w14:paraId="4BAC4DFE" w14:textId="77777777" w:rsidR="00000000" w:rsidRDefault="00000000">
      <w:pPr>
        <w:pStyle w:val="MyNL1"/>
      </w:pPr>
      <w:r>
        <w:lastRenderedPageBreak/>
        <w:tab/>
        <w:t>106.</w:t>
      </w:r>
      <w:r>
        <w:tab/>
        <w:t>The minimum wage</w:t>
      </w:r>
    </w:p>
    <w:p w14:paraId="2C38D6C0" w14:textId="77777777" w:rsidR="00000000" w:rsidRDefault="00000000">
      <w:pPr>
        <w:pStyle w:val="NLa"/>
      </w:pPr>
      <w:r>
        <w:t>a.</w:t>
      </w:r>
      <w:r>
        <w:tab/>
        <w:t>alters the quantity of labor demanded, but not the quantity of labor supplied.</w:t>
      </w:r>
    </w:p>
    <w:p w14:paraId="1B93568C" w14:textId="77777777" w:rsidR="00000000" w:rsidRDefault="00000000">
      <w:pPr>
        <w:pStyle w:val="NLa"/>
      </w:pPr>
      <w:r>
        <w:t>b.</w:t>
      </w:r>
      <w:r>
        <w:tab/>
        <w:t>is binding for all workers, regardless of their levels of experience and skills.</w:t>
      </w:r>
    </w:p>
    <w:p w14:paraId="7E6C07AE" w14:textId="77777777" w:rsidR="00000000" w:rsidRDefault="00000000">
      <w:pPr>
        <w:pStyle w:val="NLa"/>
      </w:pPr>
      <w:r>
        <w:t>c.</w:t>
      </w:r>
      <w:r>
        <w:tab/>
        <w:t>has its greatest impact on the market for teenage labor.</w:t>
      </w:r>
    </w:p>
    <w:p w14:paraId="116FA1B7" w14:textId="77777777" w:rsidR="00000000" w:rsidRDefault="00000000">
      <w:pPr>
        <w:pStyle w:val="NLa"/>
      </w:pPr>
      <w:r>
        <w:t>d.</w:t>
      </w:r>
      <w:r>
        <w:tab/>
        <w:t>All of the above are correct.</w:t>
      </w:r>
    </w:p>
    <w:p w14:paraId="029B9491" w14:textId="77777777" w:rsidR="00000000" w:rsidRDefault="00000000">
      <w:pPr>
        <w:pStyle w:val="ANS1"/>
      </w:pPr>
      <w:r>
        <w:t>ANS: C</w:t>
      </w:r>
      <w:r>
        <w:tab/>
        <w:t>PTS: 1</w:t>
      </w:r>
      <w:r>
        <w:tab/>
        <w:t>DIF: 1</w:t>
      </w:r>
      <w:r>
        <w:tab/>
        <w:t>REF: 6-1</w:t>
      </w:r>
    </w:p>
    <w:p w14:paraId="259F432A" w14:textId="77777777" w:rsidR="00000000" w:rsidRDefault="00000000">
      <w:pPr>
        <w:pStyle w:val="TOP"/>
      </w:pPr>
      <w:r>
        <w:t>TOP: Minimum wage</w:t>
      </w:r>
      <w:r>
        <w:tab/>
        <w:t>MSC: Interpretive</w:t>
      </w:r>
    </w:p>
    <w:p w14:paraId="69E0567C" w14:textId="77777777" w:rsidR="00000000" w:rsidRDefault="00000000">
      <w:pPr>
        <w:pStyle w:val="MyNL1"/>
      </w:pPr>
      <w:r>
        <w:tab/>
        <w:t>107.</w:t>
      </w:r>
      <w:r>
        <w:tab/>
        <w:t>Opponents of the minimum wage point out that the minimum wage</w:t>
      </w:r>
    </w:p>
    <w:p w14:paraId="5E62B4AD" w14:textId="77777777" w:rsidR="00000000" w:rsidRDefault="00000000">
      <w:pPr>
        <w:pStyle w:val="NLa"/>
      </w:pPr>
      <w:r>
        <w:t>a.</w:t>
      </w:r>
      <w:r>
        <w:tab/>
        <w:t>encourages teenagers to drop out of school.</w:t>
      </w:r>
    </w:p>
    <w:p w14:paraId="0BBA44B1" w14:textId="77777777" w:rsidR="00000000" w:rsidRDefault="00000000">
      <w:pPr>
        <w:pStyle w:val="NLa"/>
      </w:pPr>
      <w:r>
        <w:t>b.</w:t>
      </w:r>
      <w:r>
        <w:tab/>
        <w:t>prevents some workers from getting needed on-the-job training.</w:t>
      </w:r>
    </w:p>
    <w:p w14:paraId="03E9E6BD" w14:textId="77777777" w:rsidR="00000000" w:rsidRDefault="00000000">
      <w:pPr>
        <w:pStyle w:val="NLa"/>
      </w:pPr>
      <w:r>
        <w:t>c.</w:t>
      </w:r>
      <w:r>
        <w:tab/>
        <w:t>contributes to the problem of unemployment.</w:t>
      </w:r>
    </w:p>
    <w:p w14:paraId="3F45891F" w14:textId="77777777" w:rsidR="00000000" w:rsidRDefault="00000000">
      <w:pPr>
        <w:pStyle w:val="NLa"/>
      </w:pPr>
      <w:r>
        <w:t>d.</w:t>
      </w:r>
      <w:r>
        <w:tab/>
        <w:t>All of the above are correct.</w:t>
      </w:r>
    </w:p>
    <w:p w14:paraId="69AA4765" w14:textId="77777777" w:rsidR="00000000" w:rsidRDefault="00000000">
      <w:pPr>
        <w:pStyle w:val="ANS1"/>
      </w:pPr>
      <w:r>
        <w:t>ANS: D</w:t>
      </w:r>
      <w:r>
        <w:tab/>
        <w:t>PTS: 1</w:t>
      </w:r>
      <w:r>
        <w:tab/>
        <w:t>DIF: 2</w:t>
      </w:r>
      <w:r>
        <w:tab/>
        <w:t>REF: 6-1</w:t>
      </w:r>
    </w:p>
    <w:p w14:paraId="4481E56D" w14:textId="77777777" w:rsidR="00000000" w:rsidRDefault="00000000">
      <w:pPr>
        <w:pStyle w:val="TOP"/>
      </w:pPr>
      <w:r>
        <w:t>TOP: Minimum wage</w:t>
      </w:r>
      <w:r>
        <w:tab/>
        <w:t>MSC: Interpretive</w:t>
      </w:r>
    </w:p>
    <w:p w14:paraId="464B6A7A" w14:textId="77777777" w:rsidR="00000000" w:rsidRDefault="00000000">
      <w:pPr>
        <w:pStyle w:val="MyNL1"/>
      </w:pPr>
      <w:r>
        <w:tab/>
        <w:t>108.</w:t>
      </w:r>
      <w:r>
        <w:tab/>
        <w:t xml:space="preserve">There are several criticisms of the minimum wage. Which of the following is </w:t>
      </w:r>
      <w:r>
        <w:rPr>
          <w:i/>
        </w:rPr>
        <w:t>not</w:t>
      </w:r>
      <w:r>
        <w:t xml:space="preserve"> one of those criticisms?</w:t>
      </w:r>
    </w:p>
    <w:p w14:paraId="5640A907" w14:textId="77777777" w:rsidR="00000000" w:rsidRDefault="00000000">
      <w:pPr>
        <w:pStyle w:val="NLa"/>
      </w:pPr>
      <w:r>
        <w:t>a.</w:t>
      </w:r>
      <w:r>
        <w:tab/>
        <w:t>The minimum wage often hurts those people who it is intended to help.</w:t>
      </w:r>
    </w:p>
    <w:p w14:paraId="09A1622A" w14:textId="77777777" w:rsidR="00000000" w:rsidRDefault="00000000">
      <w:pPr>
        <w:pStyle w:val="NLa"/>
      </w:pPr>
      <w:r>
        <w:t>b.</w:t>
      </w:r>
      <w:r>
        <w:tab/>
        <w:t>The minimum wage results in an excess supply of low-skilled labor.</w:t>
      </w:r>
    </w:p>
    <w:p w14:paraId="0F3F98F6" w14:textId="77777777" w:rsidR="00000000" w:rsidRDefault="00000000">
      <w:pPr>
        <w:pStyle w:val="NLa"/>
      </w:pPr>
      <w:r>
        <w:t>c.</w:t>
      </w:r>
      <w:r>
        <w:tab/>
        <w:t>The minimum wage prevents some younger workers from getting needed on-the-job training.</w:t>
      </w:r>
    </w:p>
    <w:p w14:paraId="15DBD595" w14:textId="77777777" w:rsidR="00000000" w:rsidRDefault="00000000">
      <w:pPr>
        <w:pStyle w:val="NLa"/>
      </w:pPr>
      <w:r>
        <w:t>d.</w:t>
      </w:r>
      <w:r>
        <w:tab/>
        <w:t>The minimum wage fails to raise the wage of any employed person.</w:t>
      </w:r>
    </w:p>
    <w:p w14:paraId="2D9D8228" w14:textId="77777777" w:rsidR="00000000" w:rsidRDefault="00000000">
      <w:pPr>
        <w:pStyle w:val="ANS1"/>
      </w:pPr>
      <w:r>
        <w:t>ANS: D</w:t>
      </w:r>
      <w:r>
        <w:tab/>
        <w:t>PTS: 1</w:t>
      </w:r>
      <w:r>
        <w:tab/>
        <w:t>DIF: 2</w:t>
      </w:r>
      <w:r>
        <w:tab/>
        <w:t>REF: 6-1</w:t>
      </w:r>
    </w:p>
    <w:p w14:paraId="0E9707E2" w14:textId="77777777" w:rsidR="00000000" w:rsidRDefault="00000000">
      <w:pPr>
        <w:pStyle w:val="TOP"/>
      </w:pPr>
      <w:r>
        <w:t>TOP: Minimum wage</w:t>
      </w:r>
      <w:r>
        <w:tab/>
        <w:t>MSC: Interpretive</w:t>
      </w:r>
    </w:p>
    <w:p w14:paraId="53162A4A" w14:textId="77777777" w:rsidR="00000000" w:rsidRDefault="00000000">
      <w:pPr>
        <w:pStyle w:val="MyNL1"/>
      </w:pPr>
      <w:r>
        <w:tab/>
        <w:t>109.</w:t>
      </w:r>
      <w:r>
        <w:tab/>
        <w:t>The proportion of minimum-wage earners who are in families with incomes below the poverty line is</w:t>
      </w:r>
    </w:p>
    <w:p w14:paraId="146133C6" w14:textId="77777777" w:rsidR="00000000" w:rsidRDefault="00000000">
      <w:pPr>
        <w:pStyle w:val="NLa"/>
      </w:pPr>
      <w:r>
        <w:t>a.</w:t>
      </w:r>
      <w:r>
        <w:tab/>
        <w:t>less than one-third.</w:t>
      </w:r>
    </w:p>
    <w:p w14:paraId="700BF311" w14:textId="77777777" w:rsidR="00000000" w:rsidRDefault="00000000">
      <w:pPr>
        <w:pStyle w:val="NLa"/>
      </w:pPr>
      <w:r>
        <w:t>b.</w:t>
      </w:r>
      <w:r>
        <w:tab/>
        <w:t>between one-third and one-half.</w:t>
      </w:r>
    </w:p>
    <w:p w14:paraId="1578BF9A" w14:textId="77777777" w:rsidR="00000000" w:rsidRDefault="00000000">
      <w:pPr>
        <w:pStyle w:val="NLa"/>
      </w:pPr>
      <w:r>
        <w:t>c.</w:t>
      </w:r>
      <w:r>
        <w:tab/>
        <w:t>between one-half and two-thirds.</w:t>
      </w:r>
    </w:p>
    <w:p w14:paraId="545B2420" w14:textId="77777777" w:rsidR="00000000" w:rsidRDefault="00000000">
      <w:pPr>
        <w:pStyle w:val="NLa"/>
      </w:pPr>
      <w:r>
        <w:t>d.</w:t>
      </w:r>
      <w:r>
        <w:tab/>
        <w:t>greater than two-thirds.</w:t>
      </w:r>
    </w:p>
    <w:p w14:paraId="4785CDC5" w14:textId="77777777" w:rsidR="00000000" w:rsidRDefault="00000000">
      <w:pPr>
        <w:pStyle w:val="ANS1"/>
      </w:pPr>
      <w:r>
        <w:t>ANS: A</w:t>
      </w:r>
      <w:r>
        <w:tab/>
        <w:t>PTS: 1</w:t>
      </w:r>
      <w:r>
        <w:tab/>
        <w:t>DIF: 2</w:t>
      </w:r>
      <w:r>
        <w:tab/>
        <w:t>REF: 6-1</w:t>
      </w:r>
    </w:p>
    <w:p w14:paraId="7333D8DA" w14:textId="77777777" w:rsidR="00000000" w:rsidRDefault="00000000">
      <w:pPr>
        <w:pStyle w:val="TOP"/>
      </w:pPr>
      <w:r>
        <w:t>TOP: Minimum wage | Income</w:t>
      </w:r>
      <w:r>
        <w:tab/>
        <w:t>MSC: Definitional</w:t>
      </w:r>
    </w:p>
    <w:p w14:paraId="27131EAE" w14:textId="77777777" w:rsidR="00000000" w:rsidRDefault="00000000">
      <w:pPr>
        <w:pStyle w:val="MyNL1"/>
      </w:pPr>
      <w:r>
        <w:tab/>
        <w:t>110.</w:t>
      </w:r>
      <w:r>
        <w:tab/>
        <w:t xml:space="preserve">Which of the following is </w:t>
      </w:r>
      <w:r>
        <w:rPr>
          <w:i/>
        </w:rPr>
        <w:t>not</w:t>
      </w:r>
      <w:r>
        <w:t xml:space="preserve"> a function of prices in a market system?</w:t>
      </w:r>
    </w:p>
    <w:p w14:paraId="238CB9E0" w14:textId="77777777" w:rsidR="00000000" w:rsidRDefault="00000000">
      <w:pPr>
        <w:pStyle w:val="NLa"/>
      </w:pPr>
      <w:r>
        <w:t>a.</w:t>
      </w:r>
      <w:r>
        <w:tab/>
        <w:t>Prices have the crucial job of balancing supply and demand.</w:t>
      </w:r>
    </w:p>
    <w:p w14:paraId="68C396D9" w14:textId="77777777" w:rsidR="00000000" w:rsidRDefault="00000000">
      <w:pPr>
        <w:pStyle w:val="NLa"/>
      </w:pPr>
      <w:r>
        <w:t>b.</w:t>
      </w:r>
      <w:r>
        <w:tab/>
        <w:t>Prices send signals to buyers and sellers to help them make rational economic decisions.</w:t>
      </w:r>
    </w:p>
    <w:p w14:paraId="327EDFD2" w14:textId="77777777" w:rsidR="00000000" w:rsidRDefault="00000000">
      <w:pPr>
        <w:pStyle w:val="NLa"/>
      </w:pPr>
      <w:r>
        <w:t>c.</w:t>
      </w:r>
      <w:r>
        <w:tab/>
        <w:t>Prices coordinate economic activity.</w:t>
      </w:r>
    </w:p>
    <w:p w14:paraId="485D3EB9" w14:textId="77777777" w:rsidR="00000000" w:rsidRDefault="00000000">
      <w:pPr>
        <w:pStyle w:val="NLa"/>
      </w:pPr>
      <w:r>
        <w:t>d.</w:t>
      </w:r>
      <w:r>
        <w:tab/>
        <w:t>Prices ensure an equitable distribution of goods and services among consumers.</w:t>
      </w:r>
    </w:p>
    <w:p w14:paraId="3C3C2B54" w14:textId="77777777" w:rsidR="00000000" w:rsidRDefault="00000000">
      <w:pPr>
        <w:pStyle w:val="ANS1"/>
      </w:pPr>
      <w:r>
        <w:t>ANS: D</w:t>
      </w:r>
      <w:r>
        <w:tab/>
        <w:t>PTS: 1</w:t>
      </w:r>
      <w:r>
        <w:tab/>
        <w:t>DIF: 2</w:t>
      </w:r>
      <w:r>
        <w:tab/>
        <w:t>REF: 6-1</w:t>
      </w:r>
    </w:p>
    <w:p w14:paraId="6B571379" w14:textId="77777777" w:rsidR="00000000" w:rsidRDefault="00000000">
      <w:pPr>
        <w:pStyle w:val="TOP"/>
      </w:pPr>
      <w:r>
        <w:t>TOP: Prices | Market economy</w:t>
      </w:r>
      <w:r>
        <w:tab/>
        <w:t>MSC: Interpretive</w:t>
      </w:r>
    </w:p>
    <w:p w14:paraId="0693009F" w14:textId="77777777" w:rsidR="00000000" w:rsidRDefault="00000000">
      <w:pPr>
        <w:pStyle w:val="MyNL1"/>
      </w:pPr>
      <w:r>
        <w:tab/>
        <w:t>111.</w:t>
      </w:r>
      <w:r>
        <w:tab/>
        <w:t>When government imposes a price ceiling or a price floor in a market,</w:t>
      </w:r>
    </w:p>
    <w:p w14:paraId="508B8A62" w14:textId="77777777" w:rsidR="00000000" w:rsidRDefault="00000000">
      <w:pPr>
        <w:pStyle w:val="NLa"/>
      </w:pPr>
      <w:r>
        <w:t>a.</w:t>
      </w:r>
      <w:r>
        <w:tab/>
        <w:t>price no longer serves as a rationing device.</w:t>
      </w:r>
    </w:p>
    <w:p w14:paraId="1448BB67" w14:textId="77777777" w:rsidR="00000000" w:rsidRDefault="00000000">
      <w:pPr>
        <w:pStyle w:val="NLa"/>
      </w:pPr>
      <w:r>
        <w:t>b.</w:t>
      </w:r>
      <w:r>
        <w:tab/>
        <w:t>efficiency in the market is enhanced.</w:t>
      </w:r>
    </w:p>
    <w:p w14:paraId="454A242D" w14:textId="77777777" w:rsidR="00000000" w:rsidRDefault="00000000">
      <w:pPr>
        <w:pStyle w:val="NLa"/>
      </w:pPr>
      <w:r>
        <w:t>c.</w:t>
      </w:r>
      <w:r>
        <w:tab/>
        <w:t>shortages and surpluses are eliminated.</w:t>
      </w:r>
    </w:p>
    <w:p w14:paraId="485AB04F" w14:textId="77777777" w:rsidR="00000000" w:rsidRDefault="00000000">
      <w:pPr>
        <w:pStyle w:val="NLa"/>
      </w:pPr>
      <w:r>
        <w:t>d.</w:t>
      </w:r>
      <w:r>
        <w:tab/>
        <w:t>buyers and sellers both become better off.</w:t>
      </w:r>
    </w:p>
    <w:p w14:paraId="5A2A97FF" w14:textId="77777777" w:rsidR="00000000" w:rsidRDefault="00000000">
      <w:pPr>
        <w:pStyle w:val="ANS1"/>
      </w:pPr>
      <w:r>
        <w:t>ANS: A</w:t>
      </w:r>
      <w:r>
        <w:tab/>
        <w:t>PTS: 1</w:t>
      </w:r>
      <w:r>
        <w:tab/>
        <w:t>DIF: 1</w:t>
      </w:r>
      <w:r>
        <w:tab/>
        <w:t>REF: 6-1</w:t>
      </w:r>
    </w:p>
    <w:p w14:paraId="2F15EE8D" w14:textId="77777777" w:rsidR="00000000" w:rsidRDefault="00000000">
      <w:pPr>
        <w:pStyle w:val="TOP"/>
      </w:pPr>
      <w:r>
        <w:t>TOP: Price ceilings | Price floors</w:t>
      </w:r>
      <w:r>
        <w:tab/>
        <w:t>MSC: Interpretive</w:t>
      </w:r>
    </w:p>
    <w:p w14:paraId="776D53B0" w14:textId="77777777" w:rsidR="00000000" w:rsidRDefault="00000000">
      <w:pPr>
        <w:pStyle w:val="MyNL1"/>
      </w:pPr>
      <w:r>
        <w:tab/>
        <w:t>112.</w:t>
      </w:r>
      <w:r>
        <w:tab/>
        <w:t xml:space="preserve">Which of the following would be the </w:t>
      </w:r>
      <w:r>
        <w:rPr>
          <w:i/>
        </w:rPr>
        <w:t>least</w:t>
      </w:r>
      <w:r>
        <w:t xml:space="preserve"> likely result of a price ceiling imposed in the market for rental cars?</w:t>
      </w:r>
    </w:p>
    <w:p w14:paraId="3830772E" w14:textId="77777777" w:rsidR="00000000" w:rsidRDefault="00000000">
      <w:pPr>
        <w:pStyle w:val="NLa"/>
      </w:pPr>
      <w:r>
        <w:t>a.</w:t>
      </w:r>
      <w:r>
        <w:tab/>
        <w:t>an accumulation of dirt in the interior of rental cars</w:t>
      </w:r>
    </w:p>
    <w:p w14:paraId="3658FD72" w14:textId="77777777" w:rsidR="00000000" w:rsidRDefault="00000000">
      <w:pPr>
        <w:pStyle w:val="NLa"/>
      </w:pPr>
      <w:r>
        <w:t>b.</w:t>
      </w:r>
      <w:r>
        <w:tab/>
        <w:t>poor engine maintenance in rental cars</w:t>
      </w:r>
    </w:p>
    <w:p w14:paraId="0EFFE12C" w14:textId="77777777" w:rsidR="00000000" w:rsidRDefault="00000000">
      <w:pPr>
        <w:pStyle w:val="NLa"/>
      </w:pPr>
      <w:r>
        <w:t>c.</w:t>
      </w:r>
      <w:r>
        <w:tab/>
        <w:t>free gasoline given to people as an incentive to a rent a car</w:t>
      </w:r>
    </w:p>
    <w:p w14:paraId="096E17E6" w14:textId="77777777" w:rsidR="00000000" w:rsidRDefault="00000000">
      <w:pPr>
        <w:pStyle w:val="NLa"/>
      </w:pPr>
      <w:r>
        <w:t>d.</w:t>
      </w:r>
      <w:r>
        <w:tab/>
        <w:t>slow replacement of old rental cars with new ones</w:t>
      </w:r>
    </w:p>
    <w:p w14:paraId="5F978DE5" w14:textId="77777777" w:rsidR="00000000" w:rsidRDefault="00000000">
      <w:pPr>
        <w:pStyle w:val="ANS1"/>
      </w:pPr>
      <w:r>
        <w:t>ANS: C</w:t>
      </w:r>
      <w:r>
        <w:tab/>
        <w:t>PTS: 1</w:t>
      </w:r>
      <w:r>
        <w:tab/>
        <w:t>DIF: 2</w:t>
      </w:r>
      <w:r>
        <w:tab/>
        <w:t>REF: 6-1</w:t>
      </w:r>
    </w:p>
    <w:p w14:paraId="542B84FF" w14:textId="77777777" w:rsidR="00000000" w:rsidRDefault="00000000">
      <w:pPr>
        <w:pStyle w:val="TOP"/>
      </w:pPr>
      <w:r>
        <w:t>TOP: Price ceilings</w:t>
      </w:r>
      <w:r>
        <w:tab/>
        <w:t>MSC: Applicative</w:t>
      </w:r>
    </w:p>
    <w:p w14:paraId="249A1FAD" w14:textId="77777777" w:rsidR="00000000" w:rsidRDefault="00000000">
      <w:pPr>
        <w:pStyle w:val="MyNL1"/>
      </w:pPr>
      <w:r>
        <w:lastRenderedPageBreak/>
        <w:tab/>
        <w:t>113.</w:t>
      </w:r>
      <w:r>
        <w:tab/>
        <w:t>Which of the following is the most correct statement about price controls?</w:t>
      </w:r>
    </w:p>
    <w:p w14:paraId="47BDFF0C" w14:textId="77777777" w:rsidR="00000000" w:rsidRDefault="00000000">
      <w:pPr>
        <w:pStyle w:val="NLa"/>
      </w:pPr>
      <w:r>
        <w:t>a.</w:t>
      </w:r>
      <w:r>
        <w:tab/>
        <w:t>Price controls always help those they are designed to help.</w:t>
      </w:r>
    </w:p>
    <w:p w14:paraId="5EEE48F9" w14:textId="77777777" w:rsidR="00000000" w:rsidRDefault="00000000">
      <w:pPr>
        <w:pStyle w:val="NLa"/>
      </w:pPr>
      <w:r>
        <w:t>b.</w:t>
      </w:r>
      <w:r>
        <w:tab/>
        <w:t>Price controls never help those they are designed to help.</w:t>
      </w:r>
    </w:p>
    <w:p w14:paraId="76725B96" w14:textId="77777777" w:rsidR="00000000" w:rsidRDefault="00000000">
      <w:pPr>
        <w:pStyle w:val="NLa"/>
      </w:pPr>
      <w:r>
        <w:t>c.</w:t>
      </w:r>
      <w:r>
        <w:tab/>
        <w:t>Price controls often hurt those they are designed to help.</w:t>
      </w:r>
    </w:p>
    <w:p w14:paraId="1C306F3F" w14:textId="77777777" w:rsidR="00000000" w:rsidRDefault="00000000">
      <w:pPr>
        <w:pStyle w:val="NLa"/>
      </w:pPr>
      <w:r>
        <w:t>d.</w:t>
      </w:r>
      <w:r>
        <w:tab/>
        <w:t>Price controls always hurt those they are designed to help.</w:t>
      </w:r>
    </w:p>
    <w:p w14:paraId="09289124" w14:textId="77777777" w:rsidR="00000000" w:rsidRDefault="00000000">
      <w:pPr>
        <w:pStyle w:val="ANS1"/>
      </w:pPr>
      <w:r>
        <w:t>ANS: C</w:t>
      </w:r>
      <w:r>
        <w:tab/>
        <w:t>PTS: 1</w:t>
      </w:r>
      <w:r>
        <w:tab/>
        <w:t>DIF: 2</w:t>
      </w:r>
      <w:r>
        <w:tab/>
        <w:t>REF: 6-1</w:t>
      </w:r>
    </w:p>
    <w:p w14:paraId="7454CFF7" w14:textId="77777777" w:rsidR="00000000" w:rsidRDefault="00000000">
      <w:pPr>
        <w:pStyle w:val="TOP"/>
      </w:pPr>
      <w:r>
        <w:t>TOP: Price ceilings | Price floors</w:t>
      </w:r>
      <w:r>
        <w:tab/>
        <w:t>MSC: Interpretive</w:t>
      </w:r>
    </w:p>
    <w:p w14:paraId="74BB3847" w14:textId="77777777" w:rsidR="00000000" w:rsidRDefault="00000000">
      <w:pPr>
        <w:pStyle w:val="MyNL1"/>
      </w:pPr>
      <w:r>
        <w:tab/>
        <w:t>114.</w:t>
      </w:r>
      <w:r>
        <w:tab/>
        <w:t>You have responsibility for economic policy in the country of Freedonia. Recently the neighboring country of Sylvania has cut off all exports of oranges to Freedonia. Harpo, who is one of your advisors, suggests that you should impose a binding price ceiling in order to avoid a shortage of oranges. Chico, another one of your advisors, argues that without a binding price floor, a shortage will certainly develop. Zeppo, a third advisor, says that the best way to avoid a shortage of oranges is to take no action at all. Which of your three advisors is most likely to have studied economics?</w:t>
      </w:r>
    </w:p>
    <w:p w14:paraId="4D6AFE3E" w14:textId="77777777" w:rsidR="00000000" w:rsidRDefault="00000000">
      <w:pPr>
        <w:pStyle w:val="NLa"/>
      </w:pPr>
      <w:r>
        <w:t>a.</w:t>
      </w:r>
      <w:r>
        <w:tab/>
        <w:t>Harpo</w:t>
      </w:r>
    </w:p>
    <w:p w14:paraId="1CA87382" w14:textId="77777777" w:rsidR="00000000" w:rsidRDefault="00000000">
      <w:pPr>
        <w:pStyle w:val="NLa"/>
      </w:pPr>
      <w:r>
        <w:t>b.</w:t>
      </w:r>
      <w:r>
        <w:tab/>
        <w:t>Chico</w:t>
      </w:r>
    </w:p>
    <w:p w14:paraId="0563F3AF" w14:textId="77777777" w:rsidR="00000000" w:rsidRDefault="00000000">
      <w:pPr>
        <w:pStyle w:val="NLa"/>
      </w:pPr>
      <w:r>
        <w:t>c.</w:t>
      </w:r>
      <w:r>
        <w:tab/>
        <w:t>Zeppo</w:t>
      </w:r>
    </w:p>
    <w:p w14:paraId="66882F8D" w14:textId="77777777" w:rsidR="00000000" w:rsidRDefault="00000000">
      <w:pPr>
        <w:pStyle w:val="NLa"/>
      </w:pPr>
      <w:r>
        <w:t>d.</w:t>
      </w:r>
      <w:r>
        <w:tab/>
        <w:t>Apparently, all three advisors have studied economics, but their views on positive economics are different.</w:t>
      </w:r>
    </w:p>
    <w:p w14:paraId="11953028" w14:textId="77777777" w:rsidR="00000000" w:rsidRDefault="00000000">
      <w:pPr>
        <w:pStyle w:val="ANS1"/>
      </w:pPr>
      <w:r>
        <w:t>ANS: C</w:t>
      </w:r>
      <w:r>
        <w:tab/>
        <w:t>PTS: 1</w:t>
      </w:r>
      <w:r>
        <w:tab/>
        <w:t>DIF: 2</w:t>
      </w:r>
      <w:r>
        <w:tab/>
        <w:t>REF: 6-1</w:t>
      </w:r>
    </w:p>
    <w:p w14:paraId="236532A5" w14:textId="77777777" w:rsidR="00000000" w:rsidRDefault="00000000">
      <w:pPr>
        <w:pStyle w:val="TOP"/>
      </w:pPr>
      <w:r>
        <w:t>TOP: Price ceilings | Price floors</w:t>
      </w:r>
      <w:r>
        <w:tab/>
        <w:t>MSC: Applicative</w:t>
      </w:r>
    </w:p>
    <w:p w14:paraId="7C549BAF" w14:textId="77777777" w:rsidR="00000000" w:rsidRDefault="00000000">
      <w:pPr>
        <w:pStyle w:val="MyNL1"/>
      </w:pPr>
      <w:r>
        <w:tab/>
        <w:t>115.</w:t>
      </w:r>
      <w:r>
        <w:tab/>
        <w:t>Unlike minimum wage laws, wage subsidies</w:t>
      </w:r>
    </w:p>
    <w:p w14:paraId="54E58E2C" w14:textId="77777777" w:rsidR="00000000" w:rsidRDefault="00000000">
      <w:pPr>
        <w:pStyle w:val="NLa"/>
      </w:pPr>
      <w:r>
        <w:t>a.</w:t>
      </w:r>
      <w:r>
        <w:tab/>
        <w:t>discourage firms from hiring the working poor.</w:t>
      </w:r>
    </w:p>
    <w:p w14:paraId="058C02BB" w14:textId="77777777" w:rsidR="00000000" w:rsidRDefault="00000000">
      <w:pPr>
        <w:pStyle w:val="NLa"/>
      </w:pPr>
      <w:r>
        <w:t>b.</w:t>
      </w:r>
      <w:r>
        <w:tab/>
        <w:t>cause unemployment.</w:t>
      </w:r>
    </w:p>
    <w:p w14:paraId="6751841E" w14:textId="77777777" w:rsidR="00000000" w:rsidRDefault="00000000">
      <w:pPr>
        <w:pStyle w:val="NLa"/>
      </w:pPr>
      <w:r>
        <w:t>c.</w:t>
      </w:r>
      <w:r>
        <w:tab/>
        <w:t>help only wealthy workers.</w:t>
      </w:r>
    </w:p>
    <w:p w14:paraId="3D4657FA" w14:textId="77777777" w:rsidR="00000000" w:rsidRDefault="00000000">
      <w:pPr>
        <w:pStyle w:val="NLa"/>
      </w:pPr>
      <w:r>
        <w:t>d.</w:t>
      </w:r>
      <w:r>
        <w:tab/>
        <w:t>raise living standards of the working poor without creating unemployment.</w:t>
      </w:r>
    </w:p>
    <w:p w14:paraId="4EA9ECEF" w14:textId="77777777" w:rsidR="00000000" w:rsidRDefault="00000000">
      <w:pPr>
        <w:pStyle w:val="ANS1"/>
      </w:pPr>
      <w:r>
        <w:t>ANS: D</w:t>
      </w:r>
      <w:r>
        <w:tab/>
        <w:t>PTS: 1</w:t>
      </w:r>
      <w:r>
        <w:tab/>
        <w:t>DIF: 2</w:t>
      </w:r>
      <w:r>
        <w:tab/>
        <w:t>REF: 6-1</w:t>
      </w:r>
    </w:p>
    <w:p w14:paraId="67F361DE" w14:textId="77777777" w:rsidR="00000000" w:rsidRDefault="00000000">
      <w:pPr>
        <w:pStyle w:val="TOP"/>
      </w:pPr>
      <w:r>
        <w:t>TOP: Minimum wage | Standard of living | Unemployment</w:t>
      </w:r>
      <w:r>
        <w:tab/>
        <w:t>MSC: Interpretive</w:t>
      </w:r>
    </w:p>
    <w:p w14:paraId="7EFE61B4" w14:textId="77777777" w:rsidR="00000000" w:rsidRDefault="00000000">
      <w:pPr>
        <w:pStyle w:val="MyNL1"/>
      </w:pPr>
      <w:r>
        <w:tab/>
        <w:t>116.</w:t>
      </w:r>
      <w:r>
        <w:tab/>
        <w:t>An alternative to rent-control laws that would not reduce the quantity of housing supplied is</w:t>
      </w:r>
    </w:p>
    <w:p w14:paraId="7FF73158" w14:textId="77777777" w:rsidR="00000000" w:rsidRDefault="00000000">
      <w:pPr>
        <w:pStyle w:val="NLa"/>
      </w:pPr>
      <w:r>
        <w:t>a.</w:t>
      </w:r>
      <w:r>
        <w:tab/>
        <w:t>the payment by government of a fraction of a poor family’s rent.</w:t>
      </w:r>
    </w:p>
    <w:p w14:paraId="492D0005" w14:textId="77777777" w:rsidR="00000000" w:rsidRDefault="00000000">
      <w:pPr>
        <w:pStyle w:val="NLa"/>
      </w:pPr>
      <w:r>
        <w:t>b.</w:t>
      </w:r>
      <w:r>
        <w:tab/>
        <w:t>higher taxes on rental income earned by landlords.</w:t>
      </w:r>
    </w:p>
    <w:p w14:paraId="5E668DD1" w14:textId="77777777" w:rsidR="00000000" w:rsidRDefault="00000000">
      <w:pPr>
        <w:pStyle w:val="NLa"/>
      </w:pPr>
      <w:r>
        <w:t>c.</w:t>
      </w:r>
      <w:r>
        <w:tab/>
        <w:t>a policy that prevents landlords from evicting tenants.</w:t>
      </w:r>
    </w:p>
    <w:p w14:paraId="1F5B6824" w14:textId="77777777" w:rsidR="00000000" w:rsidRDefault="00000000">
      <w:pPr>
        <w:pStyle w:val="NLa"/>
      </w:pPr>
      <w:r>
        <w:t>d.</w:t>
      </w:r>
      <w:r>
        <w:tab/>
        <w:t>a policy that allows government to confiscate residential property for the purpose of commercial development.</w:t>
      </w:r>
    </w:p>
    <w:p w14:paraId="10B6DF0F" w14:textId="77777777" w:rsidR="00000000" w:rsidRDefault="00000000">
      <w:pPr>
        <w:pStyle w:val="ANS1"/>
      </w:pPr>
      <w:r>
        <w:t>ANS: A</w:t>
      </w:r>
      <w:r>
        <w:tab/>
        <w:t>PTS: 1</w:t>
      </w:r>
      <w:r>
        <w:tab/>
        <w:t>DIF: 2</w:t>
      </w:r>
      <w:r>
        <w:tab/>
        <w:t>REF: 6-1</w:t>
      </w:r>
    </w:p>
    <w:p w14:paraId="5297FBD8" w14:textId="77777777" w:rsidR="00000000" w:rsidRDefault="00000000">
      <w:pPr>
        <w:pStyle w:val="TOP"/>
      </w:pPr>
      <w:r>
        <w:t>TOP: Rent control | Quantity supplied</w:t>
      </w:r>
      <w:r>
        <w:tab/>
        <w:t>MSC: Applicative</w:t>
      </w:r>
    </w:p>
    <w:p w14:paraId="2BA56C8E" w14:textId="77777777" w:rsidR="00000000" w:rsidRDefault="00000000">
      <w:pPr>
        <w:pStyle w:val="MyNL1"/>
      </w:pPr>
      <w:r>
        <w:tab/>
        <w:t>117.</w:t>
      </w:r>
      <w:r>
        <w:tab/>
        <w:t>One disadvantage of government subsidies over price controls is that subsidies</w:t>
      </w:r>
    </w:p>
    <w:p w14:paraId="04424A52" w14:textId="77777777" w:rsidR="00000000" w:rsidRDefault="00000000">
      <w:pPr>
        <w:pStyle w:val="NLa"/>
      </w:pPr>
      <w:r>
        <w:t>a.</w:t>
      </w:r>
      <w:r>
        <w:tab/>
        <w:t>prevent the attainment of equilibrium in the markets in which they are imposed.</w:t>
      </w:r>
    </w:p>
    <w:p w14:paraId="7E29F13E" w14:textId="77777777" w:rsidR="00000000" w:rsidRDefault="00000000">
      <w:pPr>
        <w:pStyle w:val="NLa"/>
      </w:pPr>
      <w:r>
        <w:t>b.</w:t>
      </w:r>
      <w:r>
        <w:tab/>
        <w:t>make higher taxes necessary.</w:t>
      </w:r>
    </w:p>
    <w:p w14:paraId="2A18E657" w14:textId="77777777" w:rsidR="00000000" w:rsidRDefault="00000000">
      <w:pPr>
        <w:pStyle w:val="NLa"/>
      </w:pPr>
      <w:r>
        <w:t>c.</w:t>
      </w:r>
      <w:r>
        <w:tab/>
        <w:t>are always unfair to those with low incomes.</w:t>
      </w:r>
    </w:p>
    <w:p w14:paraId="1849532D" w14:textId="77777777" w:rsidR="00000000" w:rsidRDefault="00000000">
      <w:pPr>
        <w:pStyle w:val="NLa"/>
      </w:pPr>
      <w:r>
        <w:t>d.</w:t>
      </w:r>
      <w:r>
        <w:tab/>
        <w:t>cause unemployment.</w:t>
      </w:r>
    </w:p>
    <w:p w14:paraId="5008A855" w14:textId="77777777" w:rsidR="00000000" w:rsidRDefault="00000000">
      <w:pPr>
        <w:pStyle w:val="ANS1"/>
      </w:pPr>
      <w:r>
        <w:t>ANS: B</w:t>
      </w:r>
      <w:r>
        <w:tab/>
        <w:t>PTS: 1</w:t>
      </w:r>
      <w:r>
        <w:tab/>
        <w:t>DIF: 2</w:t>
      </w:r>
      <w:r>
        <w:tab/>
        <w:t>REF: 6-1</w:t>
      </w:r>
    </w:p>
    <w:p w14:paraId="772EAD8D" w14:textId="77777777" w:rsidR="00000000" w:rsidRDefault="00000000">
      <w:pPr>
        <w:pStyle w:val="TOP"/>
      </w:pPr>
      <w:r>
        <w:t>TOP: Public policy | Taxes</w:t>
      </w:r>
      <w:r>
        <w:tab/>
        <w:t>MSC: Applicative</w:t>
      </w:r>
    </w:p>
    <w:p w14:paraId="54C4F0E8" w14:textId="77777777" w:rsidR="00000000" w:rsidRDefault="00000000">
      <w:pPr>
        <w:pStyle w:val="MyNL1"/>
      </w:pPr>
      <w:r>
        <w:tab/>
        <w:t>118.</w:t>
      </w:r>
      <w:r>
        <w:tab/>
        <w:t>The Earned Income Tax Credit is an example of</w:t>
      </w:r>
    </w:p>
    <w:p w14:paraId="225AE9B2" w14:textId="77777777" w:rsidR="00000000" w:rsidRDefault="00000000">
      <w:pPr>
        <w:pStyle w:val="NLa"/>
      </w:pPr>
      <w:r>
        <w:t>a.</w:t>
      </w:r>
      <w:r>
        <w:tab/>
        <w:t>a minimum-wage policy.</w:t>
      </w:r>
    </w:p>
    <w:p w14:paraId="14C41D58" w14:textId="77777777" w:rsidR="00000000" w:rsidRDefault="00000000">
      <w:pPr>
        <w:pStyle w:val="NLa"/>
      </w:pPr>
      <w:r>
        <w:t>b.</w:t>
      </w:r>
      <w:r>
        <w:tab/>
        <w:t>a price ceiling.</w:t>
      </w:r>
    </w:p>
    <w:p w14:paraId="42A67DFA" w14:textId="77777777" w:rsidR="00000000" w:rsidRDefault="00000000">
      <w:pPr>
        <w:pStyle w:val="NLa"/>
      </w:pPr>
      <w:r>
        <w:t>c.</w:t>
      </w:r>
      <w:r>
        <w:tab/>
        <w:t>a wage subsidy.</w:t>
      </w:r>
    </w:p>
    <w:p w14:paraId="083BC4D4" w14:textId="77777777" w:rsidR="00000000" w:rsidRDefault="00000000">
      <w:pPr>
        <w:pStyle w:val="NLa"/>
      </w:pPr>
      <w:r>
        <w:t>d.</w:t>
      </w:r>
      <w:r>
        <w:tab/>
        <w:t>a rent subsidy.</w:t>
      </w:r>
    </w:p>
    <w:p w14:paraId="77FAA6CB" w14:textId="77777777" w:rsidR="00000000" w:rsidRDefault="00000000">
      <w:pPr>
        <w:pStyle w:val="ANS1"/>
      </w:pPr>
      <w:r>
        <w:t>ANS: C</w:t>
      </w:r>
      <w:r>
        <w:tab/>
        <w:t>PTS: 1</w:t>
      </w:r>
      <w:r>
        <w:tab/>
        <w:t>DIF: 1</w:t>
      </w:r>
      <w:r>
        <w:tab/>
        <w:t>REF: 6-1</w:t>
      </w:r>
    </w:p>
    <w:p w14:paraId="65DDB946" w14:textId="77777777" w:rsidR="00000000" w:rsidRDefault="00000000">
      <w:pPr>
        <w:pStyle w:val="TOP"/>
      </w:pPr>
      <w:r>
        <w:t>TOP: Earned Income Tax Credit</w:t>
      </w:r>
      <w:r>
        <w:tab/>
        <w:t>MSC: Definitional</w:t>
      </w:r>
    </w:p>
    <w:p w14:paraId="06199244" w14:textId="77777777" w:rsidR="00000000" w:rsidRDefault="00000000">
      <w:pPr>
        <w:pStyle w:val="MyNL1"/>
      </w:pPr>
      <w:r>
        <w:lastRenderedPageBreak/>
        <w:tab/>
        <w:t>119.</w:t>
      </w:r>
      <w:r>
        <w:tab/>
        <w:t xml:space="preserve">The term </w:t>
      </w:r>
      <w:r>
        <w:rPr>
          <w:i/>
        </w:rPr>
        <w:t>tax incidence</w:t>
      </w:r>
      <w:r>
        <w:t xml:space="preserve"> refers to the</w:t>
      </w:r>
    </w:p>
    <w:p w14:paraId="1E0CFA65" w14:textId="77777777" w:rsidR="00000000" w:rsidRDefault="00000000">
      <w:pPr>
        <w:pStyle w:val="NLa"/>
      </w:pPr>
      <w:r>
        <w:t>a.</w:t>
      </w:r>
      <w:r>
        <w:tab/>
        <w:t>widespread view that taxes always will be a fact of life.</w:t>
      </w:r>
    </w:p>
    <w:p w14:paraId="72EEB74D" w14:textId="77777777" w:rsidR="00000000" w:rsidRDefault="00000000">
      <w:pPr>
        <w:pStyle w:val="NLa"/>
      </w:pPr>
      <w:r>
        <w:t>b.</w:t>
      </w:r>
      <w:r>
        <w:tab/>
        <w:t>ongoing debate about which types of taxes make the most economic sense.</w:t>
      </w:r>
    </w:p>
    <w:p w14:paraId="4AFAF12B" w14:textId="77777777" w:rsidR="00000000" w:rsidRDefault="00000000">
      <w:pPr>
        <w:pStyle w:val="NLa"/>
      </w:pPr>
      <w:r>
        <w:t>c.</w:t>
      </w:r>
      <w:r>
        <w:tab/>
        <w:t>division of the tax burden between buyers and sellers.</w:t>
      </w:r>
    </w:p>
    <w:p w14:paraId="1802E38D" w14:textId="77777777" w:rsidR="00000000" w:rsidRDefault="00000000">
      <w:pPr>
        <w:pStyle w:val="NLa"/>
      </w:pPr>
      <w:r>
        <w:t>d.</w:t>
      </w:r>
      <w:r>
        <w:tab/>
        <w:t>division of the tax burden between sales taxes and income taxes.</w:t>
      </w:r>
    </w:p>
    <w:p w14:paraId="41E06566" w14:textId="77777777" w:rsidR="00000000" w:rsidRDefault="00000000">
      <w:pPr>
        <w:pStyle w:val="ANS1"/>
      </w:pPr>
      <w:r>
        <w:t>ANS: C</w:t>
      </w:r>
      <w:r>
        <w:tab/>
        <w:t>PTS: 1</w:t>
      </w:r>
      <w:r>
        <w:tab/>
        <w:t>DIF: 1</w:t>
      </w:r>
      <w:r>
        <w:tab/>
        <w:t>REF: 6-2</w:t>
      </w:r>
    </w:p>
    <w:p w14:paraId="589ED757" w14:textId="77777777" w:rsidR="00000000" w:rsidRDefault="00000000">
      <w:pPr>
        <w:pStyle w:val="TOP"/>
      </w:pPr>
      <w:r>
        <w:t>TOP: Tax incidence</w:t>
      </w:r>
      <w:r>
        <w:tab/>
      </w:r>
      <w:r>
        <w:tab/>
        <w:t>MSC: Definitional</w:t>
      </w:r>
    </w:p>
    <w:p w14:paraId="60B803EA" w14:textId="77777777" w:rsidR="00000000" w:rsidRDefault="00000000">
      <w:pPr>
        <w:pStyle w:val="MyNL1"/>
      </w:pPr>
      <w:r>
        <w:tab/>
        <w:t>120.</w:t>
      </w:r>
      <w:r>
        <w:tab/>
        <w:t>A law is passed that requires the buyers of a good to pay a tax on each unit of the good they buy. The initial effect of the tax is on</w:t>
      </w:r>
    </w:p>
    <w:p w14:paraId="0E7B03A6" w14:textId="77777777" w:rsidR="00000000" w:rsidRDefault="00000000">
      <w:pPr>
        <w:pStyle w:val="NLa"/>
      </w:pPr>
      <w:r>
        <w:t>a.</w:t>
      </w:r>
      <w:r>
        <w:tab/>
        <w:t>the supply of the good.</w:t>
      </w:r>
    </w:p>
    <w:p w14:paraId="2047B067" w14:textId="77777777" w:rsidR="00000000" w:rsidRDefault="00000000">
      <w:pPr>
        <w:pStyle w:val="NLa"/>
      </w:pPr>
      <w:r>
        <w:t>b.</w:t>
      </w:r>
      <w:r>
        <w:tab/>
        <w:t>the demand for the good.</w:t>
      </w:r>
    </w:p>
    <w:p w14:paraId="794722A0" w14:textId="77777777" w:rsidR="00000000" w:rsidRDefault="00000000">
      <w:pPr>
        <w:pStyle w:val="NLa"/>
      </w:pPr>
      <w:r>
        <w:t>c.</w:t>
      </w:r>
      <w:r>
        <w:tab/>
        <w:t>both the supply of the good and the demand for the good.</w:t>
      </w:r>
    </w:p>
    <w:p w14:paraId="390851B5" w14:textId="77777777" w:rsidR="00000000" w:rsidRDefault="00000000">
      <w:pPr>
        <w:pStyle w:val="NLa"/>
      </w:pPr>
      <w:r>
        <w:t>d.</w:t>
      </w:r>
      <w:r>
        <w:tab/>
        <w:t>the price of the good.</w:t>
      </w:r>
    </w:p>
    <w:p w14:paraId="0F3350B8" w14:textId="77777777" w:rsidR="00000000" w:rsidRDefault="00000000">
      <w:pPr>
        <w:pStyle w:val="ANS1"/>
      </w:pPr>
      <w:r>
        <w:t>ANS: B</w:t>
      </w:r>
      <w:r>
        <w:tab/>
        <w:t>PTS: 1</w:t>
      </w:r>
      <w:r>
        <w:tab/>
        <w:t>DIF: 2</w:t>
      </w:r>
      <w:r>
        <w:tab/>
        <w:t>REF: 6-2</w:t>
      </w:r>
    </w:p>
    <w:p w14:paraId="3EAC4CA7" w14:textId="77777777" w:rsidR="00000000" w:rsidRDefault="00000000">
      <w:pPr>
        <w:pStyle w:val="TOP"/>
      </w:pPr>
      <w:r>
        <w:t>TOP: Tax | Demand</w:t>
      </w:r>
      <w:r>
        <w:tab/>
      </w:r>
      <w:r>
        <w:tab/>
        <w:t>MSC: Interpretive</w:t>
      </w:r>
    </w:p>
    <w:p w14:paraId="73058A24" w14:textId="77777777" w:rsidR="00000000" w:rsidRDefault="00000000">
      <w:pPr>
        <w:pStyle w:val="MyNL1"/>
      </w:pPr>
      <w:r>
        <w:tab/>
        <w:t>121.</w:t>
      </w:r>
      <w:r>
        <w:tab/>
        <w:t>When a tax is imposed on the buyers of a good, the demand curve shifts</w:t>
      </w:r>
    </w:p>
    <w:p w14:paraId="3691815D" w14:textId="77777777" w:rsidR="00000000" w:rsidRDefault="00000000">
      <w:pPr>
        <w:pStyle w:val="NLa"/>
      </w:pPr>
      <w:r>
        <w:t>a.</w:t>
      </w:r>
      <w:r>
        <w:tab/>
        <w:t>downward by the amount of the tax.</w:t>
      </w:r>
    </w:p>
    <w:p w14:paraId="071C910C" w14:textId="77777777" w:rsidR="00000000" w:rsidRDefault="00000000">
      <w:pPr>
        <w:pStyle w:val="NLa"/>
      </w:pPr>
      <w:r>
        <w:t>b.</w:t>
      </w:r>
      <w:r>
        <w:tab/>
        <w:t>upward by the amount of the tax.</w:t>
      </w:r>
    </w:p>
    <w:p w14:paraId="6DF53F0A" w14:textId="77777777" w:rsidR="00000000" w:rsidRDefault="00000000">
      <w:pPr>
        <w:pStyle w:val="NLa"/>
      </w:pPr>
      <w:r>
        <w:t>c.</w:t>
      </w:r>
      <w:r>
        <w:tab/>
        <w:t>downward by less than the amount of the tax.</w:t>
      </w:r>
    </w:p>
    <w:p w14:paraId="74805FFC" w14:textId="77777777" w:rsidR="00000000" w:rsidRDefault="00000000">
      <w:pPr>
        <w:pStyle w:val="NLa"/>
      </w:pPr>
      <w:r>
        <w:t>d.</w:t>
      </w:r>
      <w:r>
        <w:tab/>
        <w:t>upward by more than the amount of the tax.</w:t>
      </w:r>
    </w:p>
    <w:p w14:paraId="7BEF4266" w14:textId="77777777" w:rsidR="00000000" w:rsidRDefault="00000000">
      <w:pPr>
        <w:pStyle w:val="ANS1"/>
      </w:pPr>
      <w:r>
        <w:t>ANS: A</w:t>
      </w:r>
      <w:r>
        <w:tab/>
        <w:t>PTS: 1</w:t>
      </w:r>
      <w:r>
        <w:tab/>
        <w:t>DIF: 2</w:t>
      </w:r>
      <w:r>
        <w:tab/>
        <w:t>REF: 6-2</w:t>
      </w:r>
    </w:p>
    <w:p w14:paraId="24D34D00" w14:textId="77777777" w:rsidR="00000000" w:rsidRDefault="00000000">
      <w:pPr>
        <w:pStyle w:val="TOP"/>
      </w:pPr>
      <w:r>
        <w:t>TOP: Tax | Demand curve</w:t>
      </w:r>
      <w:r>
        <w:tab/>
        <w:t>MSC: Interpretive</w:t>
      </w:r>
    </w:p>
    <w:p w14:paraId="593DBBE9" w14:textId="77777777" w:rsidR="00000000" w:rsidRDefault="00000000">
      <w:pPr>
        <w:pStyle w:val="MyNL1"/>
      </w:pPr>
      <w:r>
        <w:tab/>
        <w:t>122.</w:t>
      </w:r>
      <w:r>
        <w:tab/>
        <w:t>A tax on bicycles that buyers of bicycles are required to pay shifts</w:t>
      </w:r>
    </w:p>
    <w:p w14:paraId="305EBB5A" w14:textId="77777777" w:rsidR="00000000" w:rsidRDefault="00000000">
      <w:pPr>
        <w:pStyle w:val="NLa"/>
      </w:pPr>
      <w:r>
        <w:t>a.</w:t>
      </w:r>
      <w:r>
        <w:tab/>
        <w:t>the demand curve downward, causing both the price received by sellers and the equilibrium quantity to fall.</w:t>
      </w:r>
    </w:p>
    <w:p w14:paraId="3D464024" w14:textId="77777777" w:rsidR="00000000" w:rsidRDefault="00000000">
      <w:pPr>
        <w:pStyle w:val="NLa"/>
      </w:pPr>
      <w:r>
        <w:t>b.</w:t>
      </w:r>
      <w:r>
        <w:tab/>
        <w:t>the demand curve upward, causing both the price received by sellers and the equilibrium quantity to rise.</w:t>
      </w:r>
    </w:p>
    <w:p w14:paraId="4B1773C1" w14:textId="77777777" w:rsidR="00000000" w:rsidRDefault="00000000">
      <w:pPr>
        <w:pStyle w:val="NLa"/>
      </w:pPr>
      <w:r>
        <w:t>c.</w:t>
      </w:r>
      <w:r>
        <w:tab/>
        <w:t>the supply curve downward, causing the price received by sellers to fall and the equilibrium quantity to rise.</w:t>
      </w:r>
    </w:p>
    <w:p w14:paraId="5DC08250" w14:textId="77777777" w:rsidR="00000000" w:rsidRDefault="00000000">
      <w:pPr>
        <w:pStyle w:val="NLa"/>
      </w:pPr>
      <w:r>
        <w:t>d.</w:t>
      </w:r>
      <w:r>
        <w:tab/>
        <w:t>the supply curve upward, causing the price received by sellers to rise and the equilibrium quantity to fall.</w:t>
      </w:r>
    </w:p>
    <w:p w14:paraId="3D5410AD" w14:textId="77777777" w:rsidR="00000000" w:rsidRDefault="00000000">
      <w:pPr>
        <w:pStyle w:val="ANS1"/>
      </w:pPr>
      <w:r>
        <w:t>ANS: A</w:t>
      </w:r>
      <w:r>
        <w:tab/>
        <w:t>PTS: 1</w:t>
      </w:r>
      <w:r>
        <w:tab/>
        <w:t>DIF: 3</w:t>
      </w:r>
      <w:r>
        <w:tab/>
        <w:t>REF: 6-2</w:t>
      </w:r>
    </w:p>
    <w:p w14:paraId="5D109FFA" w14:textId="77777777" w:rsidR="00000000" w:rsidRDefault="00000000">
      <w:pPr>
        <w:pStyle w:val="TOP"/>
      </w:pPr>
      <w:r>
        <w:t>TOP: Tax | Demand | Equilibrium</w:t>
      </w:r>
      <w:r>
        <w:tab/>
        <w:t>MSC: Applicative</w:t>
      </w:r>
    </w:p>
    <w:p w14:paraId="61D61F92" w14:textId="77777777" w:rsidR="00000000" w:rsidRDefault="00000000">
      <w:pPr>
        <w:pStyle w:val="MyNL1"/>
      </w:pPr>
      <w:r>
        <w:tab/>
        <w:t>123.</w:t>
      </w:r>
      <w:r>
        <w:tab/>
        <w:t>Assume the law of demand and the law of supply both apply to the market for cars. If the government imposed a $500 tax per car on buyers of cars, then the price received by sellers of cars would</w:t>
      </w:r>
    </w:p>
    <w:p w14:paraId="6E861780" w14:textId="77777777" w:rsidR="00000000" w:rsidRDefault="00000000">
      <w:pPr>
        <w:pStyle w:val="NLa"/>
      </w:pPr>
      <w:r>
        <w:t>a.</w:t>
      </w:r>
      <w:r>
        <w:tab/>
        <w:t>decrease by less than $500.</w:t>
      </w:r>
    </w:p>
    <w:p w14:paraId="2940862F" w14:textId="77777777" w:rsidR="00000000" w:rsidRDefault="00000000">
      <w:pPr>
        <w:pStyle w:val="NLa"/>
      </w:pPr>
      <w:r>
        <w:t>b.</w:t>
      </w:r>
      <w:r>
        <w:tab/>
        <w:t>decrease by exactly $500.</w:t>
      </w:r>
    </w:p>
    <w:p w14:paraId="2B687624" w14:textId="77777777" w:rsidR="00000000" w:rsidRDefault="00000000">
      <w:pPr>
        <w:pStyle w:val="NLa"/>
      </w:pPr>
      <w:r>
        <w:t>c.</w:t>
      </w:r>
      <w:r>
        <w:tab/>
        <w:t>decrease by more than $500.</w:t>
      </w:r>
    </w:p>
    <w:p w14:paraId="61891E57" w14:textId="77777777" w:rsidR="00000000" w:rsidRDefault="00000000">
      <w:pPr>
        <w:pStyle w:val="NLa"/>
      </w:pPr>
      <w:r>
        <w:t>d.</w:t>
      </w:r>
      <w:r>
        <w:tab/>
        <w:t>increase by an indeterminate amount.</w:t>
      </w:r>
    </w:p>
    <w:p w14:paraId="645DD295" w14:textId="77777777" w:rsidR="00000000" w:rsidRDefault="00000000">
      <w:pPr>
        <w:pStyle w:val="ANS1"/>
      </w:pPr>
      <w:r>
        <w:t>ANS: A</w:t>
      </w:r>
      <w:r>
        <w:tab/>
        <w:t>PTS: 1</w:t>
      </w:r>
      <w:r>
        <w:tab/>
        <w:t>DIF: 2</w:t>
      </w:r>
      <w:r>
        <w:tab/>
        <w:t>REF: 6-2</w:t>
      </w:r>
    </w:p>
    <w:p w14:paraId="7E649C4E" w14:textId="77777777" w:rsidR="00000000" w:rsidRDefault="00000000">
      <w:pPr>
        <w:pStyle w:val="TOP"/>
      </w:pPr>
      <w:r>
        <w:t>TOP: Tax | Equilibrium price</w:t>
      </w:r>
      <w:r>
        <w:tab/>
        <w:t>MSC: Applicative</w:t>
      </w:r>
    </w:p>
    <w:p w14:paraId="74CD580A" w14:textId="77777777" w:rsidR="00000000" w:rsidRDefault="00000000">
      <w:pPr>
        <w:pStyle w:val="CAP"/>
      </w:pPr>
      <w:r>
        <w:lastRenderedPageBreak/>
        <w:t>Figure 6-8</w:t>
      </w:r>
    </w:p>
    <w:p w14:paraId="04B773A5" w14:textId="1479B414" w:rsidR="00000000" w:rsidRDefault="00451C4D">
      <w:pPr>
        <w:pStyle w:val="Txt"/>
      </w:pPr>
      <w:r>
        <w:rPr>
          <w:noProof/>
        </w:rPr>
        <w:drawing>
          <wp:inline distT="0" distB="0" distL="0" distR="0" wp14:anchorId="08C41F71" wp14:editId="37E62DD9">
            <wp:extent cx="2381250" cy="2276475"/>
            <wp:effectExtent l="0" t="0" r="0" b="0"/>
            <wp:docPr id="11" name="Resi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381250" cy="2276475"/>
                    </a:xfrm>
                    <a:prstGeom prst="rect">
                      <a:avLst/>
                    </a:prstGeom>
                    <a:noFill/>
                    <a:ln>
                      <a:noFill/>
                    </a:ln>
                  </pic:spPr>
                </pic:pic>
              </a:graphicData>
            </a:graphic>
          </wp:inline>
        </w:drawing>
      </w:r>
    </w:p>
    <w:p w14:paraId="0CDC25BC" w14:textId="77777777" w:rsidR="00000000" w:rsidRDefault="00000000">
      <w:pPr>
        <w:pStyle w:val="MyNL1"/>
      </w:pPr>
      <w:r>
        <w:tab/>
        <w:t>124.</w:t>
      </w:r>
      <w:r>
        <w:tab/>
      </w:r>
      <w:r>
        <w:rPr>
          <w:b/>
        </w:rPr>
        <w:t>Refer to Figure 6-8</w:t>
      </w:r>
      <w:r>
        <w:t>. The equilibrium price in the market before the tax is imposed is</w:t>
      </w:r>
    </w:p>
    <w:p w14:paraId="74A057E3" w14:textId="77777777" w:rsidR="00000000" w:rsidRDefault="00000000">
      <w:pPr>
        <w:pStyle w:val="NLa"/>
      </w:pPr>
      <w:r>
        <w:t>a.</w:t>
      </w:r>
      <w:r>
        <w:tab/>
        <w:t>$8.</w:t>
      </w:r>
    </w:p>
    <w:p w14:paraId="4658A151" w14:textId="77777777" w:rsidR="00000000" w:rsidRDefault="00000000">
      <w:pPr>
        <w:pStyle w:val="NLa"/>
      </w:pPr>
      <w:r>
        <w:t>b.</w:t>
      </w:r>
      <w:r>
        <w:tab/>
        <w:t>$6.</w:t>
      </w:r>
    </w:p>
    <w:p w14:paraId="51317206" w14:textId="77777777" w:rsidR="00000000" w:rsidRDefault="00000000">
      <w:pPr>
        <w:pStyle w:val="NLa"/>
      </w:pPr>
      <w:r>
        <w:t>c.</w:t>
      </w:r>
      <w:r>
        <w:tab/>
        <w:t>$5.</w:t>
      </w:r>
    </w:p>
    <w:p w14:paraId="70F02299" w14:textId="77777777" w:rsidR="00000000" w:rsidRDefault="00000000">
      <w:pPr>
        <w:pStyle w:val="NLa"/>
      </w:pPr>
      <w:r>
        <w:t>d.</w:t>
      </w:r>
      <w:r>
        <w:tab/>
        <w:t>$3.</w:t>
      </w:r>
    </w:p>
    <w:p w14:paraId="476C404B" w14:textId="77777777" w:rsidR="00000000" w:rsidRDefault="00000000">
      <w:pPr>
        <w:pStyle w:val="ANS1"/>
      </w:pPr>
      <w:r>
        <w:t>ANS: B</w:t>
      </w:r>
      <w:r>
        <w:tab/>
        <w:t>PTS: 1</w:t>
      </w:r>
      <w:r>
        <w:tab/>
        <w:t>DIF: 1</w:t>
      </w:r>
      <w:r>
        <w:tab/>
        <w:t>REF: 6-2</w:t>
      </w:r>
    </w:p>
    <w:p w14:paraId="1EEB48B4" w14:textId="77777777" w:rsidR="00000000" w:rsidRDefault="00000000">
      <w:pPr>
        <w:pStyle w:val="TOP"/>
      </w:pPr>
      <w:r>
        <w:t>TOP: Equilibrium price</w:t>
      </w:r>
      <w:r>
        <w:tab/>
        <w:t>MSC: Applicative</w:t>
      </w:r>
    </w:p>
    <w:p w14:paraId="4350D17F" w14:textId="77777777" w:rsidR="00000000" w:rsidRDefault="00000000">
      <w:pPr>
        <w:pStyle w:val="MyNL1"/>
      </w:pPr>
      <w:r>
        <w:tab/>
        <w:t>125.</w:t>
      </w:r>
      <w:r>
        <w:tab/>
      </w:r>
      <w:r>
        <w:rPr>
          <w:b/>
        </w:rPr>
        <w:t>Refer to Figure 6-8</w:t>
      </w:r>
      <w:r>
        <w:t>. As the figure is drawn, who sends the tax payments to the government?</w:t>
      </w:r>
    </w:p>
    <w:p w14:paraId="0E81C025" w14:textId="77777777" w:rsidR="00000000" w:rsidRDefault="00000000">
      <w:pPr>
        <w:pStyle w:val="NLa"/>
      </w:pPr>
      <w:r>
        <w:t>a.</w:t>
      </w:r>
      <w:r>
        <w:tab/>
        <w:t>the buyers</w:t>
      </w:r>
    </w:p>
    <w:p w14:paraId="22B4F81A" w14:textId="77777777" w:rsidR="00000000" w:rsidRDefault="00000000">
      <w:pPr>
        <w:pStyle w:val="NLa"/>
      </w:pPr>
      <w:r>
        <w:t>b.</w:t>
      </w:r>
      <w:r>
        <w:tab/>
        <w:t>the sellers</w:t>
      </w:r>
    </w:p>
    <w:p w14:paraId="139EBAD1" w14:textId="77777777" w:rsidR="00000000" w:rsidRDefault="00000000">
      <w:pPr>
        <w:pStyle w:val="NLa"/>
      </w:pPr>
      <w:r>
        <w:t>c.</w:t>
      </w:r>
      <w:r>
        <w:tab/>
        <w:t>A portion of the tax payments is sent by the buyers and the remaining portion is sent by the sellers.</w:t>
      </w:r>
    </w:p>
    <w:p w14:paraId="4B718E56" w14:textId="77777777" w:rsidR="00000000" w:rsidRDefault="00000000">
      <w:pPr>
        <w:pStyle w:val="NLa"/>
      </w:pPr>
      <w:r>
        <w:t>d.</w:t>
      </w:r>
      <w:r>
        <w:tab/>
        <w:t>The question of who sends the tax payments cannot be determined from the figure.</w:t>
      </w:r>
    </w:p>
    <w:p w14:paraId="5E6E4BBD" w14:textId="77777777" w:rsidR="00000000" w:rsidRDefault="00000000">
      <w:pPr>
        <w:pStyle w:val="ANS1"/>
      </w:pPr>
      <w:r>
        <w:t>ANS: A</w:t>
      </w:r>
      <w:r>
        <w:tab/>
        <w:t>PTS: 1</w:t>
      </w:r>
      <w:r>
        <w:tab/>
        <w:t>DIF: 2</w:t>
      </w:r>
      <w:r>
        <w:tab/>
        <w:t>REF: 6-2</w:t>
      </w:r>
    </w:p>
    <w:p w14:paraId="485C6AF9" w14:textId="77777777" w:rsidR="00000000" w:rsidRDefault="00000000">
      <w:pPr>
        <w:pStyle w:val="TOP"/>
      </w:pPr>
      <w:r>
        <w:t>TOP: Tax</w:t>
      </w:r>
      <w:r>
        <w:tab/>
        <w:t>MSC: Applicative</w:t>
      </w:r>
    </w:p>
    <w:p w14:paraId="1C80C014" w14:textId="77777777" w:rsidR="00000000" w:rsidRDefault="00000000">
      <w:pPr>
        <w:pStyle w:val="MyNL1"/>
      </w:pPr>
      <w:r>
        <w:tab/>
        <w:t>126.</w:t>
      </w:r>
      <w:r>
        <w:tab/>
      </w:r>
      <w:r>
        <w:rPr>
          <w:b/>
        </w:rPr>
        <w:t>Refer to Figure 6-8</w:t>
      </w:r>
      <w:r>
        <w:t>. The effective price that buyers pay after the tax is imposed is</w:t>
      </w:r>
    </w:p>
    <w:p w14:paraId="12558F24" w14:textId="77777777" w:rsidR="00000000" w:rsidRDefault="00000000">
      <w:pPr>
        <w:pStyle w:val="NLa"/>
      </w:pPr>
      <w:r>
        <w:t>a.</w:t>
      </w:r>
      <w:r>
        <w:tab/>
        <w:t>$8.</w:t>
      </w:r>
    </w:p>
    <w:p w14:paraId="776123AD" w14:textId="77777777" w:rsidR="00000000" w:rsidRDefault="00000000">
      <w:pPr>
        <w:pStyle w:val="NLa"/>
      </w:pPr>
      <w:r>
        <w:t>b.</w:t>
      </w:r>
      <w:r>
        <w:tab/>
        <w:t>$6.</w:t>
      </w:r>
    </w:p>
    <w:p w14:paraId="64A2AE9D" w14:textId="77777777" w:rsidR="00000000" w:rsidRDefault="00000000">
      <w:pPr>
        <w:pStyle w:val="NLa"/>
      </w:pPr>
      <w:r>
        <w:t>c.</w:t>
      </w:r>
      <w:r>
        <w:tab/>
        <w:t>$5.</w:t>
      </w:r>
    </w:p>
    <w:p w14:paraId="5011A629" w14:textId="77777777" w:rsidR="00000000" w:rsidRDefault="00000000">
      <w:pPr>
        <w:pStyle w:val="NLa"/>
      </w:pPr>
      <w:r>
        <w:t>d.</w:t>
      </w:r>
      <w:r>
        <w:tab/>
        <w:t>$3.</w:t>
      </w:r>
    </w:p>
    <w:p w14:paraId="502046AA" w14:textId="77777777" w:rsidR="00000000" w:rsidRDefault="00000000">
      <w:pPr>
        <w:pStyle w:val="ANS1"/>
      </w:pPr>
      <w:r>
        <w:t>ANS: A</w:t>
      </w:r>
      <w:r>
        <w:tab/>
        <w:t>PTS: 1</w:t>
      </w:r>
      <w:r>
        <w:tab/>
        <w:t>DIF: 2</w:t>
      </w:r>
      <w:r>
        <w:tab/>
        <w:t>REF: 6-2</w:t>
      </w:r>
    </w:p>
    <w:p w14:paraId="0143C473" w14:textId="77777777" w:rsidR="00000000" w:rsidRDefault="00000000">
      <w:pPr>
        <w:pStyle w:val="TOP"/>
      </w:pPr>
      <w:r>
        <w:t>TOP: Tax | Equilibrium price</w:t>
      </w:r>
      <w:r>
        <w:tab/>
        <w:t>MSC: Applicative</w:t>
      </w:r>
    </w:p>
    <w:p w14:paraId="1FD41757" w14:textId="77777777" w:rsidR="00000000" w:rsidRDefault="00000000">
      <w:pPr>
        <w:pStyle w:val="MyNL1"/>
      </w:pPr>
      <w:r>
        <w:tab/>
        <w:t>127.</w:t>
      </w:r>
      <w:r>
        <w:tab/>
      </w:r>
      <w:r>
        <w:rPr>
          <w:b/>
        </w:rPr>
        <w:t>Refer to Figure 6-8</w:t>
      </w:r>
      <w:r>
        <w:t>. The price that sellers receive after the tax is imposed is</w:t>
      </w:r>
    </w:p>
    <w:p w14:paraId="26903ADA" w14:textId="77777777" w:rsidR="00000000" w:rsidRDefault="00000000">
      <w:pPr>
        <w:pStyle w:val="NLa"/>
      </w:pPr>
      <w:r>
        <w:t>a.</w:t>
      </w:r>
      <w:r>
        <w:tab/>
        <w:t>$8.</w:t>
      </w:r>
    </w:p>
    <w:p w14:paraId="062E7ECD" w14:textId="77777777" w:rsidR="00000000" w:rsidRDefault="00000000">
      <w:pPr>
        <w:pStyle w:val="NLa"/>
      </w:pPr>
      <w:r>
        <w:t>b.</w:t>
      </w:r>
      <w:r>
        <w:tab/>
        <w:t>$6.</w:t>
      </w:r>
    </w:p>
    <w:p w14:paraId="40C31FC7" w14:textId="77777777" w:rsidR="00000000" w:rsidRDefault="00000000">
      <w:pPr>
        <w:pStyle w:val="NLa"/>
      </w:pPr>
      <w:r>
        <w:t>c.</w:t>
      </w:r>
      <w:r>
        <w:tab/>
        <w:t>$5.</w:t>
      </w:r>
    </w:p>
    <w:p w14:paraId="18A6F850" w14:textId="77777777" w:rsidR="00000000" w:rsidRDefault="00000000">
      <w:pPr>
        <w:pStyle w:val="NLa"/>
      </w:pPr>
      <w:r>
        <w:t>d.</w:t>
      </w:r>
      <w:r>
        <w:tab/>
        <w:t>$3.</w:t>
      </w:r>
    </w:p>
    <w:p w14:paraId="5890DD24" w14:textId="77777777" w:rsidR="00000000" w:rsidRDefault="00000000">
      <w:pPr>
        <w:pStyle w:val="ANS1"/>
      </w:pPr>
      <w:r>
        <w:t>ANS: C</w:t>
      </w:r>
      <w:r>
        <w:tab/>
        <w:t>PTS: 1</w:t>
      </w:r>
      <w:r>
        <w:tab/>
        <w:t>DIF: 2</w:t>
      </w:r>
      <w:r>
        <w:tab/>
        <w:t>REF: 6-2</w:t>
      </w:r>
    </w:p>
    <w:p w14:paraId="4880A43D" w14:textId="77777777" w:rsidR="00000000" w:rsidRDefault="00000000">
      <w:pPr>
        <w:pStyle w:val="TOP"/>
      </w:pPr>
      <w:r>
        <w:t>TOP: Tax | Equilibrium price</w:t>
      </w:r>
      <w:r>
        <w:tab/>
        <w:t>MSC: Applicative</w:t>
      </w:r>
    </w:p>
    <w:p w14:paraId="0A29A329" w14:textId="77777777" w:rsidR="00000000" w:rsidRDefault="00000000">
      <w:pPr>
        <w:pStyle w:val="MyNL1"/>
      </w:pPr>
      <w:r>
        <w:tab/>
        <w:t>128.</w:t>
      </w:r>
      <w:r>
        <w:tab/>
      </w:r>
      <w:r>
        <w:rPr>
          <w:b/>
        </w:rPr>
        <w:t>Refer to Figure 6-8</w:t>
      </w:r>
      <w:r>
        <w:t xml:space="preserve">. The amount of the tax per unit is </w:t>
      </w:r>
    </w:p>
    <w:p w14:paraId="7A651E0E" w14:textId="77777777" w:rsidR="00000000" w:rsidRDefault="00000000">
      <w:pPr>
        <w:pStyle w:val="NLa"/>
      </w:pPr>
      <w:r>
        <w:t>a.</w:t>
      </w:r>
      <w:r>
        <w:tab/>
        <w:t>$1.</w:t>
      </w:r>
    </w:p>
    <w:p w14:paraId="143EE7D7" w14:textId="77777777" w:rsidR="00000000" w:rsidRDefault="00000000">
      <w:pPr>
        <w:pStyle w:val="NLa"/>
      </w:pPr>
      <w:r>
        <w:t>b.</w:t>
      </w:r>
      <w:r>
        <w:tab/>
        <w:t>$2.</w:t>
      </w:r>
    </w:p>
    <w:p w14:paraId="4C50D42F" w14:textId="77777777" w:rsidR="00000000" w:rsidRDefault="00000000">
      <w:pPr>
        <w:pStyle w:val="NLa"/>
      </w:pPr>
      <w:r>
        <w:t>c.</w:t>
      </w:r>
      <w:r>
        <w:tab/>
        <w:t>$3.</w:t>
      </w:r>
    </w:p>
    <w:p w14:paraId="53E8E7F0" w14:textId="77777777" w:rsidR="00000000" w:rsidRDefault="00000000">
      <w:pPr>
        <w:pStyle w:val="NLa"/>
      </w:pPr>
      <w:r>
        <w:t>d.</w:t>
      </w:r>
      <w:r>
        <w:tab/>
        <w:t>$5.</w:t>
      </w:r>
    </w:p>
    <w:p w14:paraId="2916CC5D" w14:textId="77777777" w:rsidR="00000000" w:rsidRDefault="00000000">
      <w:pPr>
        <w:pStyle w:val="ANS1"/>
      </w:pPr>
      <w:r>
        <w:t>ANS: C</w:t>
      </w:r>
      <w:r>
        <w:tab/>
        <w:t>PTS: 1</w:t>
      </w:r>
      <w:r>
        <w:tab/>
        <w:t>DIF: 2</w:t>
      </w:r>
      <w:r>
        <w:tab/>
        <w:t>REF: 6-2</w:t>
      </w:r>
    </w:p>
    <w:p w14:paraId="6AAACE05" w14:textId="77777777" w:rsidR="00000000" w:rsidRDefault="00000000">
      <w:pPr>
        <w:pStyle w:val="TOP"/>
      </w:pPr>
      <w:r>
        <w:t>TOP: Tax</w:t>
      </w:r>
      <w:r>
        <w:tab/>
        <w:t>MSC: Applicative</w:t>
      </w:r>
    </w:p>
    <w:p w14:paraId="35AE8589" w14:textId="77777777" w:rsidR="00000000" w:rsidRDefault="00000000">
      <w:pPr>
        <w:pStyle w:val="MyNL1"/>
      </w:pPr>
      <w:r>
        <w:lastRenderedPageBreak/>
        <w:tab/>
        <w:t>129.</w:t>
      </w:r>
      <w:r>
        <w:tab/>
      </w:r>
      <w:r>
        <w:rPr>
          <w:b/>
        </w:rPr>
        <w:t>Refer to Figure 6-8</w:t>
      </w:r>
      <w:r>
        <w:t xml:space="preserve">. The burden of the tax on buyers is </w:t>
      </w:r>
    </w:p>
    <w:p w14:paraId="0345ABF2" w14:textId="77777777" w:rsidR="00000000" w:rsidRDefault="00000000">
      <w:pPr>
        <w:pStyle w:val="NLa"/>
      </w:pPr>
      <w:r>
        <w:t>a.</w:t>
      </w:r>
      <w:r>
        <w:tab/>
        <w:t>$1.00 per unit.</w:t>
      </w:r>
    </w:p>
    <w:p w14:paraId="22E207DB" w14:textId="77777777" w:rsidR="00000000" w:rsidRDefault="00000000">
      <w:pPr>
        <w:pStyle w:val="NLa"/>
      </w:pPr>
      <w:r>
        <w:t>b.</w:t>
      </w:r>
      <w:r>
        <w:tab/>
        <w:t>$1.50 per unit.</w:t>
      </w:r>
    </w:p>
    <w:p w14:paraId="54542517" w14:textId="77777777" w:rsidR="00000000" w:rsidRDefault="00000000">
      <w:pPr>
        <w:pStyle w:val="NLa"/>
      </w:pPr>
      <w:r>
        <w:t>c.</w:t>
      </w:r>
      <w:r>
        <w:tab/>
        <w:t>$2.00 per unit.</w:t>
      </w:r>
    </w:p>
    <w:p w14:paraId="3B1FCD9B" w14:textId="77777777" w:rsidR="00000000" w:rsidRDefault="00000000">
      <w:pPr>
        <w:pStyle w:val="NLa"/>
      </w:pPr>
      <w:r>
        <w:t>d.</w:t>
      </w:r>
      <w:r>
        <w:tab/>
        <w:t>$3.00 per unit.</w:t>
      </w:r>
    </w:p>
    <w:p w14:paraId="4E1F7C83" w14:textId="77777777" w:rsidR="00000000" w:rsidRDefault="00000000">
      <w:pPr>
        <w:pStyle w:val="ANS1"/>
      </w:pPr>
      <w:r>
        <w:t>ANS: C</w:t>
      </w:r>
      <w:r>
        <w:tab/>
        <w:t>PTS: 1</w:t>
      </w:r>
      <w:r>
        <w:tab/>
        <w:t>DIF: 2</w:t>
      </w:r>
      <w:r>
        <w:tab/>
        <w:t>REF: 6-2</w:t>
      </w:r>
    </w:p>
    <w:p w14:paraId="28F89930" w14:textId="77777777" w:rsidR="00000000" w:rsidRDefault="00000000">
      <w:pPr>
        <w:pStyle w:val="TOP"/>
      </w:pPr>
      <w:r>
        <w:t>TOP: Tax burden</w:t>
      </w:r>
      <w:r>
        <w:tab/>
      </w:r>
      <w:r>
        <w:tab/>
        <w:t>MSC: Applicative</w:t>
      </w:r>
    </w:p>
    <w:p w14:paraId="641999FB" w14:textId="77777777" w:rsidR="00000000" w:rsidRDefault="00000000">
      <w:pPr>
        <w:pStyle w:val="MyNL1"/>
      </w:pPr>
      <w:r>
        <w:tab/>
        <w:t>130.</w:t>
      </w:r>
      <w:r>
        <w:tab/>
      </w:r>
      <w:r>
        <w:rPr>
          <w:b/>
        </w:rPr>
        <w:t>Refer to Figure 6-8</w:t>
      </w:r>
      <w:r>
        <w:t xml:space="preserve">. The burden of the tax on sellers is </w:t>
      </w:r>
    </w:p>
    <w:p w14:paraId="45352054" w14:textId="77777777" w:rsidR="00000000" w:rsidRDefault="00000000">
      <w:pPr>
        <w:pStyle w:val="NLa"/>
      </w:pPr>
      <w:r>
        <w:t>a.</w:t>
      </w:r>
      <w:r>
        <w:tab/>
        <w:t>$1.00 per unit.</w:t>
      </w:r>
    </w:p>
    <w:p w14:paraId="222610CE" w14:textId="77777777" w:rsidR="00000000" w:rsidRDefault="00000000">
      <w:pPr>
        <w:pStyle w:val="NLa"/>
      </w:pPr>
      <w:r>
        <w:t>b.</w:t>
      </w:r>
      <w:r>
        <w:tab/>
        <w:t>$1.50 per unit.</w:t>
      </w:r>
    </w:p>
    <w:p w14:paraId="295F83F5" w14:textId="77777777" w:rsidR="00000000" w:rsidRDefault="00000000">
      <w:pPr>
        <w:pStyle w:val="NLa"/>
      </w:pPr>
      <w:r>
        <w:t>c.</w:t>
      </w:r>
      <w:r>
        <w:tab/>
        <w:t>$2.00 per unit.</w:t>
      </w:r>
    </w:p>
    <w:p w14:paraId="50560EAB" w14:textId="77777777" w:rsidR="00000000" w:rsidRDefault="00000000">
      <w:pPr>
        <w:pStyle w:val="NLa"/>
      </w:pPr>
      <w:r>
        <w:t>d.</w:t>
      </w:r>
      <w:r>
        <w:tab/>
        <w:t>$3.00 per unit.</w:t>
      </w:r>
    </w:p>
    <w:p w14:paraId="107D8699" w14:textId="77777777" w:rsidR="00000000" w:rsidRDefault="00000000">
      <w:pPr>
        <w:pStyle w:val="ANS1"/>
      </w:pPr>
      <w:r>
        <w:t>ANS: A</w:t>
      </w:r>
      <w:r>
        <w:tab/>
        <w:t>PTS: 1</w:t>
      </w:r>
      <w:r>
        <w:tab/>
        <w:t>DIF: 2</w:t>
      </w:r>
      <w:r>
        <w:tab/>
        <w:t>REF: 6-2</w:t>
      </w:r>
    </w:p>
    <w:p w14:paraId="3AA15235" w14:textId="77777777" w:rsidR="00000000" w:rsidRDefault="00000000">
      <w:pPr>
        <w:pStyle w:val="TOP"/>
      </w:pPr>
      <w:r>
        <w:t>TOP: Tax burden</w:t>
      </w:r>
      <w:r>
        <w:tab/>
      </w:r>
      <w:r>
        <w:tab/>
        <w:t>MSC: Applicative</w:t>
      </w:r>
    </w:p>
    <w:p w14:paraId="59DB7EB0" w14:textId="77777777" w:rsidR="00000000" w:rsidRDefault="00000000">
      <w:pPr>
        <w:pStyle w:val="MyNL1"/>
      </w:pPr>
      <w:r>
        <w:tab/>
        <w:t>131.</w:t>
      </w:r>
      <w:r>
        <w:tab/>
      </w:r>
      <w:r>
        <w:rPr>
          <w:b/>
        </w:rPr>
        <w:t>Refer to Figure 6-8</w:t>
      </w:r>
      <w:r>
        <w:t xml:space="preserve">. Suppose the same </w:t>
      </w:r>
      <w:r>
        <w:rPr>
          <w:i/>
        </w:rPr>
        <w:t>S</w:t>
      </w:r>
      <w:r>
        <w:t xml:space="preserve"> and </w:t>
      </w:r>
      <w:r>
        <w:rPr>
          <w:i/>
        </w:rPr>
        <w:t>D</w:t>
      </w:r>
      <w:r>
        <w:t xml:space="preserve"> curves apply, and a tax of the same amount per unit as shown here is imposed. Now, however, the sellers of the good, rather than the buyers, are required to pay the tax to the government. Now, relative to the case depicted in the figure, </w:t>
      </w:r>
    </w:p>
    <w:p w14:paraId="5498120F" w14:textId="77777777" w:rsidR="00000000" w:rsidRDefault="00000000">
      <w:pPr>
        <w:pStyle w:val="NLa"/>
      </w:pPr>
      <w:r>
        <w:t>a.</w:t>
      </w:r>
      <w:r>
        <w:tab/>
        <w:t>the burden on buyers will be larger and the burden on sellers will be smaller.</w:t>
      </w:r>
    </w:p>
    <w:p w14:paraId="68F9A768" w14:textId="77777777" w:rsidR="00000000" w:rsidRDefault="00000000">
      <w:pPr>
        <w:pStyle w:val="NLa"/>
      </w:pPr>
      <w:r>
        <w:t>b.</w:t>
      </w:r>
      <w:r>
        <w:tab/>
        <w:t>the burden on buyers will be smaller and the burden on sellers will be larger.</w:t>
      </w:r>
    </w:p>
    <w:p w14:paraId="4C983871" w14:textId="77777777" w:rsidR="00000000" w:rsidRDefault="00000000">
      <w:pPr>
        <w:pStyle w:val="NLa"/>
      </w:pPr>
      <w:r>
        <w:t>c.</w:t>
      </w:r>
      <w:r>
        <w:tab/>
        <w:t>the burden on buyers will be the same and the burden on sellers will be the same.</w:t>
      </w:r>
    </w:p>
    <w:p w14:paraId="06BA23F7" w14:textId="77777777" w:rsidR="00000000" w:rsidRDefault="00000000">
      <w:pPr>
        <w:pStyle w:val="NLa"/>
      </w:pPr>
      <w:r>
        <w:t>d.</w:t>
      </w:r>
      <w:r>
        <w:tab/>
        <w:t>The relative burdens in the two cases cannot be determined without further information.</w:t>
      </w:r>
    </w:p>
    <w:p w14:paraId="2E027733" w14:textId="77777777" w:rsidR="00000000" w:rsidRDefault="00000000">
      <w:pPr>
        <w:pStyle w:val="ANS1"/>
      </w:pPr>
      <w:r>
        <w:t>ANS: C</w:t>
      </w:r>
      <w:r>
        <w:tab/>
        <w:t>PTS: 1</w:t>
      </w:r>
      <w:r>
        <w:tab/>
        <w:t>DIF: 3</w:t>
      </w:r>
      <w:r>
        <w:tab/>
        <w:t>REF: 6-2</w:t>
      </w:r>
    </w:p>
    <w:p w14:paraId="2FA3A968" w14:textId="77777777" w:rsidR="00000000" w:rsidRDefault="00000000">
      <w:pPr>
        <w:pStyle w:val="TOP"/>
      </w:pPr>
      <w:r>
        <w:t>TOP: Tax burden</w:t>
      </w:r>
      <w:r>
        <w:tab/>
      </w:r>
      <w:r>
        <w:tab/>
        <w:t>MSC: Applicative</w:t>
      </w:r>
    </w:p>
    <w:p w14:paraId="34A6D85E" w14:textId="77777777" w:rsidR="00000000" w:rsidRDefault="00000000">
      <w:pPr>
        <w:pStyle w:val="CAP"/>
      </w:pPr>
      <w:r>
        <w:t>Figure 6-9</w:t>
      </w:r>
    </w:p>
    <w:p w14:paraId="7FC762F7" w14:textId="123D9DD8" w:rsidR="00000000" w:rsidRDefault="00451C4D">
      <w:pPr>
        <w:pStyle w:val="Txt"/>
      </w:pPr>
      <w:r>
        <w:rPr>
          <w:noProof/>
        </w:rPr>
        <w:drawing>
          <wp:inline distT="0" distB="0" distL="0" distR="0" wp14:anchorId="66F6F377" wp14:editId="082F1B79">
            <wp:extent cx="2590800" cy="2162175"/>
            <wp:effectExtent l="0" t="0" r="0" b="0"/>
            <wp:docPr id="12" name="Resi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590800" cy="2162175"/>
                    </a:xfrm>
                    <a:prstGeom prst="rect">
                      <a:avLst/>
                    </a:prstGeom>
                    <a:noFill/>
                    <a:ln>
                      <a:noFill/>
                    </a:ln>
                  </pic:spPr>
                </pic:pic>
              </a:graphicData>
            </a:graphic>
          </wp:inline>
        </w:drawing>
      </w:r>
    </w:p>
    <w:p w14:paraId="1F2C8F40" w14:textId="77777777" w:rsidR="00000000" w:rsidRDefault="00000000">
      <w:pPr>
        <w:pStyle w:val="MyNL1"/>
      </w:pPr>
      <w:r>
        <w:tab/>
        <w:t>132.</w:t>
      </w:r>
      <w:r>
        <w:tab/>
      </w:r>
      <w:r>
        <w:rPr>
          <w:b/>
        </w:rPr>
        <w:t>Refer to Figure 6-9</w:t>
      </w:r>
      <w:r>
        <w:t>. The effective price paid by buyers after the tax is imposed is</w:t>
      </w:r>
    </w:p>
    <w:p w14:paraId="0B8044EC" w14:textId="77777777" w:rsidR="00000000" w:rsidRDefault="00000000">
      <w:pPr>
        <w:pStyle w:val="NLa"/>
      </w:pPr>
      <w:r>
        <w:t>a.</w:t>
      </w:r>
      <w:r>
        <w:tab/>
        <w:t>$18.</w:t>
      </w:r>
    </w:p>
    <w:p w14:paraId="52E0CDD3" w14:textId="77777777" w:rsidR="00000000" w:rsidRDefault="00000000">
      <w:pPr>
        <w:pStyle w:val="NLa"/>
      </w:pPr>
      <w:r>
        <w:t>b.</w:t>
      </w:r>
      <w:r>
        <w:tab/>
        <w:t>$14.</w:t>
      </w:r>
    </w:p>
    <w:p w14:paraId="15450B6B" w14:textId="77777777" w:rsidR="00000000" w:rsidRDefault="00000000">
      <w:pPr>
        <w:pStyle w:val="NLa"/>
      </w:pPr>
      <w:r>
        <w:t>c.</w:t>
      </w:r>
      <w:r>
        <w:tab/>
        <w:t>$12.</w:t>
      </w:r>
    </w:p>
    <w:p w14:paraId="14D3D3B4" w14:textId="77777777" w:rsidR="00000000" w:rsidRDefault="00000000">
      <w:pPr>
        <w:pStyle w:val="NLa"/>
      </w:pPr>
      <w:r>
        <w:t>d.</w:t>
      </w:r>
      <w:r>
        <w:tab/>
        <w:t>$8.</w:t>
      </w:r>
    </w:p>
    <w:p w14:paraId="1D6D4CFA" w14:textId="77777777" w:rsidR="00000000" w:rsidRDefault="00000000">
      <w:pPr>
        <w:pStyle w:val="ANS1"/>
      </w:pPr>
      <w:r>
        <w:t>ANS: A</w:t>
      </w:r>
      <w:r>
        <w:tab/>
        <w:t>PTS: 1</w:t>
      </w:r>
      <w:r>
        <w:tab/>
        <w:t>DIF: 2</w:t>
      </w:r>
      <w:r>
        <w:tab/>
        <w:t>REF: 6-1</w:t>
      </w:r>
    </w:p>
    <w:p w14:paraId="052EC939" w14:textId="77777777" w:rsidR="00000000" w:rsidRDefault="00000000">
      <w:pPr>
        <w:pStyle w:val="TOP"/>
      </w:pPr>
      <w:r>
        <w:t>TOP: Tax | Equilibrium price</w:t>
      </w:r>
      <w:r>
        <w:tab/>
        <w:t>MSC: Applicative</w:t>
      </w:r>
    </w:p>
    <w:p w14:paraId="6EEA3E3C" w14:textId="77777777" w:rsidR="00000000" w:rsidRDefault="00000000">
      <w:pPr>
        <w:pStyle w:val="MyNL1"/>
      </w:pPr>
      <w:r>
        <w:tab/>
        <w:t>133.</w:t>
      </w:r>
      <w:r>
        <w:tab/>
      </w:r>
      <w:r>
        <w:rPr>
          <w:b/>
        </w:rPr>
        <w:t>Refer to Figure 6-9</w:t>
      </w:r>
      <w:r>
        <w:t>. The price received by sellers after the tax is imposed is</w:t>
      </w:r>
    </w:p>
    <w:p w14:paraId="2B627C48" w14:textId="77777777" w:rsidR="00000000" w:rsidRDefault="00000000">
      <w:pPr>
        <w:pStyle w:val="NLa"/>
      </w:pPr>
      <w:r>
        <w:t>a.</w:t>
      </w:r>
      <w:r>
        <w:tab/>
        <w:t>$18.</w:t>
      </w:r>
    </w:p>
    <w:p w14:paraId="7C46B2FD" w14:textId="77777777" w:rsidR="00000000" w:rsidRDefault="00000000">
      <w:pPr>
        <w:pStyle w:val="NLa"/>
      </w:pPr>
      <w:r>
        <w:t>b.</w:t>
      </w:r>
      <w:r>
        <w:tab/>
        <w:t>$14.</w:t>
      </w:r>
    </w:p>
    <w:p w14:paraId="3F4D9623" w14:textId="77777777" w:rsidR="00000000" w:rsidRDefault="00000000">
      <w:pPr>
        <w:pStyle w:val="NLa"/>
      </w:pPr>
      <w:r>
        <w:t>c.</w:t>
      </w:r>
      <w:r>
        <w:tab/>
        <w:t>$12.</w:t>
      </w:r>
    </w:p>
    <w:p w14:paraId="1E858ADE" w14:textId="77777777" w:rsidR="00000000" w:rsidRDefault="00000000">
      <w:pPr>
        <w:pStyle w:val="NLa"/>
      </w:pPr>
      <w:r>
        <w:t>d.</w:t>
      </w:r>
      <w:r>
        <w:tab/>
        <w:t>$8.</w:t>
      </w:r>
    </w:p>
    <w:p w14:paraId="042D2B70" w14:textId="77777777" w:rsidR="00000000" w:rsidRDefault="00000000">
      <w:pPr>
        <w:pStyle w:val="ANS1"/>
      </w:pPr>
      <w:r>
        <w:t>ANS: D</w:t>
      </w:r>
      <w:r>
        <w:tab/>
        <w:t>PTS: 1</w:t>
      </w:r>
      <w:r>
        <w:tab/>
        <w:t>DIF: 2</w:t>
      </w:r>
      <w:r>
        <w:tab/>
        <w:t>REF: 6-2</w:t>
      </w:r>
    </w:p>
    <w:p w14:paraId="53E8116C" w14:textId="77777777" w:rsidR="00000000" w:rsidRDefault="00000000">
      <w:pPr>
        <w:pStyle w:val="TOP"/>
      </w:pPr>
      <w:r>
        <w:t>TOP: Tax | Equilibrium price</w:t>
      </w:r>
      <w:r>
        <w:tab/>
        <w:t>MSC: Applicative</w:t>
      </w:r>
    </w:p>
    <w:p w14:paraId="08F13CBF" w14:textId="77777777" w:rsidR="00000000" w:rsidRDefault="00000000">
      <w:pPr>
        <w:pStyle w:val="MyNL1"/>
      </w:pPr>
      <w:r>
        <w:lastRenderedPageBreak/>
        <w:tab/>
        <w:t>134.</w:t>
      </w:r>
      <w:r>
        <w:tab/>
      </w:r>
      <w:r>
        <w:rPr>
          <w:b/>
        </w:rPr>
        <w:t>Refer to Figure 6-9</w:t>
      </w:r>
      <w:r>
        <w:t>. The amount of the tax per unit is</w:t>
      </w:r>
    </w:p>
    <w:p w14:paraId="29B41D11" w14:textId="77777777" w:rsidR="00000000" w:rsidRDefault="00000000">
      <w:pPr>
        <w:pStyle w:val="NLa"/>
      </w:pPr>
      <w:r>
        <w:t>a.</w:t>
      </w:r>
      <w:r>
        <w:tab/>
        <w:t>$10.</w:t>
      </w:r>
    </w:p>
    <w:p w14:paraId="7DCBD90F" w14:textId="77777777" w:rsidR="00000000" w:rsidRDefault="00000000">
      <w:pPr>
        <w:pStyle w:val="NLa"/>
      </w:pPr>
      <w:r>
        <w:t>b.</w:t>
      </w:r>
      <w:r>
        <w:tab/>
        <w:t>$6.</w:t>
      </w:r>
    </w:p>
    <w:p w14:paraId="10530405" w14:textId="77777777" w:rsidR="00000000" w:rsidRDefault="00000000">
      <w:pPr>
        <w:pStyle w:val="NLa"/>
      </w:pPr>
      <w:r>
        <w:t>c.</w:t>
      </w:r>
      <w:r>
        <w:tab/>
        <w:t>$4.</w:t>
      </w:r>
    </w:p>
    <w:p w14:paraId="5BCDF920" w14:textId="77777777" w:rsidR="00000000" w:rsidRDefault="00000000">
      <w:pPr>
        <w:pStyle w:val="NLa"/>
      </w:pPr>
      <w:r>
        <w:t>d.</w:t>
      </w:r>
      <w:r>
        <w:tab/>
        <w:t>$2.</w:t>
      </w:r>
    </w:p>
    <w:p w14:paraId="07DB1B24" w14:textId="77777777" w:rsidR="00000000" w:rsidRDefault="00000000">
      <w:pPr>
        <w:pStyle w:val="ANS1"/>
      </w:pPr>
      <w:r>
        <w:t>ANS: A</w:t>
      </w:r>
      <w:r>
        <w:tab/>
        <w:t>PTS: 1</w:t>
      </w:r>
      <w:r>
        <w:tab/>
        <w:t>DIF: 2</w:t>
      </w:r>
      <w:r>
        <w:tab/>
        <w:t>REF: 6-2</w:t>
      </w:r>
    </w:p>
    <w:p w14:paraId="7BACF7BC" w14:textId="77777777" w:rsidR="00000000" w:rsidRDefault="00000000">
      <w:pPr>
        <w:pStyle w:val="TOP"/>
      </w:pPr>
      <w:r>
        <w:t>TOP: Tax</w:t>
      </w:r>
      <w:r>
        <w:tab/>
        <w:t>MSC: Applicative</w:t>
      </w:r>
    </w:p>
    <w:p w14:paraId="35A8E853" w14:textId="77777777" w:rsidR="00000000" w:rsidRDefault="00000000">
      <w:pPr>
        <w:pStyle w:val="MyNL1"/>
      </w:pPr>
      <w:r>
        <w:tab/>
        <w:t>135.</w:t>
      </w:r>
      <w:r>
        <w:tab/>
      </w:r>
      <w:r>
        <w:rPr>
          <w:b/>
        </w:rPr>
        <w:t>Refer to Figure 6-9</w:t>
      </w:r>
      <w:r>
        <w:t>. The per-unit burden of the tax is</w:t>
      </w:r>
    </w:p>
    <w:p w14:paraId="2BE589E7" w14:textId="77777777" w:rsidR="00000000" w:rsidRDefault="00000000">
      <w:pPr>
        <w:pStyle w:val="NLa"/>
      </w:pPr>
      <w:r>
        <w:t>a.</w:t>
      </w:r>
      <w:r>
        <w:tab/>
        <w:t>$4 on buyers and $4 on sellers.</w:t>
      </w:r>
    </w:p>
    <w:p w14:paraId="1FE81CEA" w14:textId="77777777" w:rsidR="00000000" w:rsidRDefault="00000000">
      <w:pPr>
        <w:pStyle w:val="NLa"/>
      </w:pPr>
      <w:r>
        <w:t>b.</w:t>
      </w:r>
      <w:r>
        <w:tab/>
        <w:t>$5 on buyers and $5 on sellers.</w:t>
      </w:r>
    </w:p>
    <w:p w14:paraId="26AA071D" w14:textId="77777777" w:rsidR="00000000" w:rsidRDefault="00000000">
      <w:pPr>
        <w:pStyle w:val="NLa"/>
      </w:pPr>
      <w:r>
        <w:t>c.</w:t>
      </w:r>
      <w:r>
        <w:tab/>
        <w:t>$4 on buyers and $6 on sellers.</w:t>
      </w:r>
    </w:p>
    <w:p w14:paraId="63DFAFA9" w14:textId="77777777" w:rsidR="00000000" w:rsidRDefault="00000000">
      <w:pPr>
        <w:pStyle w:val="NLa"/>
      </w:pPr>
      <w:r>
        <w:t>d.</w:t>
      </w:r>
      <w:r>
        <w:tab/>
        <w:t>$6 on buyers and $4 on sellers.</w:t>
      </w:r>
    </w:p>
    <w:p w14:paraId="1762D537" w14:textId="77777777" w:rsidR="00000000" w:rsidRDefault="00000000">
      <w:pPr>
        <w:pStyle w:val="ANS1"/>
      </w:pPr>
      <w:r>
        <w:t>ANS: C</w:t>
      </w:r>
      <w:r>
        <w:tab/>
        <w:t>PTS: 1</w:t>
      </w:r>
      <w:r>
        <w:tab/>
        <w:t>DIF: 2</w:t>
      </w:r>
      <w:r>
        <w:tab/>
        <w:t>REF: 6-2</w:t>
      </w:r>
    </w:p>
    <w:p w14:paraId="459A6B42" w14:textId="77777777" w:rsidR="00000000" w:rsidRDefault="00000000">
      <w:pPr>
        <w:pStyle w:val="TOP"/>
      </w:pPr>
      <w:r>
        <w:t>TOP: Tax burden</w:t>
      </w:r>
      <w:r>
        <w:tab/>
        <w:t>MSC: Applicative</w:t>
      </w:r>
    </w:p>
    <w:p w14:paraId="5011995E" w14:textId="77777777" w:rsidR="00000000" w:rsidRDefault="00000000">
      <w:pPr>
        <w:pStyle w:val="MyNL1"/>
      </w:pPr>
      <w:r>
        <w:tab/>
        <w:t>136.</w:t>
      </w:r>
      <w:r>
        <w:tab/>
      </w:r>
      <w:r>
        <w:rPr>
          <w:b/>
        </w:rPr>
        <w:t>Refer to Figure 6-9</w:t>
      </w:r>
      <w:r>
        <w:t>. How much tax revenue does this tax produce for the government?</w:t>
      </w:r>
    </w:p>
    <w:p w14:paraId="4E35958C" w14:textId="77777777" w:rsidR="00000000" w:rsidRDefault="00000000">
      <w:pPr>
        <w:pStyle w:val="NLa"/>
      </w:pPr>
      <w:r>
        <w:t>a.</w:t>
      </w:r>
      <w:r>
        <w:tab/>
        <w:t>$480</w:t>
      </w:r>
    </w:p>
    <w:p w14:paraId="78B6F2FF" w14:textId="77777777" w:rsidR="00000000" w:rsidRDefault="00000000">
      <w:pPr>
        <w:pStyle w:val="NLa"/>
      </w:pPr>
      <w:r>
        <w:t>b.</w:t>
      </w:r>
      <w:r>
        <w:tab/>
        <w:t>$600</w:t>
      </w:r>
    </w:p>
    <w:p w14:paraId="1D952A5B" w14:textId="77777777" w:rsidR="00000000" w:rsidRDefault="00000000">
      <w:pPr>
        <w:pStyle w:val="NLa"/>
      </w:pPr>
      <w:r>
        <w:t>c.</w:t>
      </w:r>
      <w:r>
        <w:tab/>
        <w:t>$800</w:t>
      </w:r>
    </w:p>
    <w:p w14:paraId="7E86B980" w14:textId="77777777" w:rsidR="00000000" w:rsidRDefault="00000000">
      <w:pPr>
        <w:pStyle w:val="NLa"/>
      </w:pPr>
      <w:r>
        <w:t>d.</w:t>
      </w:r>
      <w:r>
        <w:tab/>
        <w:t>$1,080</w:t>
      </w:r>
    </w:p>
    <w:p w14:paraId="1187588B" w14:textId="77777777" w:rsidR="00000000" w:rsidRDefault="00000000">
      <w:pPr>
        <w:pStyle w:val="ANS1"/>
      </w:pPr>
      <w:r>
        <w:t>ANS: B</w:t>
      </w:r>
      <w:r>
        <w:tab/>
        <w:t>PTS: 1</w:t>
      </w:r>
      <w:r>
        <w:tab/>
        <w:t>DIF: 2</w:t>
      </w:r>
      <w:r>
        <w:tab/>
        <w:t>REF: 6-2</w:t>
      </w:r>
    </w:p>
    <w:p w14:paraId="105C757C" w14:textId="77777777" w:rsidR="00000000" w:rsidRDefault="00000000">
      <w:pPr>
        <w:pStyle w:val="TOP"/>
      </w:pPr>
      <w:r>
        <w:t>TOP: Tax</w:t>
      </w:r>
      <w:r>
        <w:tab/>
        <w:t>MSC: Applicative</w:t>
      </w:r>
    </w:p>
    <w:p w14:paraId="4613D73C" w14:textId="77777777" w:rsidR="00000000" w:rsidRDefault="00000000">
      <w:pPr>
        <w:pStyle w:val="MyNL1"/>
      </w:pPr>
      <w:r>
        <w:tab/>
        <w:t>137.</w:t>
      </w:r>
      <w:r>
        <w:tab/>
        <w:t>If buyers are required to pay a $0.10 tax per bag on Hershey's kisses, the demand curve for kisses will shift</w:t>
      </w:r>
    </w:p>
    <w:p w14:paraId="0234F3B0" w14:textId="77777777" w:rsidR="00000000" w:rsidRDefault="00000000">
      <w:pPr>
        <w:pStyle w:val="NLa"/>
      </w:pPr>
      <w:r>
        <w:t>a.</w:t>
      </w:r>
      <w:r>
        <w:tab/>
        <w:t>upward by $0.10 per bag.</w:t>
      </w:r>
    </w:p>
    <w:p w14:paraId="44756714" w14:textId="77777777" w:rsidR="00000000" w:rsidRDefault="00000000">
      <w:pPr>
        <w:pStyle w:val="NLa"/>
      </w:pPr>
      <w:r>
        <w:t>b.</w:t>
      </w:r>
      <w:r>
        <w:tab/>
        <w:t>upward by $0.05 per bag.</w:t>
      </w:r>
    </w:p>
    <w:p w14:paraId="67003053" w14:textId="77777777" w:rsidR="00000000" w:rsidRDefault="00000000">
      <w:pPr>
        <w:pStyle w:val="NLa"/>
      </w:pPr>
      <w:r>
        <w:t>c.</w:t>
      </w:r>
      <w:r>
        <w:tab/>
        <w:t>downward by $0.10 per bag.</w:t>
      </w:r>
    </w:p>
    <w:p w14:paraId="0D4ACAA1" w14:textId="77777777" w:rsidR="00000000" w:rsidRDefault="00000000">
      <w:pPr>
        <w:pStyle w:val="NLa"/>
      </w:pPr>
      <w:r>
        <w:t>d.</w:t>
      </w:r>
      <w:r>
        <w:tab/>
        <w:t>downward by $0.05 per bag.</w:t>
      </w:r>
    </w:p>
    <w:p w14:paraId="094C3A3D" w14:textId="77777777" w:rsidR="00000000" w:rsidRDefault="00000000">
      <w:pPr>
        <w:pStyle w:val="ANS1"/>
      </w:pPr>
      <w:r>
        <w:t>ANS: C</w:t>
      </w:r>
      <w:r>
        <w:tab/>
        <w:t>PTS: 1</w:t>
      </w:r>
      <w:r>
        <w:tab/>
        <w:t>DIF: 2</w:t>
      </w:r>
      <w:r>
        <w:tab/>
        <w:t>REF: 6-2</w:t>
      </w:r>
    </w:p>
    <w:p w14:paraId="4C62EF08" w14:textId="77777777" w:rsidR="00000000" w:rsidRDefault="00000000">
      <w:pPr>
        <w:pStyle w:val="TOP"/>
      </w:pPr>
      <w:r>
        <w:t>TOP: Tax | Demand curve</w:t>
      </w:r>
      <w:r>
        <w:tab/>
        <w:t>MSC: Interpretive</w:t>
      </w:r>
    </w:p>
    <w:p w14:paraId="0A78DA94" w14:textId="77777777" w:rsidR="00000000" w:rsidRDefault="00000000">
      <w:pPr>
        <w:pStyle w:val="MyNL1"/>
      </w:pPr>
      <w:r>
        <w:tab/>
        <w:t>138.</w:t>
      </w:r>
      <w:r>
        <w:tab/>
        <w:t>A tax on the buyers of popcorn</w:t>
      </w:r>
    </w:p>
    <w:p w14:paraId="59661CFB" w14:textId="77777777" w:rsidR="00000000" w:rsidRDefault="00000000">
      <w:pPr>
        <w:pStyle w:val="NLa"/>
      </w:pPr>
      <w:r>
        <w:t>a.</w:t>
      </w:r>
      <w:r>
        <w:tab/>
        <w:t>increases the size of the popcorn market.</w:t>
      </w:r>
    </w:p>
    <w:p w14:paraId="3D72B262" w14:textId="77777777" w:rsidR="00000000" w:rsidRDefault="00000000">
      <w:pPr>
        <w:pStyle w:val="NLa"/>
      </w:pPr>
      <w:r>
        <w:t>b.</w:t>
      </w:r>
      <w:r>
        <w:tab/>
        <w:t>reduces the size of the popcorn market.</w:t>
      </w:r>
    </w:p>
    <w:p w14:paraId="74323456" w14:textId="77777777" w:rsidR="00000000" w:rsidRDefault="00000000">
      <w:pPr>
        <w:pStyle w:val="NLa"/>
      </w:pPr>
      <w:r>
        <w:t>c.</w:t>
      </w:r>
      <w:r>
        <w:tab/>
        <w:t>has no effect on the size of the popcorn market.</w:t>
      </w:r>
    </w:p>
    <w:p w14:paraId="450EC62C" w14:textId="77777777" w:rsidR="00000000" w:rsidRDefault="00000000">
      <w:pPr>
        <w:pStyle w:val="NLa"/>
      </w:pPr>
      <w:r>
        <w:t>d.</w:t>
      </w:r>
      <w:r>
        <w:tab/>
        <w:t>may increase, decrease, or have no effect on the size of the popcorn market.</w:t>
      </w:r>
    </w:p>
    <w:p w14:paraId="62D5546F" w14:textId="77777777" w:rsidR="00000000" w:rsidRDefault="00000000">
      <w:pPr>
        <w:pStyle w:val="ANS1"/>
      </w:pPr>
      <w:r>
        <w:t>ANS: B</w:t>
      </w:r>
      <w:r>
        <w:tab/>
        <w:t>PTS: 1</w:t>
      </w:r>
      <w:r>
        <w:tab/>
        <w:t>DIF: 2</w:t>
      </w:r>
      <w:r>
        <w:tab/>
        <w:t>REF: 6-2</w:t>
      </w:r>
    </w:p>
    <w:p w14:paraId="2D1506FC" w14:textId="77777777" w:rsidR="00000000" w:rsidRDefault="00000000">
      <w:pPr>
        <w:pStyle w:val="TOP"/>
      </w:pPr>
      <w:r>
        <w:t>TOP: Tax</w:t>
      </w:r>
      <w:r>
        <w:tab/>
        <w:t>MSC: Interpretive</w:t>
      </w:r>
    </w:p>
    <w:p w14:paraId="1AB9B12A" w14:textId="77777777" w:rsidR="00000000" w:rsidRDefault="00000000">
      <w:pPr>
        <w:pStyle w:val="MyNL1"/>
      </w:pPr>
      <w:r>
        <w:tab/>
        <w:t>139.</w:t>
      </w:r>
      <w:r>
        <w:tab/>
        <w:t>A tax on the buyers of coffee will</w:t>
      </w:r>
    </w:p>
    <w:p w14:paraId="60CE53E6" w14:textId="77777777" w:rsidR="00000000" w:rsidRDefault="00000000">
      <w:pPr>
        <w:pStyle w:val="NLa"/>
      </w:pPr>
      <w:r>
        <w:t>a.</w:t>
      </w:r>
      <w:r>
        <w:tab/>
        <w:t>increase the effective price of coffee paid by buyers, increase the price of coffee received by sellers, and increase the equilibrium quantity of coffee.</w:t>
      </w:r>
    </w:p>
    <w:p w14:paraId="66758EDF" w14:textId="77777777" w:rsidR="00000000" w:rsidRDefault="00000000">
      <w:pPr>
        <w:pStyle w:val="NLa"/>
      </w:pPr>
      <w:r>
        <w:t>b.</w:t>
      </w:r>
      <w:r>
        <w:tab/>
        <w:t>decrease the effective price of coffee paid by buyers, increase the price of coffee received by sellers, and decrease the equilibrium quantity of coffee.</w:t>
      </w:r>
    </w:p>
    <w:p w14:paraId="46F6E591" w14:textId="77777777" w:rsidR="00000000" w:rsidRDefault="00000000">
      <w:pPr>
        <w:pStyle w:val="NLa"/>
      </w:pPr>
      <w:r>
        <w:t>c.</w:t>
      </w:r>
      <w:r>
        <w:tab/>
        <w:t>increase the effective price of coffee paid by buyers, decrease the price of coffee received by sellers, and decrease the equilibrium quantity of coffee.</w:t>
      </w:r>
    </w:p>
    <w:p w14:paraId="08D1BC61" w14:textId="77777777" w:rsidR="00000000" w:rsidRDefault="00000000">
      <w:pPr>
        <w:pStyle w:val="NLa"/>
      </w:pPr>
      <w:r>
        <w:t>d.</w:t>
      </w:r>
      <w:r>
        <w:tab/>
        <w:t>increase the effective price of coffee paid by buyers, decrease the price of coffee received by sellers, and increase the equilibrium quantity of coffee.</w:t>
      </w:r>
    </w:p>
    <w:p w14:paraId="71347A66" w14:textId="77777777" w:rsidR="00000000" w:rsidRDefault="00000000">
      <w:pPr>
        <w:pStyle w:val="ANS1"/>
      </w:pPr>
      <w:r>
        <w:t>ANS: C</w:t>
      </w:r>
      <w:r>
        <w:tab/>
        <w:t>PTS: 1</w:t>
      </w:r>
      <w:r>
        <w:tab/>
        <w:t>DIF: 3</w:t>
      </w:r>
      <w:r>
        <w:tab/>
        <w:t>REF: 6-2</w:t>
      </w:r>
    </w:p>
    <w:p w14:paraId="05489EDC" w14:textId="77777777" w:rsidR="00000000" w:rsidRDefault="00000000">
      <w:pPr>
        <w:pStyle w:val="TOP"/>
      </w:pPr>
      <w:r>
        <w:t>TOP: Tax | Equilibrium price | Equilibrium quantity</w:t>
      </w:r>
      <w:r>
        <w:tab/>
        <w:t>MSC: Analytical</w:t>
      </w:r>
    </w:p>
    <w:p w14:paraId="4E02FE84" w14:textId="77777777" w:rsidR="00000000" w:rsidRDefault="00000000">
      <w:pPr>
        <w:pStyle w:val="MyNL1"/>
      </w:pPr>
      <w:r>
        <w:tab/>
        <w:t>140.</w:t>
      </w:r>
      <w:r>
        <w:tab/>
        <w:t>When a tax is imposed on tea and buyers of tea are required to send in the tax payments to the government,</w:t>
      </w:r>
    </w:p>
    <w:p w14:paraId="63EAE851" w14:textId="77777777" w:rsidR="00000000" w:rsidRDefault="00000000">
      <w:pPr>
        <w:pStyle w:val="NLa"/>
      </w:pPr>
      <w:r>
        <w:t>a.</w:t>
      </w:r>
      <w:r>
        <w:tab/>
        <w:t>buyers of tea and sellers of tea both are made worse off.</w:t>
      </w:r>
    </w:p>
    <w:p w14:paraId="45DF4783" w14:textId="77777777" w:rsidR="00000000" w:rsidRDefault="00000000">
      <w:pPr>
        <w:pStyle w:val="NLa"/>
      </w:pPr>
      <w:r>
        <w:t>b.</w:t>
      </w:r>
      <w:r>
        <w:tab/>
        <w:t>buyers of tea are made worse off and the well-being of sellers is unaffected.</w:t>
      </w:r>
    </w:p>
    <w:p w14:paraId="21C74F7F" w14:textId="77777777" w:rsidR="00000000" w:rsidRDefault="00000000">
      <w:pPr>
        <w:pStyle w:val="NLa"/>
      </w:pPr>
      <w:r>
        <w:t>c.</w:t>
      </w:r>
      <w:r>
        <w:tab/>
        <w:t>buyers of tea are made worse off and sellers of tea are made better-off.</w:t>
      </w:r>
    </w:p>
    <w:p w14:paraId="76418BFB" w14:textId="77777777" w:rsidR="00000000" w:rsidRDefault="00000000">
      <w:pPr>
        <w:pStyle w:val="NLa"/>
      </w:pPr>
      <w:r>
        <w:t>d.</w:t>
      </w:r>
      <w:r>
        <w:tab/>
        <w:t>the well-being of both buyers of tea and sellers of tea is unaffected.</w:t>
      </w:r>
    </w:p>
    <w:p w14:paraId="4BA41C03" w14:textId="77777777" w:rsidR="00000000" w:rsidRDefault="00000000">
      <w:pPr>
        <w:pStyle w:val="ANS1"/>
      </w:pPr>
      <w:r>
        <w:t>ANS: A</w:t>
      </w:r>
      <w:r>
        <w:tab/>
        <w:t>PTS: 1</w:t>
      </w:r>
      <w:r>
        <w:tab/>
        <w:t>DIF: 2</w:t>
      </w:r>
      <w:r>
        <w:tab/>
        <w:t>REF: 6-2</w:t>
      </w:r>
    </w:p>
    <w:p w14:paraId="71D3746E" w14:textId="77777777" w:rsidR="00000000" w:rsidRDefault="00000000">
      <w:pPr>
        <w:pStyle w:val="TOP"/>
      </w:pPr>
      <w:r>
        <w:t>TOP: Tax incidence</w:t>
      </w:r>
      <w:r>
        <w:tab/>
        <w:t>MSC: Interpretive</w:t>
      </w:r>
    </w:p>
    <w:p w14:paraId="58269BE4" w14:textId="77777777" w:rsidR="00000000" w:rsidRDefault="00000000">
      <w:pPr>
        <w:pStyle w:val="MyNL1"/>
      </w:pPr>
      <w:r>
        <w:lastRenderedPageBreak/>
        <w:tab/>
        <w:t>141.</w:t>
      </w:r>
      <w:r>
        <w:tab/>
        <w:t>Which is the most correct statement about the burden of a tax imposed on buyers of sugar?</w:t>
      </w:r>
    </w:p>
    <w:p w14:paraId="5C376473" w14:textId="77777777" w:rsidR="00000000" w:rsidRDefault="00000000">
      <w:pPr>
        <w:pStyle w:val="NLa"/>
      </w:pPr>
      <w:r>
        <w:t>a.</w:t>
      </w:r>
      <w:r>
        <w:tab/>
        <w:t>Buyers bear the entire burden of the tax.</w:t>
      </w:r>
    </w:p>
    <w:p w14:paraId="54157BD3" w14:textId="77777777" w:rsidR="00000000" w:rsidRDefault="00000000">
      <w:pPr>
        <w:pStyle w:val="NLa"/>
      </w:pPr>
      <w:r>
        <w:t>b.</w:t>
      </w:r>
      <w:r>
        <w:tab/>
        <w:t>Sellers bear the entire burden of the tax.</w:t>
      </w:r>
    </w:p>
    <w:p w14:paraId="573C24A5" w14:textId="77777777" w:rsidR="00000000" w:rsidRDefault="00000000">
      <w:pPr>
        <w:pStyle w:val="NLa"/>
      </w:pPr>
      <w:r>
        <w:t>c.</w:t>
      </w:r>
      <w:r>
        <w:tab/>
        <w:t>Buyers and sellers share the burden of the tax.</w:t>
      </w:r>
    </w:p>
    <w:p w14:paraId="3956A35C" w14:textId="77777777" w:rsidR="00000000" w:rsidRDefault="00000000">
      <w:pPr>
        <w:pStyle w:val="NLa"/>
      </w:pPr>
      <w:r>
        <w:t>d.</w:t>
      </w:r>
      <w:r>
        <w:tab/>
        <w:t>The government bears the entire burden of the tax.</w:t>
      </w:r>
    </w:p>
    <w:p w14:paraId="4BC5DCF5" w14:textId="77777777" w:rsidR="00000000" w:rsidRDefault="00000000">
      <w:pPr>
        <w:pStyle w:val="ANS1"/>
      </w:pPr>
      <w:r>
        <w:t>ANS: C</w:t>
      </w:r>
      <w:r>
        <w:tab/>
        <w:t>PTS: 1</w:t>
      </w:r>
      <w:r>
        <w:tab/>
        <w:t>DIF: 2</w:t>
      </w:r>
      <w:r>
        <w:tab/>
        <w:t>REF: 6-2</w:t>
      </w:r>
    </w:p>
    <w:p w14:paraId="00BA895C" w14:textId="77777777" w:rsidR="00000000" w:rsidRDefault="00000000">
      <w:pPr>
        <w:pStyle w:val="TOP"/>
      </w:pPr>
      <w:r>
        <w:t>TOP: Tax incidence</w:t>
      </w:r>
      <w:r>
        <w:tab/>
        <w:t>MSC: Interpretive</w:t>
      </w:r>
    </w:p>
    <w:p w14:paraId="0F34468C" w14:textId="77777777" w:rsidR="00000000" w:rsidRDefault="00000000">
      <w:pPr>
        <w:pStyle w:val="MyNL1"/>
      </w:pPr>
      <w:r>
        <w:tab/>
        <w:t>142.</w:t>
      </w:r>
      <w:r>
        <w:tab/>
        <w:t>Suppose a tax is imposed on the buyers of a good or service. The burden of the tax will fall</w:t>
      </w:r>
    </w:p>
    <w:p w14:paraId="63831E35" w14:textId="77777777" w:rsidR="00000000" w:rsidRDefault="00000000">
      <w:pPr>
        <w:pStyle w:val="NLa"/>
      </w:pPr>
      <w:r>
        <w:t>a.</w:t>
      </w:r>
      <w:r>
        <w:tab/>
        <w:t>entirely on the buyers.</w:t>
      </w:r>
    </w:p>
    <w:p w14:paraId="382AC92F" w14:textId="77777777" w:rsidR="00000000" w:rsidRDefault="00000000">
      <w:pPr>
        <w:pStyle w:val="NLa"/>
      </w:pPr>
      <w:r>
        <w:t>b.</w:t>
      </w:r>
      <w:r>
        <w:tab/>
        <w:t>entirely on the sellers.</w:t>
      </w:r>
    </w:p>
    <w:p w14:paraId="5C74DDD9" w14:textId="77777777" w:rsidR="00000000" w:rsidRDefault="00000000">
      <w:pPr>
        <w:pStyle w:val="NLa"/>
      </w:pPr>
      <w:r>
        <w:t>c.</w:t>
      </w:r>
      <w:r>
        <w:tab/>
        <w:t>entirely on the government.</w:t>
      </w:r>
    </w:p>
    <w:p w14:paraId="0A6FBC81" w14:textId="77777777" w:rsidR="00000000" w:rsidRDefault="00000000">
      <w:pPr>
        <w:pStyle w:val="NLa"/>
      </w:pPr>
      <w:r>
        <w:t>d.</w:t>
      </w:r>
      <w:r>
        <w:tab/>
        <w:t>on both the buyers and the sellers.</w:t>
      </w:r>
    </w:p>
    <w:p w14:paraId="7B9F5F33" w14:textId="77777777" w:rsidR="00000000" w:rsidRDefault="00000000">
      <w:pPr>
        <w:pStyle w:val="ANS1"/>
      </w:pPr>
      <w:r>
        <w:t>ANS: D</w:t>
      </w:r>
      <w:r>
        <w:tab/>
        <w:t>PTS: 1</w:t>
      </w:r>
      <w:r>
        <w:tab/>
        <w:t>DIF: 2</w:t>
      </w:r>
      <w:r>
        <w:tab/>
        <w:t>REF: 6-2</w:t>
      </w:r>
    </w:p>
    <w:p w14:paraId="2C142C87" w14:textId="77777777" w:rsidR="00000000" w:rsidRDefault="00000000">
      <w:pPr>
        <w:pStyle w:val="TOP"/>
      </w:pPr>
      <w:r>
        <w:t>TOP: Tax incidence</w:t>
      </w:r>
      <w:r>
        <w:tab/>
        <w:t>MSC: Interpretive</w:t>
      </w:r>
    </w:p>
    <w:p w14:paraId="1CFCFA68" w14:textId="77777777" w:rsidR="00000000" w:rsidRDefault="00000000">
      <w:pPr>
        <w:pStyle w:val="MyNL1"/>
      </w:pPr>
      <w:r>
        <w:tab/>
        <w:t>143.</w:t>
      </w:r>
      <w:r>
        <w:tab/>
        <w:t>When a tax is placed on the buyers of milk, the</w:t>
      </w:r>
    </w:p>
    <w:p w14:paraId="301F2693" w14:textId="77777777" w:rsidR="00000000" w:rsidRDefault="00000000">
      <w:pPr>
        <w:pStyle w:val="NLa"/>
      </w:pPr>
      <w:r>
        <w:t>a.</w:t>
      </w:r>
      <w:r>
        <w:tab/>
        <w:t>size of the milk market is reduced.</w:t>
      </w:r>
    </w:p>
    <w:p w14:paraId="3617911F" w14:textId="77777777" w:rsidR="00000000" w:rsidRDefault="00000000">
      <w:pPr>
        <w:pStyle w:val="NLa"/>
      </w:pPr>
      <w:r>
        <w:t>b.</w:t>
      </w:r>
      <w:r>
        <w:tab/>
        <w:t>effective price of milk paid by buyers decreases.</w:t>
      </w:r>
    </w:p>
    <w:p w14:paraId="4127232F" w14:textId="77777777" w:rsidR="00000000" w:rsidRDefault="00000000">
      <w:pPr>
        <w:pStyle w:val="NLa"/>
      </w:pPr>
      <w:r>
        <w:t>c.</w:t>
      </w:r>
      <w:r>
        <w:tab/>
        <w:t>supply of milk decreases.</w:t>
      </w:r>
    </w:p>
    <w:p w14:paraId="157DA283" w14:textId="77777777" w:rsidR="00000000" w:rsidRDefault="00000000">
      <w:pPr>
        <w:pStyle w:val="NLa"/>
      </w:pPr>
      <w:r>
        <w:t>d.</w:t>
      </w:r>
      <w:r>
        <w:tab/>
        <w:t>price of milk received by sellers decreases, and the size of the milk market is unchanged.</w:t>
      </w:r>
    </w:p>
    <w:p w14:paraId="0FD0264D" w14:textId="77777777" w:rsidR="00000000" w:rsidRDefault="00000000">
      <w:pPr>
        <w:pStyle w:val="ANS1"/>
      </w:pPr>
      <w:r>
        <w:t>ANS: A</w:t>
      </w:r>
      <w:r>
        <w:tab/>
        <w:t>PTS: 1</w:t>
      </w:r>
      <w:r>
        <w:tab/>
        <w:t>DIF: 2</w:t>
      </w:r>
      <w:r>
        <w:tab/>
        <w:t>REF: 6-2</w:t>
      </w:r>
    </w:p>
    <w:p w14:paraId="3F5A1FFB" w14:textId="77777777" w:rsidR="00000000" w:rsidRDefault="00000000">
      <w:pPr>
        <w:pStyle w:val="TOP"/>
      </w:pPr>
      <w:r>
        <w:t>TOP: Tax</w:t>
      </w:r>
      <w:r>
        <w:tab/>
        <w:t>MSC: Interpretive</w:t>
      </w:r>
    </w:p>
    <w:p w14:paraId="7F89A903" w14:textId="77777777" w:rsidR="00000000" w:rsidRDefault="00000000">
      <w:pPr>
        <w:pStyle w:val="MyNL1"/>
      </w:pPr>
      <w:r>
        <w:tab/>
        <w:t>144.</w:t>
      </w:r>
      <w:r>
        <w:tab/>
        <w:t xml:space="preserve">When a tax is placed on the buyers of a product, a result is that, relative to the pre-tax situation, </w:t>
      </w:r>
    </w:p>
    <w:p w14:paraId="5F25C735" w14:textId="77777777" w:rsidR="00000000" w:rsidRDefault="00000000">
      <w:pPr>
        <w:pStyle w:val="NLa"/>
      </w:pPr>
      <w:r>
        <w:t>a.</w:t>
      </w:r>
      <w:r>
        <w:tab/>
        <w:t>buyers pay more and sellers receive more.</w:t>
      </w:r>
    </w:p>
    <w:p w14:paraId="4758247B" w14:textId="77777777" w:rsidR="00000000" w:rsidRDefault="00000000">
      <w:pPr>
        <w:pStyle w:val="NLa"/>
      </w:pPr>
      <w:r>
        <w:t>b.</w:t>
      </w:r>
      <w:r>
        <w:tab/>
        <w:t>buyers pay more and sellers receive less.</w:t>
      </w:r>
    </w:p>
    <w:p w14:paraId="1B7C4F90" w14:textId="77777777" w:rsidR="00000000" w:rsidRDefault="00000000">
      <w:pPr>
        <w:pStyle w:val="NLa"/>
      </w:pPr>
      <w:r>
        <w:t>c.</w:t>
      </w:r>
      <w:r>
        <w:tab/>
        <w:t>buyers pay less and sellers receive more.</w:t>
      </w:r>
    </w:p>
    <w:p w14:paraId="0B0508BA" w14:textId="77777777" w:rsidR="00000000" w:rsidRDefault="00000000">
      <w:pPr>
        <w:pStyle w:val="NLa"/>
      </w:pPr>
      <w:r>
        <w:t>d.</w:t>
      </w:r>
      <w:r>
        <w:tab/>
        <w:t>buyers pay less and sellers receive less.</w:t>
      </w:r>
    </w:p>
    <w:p w14:paraId="5B2C9100" w14:textId="77777777" w:rsidR="00000000" w:rsidRDefault="00000000">
      <w:pPr>
        <w:pStyle w:val="ANS1"/>
      </w:pPr>
      <w:r>
        <w:t>ANS: B</w:t>
      </w:r>
      <w:r>
        <w:tab/>
        <w:t>PTS: 1</w:t>
      </w:r>
      <w:r>
        <w:tab/>
        <w:t>DIF: 2</w:t>
      </w:r>
      <w:r>
        <w:tab/>
        <w:t>REF: 6-2</w:t>
      </w:r>
    </w:p>
    <w:p w14:paraId="57C38723" w14:textId="77777777" w:rsidR="00000000" w:rsidRDefault="00000000">
      <w:pPr>
        <w:pStyle w:val="TOP"/>
      </w:pPr>
      <w:r>
        <w:t>TOP: Tax | Equilibrium price</w:t>
      </w:r>
      <w:r>
        <w:tab/>
        <w:t>MSC: Interpretive</w:t>
      </w:r>
    </w:p>
    <w:p w14:paraId="03243744" w14:textId="77777777" w:rsidR="00000000" w:rsidRDefault="00000000">
      <w:pPr>
        <w:pStyle w:val="MyNL1"/>
      </w:pPr>
      <w:r>
        <w:tab/>
        <w:t>145.</w:t>
      </w:r>
      <w:r>
        <w:tab/>
        <w:t>The initial impact of a tax on the sellers of a product is</w:t>
      </w:r>
    </w:p>
    <w:p w14:paraId="1F68CE3F" w14:textId="77777777" w:rsidR="00000000" w:rsidRDefault="00000000">
      <w:pPr>
        <w:pStyle w:val="NLa"/>
      </w:pPr>
      <w:r>
        <w:t>a.</w:t>
      </w:r>
      <w:r>
        <w:tab/>
        <w:t>on the supply of the product.</w:t>
      </w:r>
    </w:p>
    <w:p w14:paraId="12BD169E" w14:textId="77777777" w:rsidR="00000000" w:rsidRDefault="00000000">
      <w:pPr>
        <w:pStyle w:val="NLa"/>
      </w:pPr>
      <w:r>
        <w:t>b.</w:t>
      </w:r>
      <w:r>
        <w:tab/>
        <w:t>on the demand for the product.</w:t>
      </w:r>
    </w:p>
    <w:p w14:paraId="7B1959B3" w14:textId="77777777" w:rsidR="00000000" w:rsidRDefault="00000000">
      <w:pPr>
        <w:pStyle w:val="NLa"/>
      </w:pPr>
      <w:r>
        <w:t>c.</w:t>
      </w:r>
      <w:r>
        <w:tab/>
        <w:t>on both the supply of the product and the demand for the product.</w:t>
      </w:r>
    </w:p>
    <w:p w14:paraId="169331F9" w14:textId="77777777" w:rsidR="00000000" w:rsidRDefault="00000000">
      <w:pPr>
        <w:pStyle w:val="NLa"/>
      </w:pPr>
      <w:r>
        <w:t>d.</w:t>
      </w:r>
      <w:r>
        <w:tab/>
        <w:t>more difficult to characterize than is the initial impact of a tax on the buyers of a product</w:t>
      </w:r>
    </w:p>
    <w:p w14:paraId="27F0E05F" w14:textId="77777777" w:rsidR="00000000" w:rsidRDefault="00000000">
      <w:pPr>
        <w:pStyle w:val="ANS1"/>
      </w:pPr>
      <w:r>
        <w:t>ANS: A</w:t>
      </w:r>
      <w:r>
        <w:tab/>
        <w:t>PTS: 1</w:t>
      </w:r>
      <w:r>
        <w:tab/>
        <w:t>DIF: 2</w:t>
      </w:r>
      <w:r>
        <w:tab/>
        <w:t>REF: 6-2</w:t>
      </w:r>
    </w:p>
    <w:p w14:paraId="5EDC57DA" w14:textId="77777777" w:rsidR="00000000" w:rsidRDefault="00000000">
      <w:pPr>
        <w:pStyle w:val="TOP"/>
      </w:pPr>
      <w:r>
        <w:t>TOP: Tax | Supply</w:t>
      </w:r>
      <w:r>
        <w:tab/>
        <w:t>MSC: Interpretive</w:t>
      </w:r>
    </w:p>
    <w:p w14:paraId="46234101" w14:textId="77777777" w:rsidR="00000000" w:rsidRDefault="00000000">
      <w:pPr>
        <w:pStyle w:val="MyNL1"/>
      </w:pPr>
      <w:r>
        <w:tab/>
        <w:t>146.</w:t>
      </w:r>
      <w:r>
        <w:tab/>
        <w:t>If a tax is levied on the sellers of a product, the demand curve</w:t>
      </w:r>
    </w:p>
    <w:p w14:paraId="5181920A" w14:textId="77777777" w:rsidR="00000000" w:rsidRDefault="00000000">
      <w:pPr>
        <w:pStyle w:val="NLa"/>
      </w:pPr>
      <w:r>
        <w:t>a.</w:t>
      </w:r>
      <w:r>
        <w:tab/>
        <w:t>will shift downward.</w:t>
      </w:r>
    </w:p>
    <w:p w14:paraId="72CC58D4" w14:textId="77777777" w:rsidR="00000000" w:rsidRDefault="00000000">
      <w:pPr>
        <w:pStyle w:val="NLa"/>
      </w:pPr>
      <w:r>
        <w:t>b.</w:t>
      </w:r>
      <w:r>
        <w:tab/>
        <w:t>will shift upward.</w:t>
      </w:r>
    </w:p>
    <w:p w14:paraId="2478BCFF" w14:textId="77777777" w:rsidR="00000000" w:rsidRDefault="00000000">
      <w:pPr>
        <w:pStyle w:val="NLa"/>
      </w:pPr>
      <w:r>
        <w:t>c.</w:t>
      </w:r>
      <w:r>
        <w:tab/>
        <w:t>will shift either upward or downward, depending on the amount of the tax.</w:t>
      </w:r>
    </w:p>
    <w:p w14:paraId="46F73F67" w14:textId="77777777" w:rsidR="00000000" w:rsidRDefault="00000000">
      <w:pPr>
        <w:pStyle w:val="NLa"/>
      </w:pPr>
      <w:r>
        <w:t>d.</w:t>
      </w:r>
      <w:r>
        <w:tab/>
        <w:t>will not shift.</w:t>
      </w:r>
    </w:p>
    <w:p w14:paraId="1648382C" w14:textId="77777777" w:rsidR="00000000" w:rsidRDefault="00000000">
      <w:pPr>
        <w:pStyle w:val="ANS1"/>
      </w:pPr>
      <w:r>
        <w:t>ANS: D</w:t>
      </w:r>
      <w:r>
        <w:tab/>
        <w:t>PTS: 1</w:t>
      </w:r>
      <w:r>
        <w:tab/>
        <w:t>DIF: 2</w:t>
      </w:r>
      <w:r>
        <w:tab/>
        <w:t>REF: 6-2</w:t>
      </w:r>
    </w:p>
    <w:p w14:paraId="6B9FBD15" w14:textId="77777777" w:rsidR="00000000" w:rsidRDefault="00000000">
      <w:pPr>
        <w:pStyle w:val="TOP"/>
      </w:pPr>
      <w:r>
        <w:t>TOP: Tax | Demand curve</w:t>
      </w:r>
      <w:r>
        <w:tab/>
        <w:t>MSC: Interpretive</w:t>
      </w:r>
    </w:p>
    <w:p w14:paraId="6A25CB4F" w14:textId="77777777" w:rsidR="00000000" w:rsidRDefault="00000000">
      <w:pPr>
        <w:pStyle w:val="MyNL1"/>
      </w:pPr>
      <w:r>
        <w:tab/>
        <w:t>147.</w:t>
      </w:r>
      <w:r>
        <w:tab/>
        <w:t>A tax imposed on the sellers of a good will</w:t>
      </w:r>
    </w:p>
    <w:p w14:paraId="46F57921" w14:textId="77777777" w:rsidR="00000000" w:rsidRDefault="00000000">
      <w:pPr>
        <w:pStyle w:val="NLa"/>
      </w:pPr>
      <w:r>
        <w:t>a.</w:t>
      </w:r>
      <w:r>
        <w:tab/>
        <w:t>raise the price paid by buyers and lower the equilibrium quantity.</w:t>
      </w:r>
    </w:p>
    <w:p w14:paraId="5234C240" w14:textId="77777777" w:rsidR="00000000" w:rsidRDefault="00000000">
      <w:pPr>
        <w:pStyle w:val="NLa"/>
      </w:pPr>
      <w:r>
        <w:t>b.</w:t>
      </w:r>
      <w:r>
        <w:tab/>
        <w:t>raise the price paid by buyers and raise the equilibrium quantity.</w:t>
      </w:r>
    </w:p>
    <w:p w14:paraId="4D0CF43B" w14:textId="77777777" w:rsidR="00000000" w:rsidRDefault="00000000">
      <w:pPr>
        <w:pStyle w:val="NLa"/>
      </w:pPr>
      <w:r>
        <w:t>c.</w:t>
      </w:r>
      <w:r>
        <w:tab/>
        <w:t>raise the effective price received by sellers and raise the equilibrium quantity.</w:t>
      </w:r>
    </w:p>
    <w:p w14:paraId="05025341" w14:textId="77777777" w:rsidR="00000000" w:rsidRDefault="00000000">
      <w:pPr>
        <w:pStyle w:val="NLa"/>
      </w:pPr>
      <w:r>
        <w:t>d.</w:t>
      </w:r>
      <w:r>
        <w:tab/>
        <w:t>raise the effective price received by sellers and lower the equilibrium quantity.</w:t>
      </w:r>
    </w:p>
    <w:p w14:paraId="45409398" w14:textId="77777777" w:rsidR="00000000" w:rsidRDefault="00000000">
      <w:pPr>
        <w:pStyle w:val="ANS1"/>
      </w:pPr>
      <w:r>
        <w:t>ANS: A</w:t>
      </w:r>
      <w:r>
        <w:tab/>
        <w:t>PTS: 1</w:t>
      </w:r>
      <w:r>
        <w:tab/>
        <w:t>DIF: 2</w:t>
      </w:r>
      <w:r>
        <w:tab/>
        <w:t>REF: 6-2</w:t>
      </w:r>
    </w:p>
    <w:p w14:paraId="596B03C9" w14:textId="77777777" w:rsidR="00000000" w:rsidRDefault="00000000">
      <w:pPr>
        <w:pStyle w:val="TOP"/>
      </w:pPr>
      <w:r>
        <w:t>TOP: Tax | Equilibrium price</w:t>
      </w:r>
      <w:r>
        <w:tab/>
        <w:t>MSC: Applicative</w:t>
      </w:r>
    </w:p>
    <w:p w14:paraId="797D207D" w14:textId="77777777" w:rsidR="00000000" w:rsidRDefault="00000000">
      <w:pPr>
        <w:pStyle w:val="MyNL1"/>
      </w:pPr>
      <w:r>
        <w:lastRenderedPageBreak/>
        <w:tab/>
        <w:t>148.</w:t>
      </w:r>
      <w:r>
        <w:tab/>
        <w:t>A tax imposed on the sellers of a good</w:t>
      </w:r>
    </w:p>
    <w:p w14:paraId="50545FE2" w14:textId="77777777" w:rsidR="00000000" w:rsidRDefault="00000000">
      <w:pPr>
        <w:pStyle w:val="NLa"/>
      </w:pPr>
      <w:r>
        <w:t>a.</w:t>
      </w:r>
      <w:r>
        <w:tab/>
        <w:t>raises both the price buyers pay and the effective price for sellers.</w:t>
      </w:r>
    </w:p>
    <w:p w14:paraId="4FEF4056" w14:textId="77777777" w:rsidR="00000000" w:rsidRDefault="00000000">
      <w:pPr>
        <w:pStyle w:val="NLa"/>
      </w:pPr>
      <w:r>
        <w:t>b.</w:t>
      </w:r>
      <w:r>
        <w:tab/>
        <w:t>raises the price buyers pay and lowers the effective price for sellers.</w:t>
      </w:r>
    </w:p>
    <w:p w14:paraId="2883F7EA" w14:textId="77777777" w:rsidR="00000000" w:rsidRDefault="00000000">
      <w:pPr>
        <w:pStyle w:val="NLa"/>
      </w:pPr>
      <w:r>
        <w:t>c.</w:t>
      </w:r>
      <w:r>
        <w:tab/>
        <w:t>lowers the price buyers pay and raises the effective price for sellers.</w:t>
      </w:r>
    </w:p>
    <w:p w14:paraId="69CA8939" w14:textId="77777777" w:rsidR="00000000" w:rsidRDefault="00000000">
      <w:pPr>
        <w:pStyle w:val="NLa"/>
      </w:pPr>
      <w:r>
        <w:t>d.</w:t>
      </w:r>
      <w:r>
        <w:tab/>
        <w:t>lowers both the price buyers pay and the effective price for sellers.</w:t>
      </w:r>
    </w:p>
    <w:p w14:paraId="19FF38E9" w14:textId="77777777" w:rsidR="00000000" w:rsidRDefault="00000000">
      <w:pPr>
        <w:pStyle w:val="ANS1"/>
      </w:pPr>
      <w:r>
        <w:t>ANS: B</w:t>
      </w:r>
      <w:r>
        <w:tab/>
        <w:t>PTS: 1</w:t>
      </w:r>
      <w:r>
        <w:tab/>
        <w:t>DIF: 2</w:t>
      </w:r>
      <w:r>
        <w:tab/>
        <w:t>REF: 6-2</w:t>
      </w:r>
    </w:p>
    <w:p w14:paraId="6F36F704" w14:textId="77777777" w:rsidR="00000000" w:rsidRDefault="00000000">
      <w:pPr>
        <w:pStyle w:val="TOP"/>
      </w:pPr>
      <w:r>
        <w:t>TOP: Tax | Equilibrium price</w:t>
      </w:r>
      <w:r>
        <w:tab/>
        <w:t>MSC: Applicative</w:t>
      </w:r>
    </w:p>
    <w:p w14:paraId="2AAF5362" w14:textId="77777777" w:rsidR="00000000" w:rsidRDefault="00000000">
      <w:pPr>
        <w:pStyle w:val="MyNL1"/>
      </w:pPr>
      <w:r>
        <w:tab/>
        <w:t>149.</w:t>
      </w:r>
      <w:r>
        <w:tab/>
        <w:t>When a tax is placed on the sellers of a product, the</w:t>
      </w:r>
    </w:p>
    <w:p w14:paraId="231EA50E" w14:textId="77777777" w:rsidR="00000000" w:rsidRDefault="00000000">
      <w:pPr>
        <w:pStyle w:val="NLa"/>
      </w:pPr>
      <w:r>
        <w:t>a.</w:t>
      </w:r>
      <w:r>
        <w:tab/>
        <w:t>size of the market is decreased.</w:t>
      </w:r>
    </w:p>
    <w:p w14:paraId="69AEC461" w14:textId="77777777" w:rsidR="00000000" w:rsidRDefault="00000000">
      <w:pPr>
        <w:pStyle w:val="NLa"/>
      </w:pPr>
      <w:r>
        <w:t>b.</w:t>
      </w:r>
      <w:r>
        <w:tab/>
        <w:t>effective price received by sellers decreases and the price paid by buyers increases.</w:t>
      </w:r>
    </w:p>
    <w:p w14:paraId="70B0A337" w14:textId="77777777" w:rsidR="00000000" w:rsidRDefault="00000000">
      <w:pPr>
        <w:pStyle w:val="NLa"/>
      </w:pPr>
      <w:r>
        <w:t>c.</w:t>
      </w:r>
      <w:r>
        <w:tab/>
        <w:t>supply of the product decreases.</w:t>
      </w:r>
    </w:p>
    <w:p w14:paraId="437256FD" w14:textId="77777777" w:rsidR="00000000" w:rsidRDefault="00000000">
      <w:pPr>
        <w:pStyle w:val="NLa"/>
      </w:pPr>
      <w:r>
        <w:t>d.</w:t>
      </w:r>
      <w:r>
        <w:tab/>
        <w:t>All of the above are correct.</w:t>
      </w:r>
    </w:p>
    <w:p w14:paraId="147FF1DE" w14:textId="77777777" w:rsidR="00000000" w:rsidRDefault="00000000">
      <w:pPr>
        <w:pStyle w:val="ANS1"/>
      </w:pPr>
      <w:r>
        <w:t>ANS: D</w:t>
      </w:r>
      <w:r>
        <w:tab/>
        <w:t>PTS: 1</w:t>
      </w:r>
      <w:r>
        <w:tab/>
        <w:t>DIF: 2</w:t>
      </w:r>
      <w:r>
        <w:tab/>
        <w:t>REF: 6-2</w:t>
      </w:r>
    </w:p>
    <w:p w14:paraId="0B6E8FD8" w14:textId="77777777" w:rsidR="00000000" w:rsidRDefault="00000000">
      <w:pPr>
        <w:pStyle w:val="TOP"/>
      </w:pPr>
      <w:r>
        <w:t>TOP: Tax</w:t>
      </w:r>
      <w:r>
        <w:tab/>
        <w:t>MSC: Applicative</w:t>
      </w:r>
    </w:p>
    <w:p w14:paraId="2B90FBCE" w14:textId="77777777" w:rsidR="00000000" w:rsidRDefault="00000000">
      <w:pPr>
        <w:pStyle w:val="CAP"/>
      </w:pPr>
      <w:r>
        <w:t>Figure 6-10</w:t>
      </w:r>
    </w:p>
    <w:p w14:paraId="7418D95C" w14:textId="63ABA796" w:rsidR="00000000" w:rsidRDefault="00451C4D">
      <w:pPr>
        <w:pStyle w:val="Txt"/>
      </w:pPr>
      <w:r>
        <w:rPr>
          <w:noProof/>
        </w:rPr>
        <w:drawing>
          <wp:inline distT="0" distB="0" distL="0" distR="0" wp14:anchorId="2AE6FCA8" wp14:editId="6E2A3121">
            <wp:extent cx="2419350" cy="2228850"/>
            <wp:effectExtent l="0" t="0" r="0" b="0"/>
            <wp:docPr id="13" name="Resi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419350" cy="2228850"/>
                    </a:xfrm>
                    <a:prstGeom prst="rect">
                      <a:avLst/>
                    </a:prstGeom>
                    <a:noFill/>
                    <a:ln>
                      <a:noFill/>
                    </a:ln>
                  </pic:spPr>
                </pic:pic>
              </a:graphicData>
            </a:graphic>
          </wp:inline>
        </w:drawing>
      </w:r>
    </w:p>
    <w:p w14:paraId="7857A238" w14:textId="77777777" w:rsidR="00000000" w:rsidRDefault="00000000">
      <w:pPr>
        <w:pStyle w:val="MyNL1"/>
      </w:pPr>
      <w:r>
        <w:tab/>
        <w:t>150.</w:t>
      </w:r>
      <w:r>
        <w:tab/>
      </w:r>
      <w:r>
        <w:rPr>
          <w:b/>
        </w:rPr>
        <w:t>Refer to Figure 6-10</w:t>
      </w:r>
      <w:r>
        <w:t>. The equilibrium price in the market before the tax is imposed is</w:t>
      </w:r>
    </w:p>
    <w:p w14:paraId="54F72BAA" w14:textId="77777777" w:rsidR="00000000" w:rsidRDefault="00000000">
      <w:pPr>
        <w:pStyle w:val="NLa"/>
      </w:pPr>
      <w:r>
        <w:t>a.</w:t>
      </w:r>
      <w:r>
        <w:tab/>
        <w:t>$1.00.</w:t>
      </w:r>
    </w:p>
    <w:p w14:paraId="2952F333" w14:textId="77777777" w:rsidR="00000000" w:rsidRDefault="00000000">
      <w:pPr>
        <w:pStyle w:val="NLa"/>
      </w:pPr>
      <w:r>
        <w:t>b.</w:t>
      </w:r>
      <w:r>
        <w:tab/>
        <w:t>$3.50.</w:t>
      </w:r>
    </w:p>
    <w:p w14:paraId="6E48A837" w14:textId="77777777" w:rsidR="00000000" w:rsidRDefault="00000000">
      <w:pPr>
        <w:pStyle w:val="NLa"/>
      </w:pPr>
      <w:r>
        <w:t>c.</w:t>
      </w:r>
      <w:r>
        <w:tab/>
        <w:t>$5.00.</w:t>
      </w:r>
    </w:p>
    <w:p w14:paraId="746A4B20" w14:textId="77777777" w:rsidR="00000000" w:rsidRDefault="00000000">
      <w:pPr>
        <w:pStyle w:val="NLa"/>
      </w:pPr>
      <w:r>
        <w:t>d.</w:t>
      </w:r>
      <w:r>
        <w:tab/>
        <w:t>$6.00.</w:t>
      </w:r>
    </w:p>
    <w:p w14:paraId="2CD10249" w14:textId="77777777" w:rsidR="00000000" w:rsidRDefault="00000000">
      <w:pPr>
        <w:pStyle w:val="ANS1"/>
      </w:pPr>
      <w:r>
        <w:t>ANS: C</w:t>
      </w:r>
      <w:r>
        <w:tab/>
        <w:t>PTS: 1</w:t>
      </w:r>
      <w:r>
        <w:tab/>
        <w:t>DIF: 1</w:t>
      </w:r>
      <w:r>
        <w:tab/>
        <w:t>REF: 6-2</w:t>
      </w:r>
    </w:p>
    <w:p w14:paraId="69518781" w14:textId="77777777" w:rsidR="00000000" w:rsidRDefault="00000000">
      <w:pPr>
        <w:pStyle w:val="TOP"/>
      </w:pPr>
      <w:r>
        <w:t>TOP: Equilibrium price</w:t>
      </w:r>
      <w:r>
        <w:tab/>
        <w:t>MSC: Applicative</w:t>
      </w:r>
    </w:p>
    <w:p w14:paraId="77C849A9" w14:textId="77777777" w:rsidR="00000000" w:rsidRDefault="00000000">
      <w:pPr>
        <w:pStyle w:val="MyNL1"/>
      </w:pPr>
      <w:r>
        <w:tab/>
        <w:t>151.</w:t>
      </w:r>
      <w:r>
        <w:tab/>
      </w:r>
      <w:r>
        <w:rPr>
          <w:b/>
        </w:rPr>
        <w:t>Refer to Figure 6-10</w:t>
      </w:r>
      <w:r>
        <w:t>. The price paid by buyers after the tax is imposed is</w:t>
      </w:r>
    </w:p>
    <w:p w14:paraId="59BEC484" w14:textId="77777777" w:rsidR="00000000" w:rsidRDefault="00000000">
      <w:pPr>
        <w:pStyle w:val="NLa"/>
      </w:pPr>
      <w:r>
        <w:t>a.</w:t>
      </w:r>
      <w:r>
        <w:tab/>
        <w:t>$1.00.</w:t>
      </w:r>
    </w:p>
    <w:p w14:paraId="0685D9FE" w14:textId="77777777" w:rsidR="00000000" w:rsidRDefault="00000000">
      <w:pPr>
        <w:pStyle w:val="NLa"/>
      </w:pPr>
      <w:r>
        <w:t>b.</w:t>
      </w:r>
      <w:r>
        <w:tab/>
        <w:t>$3.50.</w:t>
      </w:r>
    </w:p>
    <w:p w14:paraId="5808972D" w14:textId="77777777" w:rsidR="00000000" w:rsidRDefault="00000000">
      <w:pPr>
        <w:pStyle w:val="NLa"/>
      </w:pPr>
      <w:r>
        <w:t>c.</w:t>
      </w:r>
      <w:r>
        <w:tab/>
        <w:t>$5.00.</w:t>
      </w:r>
    </w:p>
    <w:p w14:paraId="5C9C7223" w14:textId="77777777" w:rsidR="00000000" w:rsidRDefault="00000000">
      <w:pPr>
        <w:pStyle w:val="NLa"/>
      </w:pPr>
      <w:r>
        <w:t>d.</w:t>
      </w:r>
      <w:r>
        <w:tab/>
        <w:t>$6.00.</w:t>
      </w:r>
    </w:p>
    <w:p w14:paraId="78D38BEB" w14:textId="77777777" w:rsidR="00000000" w:rsidRDefault="00000000">
      <w:pPr>
        <w:pStyle w:val="ANS1"/>
      </w:pPr>
      <w:r>
        <w:t>ANS: D</w:t>
      </w:r>
      <w:r>
        <w:tab/>
        <w:t>PTS: 1</w:t>
      </w:r>
      <w:r>
        <w:tab/>
        <w:t>DIF: 2</w:t>
      </w:r>
      <w:r>
        <w:tab/>
        <w:t>REF: 6-2</w:t>
      </w:r>
    </w:p>
    <w:p w14:paraId="66ABA317" w14:textId="77777777" w:rsidR="00000000" w:rsidRDefault="00000000">
      <w:pPr>
        <w:pStyle w:val="TOP"/>
      </w:pPr>
      <w:r>
        <w:t>TOP: Tax | Equilibrium price</w:t>
      </w:r>
      <w:r>
        <w:tab/>
        <w:t>MSC: Applicative</w:t>
      </w:r>
    </w:p>
    <w:p w14:paraId="619C98C6" w14:textId="77777777" w:rsidR="00000000" w:rsidRDefault="00000000">
      <w:pPr>
        <w:pStyle w:val="MyNL1"/>
      </w:pPr>
      <w:r>
        <w:tab/>
        <w:t>152.</w:t>
      </w:r>
      <w:r>
        <w:tab/>
      </w:r>
      <w:r>
        <w:rPr>
          <w:b/>
        </w:rPr>
        <w:t>Refer to Figure 6-10</w:t>
      </w:r>
      <w:r>
        <w:t>. The effective price sellers receive after the tax is imposed is</w:t>
      </w:r>
    </w:p>
    <w:p w14:paraId="4F9DC197" w14:textId="77777777" w:rsidR="00000000" w:rsidRDefault="00000000">
      <w:pPr>
        <w:pStyle w:val="NLa"/>
      </w:pPr>
      <w:r>
        <w:t>a.</w:t>
      </w:r>
      <w:r>
        <w:tab/>
        <w:t>$1.00.</w:t>
      </w:r>
    </w:p>
    <w:p w14:paraId="721899A4" w14:textId="77777777" w:rsidR="00000000" w:rsidRDefault="00000000">
      <w:pPr>
        <w:pStyle w:val="NLa"/>
      </w:pPr>
      <w:r>
        <w:t>b.</w:t>
      </w:r>
      <w:r>
        <w:tab/>
        <w:t>$3.50.</w:t>
      </w:r>
    </w:p>
    <w:p w14:paraId="34CB15F9" w14:textId="77777777" w:rsidR="00000000" w:rsidRDefault="00000000">
      <w:pPr>
        <w:pStyle w:val="NLa"/>
      </w:pPr>
      <w:r>
        <w:t>c.</w:t>
      </w:r>
      <w:r>
        <w:tab/>
        <w:t>$5.00.</w:t>
      </w:r>
    </w:p>
    <w:p w14:paraId="6E16D2C9" w14:textId="77777777" w:rsidR="00000000" w:rsidRDefault="00000000">
      <w:pPr>
        <w:pStyle w:val="NLa"/>
      </w:pPr>
      <w:r>
        <w:t>d.</w:t>
      </w:r>
      <w:r>
        <w:tab/>
        <w:t>$6.00.</w:t>
      </w:r>
    </w:p>
    <w:p w14:paraId="7CA16758" w14:textId="77777777" w:rsidR="00000000" w:rsidRDefault="00000000">
      <w:pPr>
        <w:pStyle w:val="ANS1"/>
      </w:pPr>
      <w:r>
        <w:t>ANS: B</w:t>
      </w:r>
      <w:r>
        <w:tab/>
        <w:t>PTS: 1</w:t>
      </w:r>
      <w:r>
        <w:tab/>
        <w:t>DIF: 2</w:t>
      </w:r>
      <w:r>
        <w:tab/>
        <w:t>REF: 6-2</w:t>
      </w:r>
    </w:p>
    <w:p w14:paraId="5706A4C3" w14:textId="77777777" w:rsidR="00000000" w:rsidRDefault="00000000">
      <w:pPr>
        <w:pStyle w:val="TOP"/>
      </w:pPr>
      <w:r>
        <w:t>TOP: Tax | Equilibrium price</w:t>
      </w:r>
      <w:r>
        <w:tab/>
        <w:t>MSC: Applicative</w:t>
      </w:r>
    </w:p>
    <w:p w14:paraId="34EBA82E" w14:textId="77777777" w:rsidR="00000000" w:rsidRDefault="00000000">
      <w:pPr>
        <w:pStyle w:val="MyNL1"/>
      </w:pPr>
      <w:r>
        <w:lastRenderedPageBreak/>
        <w:tab/>
        <w:t>153.</w:t>
      </w:r>
      <w:r>
        <w:tab/>
      </w:r>
      <w:r>
        <w:rPr>
          <w:b/>
        </w:rPr>
        <w:t>Refer to Figure 6-10</w:t>
      </w:r>
      <w:r>
        <w:t>. The amount of the tax per unit is</w:t>
      </w:r>
    </w:p>
    <w:p w14:paraId="4F9FB04C" w14:textId="77777777" w:rsidR="00000000" w:rsidRDefault="00000000">
      <w:pPr>
        <w:pStyle w:val="NLa"/>
      </w:pPr>
      <w:r>
        <w:t>a.</w:t>
      </w:r>
      <w:r>
        <w:tab/>
        <w:t>$1.00.</w:t>
      </w:r>
    </w:p>
    <w:p w14:paraId="3C3B274E" w14:textId="77777777" w:rsidR="00000000" w:rsidRDefault="00000000">
      <w:pPr>
        <w:pStyle w:val="NLa"/>
      </w:pPr>
      <w:r>
        <w:t>b.</w:t>
      </w:r>
      <w:r>
        <w:tab/>
        <w:t>$1.50.</w:t>
      </w:r>
    </w:p>
    <w:p w14:paraId="445FB10E" w14:textId="77777777" w:rsidR="00000000" w:rsidRDefault="00000000">
      <w:pPr>
        <w:pStyle w:val="NLa"/>
      </w:pPr>
      <w:r>
        <w:t>c.</w:t>
      </w:r>
      <w:r>
        <w:tab/>
        <w:t>$2.50.</w:t>
      </w:r>
    </w:p>
    <w:p w14:paraId="26183822" w14:textId="77777777" w:rsidR="00000000" w:rsidRDefault="00000000">
      <w:pPr>
        <w:pStyle w:val="NLa"/>
      </w:pPr>
      <w:r>
        <w:t>d.</w:t>
      </w:r>
      <w:r>
        <w:tab/>
        <w:t>$3.50.</w:t>
      </w:r>
    </w:p>
    <w:p w14:paraId="0A2E4639" w14:textId="77777777" w:rsidR="00000000" w:rsidRDefault="00000000">
      <w:pPr>
        <w:pStyle w:val="ANS1"/>
      </w:pPr>
      <w:r>
        <w:t>ANS: C</w:t>
      </w:r>
      <w:r>
        <w:tab/>
        <w:t>PTS: 1</w:t>
      </w:r>
      <w:r>
        <w:tab/>
        <w:t>DIF: 2</w:t>
      </w:r>
      <w:r>
        <w:tab/>
        <w:t>REF: 6-2</w:t>
      </w:r>
    </w:p>
    <w:p w14:paraId="2C48B254" w14:textId="77777777" w:rsidR="00000000" w:rsidRDefault="00000000">
      <w:pPr>
        <w:pStyle w:val="TOP"/>
      </w:pPr>
      <w:r>
        <w:t>TOP: Tax</w:t>
      </w:r>
      <w:r>
        <w:tab/>
        <w:t>MSC: Applicative</w:t>
      </w:r>
    </w:p>
    <w:p w14:paraId="7BEE0E23" w14:textId="77777777" w:rsidR="00000000" w:rsidRDefault="00000000">
      <w:pPr>
        <w:pStyle w:val="MyNL1"/>
      </w:pPr>
      <w:r>
        <w:tab/>
        <w:t>154.</w:t>
      </w:r>
      <w:r>
        <w:tab/>
      </w:r>
      <w:r>
        <w:rPr>
          <w:b/>
        </w:rPr>
        <w:t>Refer to Figure 6-10</w:t>
      </w:r>
      <w:r>
        <w:t xml:space="preserve">. From this tax the government will collect a total of </w:t>
      </w:r>
    </w:p>
    <w:p w14:paraId="76A15BCF" w14:textId="77777777" w:rsidR="00000000" w:rsidRDefault="00000000">
      <w:pPr>
        <w:pStyle w:val="NLa"/>
      </w:pPr>
      <w:r>
        <w:t>a.</w:t>
      </w:r>
      <w:r>
        <w:tab/>
        <w:t>$125.00.</w:t>
      </w:r>
    </w:p>
    <w:p w14:paraId="274C0139" w14:textId="77777777" w:rsidR="00000000" w:rsidRDefault="00000000">
      <w:pPr>
        <w:pStyle w:val="NLa"/>
      </w:pPr>
      <w:r>
        <w:t>b.</w:t>
      </w:r>
      <w:r>
        <w:tab/>
        <w:t>$175.00.</w:t>
      </w:r>
    </w:p>
    <w:p w14:paraId="29D7A646" w14:textId="77777777" w:rsidR="00000000" w:rsidRDefault="00000000">
      <w:pPr>
        <w:pStyle w:val="NLa"/>
      </w:pPr>
      <w:r>
        <w:t>c.</w:t>
      </w:r>
      <w:r>
        <w:tab/>
        <w:t>$200.00.</w:t>
      </w:r>
    </w:p>
    <w:p w14:paraId="5112989B" w14:textId="77777777" w:rsidR="00000000" w:rsidRDefault="00000000">
      <w:pPr>
        <w:pStyle w:val="NLa"/>
      </w:pPr>
      <w:r>
        <w:t>d.</w:t>
      </w:r>
      <w:r>
        <w:tab/>
        <w:t>$250.00.</w:t>
      </w:r>
    </w:p>
    <w:p w14:paraId="51754F98" w14:textId="77777777" w:rsidR="00000000" w:rsidRDefault="00000000">
      <w:pPr>
        <w:pStyle w:val="ANS1"/>
      </w:pPr>
      <w:r>
        <w:t>ANS: A</w:t>
      </w:r>
      <w:r>
        <w:tab/>
        <w:t>PTS: 1</w:t>
      </w:r>
      <w:r>
        <w:tab/>
        <w:t>DIF: 2</w:t>
      </w:r>
      <w:r>
        <w:tab/>
        <w:t>REF: 6-2</w:t>
      </w:r>
    </w:p>
    <w:p w14:paraId="1C7B5988" w14:textId="77777777" w:rsidR="00000000" w:rsidRDefault="00000000">
      <w:pPr>
        <w:pStyle w:val="TOP"/>
      </w:pPr>
      <w:r>
        <w:t>TOP: Tax</w:t>
      </w:r>
      <w:r>
        <w:tab/>
        <w:t>MSC: Applicative</w:t>
      </w:r>
    </w:p>
    <w:p w14:paraId="43266BAE" w14:textId="77777777" w:rsidR="00000000" w:rsidRDefault="00000000">
      <w:pPr>
        <w:pStyle w:val="MyNL1"/>
      </w:pPr>
      <w:r>
        <w:tab/>
        <w:t>155.</w:t>
      </w:r>
      <w:r>
        <w:tab/>
      </w:r>
      <w:r>
        <w:rPr>
          <w:b/>
        </w:rPr>
        <w:t>Refer to Figure 6-10</w:t>
      </w:r>
      <w:r>
        <w:t>. Buyers effectively pay how much of the tax per unit?</w:t>
      </w:r>
    </w:p>
    <w:p w14:paraId="33FDD1AC" w14:textId="77777777" w:rsidR="00000000" w:rsidRDefault="00000000">
      <w:pPr>
        <w:pStyle w:val="NLa"/>
      </w:pPr>
      <w:r>
        <w:t>a.</w:t>
      </w:r>
      <w:r>
        <w:tab/>
        <w:t>$1.00.</w:t>
      </w:r>
    </w:p>
    <w:p w14:paraId="2B6176B2" w14:textId="77777777" w:rsidR="00000000" w:rsidRDefault="00000000">
      <w:pPr>
        <w:pStyle w:val="NLa"/>
      </w:pPr>
      <w:r>
        <w:t>b.</w:t>
      </w:r>
      <w:r>
        <w:tab/>
        <w:t>$1.50.</w:t>
      </w:r>
    </w:p>
    <w:p w14:paraId="551361E1" w14:textId="77777777" w:rsidR="00000000" w:rsidRDefault="00000000">
      <w:pPr>
        <w:pStyle w:val="NLa"/>
      </w:pPr>
      <w:r>
        <w:t>c.</w:t>
      </w:r>
      <w:r>
        <w:tab/>
        <w:t>$2.50.</w:t>
      </w:r>
    </w:p>
    <w:p w14:paraId="639EDF0F" w14:textId="77777777" w:rsidR="00000000" w:rsidRDefault="00000000">
      <w:pPr>
        <w:pStyle w:val="NLa"/>
      </w:pPr>
      <w:r>
        <w:t>d.</w:t>
      </w:r>
      <w:r>
        <w:tab/>
        <w:t>$3.00.</w:t>
      </w:r>
    </w:p>
    <w:p w14:paraId="60E038FC" w14:textId="77777777" w:rsidR="00000000" w:rsidRDefault="00000000">
      <w:pPr>
        <w:pStyle w:val="ANS1"/>
      </w:pPr>
      <w:r>
        <w:t>ANS: A</w:t>
      </w:r>
      <w:r>
        <w:tab/>
        <w:t>PTS: 1</w:t>
      </w:r>
      <w:r>
        <w:tab/>
        <w:t>DIF: 2</w:t>
      </w:r>
      <w:r>
        <w:tab/>
        <w:t>REF: 6-2</w:t>
      </w:r>
    </w:p>
    <w:p w14:paraId="14F70307" w14:textId="77777777" w:rsidR="00000000" w:rsidRDefault="00000000">
      <w:pPr>
        <w:pStyle w:val="TOP"/>
      </w:pPr>
      <w:r>
        <w:t>TOP: Tax incidence</w:t>
      </w:r>
      <w:r>
        <w:tab/>
        <w:t>MSC: Applicative</w:t>
      </w:r>
    </w:p>
    <w:p w14:paraId="633BD119" w14:textId="77777777" w:rsidR="00000000" w:rsidRDefault="00000000">
      <w:pPr>
        <w:pStyle w:val="MyNL1"/>
      </w:pPr>
      <w:r>
        <w:tab/>
        <w:t>156.</w:t>
      </w:r>
      <w:r>
        <w:tab/>
      </w:r>
      <w:r>
        <w:rPr>
          <w:b/>
        </w:rPr>
        <w:t>Refer to Figure 6-10</w:t>
      </w:r>
      <w:r>
        <w:t>. Sellers effectively pay how much of the tax per unit?</w:t>
      </w:r>
    </w:p>
    <w:p w14:paraId="08D196B5" w14:textId="77777777" w:rsidR="00000000" w:rsidRDefault="00000000">
      <w:pPr>
        <w:pStyle w:val="NLa"/>
      </w:pPr>
      <w:r>
        <w:t>a.</w:t>
      </w:r>
      <w:r>
        <w:tab/>
        <w:t>$1.00.</w:t>
      </w:r>
    </w:p>
    <w:p w14:paraId="6B8F636F" w14:textId="77777777" w:rsidR="00000000" w:rsidRDefault="00000000">
      <w:pPr>
        <w:pStyle w:val="NLa"/>
      </w:pPr>
      <w:r>
        <w:t>b.</w:t>
      </w:r>
      <w:r>
        <w:tab/>
        <w:t>$1.50.</w:t>
      </w:r>
    </w:p>
    <w:p w14:paraId="76E696AD" w14:textId="77777777" w:rsidR="00000000" w:rsidRDefault="00000000">
      <w:pPr>
        <w:pStyle w:val="NLa"/>
      </w:pPr>
      <w:r>
        <w:t>c.</w:t>
      </w:r>
      <w:r>
        <w:tab/>
        <w:t>$2.50.</w:t>
      </w:r>
    </w:p>
    <w:p w14:paraId="072F66B5" w14:textId="77777777" w:rsidR="00000000" w:rsidRDefault="00000000">
      <w:pPr>
        <w:pStyle w:val="NLa"/>
      </w:pPr>
      <w:r>
        <w:t>d.</w:t>
      </w:r>
      <w:r>
        <w:tab/>
        <w:t>$3.00.</w:t>
      </w:r>
    </w:p>
    <w:p w14:paraId="4083EAF8" w14:textId="77777777" w:rsidR="00000000" w:rsidRDefault="00000000">
      <w:pPr>
        <w:pStyle w:val="ANS1"/>
      </w:pPr>
      <w:r>
        <w:t>ANS: B</w:t>
      </w:r>
      <w:r>
        <w:tab/>
        <w:t>PTS: 1</w:t>
      </w:r>
      <w:r>
        <w:tab/>
        <w:t>DIF: 2</w:t>
      </w:r>
      <w:r>
        <w:tab/>
        <w:t>REF: 6-2</w:t>
      </w:r>
    </w:p>
    <w:p w14:paraId="1FDA154C" w14:textId="77777777" w:rsidR="00000000" w:rsidRDefault="00000000">
      <w:pPr>
        <w:pStyle w:val="TOP"/>
      </w:pPr>
      <w:r>
        <w:t>TOP: Tax incidence</w:t>
      </w:r>
      <w:r>
        <w:tab/>
        <w:t>MSC: Applicative</w:t>
      </w:r>
    </w:p>
    <w:p w14:paraId="0C6FB8FD" w14:textId="77777777" w:rsidR="00000000" w:rsidRDefault="00000000">
      <w:pPr>
        <w:pStyle w:val="MyNL1"/>
      </w:pPr>
      <w:r>
        <w:tab/>
        <w:t>157.</w:t>
      </w:r>
      <w:r>
        <w:tab/>
      </w:r>
      <w:r>
        <w:rPr>
          <w:b/>
        </w:rPr>
        <w:t>Refer to Figure 6-10</w:t>
      </w:r>
      <w:r>
        <w:t xml:space="preserve">. Suppose the same </w:t>
      </w:r>
      <w:r>
        <w:rPr>
          <w:i/>
        </w:rPr>
        <w:t>S</w:t>
      </w:r>
      <w:r>
        <w:t xml:space="preserve"> and </w:t>
      </w:r>
      <w:r>
        <w:rPr>
          <w:i/>
        </w:rPr>
        <w:t>D</w:t>
      </w:r>
      <w:r>
        <w:t xml:space="preserve"> curves apply, and a tax of the same amount per unit as shown here is imposed. Now, however, the buyers of the good, rather than the sellers, are required to pay the tax to the government. Now, </w:t>
      </w:r>
    </w:p>
    <w:p w14:paraId="3518741D" w14:textId="77777777" w:rsidR="00000000" w:rsidRDefault="00000000">
      <w:pPr>
        <w:pStyle w:val="NLa"/>
      </w:pPr>
      <w:r>
        <w:t>a.</w:t>
      </w:r>
      <w:r>
        <w:tab/>
        <w:t>the burden on buyers will be larger than in the case illustrated in Figure 6-10.</w:t>
      </w:r>
    </w:p>
    <w:p w14:paraId="062B4AD7" w14:textId="77777777" w:rsidR="00000000" w:rsidRDefault="00000000">
      <w:pPr>
        <w:pStyle w:val="NLa"/>
      </w:pPr>
      <w:r>
        <w:t>b.</w:t>
      </w:r>
      <w:r>
        <w:tab/>
        <w:t>the burden on sellers will be smaller than in the case illustrated in Figure 6-10.</w:t>
      </w:r>
    </w:p>
    <w:p w14:paraId="45E2C677" w14:textId="77777777" w:rsidR="00000000" w:rsidRDefault="00000000">
      <w:pPr>
        <w:pStyle w:val="NLa"/>
      </w:pPr>
      <w:r>
        <w:t>c.</w:t>
      </w:r>
      <w:r>
        <w:tab/>
        <w:t>a downward shift of the demand curve replaces the upward shift of the supply curve.</w:t>
      </w:r>
    </w:p>
    <w:p w14:paraId="27E48B17" w14:textId="77777777" w:rsidR="00000000" w:rsidRDefault="00000000">
      <w:pPr>
        <w:pStyle w:val="NLa"/>
      </w:pPr>
      <w:r>
        <w:t>d.</w:t>
      </w:r>
      <w:r>
        <w:tab/>
        <w:t>All of the above are correct.</w:t>
      </w:r>
    </w:p>
    <w:p w14:paraId="05B8AC41" w14:textId="77777777" w:rsidR="00000000" w:rsidRDefault="00000000">
      <w:pPr>
        <w:pStyle w:val="ANS1"/>
      </w:pPr>
      <w:r>
        <w:t>ANS: C</w:t>
      </w:r>
      <w:r>
        <w:tab/>
        <w:t>PTS: 1</w:t>
      </w:r>
      <w:r>
        <w:tab/>
        <w:t>DIF: 3</w:t>
      </w:r>
      <w:r>
        <w:tab/>
        <w:t>REF: 6-2</w:t>
      </w:r>
    </w:p>
    <w:p w14:paraId="18B4E440" w14:textId="77777777" w:rsidR="00000000" w:rsidRDefault="00000000">
      <w:pPr>
        <w:pStyle w:val="TOP"/>
      </w:pPr>
      <w:r>
        <w:t>TOP: Tax incidence</w:t>
      </w:r>
      <w:r>
        <w:tab/>
        <w:t>MSC: Applicative</w:t>
      </w:r>
    </w:p>
    <w:p w14:paraId="6EA52C49" w14:textId="77777777" w:rsidR="00000000" w:rsidRDefault="00000000">
      <w:pPr>
        <w:pStyle w:val="CAP"/>
      </w:pPr>
      <w:r>
        <w:lastRenderedPageBreak/>
        <w:t>Figure 6-11. On the graph below, the shift of the supply curve from S</w:t>
      </w:r>
      <w:r>
        <w:rPr>
          <w:vertAlign w:val="subscript"/>
        </w:rPr>
        <w:t>1</w:t>
      </w:r>
      <w:r>
        <w:t xml:space="preserve"> to S</w:t>
      </w:r>
      <w:r>
        <w:rPr>
          <w:vertAlign w:val="subscript"/>
        </w:rPr>
        <w:t>2</w:t>
      </w:r>
      <w:r>
        <w:t xml:space="preserve"> represents the imposition of a tax on a good. On the axes, Q represents the quantity of the good and P represents the price.</w:t>
      </w:r>
    </w:p>
    <w:p w14:paraId="51A0DFD5" w14:textId="0FA09EA2" w:rsidR="00000000" w:rsidRDefault="00451C4D">
      <w:pPr>
        <w:pStyle w:val="Txt"/>
      </w:pPr>
      <w:r>
        <w:rPr>
          <w:noProof/>
        </w:rPr>
        <w:drawing>
          <wp:inline distT="0" distB="0" distL="0" distR="0" wp14:anchorId="7A777AD1" wp14:editId="27EA5C02">
            <wp:extent cx="2400300" cy="2543175"/>
            <wp:effectExtent l="0" t="0" r="0" b="0"/>
            <wp:docPr id="14" name="Resi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400300" cy="2543175"/>
                    </a:xfrm>
                    <a:prstGeom prst="rect">
                      <a:avLst/>
                    </a:prstGeom>
                    <a:noFill/>
                    <a:ln>
                      <a:noFill/>
                    </a:ln>
                  </pic:spPr>
                </pic:pic>
              </a:graphicData>
            </a:graphic>
          </wp:inline>
        </w:drawing>
      </w:r>
    </w:p>
    <w:p w14:paraId="23B7DD33" w14:textId="77777777" w:rsidR="00000000" w:rsidRDefault="00000000">
      <w:pPr>
        <w:pStyle w:val="MyNL1"/>
      </w:pPr>
      <w:r>
        <w:tab/>
        <w:t>158.</w:t>
      </w:r>
      <w:r>
        <w:tab/>
        <w:t xml:space="preserve">Consider </w:t>
      </w:r>
      <w:r>
        <w:rPr>
          <w:b/>
        </w:rPr>
        <w:t>Figure 6-11</w:t>
      </w:r>
      <w:r>
        <w:t>. Before the tax is imposed,</w:t>
      </w:r>
    </w:p>
    <w:p w14:paraId="5FADB9CE" w14:textId="77777777" w:rsidR="00000000" w:rsidRDefault="00000000">
      <w:pPr>
        <w:pStyle w:val="NLa"/>
      </w:pPr>
      <w:r>
        <w:t>a.</w:t>
      </w:r>
      <w:r>
        <w:tab/>
        <w:t>buyers pay $5 per unit.</w:t>
      </w:r>
    </w:p>
    <w:p w14:paraId="26BDEA3B" w14:textId="77777777" w:rsidR="00000000" w:rsidRDefault="00000000">
      <w:pPr>
        <w:pStyle w:val="NLa"/>
      </w:pPr>
      <w:r>
        <w:t>b.</w:t>
      </w:r>
      <w:r>
        <w:tab/>
        <w:t>sellers receive $5 per unit.</w:t>
      </w:r>
    </w:p>
    <w:p w14:paraId="5ECF9D78" w14:textId="77777777" w:rsidR="00000000" w:rsidRDefault="00000000">
      <w:pPr>
        <w:pStyle w:val="NLa"/>
      </w:pPr>
      <w:r>
        <w:t>c.</w:t>
      </w:r>
      <w:r>
        <w:tab/>
        <w:t>total revenue for sellers amounts to $50.</w:t>
      </w:r>
    </w:p>
    <w:p w14:paraId="5DD8DBBC" w14:textId="77777777" w:rsidR="00000000" w:rsidRDefault="00000000">
      <w:pPr>
        <w:pStyle w:val="NLa"/>
      </w:pPr>
      <w:r>
        <w:t>d.</w:t>
      </w:r>
      <w:r>
        <w:tab/>
        <w:t>All of the above are correct.</w:t>
      </w:r>
    </w:p>
    <w:p w14:paraId="63729EA6" w14:textId="77777777" w:rsidR="00000000" w:rsidRDefault="00000000">
      <w:pPr>
        <w:pStyle w:val="ANS1"/>
      </w:pPr>
      <w:r>
        <w:t>ANS: D</w:t>
      </w:r>
      <w:r>
        <w:tab/>
        <w:t>PTS: 1</w:t>
      </w:r>
      <w:r>
        <w:tab/>
        <w:t>DIF: 2</w:t>
      </w:r>
      <w:r>
        <w:tab/>
        <w:t>REF: 6-2</w:t>
      </w:r>
    </w:p>
    <w:p w14:paraId="3F3D40F6" w14:textId="77777777" w:rsidR="00000000" w:rsidRDefault="00000000">
      <w:pPr>
        <w:pStyle w:val="TOP"/>
      </w:pPr>
      <w:r>
        <w:t>TOP: Tax</w:t>
      </w:r>
      <w:r>
        <w:tab/>
        <w:t>MSC: Applicative</w:t>
      </w:r>
    </w:p>
    <w:p w14:paraId="2BF20478" w14:textId="77777777" w:rsidR="00000000" w:rsidRDefault="00000000">
      <w:pPr>
        <w:pStyle w:val="MyNL1"/>
      </w:pPr>
      <w:r>
        <w:tab/>
        <w:t>159.</w:t>
      </w:r>
      <w:r>
        <w:tab/>
        <w:t xml:space="preserve">Consider </w:t>
      </w:r>
      <w:r>
        <w:rPr>
          <w:b/>
        </w:rPr>
        <w:t>Figure 6-11</w:t>
      </w:r>
      <w:r>
        <w:t>. The amount of the tax per unit is</w:t>
      </w:r>
    </w:p>
    <w:p w14:paraId="7EA24708" w14:textId="77777777" w:rsidR="00000000" w:rsidRDefault="00000000">
      <w:pPr>
        <w:pStyle w:val="NLa"/>
      </w:pPr>
      <w:r>
        <w:t>a.</w:t>
      </w:r>
      <w:r>
        <w:tab/>
        <w:t>$1.50.</w:t>
      </w:r>
    </w:p>
    <w:p w14:paraId="328BFD23" w14:textId="77777777" w:rsidR="00000000" w:rsidRDefault="00000000">
      <w:pPr>
        <w:pStyle w:val="NLa"/>
      </w:pPr>
      <w:r>
        <w:t>b.</w:t>
      </w:r>
      <w:r>
        <w:tab/>
        <w:t>$2.00.</w:t>
      </w:r>
    </w:p>
    <w:p w14:paraId="3F7AEBAD" w14:textId="77777777" w:rsidR="00000000" w:rsidRDefault="00000000">
      <w:pPr>
        <w:pStyle w:val="NLa"/>
      </w:pPr>
      <w:r>
        <w:t>c.</w:t>
      </w:r>
      <w:r>
        <w:tab/>
        <w:t>$2.50.</w:t>
      </w:r>
    </w:p>
    <w:p w14:paraId="69B01C05" w14:textId="77777777" w:rsidR="00000000" w:rsidRDefault="00000000">
      <w:pPr>
        <w:pStyle w:val="NLa"/>
      </w:pPr>
      <w:r>
        <w:t>d.</w:t>
      </w:r>
      <w:r>
        <w:tab/>
        <w:t>$3.00.</w:t>
      </w:r>
    </w:p>
    <w:p w14:paraId="242FD34B" w14:textId="77777777" w:rsidR="00000000" w:rsidRDefault="00000000">
      <w:pPr>
        <w:pStyle w:val="ANS1"/>
      </w:pPr>
      <w:r>
        <w:t>ANS: D</w:t>
      </w:r>
      <w:r>
        <w:tab/>
        <w:t>PTS: 1</w:t>
      </w:r>
      <w:r>
        <w:tab/>
        <w:t>DIF: 2</w:t>
      </w:r>
      <w:r>
        <w:tab/>
        <w:t>REF: 6-2</w:t>
      </w:r>
    </w:p>
    <w:p w14:paraId="59C9B82A" w14:textId="77777777" w:rsidR="00000000" w:rsidRDefault="00000000">
      <w:pPr>
        <w:pStyle w:val="TOP"/>
      </w:pPr>
      <w:r>
        <w:t>TOP: Tax</w:t>
      </w:r>
      <w:r>
        <w:tab/>
        <w:t>MSC: Applicative</w:t>
      </w:r>
    </w:p>
    <w:p w14:paraId="2AAB0DE2" w14:textId="77777777" w:rsidR="00000000" w:rsidRDefault="00000000">
      <w:pPr>
        <w:pStyle w:val="MyNL1"/>
      </w:pPr>
      <w:r>
        <w:tab/>
        <w:t>160.</w:t>
      </w:r>
      <w:r>
        <w:tab/>
        <w:t xml:space="preserve">Consider </w:t>
      </w:r>
      <w:r>
        <w:rPr>
          <w:b/>
        </w:rPr>
        <w:t>Figure 6-11</w:t>
      </w:r>
      <w:r>
        <w:t>. From the appearance of the graph, it is apparent that, for every unit of the good that is sold,</w:t>
      </w:r>
    </w:p>
    <w:p w14:paraId="7F405CC8" w14:textId="77777777" w:rsidR="00000000" w:rsidRDefault="00000000">
      <w:pPr>
        <w:pStyle w:val="NLa"/>
      </w:pPr>
      <w:r>
        <w:t>a.</w:t>
      </w:r>
      <w:r>
        <w:tab/>
        <w:t>sellers are required to send one dollar to the government and buyers are required to send two dollars to the government.</w:t>
      </w:r>
    </w:p>
    <w:p w14:paraId="63346202" w14:textId="77777777" w:rsidR="00000000" w:rsidRDefault="00000000">
      <w:pPr>
        <w:pStyle w:val="NLa"/>
      </w:pPr>
      <w:r>
        <w:t>b.</w:t>
      </w:r>
      <w:r>
        <w:tab/>
        <w:t>sellers are required to send two dollars to the government and buyers are required to send one dollar to the government.</w:t>
      </w:r>
    </w:p>
    <w:p w14:paraId="6BA0E295" w14:textId="77777777" w:rsidR="00000000" w:rsidRDefault="00000000">
      <w:pPr>
        <w:pStyle w:val="NLa"/>
      </w:pPr>
      <w:r>
        <w:t>c.</w:t>
      </w:r>
      <w:r>
        <w:tab/>
        <w:t>sellers are required to send three dollars to the government and buyers are required to send nothing to the government.</w:t>
      </w:r>
    </w:p>
    <w:p w14:paraId="162151A3" w14:textId="77777777" w:rsidR="00000000" w:rsidRDefault="00000000">
      <w:pPr>
        <w:pStyle w:val="NLa"/>
      </w:pPr>
      <w:r>
        <w:t>d.</w:t>
      </w:r>
      <w:r>
        <w:tab/>
        <w:t>sellers are required to send nothing to the government and buyers are required to send two dollars to the government.</w:t>
      </w:r>
    </w:p>
    <w:p w14:paraId="17459616" w14:textId="77777777" w:rsidR="00000000" w:rsidRDefault="00000000">
      <w:pPr>
        <w:pStyle w:val="ANS1"/>
      </w:pPr>
      <w:r>
        <w:t>ANS: C</w:t>
      </w:r>
      <w:r>
        <w:tab/>
        <w:t>PTS: 1</w:t>
      </w:r>
      <w:r>
        <w:tab/>
        <w:t>DIF: 2</w:t>
      </w:r>
      <w:r>
        <w:tab/>
        <w:t>REF: 6-2</w:t>
      </w:r>
    </w:p>
    <w:p w14:paraId="639B827C" w14:textId="77777777" w:rsidR="00000000" w:rsidRDefault="00000000">
      <w:pPr>
        <w:pStyle w:val="TOP"/>
      </w:pPr>
      <w:r>
        <w:t>TOP: Tax</w:t>
      </w:r>
      <w:r>
        <w:tab/>
        <w:t>MSC: Applicative</w:t>
      </w:r>
    </w:p>
    <w:p w14:paraId="5FE9CD99" w14:textId="77777777" w:rsidR="00000000" w:rsidRDefault="00000000">
      <w:pPr>
        <w:pStyle w:val="MyNL1"/>
      </w:pPr>
      <w:r>
        <w:tab/>
        <w:t>161.</w:t>
      </w:r>
      <w:r>
        <w:tab/>
        <w:t xml:space="preserve">Consider </w:t>
      </w:r>
      <w:r>
        <w:rPr>
          <w:b/>
        </w:rPr>
        <w:t>Figure 6-11</w:t>
      </w:r>
      <w:r>
        <w:t>. As a result of the tax,</w:t>
      </w:r>
    </w:p>
    <w:p w14:paraId="27815EC5" w14:textId="77777777" w:rsidR="00000000" w:rsidRDefault="00000000">
      <w:pPr>
        <w:pStyle w:val="NLa"/>
      </w:pPr>
      <w:r>
        <w:t>a.</w:t>
      </w:r>
      <w:r>
        <w:tab/>
        <w:t>the price paid by buyers rises from $5 to $7.</w:t>
      </w:r>
    </w:p>
    <w:p w14:paraId="291D6C88" w14:textId="77777777" w:rsidR="00000000" w:rsidRDefault="00000000">
      <w:pPr>
        <w:pStyle w:val="NLa"/>
      </w:pPr>
      <w:r>
        <w:t>b.</w:t>
      </w:r>
      <w:r>
        <w:tab/>
        <w:t>the price received by sellers (after paying the tax) falls from $5 to $3.</w:t>
      </w:r>
    </w:p>
    <w:p w14:paraId="68D96363" w14:textId="77777777" w:rsidR="00000000" w:rsidRDefault="00000000">
      <w:pPr>
        <w:pStyle w:val="NLa"/>
      </w:pPr>
      <w:r>
        <w:t>c.</w:t>
      </w:r>
      <w:r>
        <w:tab/>
        <w:t>the government collects $30 in tax revenue.</w:t>
      </w:r>
    </w:p>
    <w:p w14:paraId="76C6BFD4" w14:textId="77777777" w:rsidR="00000000" w:rsidRDefault="00000000">
      <w:pPr>
        <w:pStyle w:val="NLa"/>
      </w:pPr>
      <w:r>
        <w:t>d.</w:t>
      </w:r>
      <w:r>
        <w:tab/>
        <w:t>All of the above are correct.</w:t>
      </w:r>
    </w:p>
    <w:p w14:paraId="41BA1350" w14:textId="77777777" w:rsidR="00000000" w:rsidRDefault="00000000">
      <w:pPr>
        <w:pStyle w:val="ANS1"/>
      </w:pPr>
      <w:r>
        <w:t>ANS: A</w:t>
      </w:r>
      <w:r>
        <w:tab/>
        <w:t>PTS: 1</w:t>
      </w:r>
      <w:r>
        <w:tab/>
        <w:t>DIF: 2</w:t>
      </w:r>
      <w:r>
        <w:tab/>
        <w:t>REF: 6-2</w:t>
      </w:r>
    </w:p>
    <w:p w14:paraId="1A83C21A" w14:textId="77777777" w:rsidR="00000000" w:rsidRDefault="00000000">
      <w:pPr>
        <w:pStyle w:val="TOP"/>
      </w:pPr>
      <w:r>
        <w:t>TOP: Tax</w:t>
      </w:r>
      <w:r>
        <w:tab/>
        <w:t>MSC: Applicative</w:t>
      </w:r>
    </w:p>
    <w:p w14:paraId="4BBA1159" w14:textId="77777777" w:rsidR="00000000" w:rsidRDefault="00000000">
      <w:pPr>
        <w:pStyle w:val="MyNL1"/>
      </w:pPr>
      <w:r>
        <w:lastRenderedPageBreak/>
        <w:tab/>
        <w:t>162.</w:t>
      </w:r>
      <w:r>
        <w:tab/>
        <w:t xml:space="preserve">Consider </w:t>
      </w:r>
      <w:r>
        <w:rPr>
          <w:b/>
        </w:rPr>
        <w:t>Figure 6-11</w:t>
      </w:r>
      <w:r>
        <w:t xml:space="preserve">. Which of the following statements correctly characterizes the </w:t>
      </w:r>
      <w:r>
        <w:rPr>
          <w:i/>
        </w:rPr>
        <w:t>burden</w:t>
      </w:r>
      <w:r>
        <w:t xml:space="preserve"> of the tax?</w:t>
      </w:r>
    </w:p>
    <w:p w14:paraId="3C385C1F" w14:textId="77777777" w:rsidR="00000000" w:rsidRDefault="00000000">
      <w:pPr>
        <w:pStyle w:val="NLa"/>
      </w:pPr>
      <w:r>
        <w:t>a.</w:t>
      </w:r>
      <w:r>
        <w:tab/>
        <w:t>One-fourth of the burden falls on buyers and three-fourths of the burden falls on sellers.</w:t>
      </w:r>
    </w:p>
    <w:p w14:paraId="5932F477" w14:textId="77777777" w:rsidR="00000000" w:rsidRDefault="00000000">
      <w:pPr>
        <w:pStyle w:val="NLa"/>
      </w:pPr>
      <w:r>
        <w:t>b.</w:t>
      </w:r>
      <w:r>
        <w:tab/>
        <w:t>One-third of the burden falls on buyers and two-thirds of the burden falls on sellers.</w:t>
      </w:r>
    </w:p>
    <w:p w14:paraId="12D965F4" w14:textId="77777777" w:rsidR="00000000" w:rsidRDefault="00000000">
      <w:pPr>
        <w:pStyle w:val="NLa"/>
      </w:pPr>
      <w:r>
        <w:t>c.</w:t>
      </w:r>
      <w:r>
        <w:tab/>
        <w:t>One-half of the burden falls on buyers and one-half of the burden falls on sellers.</w:t>
      </w:r>
    </w:p>
    <w:p w14:paraId="39290A9F" w14:textId="77777777" w:rsidR="00000000" w:rsidRDefault="00000000">
      <w:pPr>
        <w:pStyle w:val="NLa"/>
      </w:pPr>
      <w:r>
        <w:t>d.</w:t>
      </w:r>
      <w:r>
        <w:tab/>
        <w:t>Two-thirds of the burden falls on buyers and one-third of the burden falls on sellers.</w:t>
      </w:r>
    </w:p>
    <w:p w14:paraId="76894C73" w14:textId="77777777" w:rsidR="00000000" w:rsidRDefault="00000000">
      <w:pPr>
        <w:pStyle w:val="ANS1"/>
      </w:pPr>
      <w:r>
        <w:t>ANS: D</w:t>
      </w:r>
      <w:r>
        <w:tab/>
        <w:t>PTS: 1</w:t>
      </w:r>
      <w:r>
        <w:tab/>
        <w:t>DIF: 2</w:t>
      </w:r>
      <w:r>
        <w:tab/>
        <w:t>REF: 6-2</w:t>
      </w:r>
    </w:p>
    <w:p w14:paraId="0C46DE0D" w14:textId="77777777" w:rsidR="00000000" w:rsidRDefault="00000000">
      <w:pPr>
        <w:pStyle w:val="TOP"/>
      </w:pPr>
      <w:r>
        <w:t>TOP: Tax burden</w:t>
      </w:r>
      <w:r>
        <w:tab/>
        <w:t>MSC: Applicative</w:t>
      </w:r>
    </w:p>
    <w:p w14:paraId="15C15F62" w14:textId="77777777" w:rsidR="00000000" w:rsidRDefault="00000000">
      <w:pPr>
        <w:pStyle w:val="MyNL1"/>
      </w:pPr>
      <w:r>
        <w:tab/>
        <w:t>163.</w:t>
      </w:r>
      <w:r>
        <w:tab/>
        <w:t xml:space="preserve">Consider </w:t>
      </w:r>
      <w:r>
        <w:rPr>
          <w:b/>
        </w:rPr>
        <w:t>Figure 6-11</w:t>
      </w:r>
      <w:r>
        <w:t>. Which of these statements about the effects of the tax is correct?</w:t>
      </w:r>
    </w:p>
    <w:p w14:paraId="3674F118" w14:textId="77777777" w:rsidR="00000000" w:rsidRDefault="00000000">
      <w:pPr>
        <w:pStyle w:val="NLa"/>
      </w:pPr>
      <w:r>
        <w:t>a.</w:t>
      </w:r>
      <w:r>
        <w:tab/>
        <w:t>The tax is paid by sellers; sellers bear one-half of the burden of the tax; government collects $24 from the tax.</w:t>
      </w:r>
    </w:p>
    <w:p w14:paraId="3F51EBED" w14:textId="77777777" w:rsidR="00000000" w:rsidRDefault="00000000">
      <w:pPr>
        <w:pStyle w:val="NLa"/>
      </w:pPr>
      <w:r>
        <w:t>b.</w:t>
      </w:r>
      <w:r>
        <w:tab/>
        <w:t>The tax is paid by sellers; sellers bear one-third of the burden of the tax; government collects $24 from the tax.</w:t>
      </w:r>
    </w:p>
    <w:p w14:paraId="44D4C481" w14:textId="77777777" w:rsidR="00000000" w:rsidRDefault="00000000">
      <w:pPr>
        <w:pStyle w:val="NLa"/>
      </w:pPr>
      <w:r>
        <w:t>c.</w:t>
      </w:r>
      <w:r>
        <w:tab/>
        <w:t>The tax is paid by sellers; sellers bear two-thirds of the burden of the tax; government collects $30 from the tax.</w:t>
      </w:r>
    </w:p>
    <w:p w14:paraId="318367CC" w14:textId="77777777" w:rsidR="00000000" w:rsidRDefault="00000000">
      <w:pPr>
        <w:pStyle w:val="NLa"/>
      </w:pPr>
      <w:r>
        <w:t>d.</w:t>
      </w:r>
      <w:r>
        <w:tab/>
        <w:t>The tax is paid by buyers; buyers bear two-thirds of the burden of the tax; government collects $16 from the tax.</w:t>
      </w:r>
    </w:p>
    <w:p w14:paraId="1931DC45" w14:textId="77777777" w:rsidR="00000000" w:rsidRDefault="00000000">
      <w:pPr>
        <w:pStyle w:val="ANS1"/>
      </w:pPr>
      <w:r>
        <w:t>ANS: B</w:t>
      </w:r>
      <w:r>
        <w:tab/>
        <w:t>PTS: 1</w:t>
      </w:r>
      <w:r>
        <w:tab/>
        <w:t>DIF: 3</w:t>
      </w:r>
      <w:r>
        <w:tab/>
        <w:t>REF: 6-2</w:t>
      </w:r>
    </w:p>
    <w:p w14:paraId="28DC10C5" w14:textId="77777777" w:rsidR="00000000" w:rsidRDefault="00000000">
      <w:pPr>
        <w:pStyle w:val="TOP"/>
      </w:pPr>
      <w:r>
        <w:t>TOP: Tax burden</w:t>
      </w:r>
      <w:r>
        <w:tab/>
        <w:t>MSC: Applicative</w:t>
      </w:r>
    </w:p>
    <w:p w14:paraId="1D7C16E8" w14:textId="77777777" w:rsidR="00000000" w:rsidRDefault="00000000">
      <w:pPr>
        <w:pStyle w:val="MyNL1"/>
      </w:pPr>
      <w:r>
        <w:tab/>
        <w:t>164.</w:t>
      </w:r>
      <w:r>
        <w:tab/>
        <w:t xml:space="preserve">Consider </w:t>
      </w:r>
      <w:r>
        <w:rPr>
          <w:b/>
        </w:rPr>
        <w:t>Figure 6-11</w:t>
      </w:r>
      <w:r>
        <w:t xml:space="preserve">. Suppose the demand curve is </w:t>
      </w:r>
      <w:r>
        <w:rPr>
          <w:i/>
        </w:rPr>
        <w:t>not</w:t>
      </w:r>
      <w:r>
        <w:t xml:space="preserve"> the one drawn on the graph; instead, the demand curve is a vertical line passing through the point (</w:t>
      </w:r>
      <w:r>
        <w:rPr>
          <w:i/>
        </w:rPr>
        <w:t>Q</w:t>
      </w:r>
      <w:r>
        <w:t xml:space="preserve"> = 10, </w:t>
      </w:r>
      <w:r>
        <w:rPr>
          <w:i/>
        </w:rPr>
        <w:t>P</w:t>
      </w:r>
      <w:r>
        <w:t xml:space="preserve"> = 5). Using the two supply curves that are drawn, which of the following statements would describe the effects of the tax correctly?</w:t>
      </w:r>
    </w:p>
    <w:p w14:paraId="3C8784BE" w14:textId="77777777" w:rsidR="00000000" w:rsidRDefault="00000000">
      <w:pPr>
        <w:pStyle w:val="NLa"/>
      </w:pPr>
      <w:r>
        <w:t>a.</w:t>
      </w:r>
      <w:r>
        <w:tab/>
        <w:t>The price paid by buyers would be $9.</w:t>
      </w:r>
    </w:p>
    <w:p w14:paraId="35FC4B49" w14:textId="77777777" w:rsidR="00000000" w:rsidRDefault="00000000">
      <w:pPr>
        <w:pStyle w:val="NLa"/>
      </w:pPr>
      <w:r>
        <w:t>b.</w:t>
      </w:r>
      <w:r>
        <w:tab/>
        <w:t>The price received by sellers (after paying the tax) would be $6.50.</w:t>
      </w:r>
    </w:p>
    <w:p w14:paraId="2AE0F654" w14:textId="77777777" w:rsidR="00000000" w:rsidRDefault="00000000">
      <w:pPr>
        <w:pStyle w:val="NLa"/>
      </w:pPr>
      <w:r>
        <w:t>c.</w:t>
      </w:r>
      <w:r>
        <w:tab/>
        <w:t>The government would collect $27 from the tax.</w:t>
      </w:r>
    </w:p>
    <w:p w14:paraId="1356C0F2" w14:textId="77777777" w:rsidR="00000000" w:rsidRDefault="00000000">
      <w:pPr>
        <w:pStyle w:val="NLa"/>
      </w:pPr>
      <w:r>
        <w:t>d.</w:t>
      </w:r>
      <w:r>
        <w:tab/>
        <w:t>Buyers of the good would bear 100 percent of the burden of the tax.</w:t>
      </w:r>
    </w:p>
    <w:p w14:paraId="0234C1E2" w14:textId="77777777" w:rsidR="00000000" w:rsidRDefault="00000000">
      <w:pPr>
        <w:pStyle w:val="ANS1"/>
      </w:pPr>
      <w:r>
        <w:t>ANS: D</w:t>
      </w:r>
      <w:r>
        <w:tab/>
        <w:t>PTS: 1</w:t>
      </w:r>
      <w:r>
        <w:tab/>
        <w:t>DIF: 3</w:t>
      </w:r>
      <w:r>
        <w:tab/>
        <w:t>REF: 6-3</w:t>
      </w:r>
    </w:p>
    <w:p w14:paraId="3CFEB6E5" w14:textId="77777777" w:rsidR="00000000" w:rsidRDefault="00000000">
      <w:pPr>
        <w:pStyle w:val="TOP"/>
      </w:pPr>
      <w:r>
        <w:t>TOP: Tax burden</w:t>
      </w:r>
      <w:r>
        <w:tab/>
        <w:t>MSC: Analytical</w:t>
      </w:r>
    </w:p>
    <w:p w14:paraId="12BB4716" w14:textId="77777777" w:rsidR="00000000" w:rsidRDefault="00000000">
      <w:pPr>
        <w:pStyle w:val="MyNL1"/>
      </w:pPr>
      <w:r>
        <w:tab/>
        <w:t>165.</w:t>
      </w:r>
      <w:r>
        <w:tab/>
        <w:t>A tax on the sellers of TVs</w:t>
      </w:r>
    </w:p>
    <w:p w14:paraId="35A2E3F2" w14:textId="77777777" w:rsidR="00000000" w:rsidRDefault="00000000">
      <w:pPr>
        <w:pStyle w:val="NLa"/>
      </w:pPr>
      <w:r>
        <w:t>a.</w:t>
      </w:r>
      <w:r>
        <w:tab/>
        <w:t>leads sellers to supply a smaller quantity at every price.</w:t>
      </w:r>
    </w:p>
    <w:p w14:paraId="450F834B" w14:textId="77777777" w:rsidR="00000000" w:rsidRDefault="00000000">
      <w:pPr>
        <w:pStyle w:val="NLa"/>
      </w:pPr>
      <w:r>
        <w:t>b.</w:t>
      </w:r>
      <w:r>
        <w:tab/>
        <w:t>leads buyers to demand a smaller quantity at every price.</w:t>
      </w:r>
    </w:p>
    <w:p w14:paraId="7F2CBFEA" w14:textId="77777777" w:rsidR="00000000" w:rsidRDefault="00000000">
      <w:pPr>
        <w:pStyle w:val="NLa"/>
      </w:pPr>
      <w:r>
        <w:t>c.</w:t>
      </w:r>
      <w:r>
        <w:tab/>
        <w:t>leads sellers to supply a larger quantity at every price.</w:t>
      </w:r>
    </w:p>
    <w:p w14:paraId="72CB74E2" w14:textId="77777777" w:rsidR="00000000" w:rsidRDefault="00000000">
      <w:pPr>
        <w:pStyle w:val="NLa"/>
      </w:pPr>
      <w:r>
        <w:t>d.</w:t>
      </w:r>
      <w:r>
        <w:tab/>
        <w:t>causes the supply curve to shift to the right.</w:t>
      </w:r>
    </w:p>
    <w:p w14:paraId="024FEC21" w14:textId="77777777" w:rsidR="00000000" w:rsidRDefault="00000000">
      <w:pPr>
        <w:pStyle w:val="ANS1"/>
      </w:pPr>
      <w:r>
        <w:t>ANS: A</w:t>
      </w:r>
      <w:r>
        <w:tab/>
        <w:t>PTS: 1</w:t>
      </w:r>
      <w:r>
        <w:tab/>
        <w:t>DIF: 2</w:t>
      </w:r>
      <w:r>
        <w:tab/>
        <w:t>REF: 6-2</w:t>
      </w:r>
    </w:p>
    <w:p w14:paraId="4F22625D" w14:textId="77777777" w:rsidR="00000000" w:rsidRDefault="00000000">
      <w:pPr>
        <w:pStyle w:val="TOP"/>
      </w:pPr>
      <w:r>
        <w:t>TOP: Tax | Quantity supplied</w:t>
      </w:r>
      <w:r>
        <w:tab/>
        <w:t>MSC: Interpretive</w:t>
      </w:r>
    </w:p>
    <w:p w14:paraId="7524625A" w14:textId="77777777" w:rsidR="00000000" w:rsidRDefault="00000000">
      <w:pPr>
        <w:pStyle w:val="MyNL1"/>
      </w:pPr>
      <w:r>
        <w:tab/>
        <w:t>166.</w:t>
      </w:r>
      <w:r>
        <w:tab/>
        <w:t>A tax of $0.10 per Snickers bar on the sellers of Snickers will cause the</w:t>
      </w:r>
    </w:p>
    <w:p w14:paraId="0FDDFC00" w14:textId="77777777" w:rsidR="00000000" w:rsidRDefault="00000000">
      <w:pPr>
        <w:pStyle w:val="NLa"/>
      </w:pPr>
      <w:r>
        <w:t>a.</w:t>
      </w:r>
      <w:r>
        <w:tab/>
        <w:t>supply curve for Snickers to shift down by $0.10.</w:t>
      </w:r>
    </w:p>
    <w:p w14:paraId="521955A7" w14:textId="77777777" w:rsidR="00000000" w:rsidRDefault="00000000">
      <w:pPr>
        <w:pStyle w:val="NLa"/>
      </w:pPr>
      <w:r>
        <w:t>b.</w:t>
      </w:r>
      <w:r>
        <w:tab/>
        <w:t>supply curve for Snickers to shift up by $0.10.</w:t>
      </w:r>
    </w:p>
    <w:p w14:paraId="30F7D6B7" w14:textId="77777777" w:rsidR="00000000" w:rsidRDefault="00000000">
      <w:pPr>
        <w:pStyle w:val="NLa"/>
      </w:pPr>
      <w:r>
        <w:t>c.</w:t>
      </w:r>
      <w:r>
        <w:tab/>
        <w:t>supply curve for Snickers to shift down by $0.05.</w:t>
      </w:r>
    </w:p>
    <w:p w14:paraId="2EF4E54D" w14:textId="77777777" w:rsidR="00000000" w:rsidRDefault="00000000">
      <w:pPr>
        <w:pStyle w:val="NLa"/>
      </w:pPr>
      <w:r>
        <w:t>d.</w:t>
      </w:r>
      <w:r>
        <w:tab/>
        <w:t>demand curve for Snickers to shift up by $0.10.</w:t>
      </w:r>
    </w:p>
    <w:p w14:paraId="040D8501" w14:textId="77777777" w:rsidR="00000000" w:rsidRDefault="00000000">
      <w:pPr>
        <w:pStyle w:val="ANS1"/>
      </w:pPr>
      <w:r>
        <w:t>ANS: B</w:t>
      </w:r>
      <w:r>
        <w:tab/>
        <w:t>PTS: 1</w:t>
      </w:r>
      <w:r>
        <w:tab/>
        <w:t>DIF: 2</w:t>
      </w:r>
      <w:r>
        <w:tab/>
        <w:t>REF: 6-2</w:t>
      </w:r>
    </w:p>
    <w:p w14:paraId="15B43C86" w14:textId="77777777" w:rsidR="00000000" w:rsidRDefault="00000000">
      <w:pPr>
        <w:pStyle w:val="TOP"/>
      </w:pPr>
      <w:r>
        <w:t>TOP: Tax | Supply curve</w:t>
      </w:r>
      <w:r>
        <w:tab/>
        <w:t>MSC: Interpretive</w:t>
      </w:r>
    </w:p>
    <w:p w14:paraId="3E82AD42" w14:textId="77777777" w:rsidR="00000000" w:rsidRDefault="00000000">
      <w:pPr>
        <w:pStyle w:val="MyNL1"/>
      </w:pPr>
      <w:r>
        <w:tab/>
        <w:t>167.</w:t>
      </w:r>
      <w:r>
        <w:tab/>
        <w:t>Suppose there is currently a tax of $50 per ticket on airline tickets. The supply curve for airline tickets slopes upward and the demand curve for airline tickets slopes downward. Sellers of tickets are required to pay the tax to the government. If the tax is reduced from $50 per ticket to $30 per ticket, then</w:t>
      </w:r>
    </w:p>
    <w:p w14:paraId="363D88E1" w14:textId="77777777" w:rsidR="00000000" w:rsidRDefault="00000000">
      <w:pPr>
        <w:pStyle w:val="NLa"/>
      </w:pPr>
      <w:r>
        <w:t>a.</w:t>
      </w:r>
      <w:r>
        <w:tab/>
        <w:t>the demand curve will shift upward by $20 and the price paid by buyers will decrease, but the decrease will be less than $20.</w:t>
      </w:r>
    </w:p>
    <w:p w14:paraId="71B8F9A6" w14:textId="77777777" w:rsidR="00000000" w:rsidRDefault="00000000">
      <w:pPr>
        <w:pStyle w:val="NLa"/>
      </w:pPr>
      <w:r>
        <w:t>b.</w:t>
      </w:r>
      <w:r>
        <w:tab/>
        <w:t>the demand curve will shift upward by more than $20 and the price paid by buyers will decrease by $20.</w:t>
      </w:r>
    </w:p>
    <w:p w14:paraId="604E544E" w14:textId="77777777" w:rsidR="00000000" w:rsidRDefault="00000000">
      <w:pPr>
        <w:pStyle w:val="NLa"/>
      </w:pPr>
      <w:r>
        <w:t>c.</w:t>
      </w:r>
      <w:r>
        <w:tab/>
        <w:t>the supply curve will shift downward by $20 and the price paid by buyers will decrease, but the decrease will be less than $20.</w:t>
      </w:r>
    </w:p>
    <w:p w14:paraId="3805300B" w14:textId="77777777" w:rsidR="00000000" w:rsidRDefault="00000000">
      <w:pPr>
        <w:pStyle w:val="NLa"/>
      </w:pPr>
      <w:r>
        <w:t>d.</w:t>
      </w:r>
      <w:r>
        <w:tab/>
        <w:t>the supply curve will shift downward by more than $20 and the effective price received by sellers will increase by $20.</w:t>
      </w:r>
    </w:p>
    <w:p w14:paraId="3A10EB91" w14:textId="77777777" w:rsidR="00000000" w:rsidRDefault="00000000">
      <w:pPr>
        <w:pStyle w:val="ANS1"/>
      </w:pPr>
      <w:r>
        <w:t>ANS: C</w:t>
      </w:r>
      <w:r>
        <w:tab/>
        <w:t>PTS: 1</w:t>
      </w:r>
      <w:r>
        <w:tab/>
        <w:t>DIF: 3</w:t>
      </w:r>
      <w:r>
        <w:tab/>
        <w:t>REF: 6-2</w:t>
      </w:r>
    </w:p>
    <w:p w14:paraId="3629DDC9" w14:textId="77777777" w:rsidR="00000000" w:rsidRDefault="00000000">
      <w:pPr>
        <w:pStyle w:val="TOP"/>
      </w:pPr>
      <w:r>
        <w:t>TOP: Tax | Supply curve | Tax incidence</w:t>
      </w:r>
      <w:r>
        <w:tab/>
        <w:t>MSC: Analytical</w:t>
      </w:r>
    </w:p>
    <w:p w14:paraId="7F2E4620" w14:textId="77777777" w:rsidR="00000000" w:rsidRDefault="00000000">
      <w:pPr>
        <w:pStyle w:val="MyNL1"/>
      </w:pPr>
      <w:r>
        <w:lastRenderedPageBreak/>
        <w:tab/>
        <w:t>168.</w:t>
      </w:r>
      <w:r>
        <w:tab/>
        <w:t>A tax on the sellers of cell phones will</w:t>
      </w:r>
    </w:p>
    <w:p w14:paraId="2D453F39" w14:textId="77777777" w:rsidR="00000000" w:rsidRDefault="00000000">
      <w:pPr>
        <w:pStyle w:val="NLa"/>
      </w:pPr>
      <w:r>
        <w:t>a.</w:t>
      </w:r>
      <w:r>
        <w:tab/>
        <w:t>reduce the size of the cell phone market.</w:t>
      </w:r>
    </w:p>
    <w:p w14:paraId="54974273" w14:textId="77777777" w:rsidR="00000000" w:rsidRDefault="00000000">
      <w:pPr>
        <w:pStyle w:val="NLa"/>
      </w:pPr>
      <w:r>
        <w:t>b.</w:t>
      </w:r>
      <w:r>
        <w:tab/>
        <w:t>place a burden on the sellers of cell phones but not on the buyers of cell phones.</w:t>
      </w:r>
    </w:p>
    <w:p w14:paraId="49DD2053" w14:textId="77777777" w:rsidR="00000000" w:rsidRDefault="00000000">
      <w:pPr>
        <w:pStyle w:val="NLa"/>
      </w:pPr>
      <w:r>
        <w:t>c.</w:t>
      </w:r>
      <w:r>
        <w:tab/>
        <w:t>affect the price paid by buyers of cell phones, but not the size of the market.</w:t>
      </w:r>
    </w:p>
    <w:p w14:paraId="432DF53B" w14:textId="77777777" w:rsidR="00000000" w:rsidRDefault="00000000">
      <w:pPr>
        <w:pStyle w:val="NLa"/>
      </w:pPr>
      <w:r>
        <w:t>d.</w:t>
      </w:r>
      <w:r>
        <w:tab/>
        <w:t>affect the size of the market, but it will have no effect on the effective price received by sellers of cell phones.</w:t>
      </w:r>
    </w:p>
    <w:p w14:paraId="5525B38C" w14:textId="77777777" w:rsidR="00000000" w:rsidRDefault="00000000">
      <w:pPr>
        <w:pStyle w:val="ANS1"/>
      </w:pPr>
      <w:r>
        <w:t>ANS: A</w:t>
      </w:r>
      <w:r>
        <w:tab/>
        <w:t>PTS: 1</w:t>
      </w:r>
      <w:r>
        <w:tab/>
        <w:t>DIF: 2</w:t>
      </w:r>
      <w:r>
        <w:tab/>
        <w:t>REF: 6-2</w:t>
      </w:r>
    </w:p>
    <w:p w14:paraId="2265D6E8" w14:textId="77777777" w:rsidR="00000000" w:rsidRDefault="00000000">
      <w:pPr>
        <w:pStyle w:val="TOP"/>
      </w:pPr>
      <w:r>
        <w:t>TOP: Tax incidence</w:t>
      </w:r>
      <w:r>
        <w:tab/>
        <w:t>MSC: Applicative</w:t>
      </w:r>
    </w:p>
    <w:p w14:paraId="37F23BFA" w14:textId="77777777" w:rsidR="00000000" w:rsidRDefault="00000000">
      <w:pPr>
        <w:pStyle w:val="MyNL1"/>
      </w:pPr>
      <w:r>
        <w:tab/>
        <w:t>169.</w:t>
      </w:r>
      <w:r>
        <w:tab/>
        <w:t xml:space="preserve">A tax on the sellers of jewelry will </w:t>
      </w:r>
    </w:p>
    <w:p w14:paraId="62F3BA6A" w14:textId="77777777" w:rsidR="00000000" w:rsidRDefault="00000000">
      <w:pPr>
        <w:pStyle w:val="NLa"/>
      </w:pPr>
      <w:r>
        <w:t>a.</w:t>
      </w:r>
      <w:r>
        <w:tab/>
        <w:t>increase the price the buyers pay and increase the effective price the sellers receive.</w:t>
      </w:r>
    </w:p>
    <w:p w14:paraId="3B43511F" w14:textId="77777777" w:rsidR="00000000" w:rsidRDefault="00000000">
      <w:pPr>
        <w:pStyle w:val="NLa"/>
      </w:pPr>
      <w:r>
        <w:t>b.</w:t>
      </w:r>
      <w:r>
        <w:tab/>
        <w:t>increase the price the buyers pay and decrease the effective price the sellers receive.</w:t>
      </w:r>
    </w:p>
    <w:p w14:paraId="208BD939" w14:textId="77777777" w:rsidR="00000000" w:rsidRDefault="00000000">
      <w:pPr>
        <w:pStyle w:val="NLa"/>
      </w:pPr>
      <w:r>
        <w:t>c.</w:t>
      </w:r>
      <w:r>
        <w:tab/>
        <w:t>decrease the price the buyers pay and increase the effective price the sellers receive.</w:t>
      </w:r>
    </w:p>
    <w:p w14:paraId="301913B5" w14:textId="77777777" w:rsidR="00000000" w:rsidRDefault="00000000">
      <w:pPr>
        <w:pStyle w:val="NLa"/>
      </w:pPr>
      <w:r>
        <w:t>d.</w:t>
      </w:r>
      <w:r>
        <w:tab/>
        <w:t>decrease the price the buyers pay and decrease the effective price the sellers receive.</w:t>
      </w:r>
    </w:p>
    <w:p w14:paraId="4D15E2D7" w14:textId="77777777" w:rsidR="00000000" w:rsidRDefault="00000000">
      <w:pPr>
        <w:pStyle w:val="ANS1"/>
      </w:pPr>
      <w:r>
        <w:t>ANS: B</w:t>
      </w:r>
      <w:r>
        <w:tab/>
        <w:t>PTS: 1</w:t>
      </w:r>
      <w:r>
        <w:tab/>
        <w:t>DIF: 2</w:t>
      </w:r>
      <w:r>
        <w:tab/>
        <w:t>REF: 6-2</w:t>
      </w:r>
    </w:p>
    <w:p w14:paraId="5BAC3502" w14:textId="77777777" w:rsidR="00000000" w:rsidRDefault="00000000">
      <w:pPr>
        <w:pStyle w:val="TOP"/>
      </w:pPr>
      <w:r>
        <w:t>TOP: Tax incidence</w:t>
      </w:r>
      <w:r>
        <w:tab/>
        <w:t>MSC: Interpretive</w:t>
      </w:r>
    </w:p>
    <w:p w14:paraId="787A84EF" w14:textId="77777777" w:rsidR="00000000" w:rsidRDefault="00000000">
      <w:pPr>
        <w:pStyle w:val="MyNL1"/>
      </w:pPr>
      <w:r>
        <w:tab/>
        <w:t>170.</w:t>
      </w:r>
      <w:r>
        <w:tab/>
        <w:t>Suppose the demand curve for motorcycles slopes downward and the supply curve for motorcycles slopes upward. If the government passes a law requiring buyers of motorcycles to send $500 to the government for every motorcycle they buy, then</w:t>
      </w:r>
    </w:p>
    <w:p w14:paraId="0F4AC4A8" w14:textId="77777777" w:rsidR="00000000" w:rsidRDefault="00000000">
      <w:pPr>
        <w:pStyle w:val="NLa"/>
      </w:pPr>
      <w:r>
        <w:t>a.</w:t>
      </w:r>
      <w:r>
        <w:tab/>
        <w:t>the demand curve for motorcycles shifts downward by $500.</w:t>
      </w:r>
    </w:p>
    <w:p w14:paraId="42671003" w14:textId="77777777" w:rsidR="00000000" w:rsidRDefault="00000000">
      <w:pPr>
        <w:pStyle w:val="NLa"/>
      </w:pPr>
      <w:r>
        <w:t>b.</w:t>
      </w:r>
      <w:r>
        <w:tab/>
        <w:t>buyers of motorcycles pay $500 more per motorcycle than they were paying before the tax.</w:t>
      </w:r>
    </w:p>
    <w:p w14:paraId="06DE18A9" w14:textId="77777777" w:rsidR="00000000" w:rsidRDefault="00000000">
      <w:pPr>
        <w:pStyle w:val="NLa"/>
      </w:pPr>
      <w:r>
        <w:t>c.</w:t>
      </w:r>
      <w:r>
        <w:tab/>
        <w:t>sellers of motorcycles are unaffected by the tax.</w:t>
      </w:r>
    </w:p>
    <w:p w14:paraId="1164CF82" w14:textId="77777777" w:rsidR="00000000" w:rsidRDefault="00000000">
      <w:pPr>
        <w:pStyle w:val="NLa"/>
      </w:pPr>
      <w:r>
        <w:t>d.</w:t>
      </w:r>
      <w:r>
        <w:tab/>
        <w:t>All of the above are correct.</w:t>
      </w:r>
    </w:p>
    <w:p w14:paraId="637965F9" w14:textId="77777777" w:rsidR="00000000" w:rsidRDefault="00000000">
      <w:pPr>
        <w:pStyle w:val="ANS1"/>
      </w:pPr>
      <w:r>
        <w:t>ANS: A</w:t>
      </w:r>
      <w:r>
        <w:tab/>
        <w:t>PTS: 1</w:t>
      </w:r>
      <w:r>
        <w:tab/>
        <w:t>DIF: 2</w:t>
      </w:r>
      <w:r>
        <w:tab/>
        <w:t>REF: 6-2</w:t>
      </w:r>
    </w:p>
    <w:p w14:paraId="4349E0B1" w14:textId="77777777" w:rsidR="00000000" w:rsidRDefault="00000000">
      <w:pPr>
        <w:pStyle w:val="TOP"/>
      </w:pPr>
      <w:r>
        <w:t>TOP: Tax | Demand curve</w:t>
      </w:r>
      <w:r>
        <w:tab/>
        <w:t>MSC: Interpretive</w:t>
      </w:r>
    </w:p>
    <w:p w14:paraId="043DBAF9" w14:textId="77777777" w:rsidR="00000000" w:rsidRDefault="00000000">
      <w:pPr>
        <w:pStyle w:val="MyNL1"/>
      </w:pPr>
      <w:r>
        <w:tab/>
        <w:t>171.</w:t>
      </w:r>
      <w:r>
        <w:tab/>
        <w:t>Which of the following statements is correct concerning the burden of a tax imposed on candles?</w:t>
      </w:r>
    </w:p>
    <w:p w14:paraId="4F3A9FAC" w14:textId="77777777" w:rsidR="00000000" w:rsidRDefault="00000000">
      <w:pPr>
        <w:pStyle w:val="NLa"/>
      </w:pPr>
      <w:r>
        <w:t>a.</w:t>
      </w:r>
      <w:r>
        <w:tab/>
        <w:t>Buyers bear the entire burden of the tax.</w:t>
      </w:r>
    </w:p>
    <w:p w14:paraId="170C72B0" w14:textId="77777777" w:rsidR="00000000" w:rsidRDefault="00000000">
      <w:pPr>
        <w:pStyle w:val="NLa"/>
      </w:pPr>
      <w:r>
        <w:t>b.</w:t>
      </w:r>
      <w:r>
        <w:tab/>
        <w:t>Sellers bear the entire burden of the tax.</w:t>
      </w:r>
    </w:p>
    <w:p w14:paraId="53987E50" w14:textId="77777777" w:rsidR="00000000" w:rsidRDefault="00000000">
      <w:pPr>
        <w:pStyle w:val="NLa"/>
      </w:pPr>
      <w:r>
        <w:t>c.</w:t>
      </w:r>
      <w:r>
        <w:tab/>
        <w:t>Buyers and sellers share the burden of the tax.</w:t>
      </w:r>
    </w:p>
    <w:p w14:paraId="1C329BA1" w14:textId="77777777" w:rsidR="00000000" w:rsidRDefault="00000000">
      <w:pPr>
        <w:pStyle w:val="NLa"/>
      </w:pPr>
      <w:r>
        <w:t>d.</w:t>
      </w:r>
      <w:r>
        <w:tab/>
        <w:t>We have to know whether it is the buyers or the sellers that are required to pay the tax to the government in order to make this determination.</w:t>
      </w:r>
    </w:p>
    <w:p w14:paraId="5C893DC9" w14:textId="77777777" w:rsidR="00000000" w:rsidRDefault="00000000">
      <w:pPr>
        <w:pStyle w:val="ANS1"/>
      </w:pPr>
      <w:r>
        <w:t>ANS: C</w:t>
      </w:r>
      <w:r>
        <w:tab/>
        <w:t>PTS: 1</w:t>
      </w:r>
      <w:r>
        <w:tab/>
        <w:t>DIF: 2</w:t>
      </w:r>
      <w:r>
        <w:tab/>
        <w:t>REF: 6-2</w:t>
      </w:r>
    </w:p>
    <w:p w14:paraId="1814411B" w14:textId="77777777" w:rsidR="00000000" w:rsidRDefault="00000000">
      <w:pPr>
        <w:pStyle w:val="TOP"/>
      </w:pPr>
      <w:r>
        <w:t>TOP: Tax incidence</w:t>
      </w:r>
      <w:r>
        <w:tab/>
        <w:t>MSC: Applicative</w:t>
      </w:r>
    </w:p>
    <w:p w14:paraId="5C1270AA" w14:textId="77777777" w:rsidR="00000000" w:rsidRDefault="00000000">
      <w:pPr>
        <w:pStyle w:val="MyNL1"/>
      </w:pPr>
      <w:r>
        <w:tab/>
        <w:t>172.</w:t>
      </w:r>
      <w:r>
        <w:tab/>
        <w:t>A tax imposed on the sellers of blueberries</w:t>
      </w:r>
    </w:p>
    <w:p w14:paraId="4A790B04" w14:textId="77777777" w:rsidR="00000000" w:rsidRDefault="00000000">
      <w:pPr>
        <w:pStyle w:val="NLa"/>
      </w:pPr>
      <w:r>
        <w:t>a.</w:t>
      </w:r>
      <w:r>
        <w:tab/>
        <w:t>increases sellers’ costs, shifts the supply curve to the left (upward), and reduces profits.</w:t>
      </w:r>
    </w:p>
    <w:p w14:paraId="20A86974" w14:textId="77777777" w:rsidR="00000000" w:rsidRDefault="00000000">
      <w:pPr>
        <w:pStyle w:val="NLa"/>
      </w:pPr>
      <w:r>
        <w:t>b.</w:t>
      </w:r>
      <w:r>
        <w:tab/>
        <w:t>increases sellers’ costs, shifts the supply curve to the right (downward), and reduces profits.</w:t>
      </w:r>
    </w:p>
    <w:p w14:paraId="77E2482D" w14:textId="77777777" w:rsidR="00000000" w:rsidRDefault="00000000">
      <w:pPr>
        <w:pStyle w:val="NLa"/>
      </w:pPr>
      <w:r>
        <w:t>c.</w:t>
      </w:r>
      <w:r>
        <w:tab/>
        <w:t>increases sellers’ costs, causes a movement upward and to the right along the supply curve, and reduces profits.</w:t>
      </w:r>
    </w:p>
    <w:p w14:paraId="3EF7D9AA" w14:textId="77777777" w:rsidR="00000000" w:rsidRDefault="00000000">
      <w:pPr>
        <w:pStyle w:val="NLa"/>
      </w:pPr>
      <w:r>
        <w:t>d.</w:t>
      </w:r>
      <w:r>
        <w:tab/>
        <w:t>is passed on in full to the buyers of blueberries and profits remain unchanged.</w:t>
      </w:r>
    </w:p>
    <w:p w14:paraId="45661737" w14:textId="77777777" w:rsidR="00000000" w:rsidRDefault="00000000">
      <w:pPr>
        <w:pStyle w:val="ANS1"/>
      </w:pPr>
      <w:r>
        <w:t>ANS: A</w:t>
      </w:r>
      <w:r>
        <w:tab/>
        <w:t>PTS: 1</w:t>
      </w:r>
      <w:r>
        <w:tab/>
        <w:t>DIF: 2</w:t>
      </w:r>
      <w:r>
        <w:tab/>
        <w:t>REF: 6-2</w:t>
      </w:r>
    </w:p>
    <w:p w14:paraId="78956541" w14:textId="77777777" w:rsidR="00000000" w:rsidRDefault="00000000">
      <w:pPr>
        <w:pStyle w:val="TOP"/>
      </w:pPr>
      <w:r>
        <w:t>TOP: Tax | Supply curve</w:t>
      </w:r>
      <w:r>
        <w:tab/>
        <w:t>MSC: Applicative</w:t>
      </w:r>
    </w:p>
    <w:p w14:paraId="165A6B5F" w14:textId="77777777" w:rsidR="00000000" w:rsidRDefault="00000000">
      <w:pPr>
        <w:pStyle w:val="MyNL1"/>
      </w:pPr>
      <w:r>
        <w:tab/>
        <w:t>173.</w:t>
      </w:r>
      <w:r>
        <w:tab/>
        <w:t>A $2.00 tax placed on the sellers of mailboxes will shift the supply curve</w:t>
      </w:r>
    </w:p>
    <w:p w14:paraId="25D5DFA0" w14:textId="77777777" w:rsidR="00000000" w:rsidRDefault="00000000">
      <w:pPr>
        <w:pStyle w:val="NLa"/>
      </w:pPr>
      <w:r>
        <w:t>a.</w:t>
      </w:r>
      <w:r>
        <w:tab/>
        <w:t>upward by exactly $2.00.</w:t>
      </w:r>
    </w:p>
    <w:p w14:paraId="18F0B4E0" w14:textId="77777777" w:rsidR="00000000" w:rsidRDefault="00000000">
      <w:pPr>
        <w:pStyle w:val="NLa"/>
      </w:pPr>
      <w:r>
        <w:t>b.</w:t>
      </w:r>
      <w:r>
        <w:tab/>
        <w:t>upward by less than $2.00.</w:t>
      </w:r>
    </w:p>
    <w:p w14:paraId="6557AE3E" w14:textId="77777777" w:rsidR="00000000" w:rsidRDefault="00000000">
      <w:pPr>
        <w:pStyle w:val="NLa"/>
      </w:pPr>
      <w:r>
        <w:t>c.</w:t>
      </w:r>
      <w:r>
        <w:tab/>
        <w:t>downward by exactly $2.00.</w:t>
      </w:r>
    </w:p>
    <w:p w14:paraId="6FC47B8E" w14:textId="77777777" w:rsidR="00000000" w:rsidRDefault="00000000">
      <w:pPr>
        <w:pStyle w:val="NLa"/>
      </w:pPr>
      <w:r>
        <w:t>d.</w:t>
      </w:r>
      <w:r>
        <w:tab/>
        <w:t>downward by less than $2.00.</w:t>
      </w:r>
    </w:p>
    <w:p w14:paraId="5FC4DA2A" w14:textId="77777777" w:rsidR="00000000" w:rsidRDefault="00000000">
      <w:pPr>
        <w:pStyle w:val="ANS1"/>
      </w:pPr>
      <w:r>
        <w:t>ANS: A</w:t>
      </w:r>
      <w:r>
        <w:tab/>
        <w:t>PTS: 1</w:t>
      </w:r>
      <w:r>
        <w:tab/>
        <w:t>DIF: 2</w:t>
      </w:r>
      <w:r>
        <w:tab/>
        <w:t>REF: 6-2</w:t>
      </w:r>
    </w:p>
    <w:p w14:paraId="1DF26689" w14:textId="77777777" w:rsidR="00000000" w:rsidRDefault="00000000">
      <w:pPr>
        <w:pStyle w:val="TOP"/>
      </w:pPr>
      <w:r>
        <w:t>TOP: Tax | Supply curve</w:t>
      </w:r>
      <w:r>
        <w:tab/>
        <w:t>MSC: Interpretive</w:t>
      </w:r>
    </w:p>
    <w:p w14:paraId="7754511C" w14:textId="77777777" w:rsidR="00000000" w:rsidRDefault="00000000">
      <w:pPr>
        <w:pStyle w:val="MyNL1"/>
      </w:pPr>
      <w:r>
        <w:tab/>
        <w:t>174.</w:t>
      </w:r>
      <w:r>
        <w:tab/>
        <w:t>When a tax is placed on the sellers of lemonade,</w:t>
      </w:r>
    </w:p>
    <w:p w14:paraId="78B899FA" w14:textId="77777777" w:rsidR="00000000" w:rsidRDefault="00000000">
      <w:pPr>
        <w:pStyle w:val="NLa"/>
      </w:pPr>
      <w:r>
        <w:t>a.</w:t>
      </w:r>
      <w:r>
        <w:tab/>
        <w:t>the sellers bear the entire burden of the tax.</w:t>
      </w:r>
    </w:p>
    <w:p w14:paraId="5CF800EF" w14:textId="77777777" w:rsidR="00000000" w:rsidRDefault="00000000">
      <w:pPr>
        <w:pStyle w:val="NLa"/>
      </w:pPr>
      <w:r>
        <w:t>b.</w:t>
      </w:r>
      <w:r>
        <w:tab/>
        <w:t>the buyers bear the entire burden of the tax.</w:t>
      </w:r>
    </w:p>
    <w:p w14:paraId="3148A711" w14:textId="77777777" w:rsidR="00000000" w:rsidRDefault="00000000">
      <w:pPr>
        <w:pStyle w:val="NLa"/>
      </w:pPr>
      <w:r>
        <w:t>c.</w:t>
      </w:r>
      <w:r>
        <w:tab/>
        <w:t>the burden of the tax will be always be equally divided between the buyers and the sellers.</w:t>
      </w:r>
    </w:p>
    <w:p w14:paraId="4B3E13A3" w14:textId="77777777" w:rsidR="00000000" w:rsidRDefault="00000000">
      <w:pPr>
        <w:pStyle w:val="NLa"/>
      </w:pPr>
      <w:r>
        <w:t>d.</w:t>
      </w:r>
      <w:r>
        <w:tab/>
        <w:t>the burden of the tax will be shared by the buyers and the sellers, but the division of the burden is not always equal.</w:t>
      </w:r>
    </w:p>
    <w:p w14:paraId="2784339A" w14:textId="77777777" w:rsidR="00000000" w:rsidRDefault="00000000">
      <w:pPr>
        <w:pStyle w:val="ANS1"/>
      </w:pPr>
      <w:r>
        <w:t>ANS: D</w:t>
      </w:r>
      <w:r>
        <w:tab/>
        <w:t>PTS: 1</w:t>
      </w:r>
      <w:r>
        <w:tab/>
        <w:t>DIF: 2</w:t>
      </w:r>
      <w:r>
        <w:tab/>
        <w:t>REF: 6-2</w:t>
      </w:r>
    </w:p>
    <w:p w14:paraId="15BC5731" w14:textId="77777777" w:rsidR="00000000" w:rsidRDefault="00000000">
      <w:pPr>
        <w:pStyle w:val="TOP"/>
      </w:pPr>
      <w:r>
        <w:t>TOP: Tax incidence</w:t>
      </w:r>
      <w:r>
        <w:tab/>
        <w:t>MSC: Applicative</w:t>
      </w:r>
    </w:p>
    <w:p w14:paraId="7569A7C6" w14:textId="77777777" w:rsidR="00000000" w:rsidRDefault="00000000">
      <w:pPr>
        <w:pStyle w:val="MyNL1"/>
      </w:pPr>
      <w:r>
        <w:lastRenderedPageBreak/>
        <w:tab/>
        <w:t>175.</w:t>
      </w:r>
      <w:r>
        <w:tab/>
        <w:t>Revenue from the Federal Insurance Contribution Act (FICA) tax is used to</w:t>
      </w:r>
    </w:p>
    <w:p w14:paraId="715640E0" w14:textId="77777777" w:rsidR="00000000" w:rsidRDefault="00000000">
      <w:pPr>
        <w:pStyle w:val="NLa"/>
      </w:pPr>
      <w:r>
        <w:t>a.</w:t>
      </w:r>
      <w:r>
        <w:tab/>
        <w:t>help retire the national debt.</w:t>
      </w:r>
    </w:p>
    <w:p w14:paraId="1503CB96" w14:textId="77777777" w:rsidR="00000000" w:rsidRDefault="00000000">
      <w:pPr>
        <w:pStyle w:val="NLa"/>
      </w:pPr>
      <w:r>
        <w:t>b.</w:t>
      </w:r>
      <w:r>
        <w:tab/>
        <w:t>cover crop insurance claims.</w:t>
      </w:r>
    </w:p>
    <w:p w14:paraId="4DA5F6DC" w14:textId="77777777" w:rsidR="00000000" w:rsidRDefault="00000000">
      <w:pPr>
        <w:pStyle w:val="NLa"/>
      </w:pPr>
      <w:r>
        <w:t>c.</w:t>
      </w:r>
      <w:r>
        <w:tab/>
        <w:t>pay the salaries of members of Congress.</w:t>
      </w:r>
    </w:p>
    <w:p w14:paraId="72FC26B1" w14:textId="77777777" w:rsidR="00000000" w:rsidRDefault="00000000">
      <w:pPr>
        <w:pStyle w:val="NLa"/>
      </w:pPr>
      <w:r>
        <w:t>d.</w:t>
      </w:r>
      <w:r>
        <w:tab/>
        <w:t>pay for Social Security and Medicare.</w:t>
      </w:r>
    </w:p>
    <w:p w14:paraId="4E654D29" w14:textId="77777777" w:rsidR="00000000" w:rsidRDefault="00000000">
      <w:pPr>
        <w:pStyle w:val="ANS1"/>
      </w:pPr>
      <w:r>
        <w:t>ANS: D</w:t>
      </w:r>
      <w:r>
        <w:tab/>
        <w:t>PTS: 1</w:t>
      </w:r>
      <w:r>
        <w:tab/>
        <w:t>DIF: 1</w:t>
      </w:r>
      <w:r>
        <w:tab/>
        <w:t>REF: 6-2</w:t>
      </w:r>
    </w:p>
    <w:p w14:paraId="1F4DF749" w14:textId="77777777" w:rsidR="00000000" w:rsidRDefault="00000000">
      <w:pPr>
        <w:pStyle w:val="TOP"/>
      </w:pPr>
      <w:r>
        <w:t>TOP: FICA taxes</w:t>
      </w:r>
      <w:r>
        <w:tab/>
        <w:t>MSC: Definitional</w:t>
      </w:r>
    </w:p>
    <w:p w14:paraId="0D1479C0" w14:textId="77777777" w:rsidR="00000000" w:rsidRDefault="00000000">
      <w:pPr>
        <w:pStyle w:val="MyNL1"/>
      </w:pPr>
      <w:r>
        <w:tab/>
        <w:t>176.</w:t>
      </w:r>
      <w:r>
        <w:tab/>
        <w:t>The Federal Insurance Contribution Act (FICA) tax is an example of</w:t>
      </w:r>
    </w:p>
    <w:p w14:paraId="658F6023" w14:textId="77777777" w:rsidR="00000000" w:rsidRDefault="00000000">
      <w:pPr>
        <w:pStyle w:val="NLa"/>
      </w:pPr>
      <w:r>
        <w:t>a.</w:t>
      </w:r>
      <w:r>
        <w:tab/>
        <w:t>a payroll tax.</w:t>
      </w:r>
    </w:p>
    <w:p w14:paraId="4868110E" w14:textId="77777777" w:rsidR="00000000" w:rsidRDefault="00000000">
      <w:pPr>
        <w:pStyle w:val="NLa"/>
      </w:pPr>
      <w:r>
        <w:t>b.</w:t>
      </w:r>
      <w:r>
        <w:tab/>
        <w:t>a sales tax.</w:t>
      </w:r>
    </w:p>
    <w:p w14:paraId="5B6326F8" w14:textId="77777777" w:rsidR="00000000" w:rsidRDefault="00000000">
      <w:pPr>
        <w:pStyle w:val="NLa"/>
      </w:pPr>
      <w:r>
        <w:t>c.</w:t>
      </w:r>
      <w:r>
        <w:tab/>
        <w:t>a farm subsidy.</w:t>
      </w:r>
    </w:p>
    <w:p w14:paraId="05DACC9E" w14:textId="77777777" w:rsidR="00000000" w:rsidRDefault="00000000">
      <w:pPr>
        <w:pStyle w:val="NLa"/>
      </w:pPr>
      <w:r>
        <w:t>d.</w:t>
      </w:r>
      <w:r>
        <w:tab/>
        <w:t>an income subsidy.</w:t>
      </w:r>
    </w:p>
    <w:p w14:paraId="35E878AE" w14:textId="77777777" w:rsidR="00000000" w:rsidRDefault="00000000">
      <w:pPr>
        <w:pStyle w:val="ANS1"/>
      </w:pPr>
      <w:r>
        <w:t>ANS: A</w:t>
      </w:r>
      <w:r>
        <w:tab/>
        <w:t>PTS: 1</w:t>
      </w:r>
      <w:r>
        <w:tab/>
        <w:t>DIF: 1</w:t>
      </w:r>
      <w:r>
        <w:tab/>
        <w:t>REF: 6-2</w:t>
      </w:r>
    </w:p>
    <w:p w14:paraId="326A764A" w14:textId="77777777" w:rsidR="00000000" w:rsidRDefault="00000000">
      <w:pPr>
        <w:pStyle w:val="TOP"/>
      </w:pPr>
      <w:r>
        <w:t>TOP: FICA taxes</w:t>
      </w:r>
      <w:r>
        <w:tab/>
        <w:t>MSC: Definitional</w:t>
      </w:r>
    </w:p>
    <w:p w14:paraId="3948CEDF" w14:textId="77777777" w:rsidR="00000000" w:rsidRDefault="00000000">
      <w:pPr>
        <w:pStyle w:val="MyNL1"/>
      </w:pPr>
      <w:r>
        <w:tab/>
        <w:t>177.</w:t>
      </w:r>
      <w:r>
        <w:tab/>
        <w:t>A payroll tax is a</w:t>
      </w:r>
    </w:p>
    <w:p w14:paraId="3935209F" w14:textId="77777777" w:rsidR="00000000" w:rsidRDefault="00000000">
      <w:pPr>
        <w:pStyle w:val="NLa"/>
      </w:pPr>
      <w:r>
        <w:t>a.</w:t>
      </w:r>
      <w:r>
        <w:tab/>
        <w:t>fixed number of dollars that every firm must pay to the government for each worker that the firm hires.</w:t>
      </w:r>
    </w:p>
    <w:p w14:paraId="463144E9" w14:textId="77777777" w:rsidR="00000000" w:rsidRDefault="00000000">
      <w:pPr>
        <w:pStyle w:val="NLa"/>
      </w:pPr>
      <w:r>
        <w:t>b.</w:t>
      </w:r>
      <w:r>
        <w:tab/>
        <w:t>tax that each firm must pay to the government before the firm can hire workers and operate its business.</w:t>
      </w:r>
    </w:p>
    <w:p w14:paraId="6B2D6D9E" w14:textId="77777777" w:rsidR="00000000" w:rsidRDefault="00000000">
      <w:pPr>
        <w:pStyle w:val="NLa"/>
      </w:pPr>
      <w:r>
        <w:t>c.</w:t>
      </w:r>
      <w:r>
        <w:tab/>
        <w:t>tax on the wages that firms pay their workers.</w:t>
      </w:r>
    </w:p>
    <w:p w14:paraId="48D33179" w14:textId="77777777" w:rsidR="00000000" w:rsidRDefault="00000000">
      <w:pPr>
        <w:pStyle w:val="NLa"/>
      </w:pPr>
      <w:r>
        <w:t>d.</w:t>
      </w:r>
      <w:r>
        <w:tab/>
        <w:t>tax on all wages above the minimum wage.</w:t>
      </w:r>
    </w:p>
    <w:p w14:paraId="691DB829" w14:textId="77777777" w:rsidR="00000000" w:rsidRDefault="00000000">
      <w:pPr>
        <w:pStyle w:val="ANS1"/>
      </w:pPr>
      <w:r>
        <w:t>ANS: C</w:t>
      </w:r>
      <w:r>
        <w:tab/>
        <w:t>PTS: 1</w:t>
      </w:r>
      <w:r>
        <w:tab/>
        <w:t>DIF: 2</w:t>
      </w:r>
      <w:r>
        <w:tab/>
        <w:t>REF: 6-2</w:t>
      </w:r>
    </w:p>
    <w:p w14:paraId="342EE87E" w14:textId="77777777" w:rsidR="00000000" w:rsidRDefault="00000000">
      <w:pPr>
        <w:pStyle w:val="TOP"/>
      </w:pPr>
      <w:r>
        <w:t>TOP: Payroll taxes</w:t>
      </w:r>
      <w:r>
        <w:tab/>
        <w:t>MSC: Definitional</w:t>
      </w:r>
    </w:p>
    <w:p w14:paraId="0699FD53" w14:textId="77777777" w:rsidR="00000000" w:rsidRDefault="00000000">
      <w:pPr>
        <w:pStyle w:val="MyNL1"/>
      </w:pPr>
      <w:r>
        <w:tab/>
        <w:t>178.</w:t>
      </w:r>
      <w:r>
        <w:tab/>
        <w:t>Congress intended that</w:t>
      </w:r>
    </w:p>
    <w:p w14:paraId="5C97FA92" w14:textId="77777777" w:rsidR="00000000" w:rsidRDefault="00000000">
      <w:pPr>
        <w:pStyle w:val="NLa"/>
      </w:pPr>
      <w:r>
        <w:t>a.</w:t>
      </w:r>
      <w:r>
        <w:tab/>
        <w:t>the entire FICA tax be paid by workers.</w:t>
      </w:r>
    </w:p>
    <w:p w14:paraId="4D748D54" w14:textId="77777777" w:rsidR="00000000" w:rsidRDefault="00000000">
      <w:pPr>
        <w:pStyle w:val="NLa"/>
      </w:pPr>
      <w:r>
        <w:t>b.</w:t>
      </w:r>
      <w:r>
        <w:tab/>
        <w:t>the entire FICA tax be paid by large firms.</w:t>
      </w:r>
    </w:p>
    <w:p w14:paraId="0B5EA4A3" w14:textId="77777777" w:rsidR="00000000" w:rsidRDefault="00000000">
      <w:pPr>
        <w:pStyle w:val="NLa"/>
      </w:pPr>
      <w:r>
        <w:t>c.</w:t>
      </w:r>
      <w:r>
        <w:tab/>
        <w:t>the entire FICA tax be paid by small firms.</w:t>
      </w:r>
    </w:p>
    <w:p w14:paraId="48DEC1E1" w14:textId="77777777" w:rsidR="00000000" w:rsidRDefault="00000000">
      <w:pPr>
        <w:pStyle w:val="NLa"/>
      </w:pPr>
      <w:r>
        <w:t>d.</w:t>
      </w:r>
      <w:r>
        <w:tab/>
        <w:t>half the FICA tax be paid by workers, and half be paid by firms.</w:t>
      </w:r>
    </w:p>
    <w:p w14:paraId="24C0A537" w14:textId="77777777" w:rsidR="00000000" w:rsidRDefault="00000000">
      <w:pPr>
        <w:pStyle w:val="ANS1"/>
      </w:pPr>
      <w:r>
        <w:t>ANS: D</w:t>
      </w:r>
      <w:r>
        <w:tab/>
        <w:t>PTS: 1</w:t>
      </w:r>
      <w:r>
        <w:tab/>
        <w:t>DIF: 2</w:t>
      </w:r>
      <w:r>
        <w:tab/>
        <w:t>REF: 6-2</w:t>
      </w:r>
    </w:p>
    <w:p w14:paraId="0D8EE59B" w14:textId="77777777" w:rsidR="00000000" w:rsidRDefault="00000000">
      <w:pPr>
        <w:pStyle w:val="TOP"/>
      </w:pPr>
      <w:r>
        <w:t>TOP: FICA taxes</w:t>
      </w:r>
      <w:r>
        <w:tab/>
        <w:t>MSC: Interpretive</w:t>
      </w:r>
    </w:p>
    <w:p w14:paraId="3E0B2EBF" w14:textId="77777777" w:rsidR="00000000" w:rsidRDefault="00000000">
      <w:pPr>
        <w:pStyle w:val="MyNL1"/>
      </w:pPr>
      <w:r>
        <w:tab/>
        <w:t>179.</w:t>
      </w:r>
      <w:r>
        <w:tab/>
        <w:t>Although lawmakers legislated a fifty-fifty division in the payment of the FICA tax,</w:t>
      </w:r>
    </w:p>
    <w:p w14:paraId="4E0D1B25" w14:textId="77777777" w:rsidR="00000000" w:rsidRDefault="00000000">
      <w:pPr>
        <w:pStyle w:val="NLa"/>
      </w:pPr>
      <w:r>
        <w:t>a.</w:t>
      </w:r>
      <w:r>
        <w:tab/>
        <w:t>the same outcome, in terms of tax incidence, would occur even if the entire tax had been levied on only the workers or only on the firms.</w:t>
      </w:r>
    </w:p>
    <w:p w14:paraId="67D73866" w14:textId="77777777" w:rsidR="00000000" w:rsidRDefault="00000000">
      <w:pPr>
        <w:pStyle w:val="NLa"/>
      </w:pPr>
      <w:r>
        <w:t>b.</w:t>
      </w:r>
      <w:r>
        <w:tab/>
        <w:t>the employer now is required by law to pay more than 50 percent of the tax.</w:t>
      </w:r>
    </w:p>
    <w:p w14:paraId="469B98B7" w14:textId="77777777" w:rsidR="00000000" w:rsidRDefault="00000000">
      <w:pPr>
        <w:pStyle w:val="NLa"/>
      </w:pPr>
      <w:r>
        <w:t>c.</w:t>
      </w:r>
      <w:r>
        <w:tab/>
        <w:t>the employee now is required by law to pay more than 50 percent of the tax.</w:t>
      </w:r>
    </w:p>
    <w:p w14:paraId="5A3E8164" w14:textId="77777777" w:rsidR="00000000" w:rsidRDefault="00000000">
      <w:pPr>
        <w:pStyle w:val="NLa"/>
      </w:pPr>
      <w:r>
        <w:t>d.</w:t>
      </w:r>
      <w:r>
        <w:tab/>
        <w:t>employers are no longer required by law to pay any portion of the tax.</w:t>
      </w:r>
    </w:p>
    <w:p w14:paraId="2AF6BC29" w14:textId="77777777" w:rsidR="00000000" w:rsidRDefault="00000000">
      <w:pPr>
        <w:pStyle w:val="ANS1"/>
      </w:pPr>
      <w:r>
        <w:t>ANS: A</w:t>
      </w:r>
      <w:r>
        <w:tab/>
        <w:t>PTS: 1</w:t>
      </w:r>
      <w:r>
        <w:tab/>
        <w:t>DIF: 2</w:t>
      </w:r>
      <w:r>
        <w:tab/>
        <w:t>REF: 6-2</w:t>
      </w:r>
    </w:p>
    <w:p w14:paraId="569D3AC6" w14:textId="77777777" w:rsidR="00000000" w:rsidRDefault="00000000">
      <w:pPr>
        <w:pStyle w:val="TOP"/>
      </w:pPr>
      <w:r>
        <w:t>TOP: FICA taxes</w:t>
      </w:r>
      <w:r>
        <w:tab/>
        <w:t>MSC: Interpretive</w:t>
      </w:r>
    </w:p>
    <w:p w14:paraId="68E49B83" w14:textId="77777777" w:rsidR="00000000" w:rsidRDefault="00000000">
      <w:pPr>
        <w:pStyle w:val="MyNL1"/>
      </w:pPr>
      <w:r>
        <w:tab/>
        <w:t>180.</w:t>
      </w:r>
      <w:r>
        <w:tab/>
        <w:t xml:space="preserve">A key lesson from the payroll tax is that the </w:t>
      </w:r>
    </w:p>
    <w:p w14:paraId="252EEBC6" w14:textId="77777777" w:rsidR="00000000" w:rsidRDefault="00000000">
      <w:pPr>
        <w:pStyle w:val="NLa"/>
      </w:pPr>
      <w:r>
        <w:t>a.</w:t>
      </w:r>
      <w:r>
        <w:tab/>
        <w:t>tax amounts to a tax solely on workers.</w:t>
      </w:r>
    </w:p>
    <w:p w14:paraId="1417D616" w14:textId="77777777" w:rsidR="00000000" w:rsidRDefault="00000000">
      <w:pPr>
        <w:pStyle w:val="NLa"/>
      </w:pPr>
      <w:r>
        <w:t>b.</w:t>
      </w:r>
      <w:r>
        <w:tab/>
        <w:t>tax amounts to a tax solely on firms that hire workers.</w:t>
      </w:r>
    </w:p>
    <w:p w14:paraId="717CC495" w14:textId="77777777" w:rsidR="00000000" w:rsidRDefault="00000000">
      <w:pPr>
        <w:pStyle w:val="NLa"/>
      </w:pPr>
      <w:r>
        <w:t>c.</w:t>
      </w:r>
      <w:r>
        <w:tab/>
        <w:t>eliminates any wedge that might exist between the wage that firms pay and the wage that workers receive.</w:t>
      </w:r>
    </w:p>
    <w:p w14:paraId="5A8E89FA" w14:textId="77777777" w:rsidR="00000000" w:rsidRDefault="00000000">
      <w:pPr>
        <w:pStyle w:val="NLa"/>
      </w:pPr>
      <w:r>
        <w:t>d.</w:t>
      </w:r>
      <w:r>
        <w:tab/>
        <w:t>true burden of a tax cannot be legislated.</w:t>
      </w:r>
    </w:p>
    <w:p w14:paraId="295033C8" w14:textId="77777777" w:rsidR="00000000" w:rsidRDefault="00000000">
      <w:pPr>
        <w:pStyle w:val="ANS1"/>
      </w:pPr>
      <w:r>
        <w:t>ANS: D</w:t>
      </w:r>
      <w:r>
        <w:tab/>
        <w:t>PTS: 1</w:t>
      </w:r>
      <w:r>
        <w:tab/>
        <w:t>DIF: 2</w:t>
      </w:r>
      <w:r>
        <w:tab/>
        <w:t>REF: 6-2</w:t>
      </w:r>
    </w:p>
    <w:p w14:paraId="04DF5215" w14:textId="77777777" w:rsidR="00000000" w:rsidRDefault="00000000">
      <w:pPr>
        <w:pStyle w:val="TOP"/>
      </w:pPr>
      <w:r>
        <w:t>TOP: Payroll taxes</w:t>
      </w:r>
      <w:r>
        <w:tab/>
        <w:t>MSC: Interpretive</w:t>
      </w:r>
    </w:p>
    <w:p w14:paraId="065C9B9E" w14:textId="77777777" w:rsidR="00000000" w:rsidRDefault="00000000">
      <w:pPr>
        <w:pStyle w:val="MyNL1"/>
      </w:pPr>
      <w:r>
        <w:tab/>
        <w:t>181.</w:t>
      </w:r>
      <w:r>
        <w:tab/>
        <w:t xml:space="preserve">When a payroll tax is enacted, </w:t>
      </w:r>
    </w:p>
    <w:p w14:paraId="29CAA16A" w14:textId="77777777" w:rsidR="00000000" w:rsidRDefault="00000000">
      <w:pPr>
        <w:pStyle w:val="NLa"/>
      </w:pPr>
      <w:r>
        <w:t>a.</w:t>
      </w:r>
      <w:r>
        <w:tab/>
        <w:t>the wage received by workers falls and the wage paid by firms rises.</w:t>
      </w:r>
    </w:p>
    <w:p w14:paraId="5D9F2F01" w14:textId="77777777" w:rsidR="00000000" w:rsidRDefault="00000000">
      <w:pPr>
        <w:pStyle w:val="NLa"/>
      </w:pPr>
      <w:r>
        <w:t>b.</w:t>
      </w:r>
      <w:r>
        <w:tab/>
        <w:t>the wage received by workers falls and the wage paid by firms falls.</w:t>
      </w:r>
    </w:p>
    <w:p w14:paraId="3EDB2EDA" w14:textId="77777777" w:rsidR="00000000" w:rsidRDefault="00000000">
      <w:pPr>
        <w:pStyle w:val="NLa"/>
      </w:pPr>
      <w:r>
        <w:t>c.</w:t>
      </w:r>
      <w:r>
        <w:tab/>
        <w:t>the wage received by workers rises and the wage paid by firms falls.</w:t>
      </w:r>
    </w:p>
    <w:p w14:paraId="79A133D7" w14:textId="77777777" w:rsidR="00000000" w:rsidRDefault="00000000">
      <w:pPr>
        <w:pStyle w:val="NLa"/>
      </w:pPr>
      <w:r>
        <w:t>d.</w:t>
      </w:r>
      <w:r>
        <w:tab/>
        <w:t>the wage received by workers rises and the wage paid by firms rises.</w:t>
      </w:r>
    </w:p>
    <w:p w14:paraId="384EA65C" w14:textId="77777777" w:rsidR="00000000" w:rsidRDefault="00000000">
      <w:pPr>
        <w:pStyle w:val="ANS1"/>
      </w:pPr>
      <w:r>
        <w:t>ANS: A</w:t>
      </w:r>
      <w:r>
        <w:tab/>
        <w:t>PTS: 1</w:t>
      </w:r>
      <w:r>
        <w:tab/>
        <w:t>DIF: 2</w:t>
      </w:r>
      <w:r>
        <w:tab/>
        <w:t>REF: 6-2</w:t>
      </w:r>
    </w:p>
    <w:p w14:paraId="3C50D696" w14:textId="77777777" w:rsidR="00000000" w:rsidRDefault="00000000">
      <w:pPr>
        <w:pStyle w:val="TOP"/>
      </w:pPr>
      <w:r>
        <w:t>TOP: Payroll taxes | Wages</w:t>
      </w:r>
      <w:r>
        <w:tab/>
        <w:t>MSC: Interpretive</w:t>
      </w:r>
    </w:p>
    <w:p w14:paraId="0445170E" w14:textId="77777777" w:rsidR="00000000" w:rsidRDefault="00000000">
      <w:pPr>
        <w:pStyle w:val="MyNL1"/>
      </w:pPr>
      <w:r>
        <w:lastRenderedPageBreak/>
        <w:tab/>
        <w:t>182.</w:t>
      </w:r>
      <w:r>
        <w:tab/>
        <w:t>Most labor economists believe that the supply of labor is</w:t>
      </w:r>
    </w:p>
    <w:p w14:paraId="69923067" w14:textId="77777777" w:rsidR="00000000" w:rsidRDefault="00000000">
      <w:pPr>
        <w:pStyle w:val="NLa"/>
      </w:pPr>
      <w:r>
        <w:t>a.</w:t>
      </w:r>
      <w:r>
        <w:tab/>
        <w:t>less elastic than demand and, therefore, firms bear most of the burden of the payroll tax.</w:t>
      </w:r>
    </w:p>
    <w:p w14:paraId="2857C1BA" w14:textId="77777777" w:rsidR="00000000" w:rsidRDefault="00000000">
      <w:pPr>
        <w:pStyle w:val="NLa"/>
      </w:pPr>
      <w:r>
        <w:t>b.</w:t>
      </w:r>
      <w:r>
        <w:tab/>
        <w:t>less elastic than demand and, therefore, workers bear most of the burden of the payroll tax.</w:t>
      </w:r>
    </w:p>
    <w:p w14:paraId="49AFBC09" w14:textId="77777777" w:rsidR="00000000" w:rsidRDefault="00000000">
      <w:pPr>
        <w:pStyle w:val="NLa"/>
      </w:pPr>
      <w:r>
        <w:t>c.</w:t>
      </w:r>
      <w:r>
        <w:tab/>
        <w:t>more elastic than demand and, therefore, workers bear most of the burden of the payroll tax.</w:t>
      </w:r>
    </w:p>
    <w:p w14:paraId="75CD7956" w14:textId="77777777" w:rsidR="00000000" w:rsidRDefault="00000000">
      <w:pPr>
        <w:pStyle w:val="NLa"/>
      </w:pPr>
      <w:r>
        <w:t>d.</w:t>
      </w:r>
      <w:r>
        <w:tab/>
        <w:t>more elastic than demand and, therefore, firms bear most of the burden of the payroll tax.</w:t>
      </w:r>
    </w:p>
    <w:p w14:paraId="66B4D0CD" w14:textId="77777777" w:rsidR="00000000" w:rsidRDefault="00000000">
      <w:pPr>
        <w:pStyle w:val="ANS1"/>
      </w:pPr>
      <w:r>
        <w:t>ANS: B</w:t>
      </w:r>
      <w:r>
        <w:tab/>
        <w:t>PTS: 1</w:t>
      </w:r>
      <w:r>
        <w:tab/>
        <w:t>DIF: 2</w:t>
      </w:r>
      <w:r>
        <w:tab/>
        <w:t>REF: 6-2</w:t>
      </w:r>
    </w:p>
    <w:p w14:paraId="41BB2C5A" w14:textId="77777777" w:rsidR="00000000" w:rsidRDefault="00000000">
      <w:pPr>
        <w:pStyle w:val="TOP"/>
      </w:pPr>
      <w:r>
        <w:t>TOP: Labor supply | Payroll tax</w:t>
      </w:r>
      <w:r>
        <w:tab/>
        <w:t>MSC: Applicative</w:t>
      </w:r>
    </w:p>
    <w:p w14:paraId="44A15768" w14:textId="77777777" w:rsidR="00000000" w:rsidRDefault="00000000">
      <w:pPr>
        <w:pStyle w:val="MyNL1"/>
      </w:pPr>
      <w:r>
        <w:tab/>
        <w:t>183.</w:t>
      </w:r>
      <w:r>
        <w:tab/>
        <w:t>Lawmakers designed the burden of the FICA payroll tax to be split evenly between workers and firms. Labor economists believe that</w:t>
      </w:r>
    </w:p>
    <w:p w14:paraId="7CA2FB08" w14:textId="77777777" w:rsidR="00000000" w:rsidRDefault="00000000">
      <w:pPr>
        <w:pStyle w:val="NLa"/>
      </w:pPr>
      <w:r>
        <w:t>a.</w:t>
      </w:r>
      <w:r>
        <w:tab/>
        <w:t>lawmakers may have actually achieved their goal, since statistics show that the tax burden is currently equally divided.</w:t>
      </w:r>
    </w:p>
    <w:p w14:paraId="13856256" w14:textId="77777777" w:rsidR="00000000" w:rsidRDefault="00000000">
      <w:pPr>
        <w:pStyle w:val="NLa"/>
      </w:pPr>
      <w:r>
        <w:t>b.</w:t>
      </w:r>
      <w:r>
        <w:tab/>
        <w:t>the tax raises too little revenue for the government and so it should be eliminated.</w:t>
      </w:r>
    </w:p>
    <w:p w14:paraId="7F1A3D9A" w14:textId="77777777" w:rsidR="00000000" w:rsidRDefault="00000000">
      <w:pPr>
        <w:pStyle w:val="NLa"/>
      </w:pPr>
      <w:r>
        <w:t>c.</w:t>
      </w:r>
      <w:r>
        <w:tab/>
        <w:t>firms bear most of the burden of the tax.</w:t>
      </w:r>
    </w:p>
    <w:p w14:paraId="2CBA3E46" w14:textId="77777777" w:rsidR="00000000" w:rsidRDefault="00000000">
      <w:pPr>
        <w:pStyle w:val="NLa"/>
      </w:pPr>
      <w:r>
        <w:t>d.</w:t>
      </w:r>
      <w:r>
        <w:tab/>
        <w:t>workers bear most of the burden of the tax.</w:t>
      </w:r>
    </w:p>
    <w:p w14:paraId="7FF3CAAF" w14:textId="77777777" w:rsidR="00000000" w:rsidRDefault="00000000">
      <w:pPr>
        <w:pStyle w:val="ANS1"/>
      </w:pPr>
      <w:r>
        <w:t>ANS: D</w:t>
      </w:r>
      <w:r>
        <w:tab/>
        <w:t>PTS: 1</w:t>
      </w:r>
      <w:r>
        <w:tab/>
        <w:t>DIF: 2</w:t>
      </w:r>
      <w:r>
        <w:tab/>
        <w:t>REF: 6-2</w:t>
      </w:r>
    </w:p>
    <w:p w14:paraId="46B391D0" w14:textId="77777777" w:rsidR="00000000" w:rsidRDefault="00000000">
      <w:pPr>
        <w:pStyle w:val="TOP"/>
      </w:pPr>
      <w:r>
        <w:t>TOP: FICA taxes</w:t>
      </w:r>
      <w:r>
        <w:tab/>
      </w:r>
      <w:r>
        <w:tab/>
        <w:t>MSC: Interpretive</w:t>
      </w:r>
    </w:p>
    <w:p w14:paraId="71EDA450" w14:textId="77777777" w:rsidR="00000000" w:rsidRDefault="00000000">
      <w:pPr>
        <w:pStyle w:val="MyNL1"/>
      </w:pPr>
      <w:r>
        <w:tab/>
        <w:t>184.</w:t>
      </w:r>
      <w:r>
        <w:tab/>
        <w:t>In the final analysis, tax incidence</w:t>
      </w:r>
    </w:p>
    <w:p w14:paraId="44C58367" w14:textId="77777777" w:rsidR="00000000" w:rsidRDefault="00000000">
      <w:pPr>
        <w:pStyle w:val="NLa"/>
      </w:pPr>
      <w:r>
        <w:t>a.</w:t>
      </w:r>
      <w:r>
        <w:tab/>
        <w:t>depends on the legislated burden.</w:t>
      </w:r>
    </w:p>
    <w:p w14:paraId="684EE773" w14:textId="77777777" w:rsidR="00000000" w:rsidRDefault="00000000">
      <w:pPr>
        <w:pStyle w:val="NLa"/>
      </w:pPr>
      <w:r>
        <w:t>b.</w:t>
      </w:r>
      <w:r>
        <w:tab/>
        <w:t>is entirely random.</w:t>
      </w:r>
    </w:p>
    <w:p w14:paraId="3612093C" w14:textId="77777777" w:rsidR="00000000" w:rsidRDefault="00000000">
      <w:pPr>
        <w:pStyle w:val="NLa"/>
      </w:pPr>
      <w:r>
        <w:t>c.</w:t>
      </w:r>
      <w:r>
        <w:tab/>
        <w:t>depends on the forces of supply and demand.</w:t>
      </w:r>
    </w:p>
    <w:p w14:paraId="6CF91032" w14:textId="77777777" w:rsidR="00000000" w:rsidRDefault="00000000">
      <w:pPr>
        <w:pStyle w:val="NLa"/>
      </w:pPr>
      <w:r>
        <w:t>d.</w:t>
      </w:r>
      <w:r>
        <w:tab/>
        <w:t>falls entirely on buyers or entirely on sellers.</w:t>
      </w:r>
    </w:p>
    <w:p w14:paraId="29EF405B" w14:textId="77777777" w:rsidR="00000000" w:rsidRDefault="00000000">
      <w:pPr>
        <w:pStyle w:val="ANS1"/>
      </w:pPr>
      <w:r>
        <w:t>ANS: C</w:t>
      </w:r>
      <w:r>
        <w:tab/>
        <w:t>PTS: 1</w:t>
      </w:r>
      <w:r>
        <w:tab/>
        <w:t>DIF: 2</w:t>
      </w:r>
      <w:r>
        <w:tab/>
        <w:t>REF: 6-2</w:t>
      </w:r>
    </w:p>
    <w:p w14:paraId="5A84B601" w14:textId="77777777" w:rsidR="00000000" w:rsidRDefault="00000000">
      <w:pPr>
        <w:pStyle w:val="TOP"/>
      </w:pPr>
      <w:r>
        <w:t>TOP: Tax incidence</w:t>
      </w:r>
      <w:r>
        <w:tab/>
        <w:t>MSC: Interpretive</w:t>
      </w:r>
    </w:p>
    <w:p w14:paraId="30472120" w14:textId="77777777" w:rsidR="00000000" w:rsidRDefault="00000000">
      <w:pPr>
        <w:pStyle w:val="CAP"/>
      </w:pPr>
      <w:r>
        <w:br w:type="page"/>
      </w:r>
      <w:r>
        <w:lastRenderedPageBreak/>
        <w:t>Figure 6-12</w:t>
      </w:r>
    </w:p>
    <w:p w14:paraId="33CE9D85" w14:textId="0D9068D9" w:rsidR="00000000" w:rsidRDefault="00451C4D">
      <w:pPr>
        <w:pStyle w:val="Txt"/>
      </w:pPr>
      <w:r>
        <w:rPr>
          <w:rFonts w:ascii="Palatino" w:hAnsi="Palatino"/>
          <w:b/>
          <w:noProof/>
          <w:sz w:val="18"/>
        </w:rPr>
        <w:drawing>
          <wp:inline distT="0" distB="0" distL="0" distR="0" wp14:anchorId="54AF9032" wp14:editId="6ACB1FD0">
            <wp:extent cx="3648075" cy="3962400"/>
            <wp:effectExtent l="0" t="0" r="0" b="0"/>
            <wp:docPr id="15" name="Resi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648075" cy="3962400"/>
                    </a:xfrm>
                    <a:prstGeom prst="rect">
                      <a:avLst/>
                    </a:prstGeom>
                    <a:noFill/>
                    <a:ln>
                      <a:noFill/>
                    </a:ln>
                  </pic:spPr>
                </pic:pic>
              </a:graphicData>
            </a:graphic>
          </wp:inline>
        </w:drawing>
      </w:r>
    </w:p>
    <w:p w14:paraId="187DC971" w14:textId="77777777" w:rsidR="00000000" w:rsidRDefault="00000000">
      <w:pPr>
        <w:pStyle w:val="MyNL1"/>
      </w:pPr>
      <w:r>
        <w:tab/>
        <w:t>185.</w:t>
      </w:r>
      <w:r>
        <w:tab/>
      </w:r>
      <w:r>
        <w:rPr>
          <w:b/>
        </w:rPr>
        <w:t>Refer to Figure 6-12</w:t>
      </w:r>
      <w:r>
        <w:t>. In which market will the majority of the tax burden fall on the buyer?</w:t>
      </w:r>
    </w:p>
    <w:p w14:paraId="2CA5AA86" w14:textId="77777777" w:rsidR="00000000" w:rsidRDefault="00000000">
      <w:pPr>
        <w:pStyle w:val="NLa"/>
      </w:pPr>
      <w:r>
        <w:t>a.</w:t>
      </w:r>
      <w:r>
        <w:tab/>
        <w:t>market (a)</w:t>
      </w:r>
    </w:p>
    <w:p w14:paraId="6A8BB28A" w14:textId="77777777" w:rsidR="00000000" w:rsidRDefault="00000000">
      <w:pPr>
        <w:pStyle w:val="NLa"/>
      </w:pPr>
      <w:r>
        <w:t>b.</w:t>
      </w:r>
      <w:r>
        <w:tab/>
        <w:t>market (b)</w:t>
      </w:r>
    </w:p>
    <w:p w14:paraId="0C4D4C80" w14:textId="77777777" w:rsidR="00000000" w:rsidRDefault="00000000">
      <w:pPr>
        <w:pStyle w:val="NLa"/>
      </w:pPr>
      <w:r>
        <w:t>c.</w:t>
      </w:r>
      <w:r>
        <w:tab/>
        <w:t>market (c)</w:t>
      </w:r>
    </w:p>
    <w:p w14:paraId="0C7C815A" w14:textId="77777777" w:rsidR="00000000" w:rsidRDefault="00000000">
      <w:pPr>
        <w:pStyle w:val="NLa"/>
      </w:pPr>
      <w:r>
        <w:t>d.</w:t>
      </w:r>
      <w:r>
        <w:tab/>
        <w:t>All of the above are correct.</w:t>
      </w:r>
    </w:p>
    <w:p w14:paraId="1F7B0BAD" w14:textId="77777777" w:rsidR="00000000" w:rsidRDefault="00000000">
      <w:pPr>
        <w:pStyle w:val="ANS1"/>
      </w:pPr>
      <w:r>
        <w:t>ANS: B</w:t>
      </w:r>
      <w:r>
        <w:tab/>
        <w:t>PTS: 1</w:t>
      </w:r>
      <w:r>
        <w:tab/>
        <w:t>DIF: 2</w:t>
      </w:r>
      <w:r>
        <w:tab/>
        <w:t>REF: 6-2</w:t>
      </w:r>
    </w:p>
    <w:p w14:paraId="4E7BA53E" w14:textId="77777777" w:rsidR="00000000" w:rsidRDefault="00000000">
      <w:pPr>
        <w:pStyle w:val="TOP"/>
      </w:pPr>
      <w:r>
        <w:t>TOP: Tax burden</w:t>
      </w:r>
      <w:r>
        <w:tab/>
      </w:r>
      <w:r>
        <w:tab/>
        <w:t>MSC: Applicative</w:t>
      </w:r>
    </w:p>
    <w:p w14:paraId="787F1A9B" w14:textId="77777777" w:rsidR="00000000" w:rsidRDefault="00000000">
      <w:pPr>
        <w:pStyle w:val="MyNL1"/>
      </w:pPr>
      <w:r>
        <w:tab/>
        <w:t>186.</w:t>
      </w:r>
      <w:r>
        <w:tab/>
      </w:r>
      <w:r>
        <w:rPr>
          <w:b/>
        </w:rPr>
        <w:t>Refer to Figure 6-12</w:t>
      </w:r>
      <w:r>
        <w:t>. In which market will the majority of the tax burden fall on the seller?</w:t>
      </w:r>
    </w:p>
    <w:p w14:paraId="3F2C9968" w14:textId="77777777" w:rsidR="00000000" w:rsidRDefault="00000000">
      <w:pPr>
        <w:pStyle w:val="NLa"/>
      </w:pPr>
      <w:r>
        <w:t>a.</w:t>
      </w:r>
      <w:r>
        <w:tab/>
        <w:t>market (a)</w:t>
      </w:r>
    </w:p>
    <w:p w14:paraId="2D05F03E" w14:textId="77777777" w:rsidR="00000000" w:rsidRDefault="00000000">
      <w:pPr>
        <w:pStyle w:val="NLa"/>
      </w:pPr>
      <w:r>
        <w:t>b.</w:t>
      </w:r>
      <w:r>
        <w:tab/>
        <w:t>market (b)</w:t>
      </w:r>
    </w:p>
    <w:p w14:paraId="57DE3C9C" w14:textId="77777777" w:rsidR="00000000" w:rsidRDefault="00000000">
      <w:pPr>
        <w:pStyle w:val="NLa"/>
      </w:pPr>
      <w:r>
        <w:t>c.</w:t>
      </w:r>
      <w:r>
        <w:tab/>
        <w:t>market (c)</w:t>
      </w:r>
    </w:p>
    <w:p w14:paraId="03C80E75" w14:textId="77777777" w:rsidR="00000000" w:rsidRDefault="00000000">
      <w:pPr>
        <w:pStyle w:val="NLa"/>
      </w:pPr>
      <w:r>
        <w:t>d.</w:t>
      </w:r>
      <w:r>
        <w:tab/>
        <w:t>All of the above are correct.</w:t>
      </w:r>
    </w:p>
    <w:p w14:paraId="2CDF538E" w14:textId="77777777" w:rsidR="00000000" w:rsidRDefault="00000000">
      <w:pPr>
        <w:pStyle w:val="ANS1"/>
      </w:pPr>
      <w:r>
        <w:t>ANS: A</w:t>
      </w:r>
      <w:r>
        <w:tab/>
        <w:t>PTS: 1</w:t>
      </w:r>
      <w:r>
        <w:tab/>
        <w:t>DIF: 2</w:t>
      </w:r>
      <w:r>
        <w:tab/>
        <w:t>REF: 6-2</w:t>
      </w:r>
    </w:p>
    <w:p w14:paraId="0E953925" w14:textId="77777777" w:rsidR="00000000" w:rsidRDefault="00000000">
      <w:pPr>
        <w:pStyle w:val="TOP"/>
      </w:pPr>
      <w:r>
        <w:t>TOP: Tax burden</w:t>
      </w:r>
      <w:r>
        <w:tab/>
      </w:r>
      <w:r>
        <w:tab/>
        <w:t>MSC: Applicative</w:t>
      </w:r>
    </w:p>
    <w:p w14:paraId="0DBDE9A8" w14:textId="77777777" w:rsidR="00000000" w:rsidRDefault="00000000">
      <w:pPr>
        <w:pStyle w:val="MyNL1"/>
      </w:pPr>
      <w:r>
        <w:tab/>
        <w:t>187.</w:t>
      </w:r>
      <w:r>
        <w:tab/>
      </w:r>
      <w:r>
        <w:rPr>
          <w:b/>
        </w:rPr>
        <w:t>Refer to Figure 6-12</w:t>
      </w:r>
      <w:r>
        <w:t>. In which market will the tax burden be most equally divided between the buyer and the seller?</w:t>
      </w:r>
    </w:p>
    <w:p w14:paraId="49B981C3" w14:textId="77777777" w:rsidR="00000000" w:rsidRDefault="00000000">
      <w:pPr>
        <w:pStyle w:val="NLa"/>
      </w:pPr>
      <w:r>
        <w:t>a.</w:t>
      </w:r>
      <w:r>
        <w:tab/>
        <w:t>market (a)</w:t>
      </w:r>
    </w:p>
    <w:p w14:paraId="6CB3E45D" w14:textId="77777777" w:rsidR="00000000" w:rsidRDefault="00000000">
      <w:pPr>
        <w:pStyle w:val="NLa"/>
      </w:pPr>
      <w:r>
        <w:t>b.</w:t>
      </w:r>
      <w:r>
        <w:tab/>
        <w:t>market (b)</w:t>
      </w:r>
    </w:p>
    <w:p w14:paraId="4C4CAB69" w14:textId="77777777" w:rsidR="00000000" w:rsidRDefault="00000000">
      <w:pPr>
        <w:pStyle w:val="NLa"/>
      </w:pPr>
      <w:r>
        <w:t>c.</w:t>
      </w:r>
      <w:r>
        <w:tab/>
        <w:t>market (c)</w:t>
      </w:r>
    </w:p>
    <w:p w14:paraId="3458BD14" w14:textId="77777777" w:rsidR="00000000" w:rsidRDefault="00000000">
      <w:pPr>
        <w:pStyle w:val="NLa"/>
      </w:pPr>
      <w:r>
        <w:t>d.</w:t>
      </w:r>
      <w:r>
        <w:tab/>
        <w:t>All of the above are correct.</w:t>
      </w:r>
    </w:p>
    <w:p w14:paraId="4B5A6B40" w14:textId="77777777" w:rsidR="00000000" w:rsidRDefault="00000000">
      <w:pPr>
        <w:pStyle w:val="ANS1"/>
      </w:pPr>
      <w:r>
        <w:t>ANS: C</w:t>
      </w:r>
      <w:r>
        <w:tab/>
        <w:t>PTS: 1</w:t>
      </w:r>
      <w:r>
        <w:tab/>
        <w:t>DIF: 2</w:t>
      </w:r>
      <w:r>
        <w:tab/>
        <w:t>REF: 6-2</w:t>
      </w:r>
    </w:p>
    <w:p w14:paraId="66D15EEC" w14:textId="77777777" w:rsidR="00000000" w:rsidRDefault="00000000">
      <w:pPr>
        <w:pStyle w:val="TOP"/>
      </w:pPr>
      <w:r>
        <w:t>TOP: Tax burden</w:t>
      </w:r>
      <w:r>
        <w:tab/>
      </w:r>
      <w:r>
        <w:tab/>
        <w:t>MSC: Applicative</w:t>
      </w:r>
    </w:p>
    <w:p w14:paraId="09337A6D" w14:textId="77777777" w:rsidR="00000000" w:rsidRDefault="00000000">
      <w:pPr>
        <w:pStyle w:val="CAP"/>
      </w:pPr>
      <w:r>
        <w:lastRenderedPageBreak/>
        <w:t>Figure 6-13</w:t>
      </w:r>
    </w:p>
    <w:p w14:paraId="16EC5049" w14:textId="5778348D" w:rsidR="00000000" w:rsidRDefault="00451C4D">
      <w:pPr>
        <w:pStyle w:val="Txt"/>
      </w:pPr>
      <w:r>
        <w:rPr>
          <w:noProof/>
        </w:rPr>
        <w:drawing>
          <wp:inline distT="0" distB="0" distL="0" distR="0" wp14:anchorId="6E3BBA22" wp14:editId="66229342">
            <wp:extent cx="2343150" cy="2228850"/>
            <wp:effectExtent l="0" t="0" r="0" b="0"/>
            <wp:docPr id="16" name="Resi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343150" cy="2228850"/>
                    </a:xfrm>
                    <a:prstGeom prst="rect">
                      <a:avLst/>
                    </a:prstGeom>
                    <a:noFill/>
                    <a:ln>
                      <a:noFill/>
                    </a:ln>
                  </pic:spPr>
                </pic:pic>
              </a:graphicData>
            </a:graphic>
          </wp:inline>
        </w:drawing>
      </w:r>
    </w:p>
    <w:p w14:paraId="02D0CC33" w14:textId="77777777" w:rsidR="00000000" w:rsidRDefault="00000000">
      <w:pPr>
        <w:pStyle w:val="MyNL1"/>
      </w:pPr>
      <w:r>
        <w:tab/>
        <w:t>188.</w:t>
      </w:r>
      <w:r>
        <w:tab/>
      </w:r>
      <w:r>
        <w:rPr>
          <w:b/>
        </w:rPr>
        <w:t>Refer to Figure 6-13</w:t>
      </w:r>
      <w:r>
        <w:t>. The equilibrium price before the tax is imposed is</w:t>
      </w:r>
    </w:p>
    <w:p w14:paraId="1F36858A" w14:textId="77777777" w:rsidR="00000000" w:rsidRDefault="00000000">
      <w:pPr>
        <w:pStyle w:val="NLa"/>
      </w:pPr>
      <w:r>
        <w:t>a.</w:t>
      </w:r>
      <w:r>
        <w:tab/>
      </w:r>
      <w:r>
        <w:rPr>
          <w:i/>
        </w:rPr>
        <w:t>P</w:t>
      </w:r>
      <w:r>
        <w:rPr>
          <w:vertAlign w:val="subscript"/>
        </w:rPr>
        <w:t>0</w:t>
      </w:r>
      <w:r>
        <w:t>.</w:t>
      </w:r>
    </w:p>
    <w:p w14:paraId="09ADBDC7" w14:textId="77777777" w:rsidR="00000000" w:rsidRDefault="00000000">
      <w:pPr>
        <w:pStyle w:val="NLa"/>
      </w:pPr>
      <w:r>
        <w:t>b.</w:t>
      </w:r>
      <w:r>
        <w:tab/>
      </w:r>
      <w:r>
        <w:rPr>
          <w:i/>
        </w:rPr>
        <w:t>P</w:t>
      </w:r>
      <w:r>
        <w:rPr>
          <w:vertAlign w:val="subscript"/>
        </w:rPr>
        <w:t>1</w:t>
      </w:r>
      <w:r>
        <w:t>.</w:t>
      </w:r>
    </w:p>
    <w:p w14:paraId="69564013" w14:textId="77777777" w:rsidR="00000000" w:rsidRDefault="00000000">
      <w:pPr>
        <w:pStyle w:val="NLa"/>
      </w:pPr>
      <w:r>
        <w:t>c.</w:t>
      </w:r>
      <w:r>
        <w:tab/>
      </w:r>
      <w:r>
        <w:rPr>
          <w:i/>
        </w:rPr>
        <w:t>P</w:t>
      </w:r>
      <w:r>
        <w:rPr>
          <w:vertAlign w:val="subscript"/>
        </w:rPr>
        <w:t>2</w:t>
      </w:r>
      <w:r>
        <w:t>.</w:t>
      </w:r>
    </w:p>
    <w:p w14:paraId="2CE50F5E" w14:textId="77777777" w:rsidR="00000000" w:rsidRDefault="00000000">
      <w:pPr>
        <w:pStyle w:val="NLa"/>
      </w:pPr>
      <w:r>
        <w:t>d.</w:t>
      </w:r>
      <w:r>
        <w:tab/>
        <w:t>None of the above is correct.</w:t>
      </w:r>
    </w:p>
    <w:p w14:paraId="6A8B434A" w14:textId="77777777" w:rsidR="00000000" w:rsidRDefault="00000000">
      <w:pPr>
        <w:pStyle w:val="ANS1"/>
      </w:pPr>
      <w:r>
        <w:t>ANS: B</w:t>
      </w:r>
      <w:r>
        <w:tab/>
        <w:t>PTS: 1</w:t>
      </w:r>
      <w:r>
        <w:tab/>
        <w:t>DIF: 1</w:t>
      </w:r>
      <w:r>
        <w:tab/>
        <w:t>REF: 6-2</w:t>
      </w:r>
    </w:p>
    <w:p w14:paraId="7BA16C49" w14:textId="77777777" w:rsidR="00000000" w:rsidRDefault="00000000">
      <w:pPr>
        <w:pStyle w:val="TOP"/>
      </w:pPr>
      <w:r>
        <w:t>TOP: Tax | Equilibrium price</w:t>
      </w:r>
      <w:r>
        <w:tab/>
        <w:t>MSC: Applicative</w:t>
      </w:r>
    </w:p>
    <w:p w14:paraId="7AC416C4" w14:textId="77777777" w:rsidR="00000000" w:rsidRDefault="00000000">
      <w:pPr>
        <w:pStyle w:val="MyNL1"/>
      </w:pPr>
      <w:r>
        <w:tab/>
        <w:t>189.</w:t>
      </w:r>
      <w:r>
        <w:tab/>
      </w:r>
      <w:r>
        <w:rPr>
          <w:b/>
        </w:rPr>
        <w:t>Refer to Figure 6-13</w:t>
      </w:r>
      <w:r>
        <w:t>. The effective price that will be paid by buyers after the tax is</w:t>
      </w:r>
    </w:p>
    <w:p w14:paraId="4FAA4CEC" w14:textId="77777777" w:rsidR="00000000" w:rsidRDefault="00000000">
      <w:pPr>
        <w:pStyle w:val="NLa"/>
      </w:pPr>
      <w:r>
        <w:t>a.</w:t>
      </w:r>
      <w:r>
        <w:tab/>
      </w:r>
      <w:r>
        <w:rPr>
          <w:i/>
        </w:rPr>
        <w:t>P</w:t>
      </w:r>
      <w:r>
        <w:rPr>
          <w:vertAlign w:val="subscript"/>
        </w:rPr>
        <w:t>0</w:t>
      </w:r>
      <w:r>
        <w:t>.</w:t>
      </w:r>
    </w:p>
    <w:p w14:paraId="5355CCFB" w14:textId="77777777" w:rsidR="00000000" w:rsidRDefault="00000000">
      <w:pPr>
        <w:pStyle w:val="NLa"/>
      </w:pPr>
      <w:r>
        <w:t>b.</w:t>
      </w:r>
      <w:r>
        <w:tab/>
      </w:r>
      <w:r>
        <w:rPr>
          <w:i/>
        </w:rPr>
        <w:t>P</w:t>
      </w:r>
      <w:r>
        <w:rPr>
          <w:vertAlign w:val="subscript"/>
        </w:rPr>
        <w:t>1</w:t>
      </w:r>
      <w:r>
        <w:t>.</w:t>
      </w:r>
    </w:p>
    <w:p w14:paraId="1DA58B75" w14:textId="77777777" w:rsidR="00000000" w:rsidRDefault="00000000">
      <w:pPr>
        <w:pStyle w:val="NLa"/>
      </w:pPr>
      <w:r>
        <w:t>c.</w:t>
      </w:r>
      <w:r>
        <w:tab/>
      </w:r>
      <w:r>
        <w:rPr>
          <w:i/>
        </w:rPr>
        <w:t>P</w:t>
      </w:r>
      <w:r>
        <w:rPr>
          <w:vertAlign w:val="subscript"/>
        </w:rPr>
        <w:t>2</w:t>
      </w:r>
      <w:r>
        <w:t>.</w:t>
      </w:r>
    </w:p>
    <w:p w14:paraId="72E3CBE9" w14:textId="77777777" w:rsidR="00000000" w:rsidRDefault="00000000">
      <w:pPr>
        <w:pStyle w:val="NLa"/>
      </w:pPr>
      <w:r>
        <w:t>d.</w:t>
      </w:r>
      <w:r>
        <w:tab/>
        <w:t>impossible to determine.</w:t>
      </w:r>
    </w:p>
    <w:p w14:paraId="2812A3A1" w14:textId="77777777" w:rsidR="00000000" w:rsidRDefault="00000000">
      <w:pPr>
        <w:pStyle w:val="ANS1"/>
      </w:pPr>
      <w:r>
        <w:t>ANS: C</w:t>
      </w:r>
      <w:r>
        <w:tab/>
        <w:t>PTS: 1</w:t>
      </w:r>
      <w:r>
        <w:tab/>
        <w:t>DIF: 2</w:t>
      </w:r>
      <w:r>
        <w:tab/>
        <w:t>REF: 6-2</w:t>
      </w:r>
    </w:p>
    <w:p w14:paraId="6E1C263C" w14:textId="77777777" w:rsidR="00000000" w:rsidRDefault="00000000">
      <w:pPr>
        <w:pStyle w:val="TOP"/>
      </w:pPr>
      <w:r>
        <w:t>TOP: Tax | Equilibrium price</w:t>
      </w:r>
      <w:r>
        <w:tab/>
        <w:t>MSC: Applicative</w:t>
      </w:r>
    </w:p>
    <w:p w14:paraId="48F3C854" w14:textId="77777777" w:rsidR="00000000" w:rsidRDefault="00000000">
      <w:pPr>
        <w:pStyle w:val="MyNL1"/>
      </w:pPr>
      <w:r>
        <w:tab/>
        <w:t>190.</w:t>
      </w:r>
      <w:r>
        <w:tab/>
      </w:r>
      <w:r>
        <w:rPr>
          <w:b/>
        </w:rPr>
        <w:t>Refer to Figure 6-13</w:t>
      </w:r>
      <w:r>
        <w:t>. The effective price that sellers receive after the tax is imposed is</w:t>
      </w:r>
    </w:p>
    <w:p w14:paraId="4B591429" w14:textId="77777777" w:rsidR="00000000" w:rsidRDefault="00000000">
      <w:pPr>
        <w:pStyle w:val="NLa"/>
      </w:pPr>
      <w:r>
        <w:t>a.</w:t>
      </w:r>
      <w:r>
        <w:tab/>
      </w:r>
      <w:r>
        <w:rPr>
          <w:i/>
        </w:rPr>
        <w:t>P</w:t>
      </w:r>
      <w:r>
        <w:rPr>
          <w:vertAlign w:val="subscript"/>
        </w:rPr>
        <w:t>0</w:t>
      </w:r>
      <w:r>
        <w:t>.</w:t>
      </w:r>
    </w:p>
    <w:p w14:paraId="336733F9" w14:textId="77777777" w:rsidR="00000000" w:rsidRDefault="00000000">
      <w:pPr>
        <w:pStyle w:val="NLa"/>
      </w:pPr>
      <w:r>
        <w:t>b.</w:t>
      </w:r>
      <w:r>
        <w:tab/>
      </w:r>
      <w:r>
        <w:rPr>
          <w:i/>
        </w:rPr>
        <w:t>P</w:t>
      </w:r>
      <w:r>
        <w:rPr>
          <w:vertAlign w:val="subscript"/>
        </w:rPr>
        <w:t>1</w:t>
      </w:r>
      <w:r>
        <w:t>.</w:t>
      </w:r>
    </w:p>
    <w:p w14:paraId="1941B173" w14:textId="77777777" w:rsidR="00000000" w:rsidRDefault="00000000">
      <w:pPr>
        <w:pStyle w:val="NLa"/>
      </w:pPr>
      <w:r>
        <w:t>c.</w:t>
      </w:r>
      <w:r>
        <w:tab/>
      </w:r>
      <w:r>
        <w:rPr>
          <w:i/>
        </w:rPr>
        <w:t>P</w:t>
      </w:r>
      <w:r>
        <w:rPr>
          <w:vertAlign w:val="subscript"/>
        </w:rPr>
        <w:t>2</w:t>
      </w:r>
      <w:r>
        <w:t>.</w:t>
      </w:r>
    </w:p>
    <w:p w14:paraId="08414207" w14:textId="77777777" w:rsidR="00000000" w:rsidRDefault="00000000">
      <w:pPr>
        <w:pStyle w:val="NLa"/>
      </w:pPr>
      <w:r>
        <w:t>d.</w:t>
      </w:r>
      <w:r>
        <w:tab/>
        <w:t>impossible to determine.</w:t>
      </w:r>
    </w:p>
    <w:p w14:paraId="4A8EB154" w14:textId="77777777" w:rsidR="00000000" w:rsidRDefault="00000000">
      <w:pPr>
        <w:pStyle w:val="ANS1"/>
      </w:pPr>
      <w:r>
        <w:t>ANS: A</w:t>
      </w:r>
      <w:r>
        <w:tab/>
        <w:t>PTS: 1</w:t>
      </w:r>
      <w:r>
        <w:tab/>
        <w:t>DIF: 2</w:t>
      </w:r>
      <w:r>
        <w:tab/>
        <w:t>REF: 6-2</w:t>
      </w:r>
    </w:p>
    <w:p w14:paraId="5F35B27D" w14:textId="77777777" w:rsidR="00000000" w:rsidRDefault="00000000">
      <w:pPr>
        <w:pStyle w:val="TOP"/>
      </w:pPr>
      <w:r>
        <w:t>TOP: Tax | Equilibrium price</w:t>
      </w:r>
      <w:r>
        <w:tab/>
        <w:t>MSC: Applicative</w:t>
      </w:r>
    </w:p>
    <w:p w14:paraId="2A0D507C" w14:textId="77777777" w:rsidR="00000000" w:rsidRDefault="00000000">
      <w:pPr>
        <w:pStyle w:val="MyNL1"/>
      </w:pPr>
      <w:r>
        <w:tab/>
        <w:t>191.</w:t>
      </w:r>
      <w:r>
        <w:tab/>
      </w:r>
      <w:r>
        <w:rPr>
          <w:b/>
        </w:rPr>
        <w:t>Refer to Figure 6-13</w:t>
      </w:r>
      <w:r>
        <w:t>. The per-unit burden of the tax on buyers is</w:t>
      </w:r>
    </w:p>
    <w:p w14:paraId="5BD56E2D" w14:textId="77777777" w:rsidR="00000000" w:rsidRDefault="00000000">
      <w:pPr>
        <w:pStyle w:val="NLa"/>
      </w:pPr>
      <w:r>
        <w:t>a.</w:t>
      </w:r>
      <w:r>
        <w:tab/>
      </w:r>
      <w:r>
        <w:rPr>
          <w:i/>
        </w:rPr>
        <w:t>P</w:t>
      </w:r>
      <w:r>
        <w:rPr>
          <w:vertAlign w:val="subscript"/>
        </w:rPr>
        <w:t>2</w:t>
      </w:r>
      <w:r>
        <w:t xml:space="preserve"> minus </w:t>
      </w:r>
      <w:r>
        <w:rPr>
          <w:i/>
        </w:rPr>
        <w:t>P</w:t>
      </w:r>
      <w:r>
        <w:rPr>
          <w:vertAlign w:val="subscript"/>
        </w:rPr>
        <w:t>0</w:t>
      </w:r>
      <w:r>
        <w:t>.</w:t>
      </w:r>
    </w:p>
    <w:p w14:paraId="25F098FA" w14:textId="77777777" w:rsidR="00000000" w:rsidRDefault="00000000">
      <w:pPr>
        <w:pStyle w:val="NLa"/>
      </w:pPr>
      <w:r>
        <w:t>b.</w:t>
      </w:r>
      <w:r>
        <w:tab/>
      </w:r>
      <w:r>
        <w:rPr>
          <w:i/>
        </w:rPr>
        <w:t>P</w:t>
      </w:r>
      <w:r>
        <w:rPr>
          <w:vertAlign w:val="subscript"/>
        </w:rPr>
        <w:t>2</w:t>
      </w:r>
      <w:r>
        <w:t xml:space="preserve"> minus </w:t>
      </w:r>
      <w:r>
        <w:rPr>
          <w:i/>
        </w:rPr>
        <w:t>P</w:t>
      </w:r>
      <w:r>
        <w:rPr>
          <w:vertAlign w:val="subscript"/>
        </w:rPr>
        <w:t>1</w:t>
      </w:r>
      <w:r>
        <w:t>.</w:t>
      </w:r>
    </w:p>
    <w:p w14:paraId="1A29867D" w14:textId="77777777" w:rsidR="00000000" w:rsidRDefault="00000000">
      <w:pPr>
        <w:pStyle w:val="NLa"/>
      </w:pPr>
      <w:r>
        <w:t>c.</w:t>
      </w:r>
      <w:r>
        <w:tab/>
      </w:r>
      <w:r>
        <w:rPr>
          <w:i/>
        </w:rPr>
        <w:t>P</w:t>
      </w:r>
      <w:r>
        <w:rPr>
          <w:vertAlign w:val="subscript"/>
        </w:rPr>
        <w:t>1</w:t>
      </w:r>
      <w:r>
        <w:t xml:space="preserve"> minus </w:t>
      </w:r>
      <w:r>
        <w:rPr>
          <w:i/>
        </w:rPr>
        <w:t>P</w:t>
      </w:r>
      <w:r>
        <w:rPr>
          <w:vertAlign w:val="subscript"/>
        </w:rPr>
        <w:t>0</w:t>
      </w:r>
      <w:r>
        <w:t>.</w:t>
      </w:r>
    </w:p>
    <w:p w14:paraId="461930D1" w14:textId="77777777" w:rsidR="00000000" w:rsidRDefault="00000000">
      <w:pPr>
        <w:pStyle w:val="NLa"/>
      </w:pPr>
      <w:r>
        <w:t>d.</w:t>
      </w:r>
      <w:r>
        <w:tab/>
      </w:r>
      <w:r>
        <w:rPr>
          <w:i/>
        </w:rPr>
        <w:t>Q</w:t>
      </w:r>
      <w:r>
        <w:rPr>
          <w:vertAlign w:val="subscript"/>
        </w:rPr>
        <w:t>1</w:t>
      </w:r>
      <w:r>
        <w:t xml:space="preserve"> minus </w:t>
      </w:r>
      <w:r>
        <w:rPr>
          <w:i/>
        </w:rPr>
        <w:t>Q</w:t>
      </w:r>
      <w:r>
        <w:rPr>
          <w:vertAlign w:val="subscript"/>
        </w:rPr>
        <w:t>0</w:t>
      </w:r>
      <w:r>
        <w:t>.</w:t>
      </w:r>
    </w:p>
    <w:p w14:paraId="4F729FBC" w14:textId="77777777" w:rsidR="00000000" w:rsidRDefault="00000000">
      <w:pPr>
        <w:pStyle w:val="ANS1"/>
      </w:pPr>
      <w:r>
        <w:t>ANS: B</w:t>
      </w:r>
      <w:r>
        <w:tab/>
        <w:t>PTS: 1</w:t>
      </w:r>
      <w:r>
        <w:tab/>
        <w:t>DIF: 2</w:t>
      </w:r>
      <w:r>
        <w:tab/>
        <w:t>REF: 6-2</w:t>
      </w:r>
    </w:p>
    <w:p w14:paraId="7B66D904" w14:textId="77777777" w:rsidR="00000000" w:rsidRDefault="00000000">
      <w:pPr>
        <w:pStyle w:val="TOP"/>
      </w:pPr>
      <w:r>
        <w:t>TOP: Tax burden</w:t>
      </w:r>
      <w:r>
        <w:tab/>
      </w:r>
      <w:r>
        <w:tab/>
        <w:t>MSC: Applicative</w:t>
      </w:r>
    </w:p>
    <w:p w14:paraId="33A079F8" w14:textId="77777777" w:rsidR="00000000" w:rsidRDefault="00000000">
      <w:pPr>
        <w:pStyle w:val="MyNL1"/>
      </w:pPr>
      <w:r>
        <w:tab/>
        <w:t>192.</w:t>
      </w:r>
      <w:r>
        <w:tab/>
      </w:r>
      <w:r>
        <w:rPr>
          <w:b/>
        </w:rPr>
        <w:t>Refer to Figure 6-13</w:t>
      </w:r>
      <w:r>
        <w:t xml:space="preserve"> The per-unit burden of the tax on sellers is</w:t>
      </w:r>
    </w:p>
    <w:p w14:paraId="2E740153" w14:textId="77777777" w:rsidR="00000000" w:rsidRDefault="00000000">
      <w:pPr>
        <w:pStyle w:val="NLa"/>
      </w:pPr>
      <w:r>
        <w:t>a.</w:t>
      </w:r>
      <w:r>
        <w:tab/>
      </w:r>
      <w:r>
        <w:rPr>
          <w:i/>
        </w:rPr>
        <w:t>P</w:t>
      </w:r>
      <w:r>
        <w:rPr>
          <w:vertAlign w:val="subscript"/>
        </w:rPr>
        <w:t>2</w:t>
      </w:r>
      <w:r>
        <w:t xml:space="preserve"> minus </w:t>
      </w:r>
      <w:r>
        <w:rPr>
          <w:i/>
        </w:rPr>
        <w:t>P</w:t>
      </w:r>
      <w:r>
        <w:rPr>
          <w:vertAlign w:val="subscript"/>
        </w:rPr>
        <w:t>0</w:t>
      </w:r>
      <w:r>
        <w:t>.</w:t>
      </w:r>
    </w:p>
    <w:p w14:paraId="3363AC03" w14:textId="77777777" w:rsidR="00000000" w:rsidRDefault="00000000">
      <w:pPr>
        <w:pStyle w:val="NLa"/>
      </w:pPr>
      <w:r>
        <w:t>b.</w:t>
      </w:r>
      <w:r>
        <w:tab/>
      </w:r>
      <w:r>
        <w:rPr>
          <w:i/>
        </w:rPr>
        <w:t>P</w:t>
      </w:r>
      <w:r>
        <w:rPr>
          <w:vertAlign w:val="subscript"/>
        </w:rPr>
        <w:t>2</w:t>
      </w:r>
      <w:r>
        <w:t xml:space="preserve"> minus </w:t>
      </w:r>
      <w:r>
        <w:rPr>
          <w:i/>
        </w:rPr>
        <w:t>P</w:t>
      </w:r>
      <w:r>
        <w:rPr>
          <w:vertAlign w:val="subscript"/>
        </w:rPr>
        <w:t>1</w:t>
      </w:r>
      <w:r>
        <w:t>.</w:t>
      </w:r>
    </w:p>
    <w:p w14:paraId="11CAC749" w14:textId="77777777" w:rsidR="00000000" w:rsidRDefault="00000000">
      <w:pPr>
        <w:pStyle w:val="NLa"/>
      </w:pPr>
      <w:r>
        <w:t>c.</w:t>
      </w:r>
      <w:r>
        <w:tab/>
      </w:r>
      <w:r>
        <w:rPr>
          <w:i/>
        </w:rPr>
        <w:t>P</w:t>
      </w:r>
      <w:r>
        <w:rPr>
          <w:vertAlign w:val="subscript"/>
        </w:rPr>
        <w:t>1</w:t>
      </w:r>
      <w:r>
        <w:t xml:space="preserve"> minus </w:t>
      </w:r>
      <w:r>
        <w:rPr>
          <w:i/>
        </w:rPr>
        <w:t>P</w:t>
      </w:r>
      <w:r>
        <w:rPr>
          <w:vertAlign w:val="subscript"/>
        </w:rPr>
        <w:t>0</w:t>
      </w:r>
      <w:r>
        <w:t>.</w:t>
      </w:r>
    </w:p>
    <w:p w14:paraId="2B4BE6FB" w14:textId="77777777" w:rsidR="00000000" w:rsidRDefault="00000000">
      <w:pPr>
        <w:pStyle w:val="NLa"/>
      </w:pPr>
      <w:r>
        <w:t>d.</w:t>
      </w:r>
      <w:r>
        <w:tab/>
      </w:r>
      <w:r>
        <w:rPr>
          <w:i/>
        </w:rPr>
        <w:t>Q</w:t>
      </w:r>
      <w:r>
        <w:rPr>
          <w:vertAlign w:val="subscript"/>
        </w:rPr>
        <w:t>1</w:t>
      </w:r>
      <w:r>
        <w:t xml:space="preserve"> minus </w:t>
      </w:r>
      <w:r>
        <w:rPr>
          <w:i/>
        </w:rPr>
        <w:t>Q</w:t>
      </w:r>
      <w:r>
        <w:rPr>
          <w:vertAlign w:val="subscript"/>
        </w:rPr>
        <w:t>0</w:t>
      </w:r>
      <w:r>
        <w:t>.</w:t>
      </w:r>
    </w:p>
    <w:p w14:paraId="19E8EC26" w14:textId="77777777" w:rsidR="00000000" w:rsidRDefault="00000000">
      <w:pPr>
        <w:pStyle w:val="ANS1"/>
      </w:pPr>
      <w:r>
        <w:t>ANS: C</w:t>
      </w:r>
      <w:r>
        <w:tab/>
        <w:t>PTS: 1</w:t>
      </w:r>
      <w:r>
        <w:tab/>
        <w:t>DIF: 2</w:t>
      </w:r>
      <w:r>
        <w:tab/>
        <w:t>REF: 6-2</w:t>
      </w:r>
    </w:p>
    <w:p w14:paraId="17B833CA" w14:textId="77777777" w:rsidR="00000000" w:rsidRDefault="00000000">
      <w:pPr>
        <w:pStyle w:val="TOP"/>
      </w:pPr>
      <w:r>
        <w:t>TOP: Tax burden</w:t>
      </w:r>
      <w:r>
        <w:tab/>
      </w:r>
      <w:r>
        <w:tab/>
        <w:t>MSC: Applicative</w:t>
      </w:r>
    </w:p>
    <w:p w14:paraId="10A798E3" w14:textId="77777777" w:rsidR="00000000" w:rsidRDefault="00000000">
      <w:pPr>
        <w:pStyle w:val="MyNL1"/>
      </w:pPr>
      <w:r>
        <w:lastRenderedPageBreak/>
        <w:tab/>
        <w:t>193.</w:t>
      </w:r>
      <w:r>
        <w:tab/>
      </w:r>
      <w:r>
        <w:rPr>
          <w:b/>
        </w:rPr>
        <w:t>Refer to Figure 6-13</w:t>
      </w:r>
      <w:r>
        <w:t xml:space="preserve"> The amount of the tax per unit is</w:t>
      </w:r>
    </w:p>
    <w:p w14:paraId="08A10167" w14:textId="77777777" w:rsidR="00000000" w:rsidRDefault="00000000">
      <w:pPr>
        <w:pStyle w:val="NLa"/>
      </w:pPr>
      <w:r>
        <w:t>a.</w:t>
      </w:r>
      <w:r>
        <w:tab/>
      </w:r>
      <w:r>
        <w:rPr>
          <w:i/>
        </w:rPr>
        <w:t>P</w:t>
      </w:r>
      <w:r>
        <w:rPr>
          <w:vertAlign w:val="subscript"/>
        </w:rPr>
        <w:t>2</w:t>
      </w:r>
      <w:r>
        <w:t xml:space="preserve"> minus </w:t>
      </w:r>
      <w:r>
        <w:rPr>
          <w:i/>
        </w:rPr>
        <w:t>P</w:t>
      </w:r>
      <w:r>
        <w:rPr>
          <w:vertAlign w:val="subscript"/>
        </w:rPr>
        <w:t>0</w:t>
      </w:r>
      <w:r>
        <w:t>.</w:t>
      </w:r>
    </w:p>
    <w:p w14:paraId="23BF8417" w14:textId="77777777" w:rsidR="00000000" w:rsidRDefault="00000000">
      <w:pPr>
        <w:pStyle w:val="NLa"/>
      </w:pPr>
      <w:r>
        <w:t>b.</w:t>
      </w:r>
      <w:r>
        <w:tab/>
      </w:r>
      <w:r>
        <w:rPr>
          <w:i/>
        </w:rPr>
        <w:t>P</w:t>
      </w:r>
      <w:r>
        <w:rPr>
          <w:vertAlign w:val="subscript"/>
        </w:rPr>
        <w:t>2</w:t>
      </w:r>
      <w:r>
        <w:t xml:space="preserve"> minus </w:t>
      </w:r>
      <w:r>
        <w:rPr>
          <w:i/>
        </w:rPr>
        <w:t>P</w:t>
      </w:r>
      <w:r>
        <w:rPr>
          <w:vertAlign w:val="subscript"/>
        </w:rPr>
        <w:t>1</w:t>
      </w:r>
      <w:r>
        <w:t>.</w:t>
      </w:r>
    </w:p>
    <w:p w14:paraId="053B3EA0" w14:textId="77777777" w:rsidR="00000000" w:rsidRDefault="00000000">
      <w:pPr>
        <w:pStyle w:val="NLa"/>
      </w:pPr>
      <w:r>
        <w:t>c.</w:t>
      </w:r>
      <w:r>
        <w:tab/>
      </w:r>
      <w:r>
        <w:rPr>
          <w:i/>
        </w:rPr>
        <w:t>P</w:t>
      </w:r>
      <w:r>
        <w:rPr>
          <w:vertAlign w:val="subscript"/>
        </w:rPr>
        <w:t>1</w:t>
      </w:r>
      <w:r>
        <w:t xml:space="preserve"> minus </w:t>
      </w:r>
      <w:r>
        <w:rPr>
          <w:i/>
        </w:rPr>
        <w:t>P</w:t>
      </w:r>
      <w:r>
        <w:rPr>
          <w:vertAlign w:val="subscript"/>
        </w:rPr>
        <w:t>0</w:t>
      </w:r>
      <w:r>
        <w:t>.</w:t>
      </w:r>
    </w:p>
    <w:p w14:paraId="4CDE328D" w14:textId="77777777" w:rsidR="00000000" w:rsidRDefault="00000000">
      <w:pPr>
        <w:pStyle w:val="NLa"/>
      </w:pPr>
      <w:r>
        <w:t>d.</w:t>
      </w:r>
      <w:r>
        <w:tab/>
      </w:r>
      <w:r>
        <w:rPr>
          <w:i/>
        </w:rPr>
        <w:t>Q</w:t>
      </w:r>
      <w:r>
        <w:rPr>
          <w:vertAlign w:val="subscript"/>
        </w:rPr>
        <w:t>1</w:t>
      </w:r>
      <w:r>
        <w:t xml:space="preserve"> minus </w:t>
      </w:r>
      <w:r>
        <w:rPr>
          <w:i/>
        </w:rPr>
        <w:t>Q</w:t>
      </w:r>
      <w:r>
        <w:rPr>
          <w:vertAlign w:val="subscript"/>
        </w:rPr>
        <w:t>0</w:t>
      </w:r>
      <w:r>
        <w:t>.</w:t>
      </w:r>
    </w:p>
    <w:p w14:paraId="03462E6F" w14:textId="77777777" w:rsidR="00000000" w:rsidRDefault="00000000">
      <w:pPr>
        <w:pStyle w:val="ANS1"/>
      </w:pPr>
      <w:r>
        <w:t>ANS: A</w:t>
      </w:r>
      <w:r>
        <w:tab/>
        <w:t>PTS: 1</w:t>
      </w:r>
      <w:r>
        <w:tab/>
        <w:t>DIF: 2</w:t>
      </w:r>
      <w:r>
        <w:tab/>
        <w:t>REF: 6-2</w:t>
      </w:r>
    </w:p>
    <w:p w14:paraId="366FF852" w14:textId="77777777" w:rsidR="00000000" w:rsidRDefault="00000000">
      <w:pPr>
        <w:pStyle w:val="TOP"/>
      </w:pPr>
      <w:r>
        <w:t>TOP: Tax</w:t>
      </w:r>
      <w:r>
        <w:tab/>
        <w:t>MSC: Applicative</w:t>
      </w:r>
    </w:p>
    <w:p w14:paraId="00962AC7" w14:textId="77777777" w:rsidR="00000000" w:rsidRDefault="00000000">
      <w:pPr>
        <w:pStyle w:val="CAP"/>
      </w:pPr>
      <w:r>
        <w:t>Figure 6-14.</w:t>
      </w:r>
    </w:p>
    <w:p w14:paraId="1BF3B544" w14:textId="67216D82" w:rsidR="00000000" w:rsidRDefault="00451C4D">
      <w:pPr>
        <w:pStyle w:val="Txt"/>
      </w:pPr>
      <w:r>
        <w:rPr>
          <w:noProof/>
        </w:rPr>
        <w:drawing>
          <wp:inline distT="0" distB="0" distL="0" distR="0" wp14:anchorId="0460A0BE" wp14:editId="74B1E169">
            <wp:extent cx="2590800" cy="2162175"/>
            <wp:effectExtent l="0" t="0" r="0" b="0"/>
            <wp:docPr id="17" name="Resi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590800" cy="2162175"/>
                    </a:xfrm>
                    <a:prstGeom prst="rect">
                      <a:avLst/>
                    </a:prstGeom>
                    <a:noFill/>
                    <a:ln>
                      <a:noFill/>
                    </a:ln>
                  </pic:spPr>
                </pic:pic>
              </a:graphicData>
            </a:graphic>
          </wp:inline>
        </w:drawing>
      </w:r>
    </w:p>
    <w:p w14:paraId="6F7DA22E" w14:textId="77777777" w:rsidR="00000000" w:rsidRDefault="00000000">
      <w:pPr>
        <w:pStyle w:val="MyNL1"/>
      </w:pPr>
      <w:r>
        <w:tab/>
        <w:t>194.</w:t>
      </w:r>
      <w:r>
        <w:tab/>
      </w:r>
      <w:r>
        <w:rPr>
          <w:b/>
        </w:rPr>
        <w:t>Refer to Figure 6-14</w:t>
      </w:r>
      <w:r>
        <w:t>. Before the tax is imposed, the equilibrium price is</w:t>
      </w:r>
    </w:p>
    <w:p w14:paraId="41C3B80F" w14:textId="77777777" w:rsidR="00000000" w:rsidRDefault="00000000">
      <w:pPr>
        <w:pStyle w:val="NLa"/>
      </w:pPr>
      <w:r>
        <w:t>a.</w:t>
      </w:r>
      <w:r>
        <w:tab/>
        <w:t>$24.</w:t>
      </w:r>
    </w:p>
    <w:p w14:paraId="0C78E48E" w14:textId="77777777" w:rsidR="00000000" w:rsidRDefault="00000000">
      <w:pPr>
        <w:pStyle w:val="NLa"/>
      </w:pPr>
      <w:r>
        <w:t>b.</w:t>
      </w:r>
      <w:r>
        <w:tab/>
        <w:t>$16.</w:t>
      </w:r>
    </w:p>
    <w:p w14:paraId="14E4CB8B" w14:textId="77777777" w:rsidR="00000000" w:rsidRDefault="00000000">
      <w:pPr>
        <w:pStyle w:val="NLa"/>
      </w:pPr>
      <w:r>
        <w:t>c.</w:t>
      </w:r>
      <w:r>
        <w:tab/>
        <w:t>$10.</w:t>
      </w:r>
    </w:p>
    <w:p w14:paraId="28615090" w14:textId="77777777" w:rsidR="00000000" w:rsidRDefault="00000000">
      <w:pPr>
        <w:pStyle w:val="NLa"/>
      </w:pPr>
      <w:r>
        <w:t>d.</w:t>
      </w:r>
      <w:r>
        <w:tab/>
        <w:t>$8.</w:t>
      </w:r>
    </w:p>
    <w:p w14:paraId="385C7F93" w14:textId="77777777" w:rsidR="00000000" w:rsidRDefault="00000000">
      <w:pPr>
        <w:pStyle w:val="ANS1"/>
      </w:pPr>
      <w:r>
        <w:t>ANS: B</w:t>
      </w:r>
      <w:r>
        <w:tab/>
        <w:t>PTS: 1</w:t>
      </w:r>
      <w:r>
        <w:tab/>
        <w:t>DIF: 1</w:t>
      </w:r>
      <w:r>
        <w:tab/>
        <w:t>REF: 6-2</w:t>
      </w:r>
    </w:p>
    <w:p w14:paraId="4F970D62" w14:textId="77777777" w:rsidR="00000000" w:rsidRDefault="00000000">
      <w:pPr>
        <w:pStyle w:val="TOP"/>
      </w:pPr>
      <w:r>
        <w:t>TOP: Equilibrium price</w:t>
      </w:r>
      <w:r>
        <w:tab/>
        <w:t>MSC: Applicative</w:t>
      </w:r>
    </w:p>
    <w:p w14:paraId="70E9406A" w14:textId="77777777" w:rsidR="00000000" w:rsidRDefault="00000000">
      <w:pPr>
        <w:pStyle w:val="MyNL1"/>
      </w:pPr>
      <w:r>
        <w:tab/>
        <w:t>195.</w:t>
      </w:r>
      <w:r>
        <w:tab/>
      </w:r>
      <w:r>
        <w:rPr>
          <w:b/>
        </w:rPr>
        <w:t>Refer to Figure 6-14</w:t>
      </w:r>
      <w:r>
        <w:t>. The effective price that buyers will pay after the tax is imposed is</w:t>
      </w:r>
    </w:p>
    <w:p w14:paraId="3F591E37" w14:textId="77777777" w:rsidR="00000000" w:rsidRDefault="00000000">
      <w:pPr>
        <w:pStyle w:val="NLa"/>
      </w:pPr>
      <w:r>
        <w:t>a.</w:t>
      </w:r>
      <w:r>
        <w:tab/>
        <w:t>$24.</w:t>
      </w:r>
    </w:p>
    <w:p w14:paraId="58E8F99F" w14:textId="77777777" w:rsidR="00000000" w:rsidRDefault="00000000">
      <w:pPr>
        <w:pStyle w:val="NLa"/>
      </w:pPr>
      <w:r>
        <w:t>b.</w:t>
      </w:r>
      <w:r>
        <w:tab/>
        <w:t>$16.</w:t>
      </w:r>
    </w:p>
    <w:p w14:paraId="7CBD3A33" w14:textId="77777777" w:rsidR="00000000" w:rsidRDefault="00000000">
      <w:pPr>
        <w:pStyle w:val="NLa"/>
      </w:pPr>
      <w:r>
        <w:t>c.</w:t>
      </w:r>
      <w:r>
        <w:tab/>
        <w:t>$10.</w:t>
      </w:r>
    </w:p>
    <w:p w14:paraId="026EB6E2" w14:textId="77777777" w:rsidR="00000000" w:rsidRDefault="00000000">
      <w:pPr>
        <w:pStyle w:val="NLa"/>
      </w:pPr>
      <w:r>
        <w:t>d.</w:t>
      </w:r>
      <w:r>
        <w:tab/>
        <w:t>$8.</w:t>
      </w:r>
    </w:p>
    <w:p w14:paraId="6C6AB56B" w14:textId="77777777" w:rsidR="00000000" w:rsidRDefault="00000000">
      <w:pPr>
        <w:pStyle w:val="ANS1"/>
      </w:pPr>
      <w:r>
        <w:t>ANS: A</w:t>
      </w:r>
      <w:r>
        <w:tab/>
        <w:t>PTS: 1</w:t>
      </w:r>
      <w:r>
        <w:tab/>
        <w:t>DIF: 2</w:t>
      </w:r>
      <w:r>
        <w:tab/>
        <w:t>REF: 6-2</w:t>
      </w:r>
    </w:p>
    <w:p w14:paraId="54BEC85A" w14:textId="77777777" w:rsidR="00000000" w:rsidRDefault="00000000">
      <w:pPr>
        <w:pStyle w:val="TOP"/>
      </w:pPr>
      <w:r>
        <w:t>TOP: Tax | Equilibrium price</w:t>
      </w:r>
      <w:r>
        <w:tab/>
        <w:t>MSC: Applicative</w:t>
      </w:r>
    </w:p>
    <w:p w14:paraId="361906A1" w14:textId="77777777" w:rsidR="00000000" w:rsidRDefault="00000000">
      <w:pPr>
        <w:pStyle w:val="MyNL1"/>
      </w:pPr>
      <w:r>
        <w:tab/>
        <w:t>196.</w:t>
      </w:r>
      <w:r>
        <w:tab/>
      </w:r>
      <w:r>
        <w:rPr>
          <w:b/>
        </w:rPr>
        <w:t>Refer to Figure 6-14</w:t>
      </w:r>
      <w:r>
        <w:t>. The effective price that sellers receive after the tax is imposed is</w:t>
      </w:r>
    </w:p>
    <w:p w14:paraId="79201179" w14:textId="77777777" w:rsidR="00000000" w:rsidRDefault="00000000">
      <w:pPr>
        <w:pStyle w:val="NLa"/>
      </w:pPr>
      <w:r>
        <w:t>a.</w:t>
      </w:r>
      <w:r>
        <w:tab/>
        <w:t>$24.</w:t>
      </w:r>
    </w:p>
    <w:p w14:paraId="5E4B37A1" w14:textId="77777777" w:rsidR="00000000" w:rsidRDefault="00000000">
      <w:pPr>
        <w:pStyle w:val="NLa"/>
      </w:pPr>
      <w:r>
        <w:t>b.</w:t>
      </w:r>
      <w:r>
        <w:tab/>
        <w:t>$14.</w:t>
      </w:r>
    </w:p>
    <w:p w14:paraId="06A21241" w14:textId="77777777" w:rsidR="00000000" w:rsidRDefault="00000000">
      <w:pPr>
        <w:pStyle w:val="NLa"/>
      </w:pPr>
      <w:r>
        <w:t>c.</w:t>
      </w:r>
      <w:r>
        <w:tab/>
        <w:t>$10.</w:t>
      </w:r>
    </w:p>
    <w:p w14:paraId="12A2F745" w14:textId="77777777" w:rsidR="00000000" w:rsidRDefault="00000000">
      <w:pPr>
        <w:pStyle w:val="NLa"/>
      </w:pPr>
      <w:r>
        <w:t>d.</w:t>
      </w:r>
      <w:r>
        <w:tab/>
        <w:t>$8.</w:t>
      </w:r>
    </w:p>
    <w:p w14:paraId="10F4D9A0" w14:textId="77777777" w:rsidR="00000000" w:rsidRDefault="00000000">
      <w:pPr>
        <w:pStyle w:val="ANS1"/>
      </w:pPr>
      <w:r>
        <w:t>ANS: C</w:t>
      </w:r>
      <w:r>
        <w:tab/>
        <w:t>PTS: 1</w:t>
      </w:r>
      <w:r>
        <w:tab/>
        <w:t>DIF: 2</w:t>
      </w:r>
      <w:r>
        <w:tab/>
        <w:t>REF: 6-2</w:t>
      </w:r>
    </w:p>
    <w:p w14:paraId="1C4D9483" w14:textId="77777777" w:rsidR="00000000" w:rsidRDefault="00000000">
      <w:pPr>
        <w:pStyle w:val="TOP"/>
      </w:pPr>
      <w:r>
        <w:t>TOP: Tax | Equilibrium price</w:t>
      </w:r>
      <w:r>
        <w:tab/>
        <w:t>MSC: Applicative</w:t>
      </w:r>
    </w:p>
    <w:p w14:paraId="674720B5" w14:textId="77777777" w:rsidR="00000000" w:rsidRDefault="00000000">
      <w:pPr>
        <w:pStyle w:val="MyNL1"/>
      </w:pPr>
      <w:r>
        <w:tab/>
        <w:t>197.</w:t>
      </w:r>
      <w:r>
        <w:tab/>
      </w:r>
      <w:r>
        <w:rPr>
          <w:b/>
        </w:rPr>
        <w:t>Refer to Figure 6-14</w:t>
      </w:r>
      <w:r>
        <w:t>. The per-unit burden of the tax on buyers is</w:t>
      </w:r>
    </w:p>
    <w:p w14:paraId="2EBEA5A8" w14:textId="77777777" w:rsidR="00000000" w:rsidRDefault="00000000">
      <w:pPr>
        <w:pStyle w:val="NLa"/>
      </w:pPr>
      <w:r>
        <w:t>a.</w:t>
      </w:r>
      <w:r>
        <w:tab/>
        <w:t>$16.</w:t>
      </w:r>
    </w:p>
    <w:p w14:paraId="62E5F911" w14:textId="77777777" w:rsidR="00000000" w:rsidRDefault="00000000">
      <w:pPr>
        <w:pStyle w:val="NLa"/>
      </w:pPr>
      <w:r>
        <w:t>b.</w:t>
      </w:r>
      <w:r>
        <w:tab/>
        <w:t>$14.</w:t>
      </w:r>
    </w:p>
    <w:p w14:paraId="2B90F59E" w14:textId="77777777" w:rsidR="00000000" w:rsidRDefault="00000000">
      <w:pPr>
        <w:pStyle w:val="NLa"/>
      </w:pPr>
      <w:r>
        <w:t>c.</w:t>
      </w:r>
      <w:r>
        <w:tab/>
        <w:t>$8.</w:t>
      </w:r>
    </w:p>
    <w:p w14:paraId="732B6C36" w14:textId="77777777" w:rsidR="00000000" w:rsidRDefault="00000000">
      <w:pPr>
        <w:pStyle w:val="NLa"/>
      </w:pPr>
      <w:r>
        <w:t>d.</w:t>
      </w:r>
      <w:r>
        <w:tab/>
        <w:t>$6.</w:t>
      </w:r>
    </w:p>
    <w:p w14:paraId="63E34E33" w14:textId="77777777" w:rsidR="00000000" w:rsidRDefault="00000000">
      <w:pPr>
        <w:pStyle w:val="ANS1"/>
      </w:pPr>
      <w:r>
        <w:t>ANS: C</w:t>
      </w:r>
      <w:r>
        <w:tab/>
        <w:t>PTS: 1</w:t>
      </w:r>
      <w:r>
        <w:tab/>
        <w:t>DIF: 2</w:t>
      </w:r>
      <w:r>
        <w:tab/>
        <w:t>REF: 6-2</w:t>
      </w:r>
    </w:p>
    <w:p w14:paraId="223BDAAA" w14:textId="77777777" w:rsidR="00000000" w:rsidRDefault="00000000">
      <w:pPr>
        <w:pStyle w:val="TOP"/>
      </w:pPr>
      <w:r>
        <w:t>TOP: Tax burden</w:t>
      </w:r>
      <w:r>
        <w:tab/>
      </w:r>
      <w:r>
        <w:tab/>
        <w:t>MSC: Applicative</w:t>
      </w:r>
    </w:p>
    <w:p w14:paraId="6D4060F4" w14:textId="77777777" w:rsidR="00000000" w:rsidRDefault="00000000">
      <w:pPr>
        <w:pStyle w:val="MyNL1"/>
      </w:pPr>
      <w:r>
        <w:lastRenderedPageBreak/>
        <w:tab/>
        <w:t>198.</w:t>
      </w:r>
      <w:r>
        <w:tab/>
      </w:r>
      <w:r>
        <w:rPr>
          <w:b/>
        </w:rPr>
        <w:t>Refer to Figure 6-14</w:t>
      </w:r>
      <w:r>
        <w:t>. The per-unit burden of the tax on sellers is</w:t>
      </w:r>
    </w:p>
    <w:p w14:paraId="59D46F7E" w14:textId="77777777" w:rsidR="00000000" w:rsidRDefault="00000000">
      <w:pPr>
        <w:pStyle w:val="NLa"/>
      </w:pPr>
      <w:r>
        <w:t>a.</w:t>
      </w:r>
      <w:r>
        <w:tab/>
        <w:t>$16.</w:t>
      </w:r>
    </w:p>
    <w:p w14:paraId="45C6228B" w14:textId="77777777" w:rsidR="00000000" w:rsidRDefault="00000000">
      <w:pPr>
        <w:pStyle w:val="NLa"/>
      </w:pPr>
      <w:r>
        <w:t>b.</w:t>
      </w:r>
      <w:r>
        <w:tab/>
        <w:t>$14.</w:t>
      </w:r>
    </w:p>
    <w:p w14:paraId="5D280C4E" w14:textId="77777777" w:rsidR="00000000" w:rsidRDefault="00000000">
      <w:pPr>
        <w:pStyle w:val="NLa"/>
      </w:pPr>
      <w:r>
        <w:t>c.</w:t>
      </w:r>
      <w:r>
        <w:tab/>
        <w:t>$8.</w:t>
      </w:r>
    </w:p>
    <w:p w14:paraId="646CF60F" w14:textId="77777777" w:rsidR="00000000" w:rsidRDefault="00000000">
      <w:pPr>
        <w:pStyle w:val="NLa"/>
      </w:pPr>
      <w:r>
        <w:t>d.</w:t>
      </w:r>
      <w:r>
        <w:tab/>
        <w:t>$6.</w:t>
      </w:r>
    </w:p>
    <w:p w14:paraId="4328829A" w14:textId="77777777" w:rsidR="00000000" w:rsidRDefault="00000000">
      <w:pPr>
        <w:pStyle w:val="ANS1"/>
      </w:pPr>
      <w:r>
        <w:t>ANS: D</w:t>
      </w:r>
      <w:r>
        <w:tab/>
        <w:t>PTS: 1</w:t>
      </w:r>
      <w:r>
        <w:tab/>
        <w:t>DIF: 2</w:t>
      </w:r>
      <w:r>
        <w:tab/>
        <w:t>REF: 6-2</w:t>
      </w:r>
    </w:p>
    <w:p w14:paraId="04273008" w14:textId="77777777" w:rsidR="00000000" w:rsidRDefault="00000000">
      <w:pPr>
        <w:pStyle w:val="TOP"/>
      </w:pPr>
      <w:r>
        <w:t>TOP: Tax burden</w:t>
      </w:r>
      <w:r>
        <w:tab/>
      </w:r>
      <w:r>
        <w:tab/>
        <w:t>MSC: Applicative</w:t>
      </w:r>
    </w:p>
    <w:p w14:paraId="6E6A4D77" w14:textId="77777777" w:rsidR="00000000" w:rsidRDefault="00000000">
      <w:pPr>
        <w:pStyle w:val="MyNL1"/>
      </w:pPr>
      <w:r>
        <w:tab/>
        <w:t>199.</w:t>
      </w:r>
      <w:r>
        <w:tab/>
      </w:r>
      <w:r>
        <w:rPr>
          <w:b/>
        </w:rPr>
        <w:t>Refer to Figure 6-14</w:t>
      </w:r>
      <w:r>
        <w:t>. The amount of the tax per unit is</w:t>
      </w:r>
    </w:p>
    <w:p w14:paraId="7F2AAEA9" w14:textId="77777777" w:rsidR="00000000" w:rsidRDefault="00000000">
      <w:pPr>
        <w:pStyle w:val="NLa"/>
      </w:pPr>
      <w:r>
        <w:t>a.</w:t>
      </w:r>
      <w:r>
        <w:tab/>
        <w:t>$16.</w:t>
      </w:r>
    </w:p>
    <w:p w14:paraId="237B80E8" w14:textId="77777777" w:rsidR="00000000" w:rsidRDefault="00000000">
      <w:pPr>
        <w:pStyle w:val="NLa"/>
      </w:pPr>
      <w:r>
        <w:t>b.</w:t>
      </w:r>
      <w:r>
        <w:tab/>
        <w:t>$14.</w:t>
      </w:r>
    </w:p>
    <w:p w14:paraId="540D1354" w14:textId="77777777" w:rsidR="00000000" w:rsidRDefault="00000000">
      <w:pPr>
        <w:pStyle w:val="NLa"/>
      </w:pPr>
      <w:r>
        <w:t>c.</w:t>
      </w:r>
      <w:r>
        <w:tab/>
        <w:t>$8.</w:t>
      </w:r>
    </w:p>
    <w:p w14:paraId="14AB6F8F" w14:textId="77777777" w:rsidR="00000000" w:rsidRDefault="00000000">
      <w:pPr>
        <w:pStyle w:val="NLa"/>
      </w:pPr>
      <w:r>
        <w:t>d.</w:t>
      </w:r>
      <w:r>
        <w:tab/>
        <w:t>$6.</w:t>
      </w:r>
    </w:p>
    <w:p w14:paraId="0FE385F6" w14:textId="77777777" w:rsidR="00000000" w:rsidRDefault="00000000">
      <w:pPr>
        <w:pStyle w:val="ANS1"/>
      </w:pPr>
      <w:r>
        <w:t>ANS: B</w:t>
      </w:r>
      <w:r>
        <w:tab/>
        <w:t>PTS: 1</w:t>
      </w:r>
      <w:r>
        <w:tab/>
        <w:t>DIF: 2</w:t>
      </w:r>
      <w:r>
        <w:tab/>
        <w:t>REF: 6-2</w:t>
      </w:r>
    </w:p>
    <w:p w14:paraId="2696ED02" w14:textId="77777777" w:rsidR="00000000" w:rsidRDefault="00000000">
      <w:pPr>
        <w:pStyle w:val="TOP"/>
      </w:pPr>
      <w:r>
        <w:t>TOP: Tax</w:t>
      </w:r>
      <w:r>
        <w:tab/>
        <w:t>MSC: Applicative</w:t>
      </w:r>
    </w:p>
    <w:p w14:paraId="070F39E0" w14:textId="77777777" w:rsidR="00000000" w:rsidRDefault="00000000">
      <w:pPr>
        <w:pStyle w:val="MyNL1"/>
      </w:pPr>
      <w:r>
        <w:tab/>
        <w:t>200.</w:t>
      </w:r>
      <w:r>
        <w:tab/>
      </w:r>
      <w:r>
        <w:rPr>
          <w:b/>
        </w:rPr>
        <w:t>Refer to Figure 6-14</w:t>
      </w:r>
      <w:r>
        <w:t>. As the figure is drawn, who directly pays the tax to the government?</w:t>
      </w:r>
    </w:p>
    <w:p w14:paraId="6E2BF92D" w14:textId="77777777" w:rsidR="00000000" w:rsidRDefault="00000000">
      <w:pPr>
        <w:pStyle w:val="NLa"/>
      </w:pPr>
      <w:r>
        <w:t>a.</w:t>
      </w:r>
      <w:r>
        <w:tab/>
        <w:t>The buyers pay the full tax to the government.</w:t>
      </w:r>
    </w:p>
    <w:p w14:paraId="28031308" w14:textId="77777777" w:rsidR="00000000" w:rsidRDefault="00000000">
      <w:pPr>
        <w:pStyle w:val="NLa"/>
      </w:pPr>
      <w:r>
        <w:t>b.</w:t>
      </w:r>
      <w:r>
        <w:tab/>
        <w:t>The sellers pay the full tax to the government.</w:t>
      </w:r>
    </w:p>
    <w:p w14:paraId="18FDF219" w14:textId="77777777" w:rsidR="00000000" w:rsidRDefault="00000000">
      <w:pPr>
        <w:pStyle w:val="NLa"/>
      </w:pPr>
      <w:r>
        <w:t>c.</w:t>
      </w:r>
      <w:r>
        <w:tab/>
        <w:t>A portion of the tax is paid to the government by buyers and the remaining portion is paid to the government by sellers.</w:t>
      </w:r>
    </w:p>
    <w:p w14:paraId="613D7AE7" w14:textId="77777777" w:rsidR="00000000" w:rsidRDefault="00000000">
      <w:pPr>
        <w:pStyle w:val="NLa"/>
      </w:pPr>
      <w:r>
        <w:t>d.</w:t>
      </w:r>
      <w:r>
        <w:tab/>
        <w:t>As the figure is drawn, any of the above is possible.</w:t>
      </w:r>
    </w:p>
    <w:p w14:paraId="0EA0D73F" w14:textId="77777777" w:rsidR="00000000" w:rsidRDefault="00000000">
      <w:pPr>
        <w:pStyle w:val="ANS1"/>
      </w:pPr>
      <w:r>
        <w:t>ANS: D</w:t>
      </w:r>
      <w:r>
        <w:tab/>
        <w:t>PTS: 1</w:t>
      </w:r>
      <w:r>
        <w:tab/>
        <w:t>DIF: 3</w:t>
      </w:r>
      <w:r>
        <w:tab/>
        <w:t>REF: 6-2</w:t>
      </w:r>
    </w:p>
    <w:p w14:paraId="4B6E51DF" w14:textId="77777777" w:rsidR="00000000" w:rsidRDefault="00000000">
      <w:pPr>
        <w:pStyle w:val="TOP"/>
      </w:pPr>
      <w:r>
        <w:t>TOP: Tax</w:t>
      </w:r>
      <w:r>
        <w:tab/>
        <w:t>MSC: Applicative</w:t>
      </w:r>
    </w:p>
    <w:p w14:paraId="6247A483" w14:textId="77777777" w:rsidR="00000000" w:rsidRDefault="00000000">
      <w:pPr>
        <w:pStyle w:val="MyNL1"/>
      </w:pPr>
      <w:r>
        <w:tab/>
        <w:t>201.</w:t>
      </w:r>
      <w:r>
        <w:tab/>
        <w:t>If a tax is imposed on a market with inelastic demand and elastic supply,</w:t>
      </w:r>
    </w:p>
    <w:p w14:paraId="717F20E2" w14:textId="77777777" w:rsidR="00000000" w:rsidRDefault="00000000">
      <w:pPr>
        <w:pStyle w:val="NLa"/>
      </w:pPr>
      <w:r>
        <w:t>a.</w:t>
      </w:r>
      <w:r>
        <w:tab/>
        <w:t>buyers will bear most of the burden of the tax.</w:t>
      </w:r>
    </w:p>
    <w:p w14:paraId="351D8280" w14:textId="77777777" w:rsidR="00000000" w:rsidRDefault="00000000">
      <w:pPr>
        <w:pStyle w:val="NLa"/>
      </w:pPr>
      <w:r>
        <w:t>b.</w:t>
      </w:r>
      <w:r>
        <w:tab/>
        <w:t>sellers will bear most of the burden of the tax.</w:t>
      </w:r>
    </w:p>
    <w:p w14:paraId="482440D7" w14:textId="77777777" w:rsidR="00000000" w:rsidRDefault="00000000">
      <w:pPr>
        <w:pStyle w:val="NLa"/>
      </w:pPr>
      <w:r>
        <w:t>c.</w:t>
      </w:r>
      <w:r>
        <w:tab/>
        <w:t>the burden of the tax will be shared equally between buyers and sellers.</w:t>
      </w:r>
    </w:p>
    <w:p w14:paraId="31D857DD" w14:textId="77777777" w:rsidR="00000000" w:rsidRDefault="00000000">
      <w:pPr>
        <w:pStyle w:val="NLa"/>
      </w:pPr>
      <w:r>
        <w:t>d.</w:t>
      </w:r>
      <w:r>
        <w:tab/>
        <w:t>it is impossible to determine how the burden of the tax will be shared.</w:t>
      </w:r>
    </w:p>
    <w:p w14:paraId="53AF985E" w14:textId="77777777" w:rsidR="00000000" w:rsidRDefault="00000000">
      <w:pPr>
        <w:pStyle w:val="ANS1"/>
      </w:pPr>
      <w:r>
        <w:t>ANS: A</w:t>
      </w:r>
      <w:r>
        <w:tab/>
        <w:t>PTS: 1</w:t>
      </w:r>
      <w:r>
        <w:tab/>
        <w:t>DIF: 3</w:t>
      </w:r>
      <w:r>
        <w:tab/>
        <w:t>REF: 6-2</w:t>
      </w:r>
    </w:p>
    <w:p w14:paraId="12753B3F" w14:textId="77777777" w:rsidR="00000000" w:rsidRDefault="00000000">
      <w:pPr>
        <w:pStyle w:val="TOP"/>
      </w:pPr>
      <w:r>
        <w:t>TOP: Inelastic demand | Elastic supply | Tax incidence</w:t>
      </w:r>
      <w:r>
        <w:tab/>
        <w:t>MSC: Applicative</w:t>
      </w:r>
    </w:p>
    <w:p w14:paraId="366EA559" w14:textId="77777777" w:rsidR="00000000" w:rsidRDefault="00000000">
      <w:pPr>
        <w:pStyle w:val="MyNL1"/>
      </w:pPr>
      <w:r>
        <w:tab/>
        <w:t>202.</w:t>
      </w:r>
      <w:r>
        <w:tab/>
        <w:t>Buyers of a good bear the larger share of the tax burden when a tax is placed on a product for which</w:t>
      </w:r>
    </w:p>
    <w:p w14:paraId="4DCA096B" w14:textId="77777777" w:rsidR="00000000" w:rsidRDefault="00000000">
      <w:pPr>
        <w:pStyle w:val="NLa"/>
      </w:pPr>
      <w:r>
        <w:t>a.</w:t>
      </w:r>
      <w:r>
        <w:tab/>
        <w:t>the supply is more elastic than the demand.</w:t>
      </w:r>
    </w:p>
    <w:p w14:paraId="5AD82FA7" w14:textId="77777777" w:rsidR="00000000" w:rsidRDefault="00000000">
      <w:pPr>
        <w:pStyle w:val="NLa"/>
      </w:pPr>
      <w:r>
        <w:t>b.</w:t>
      </w:r>
      <w:r>
        <w:tab/>
        <w:t>the demand in more elastic than the supply.</w:t>
      </w:r>
    </w:p>
    <w:p w14:paraId="32A8F515" w14:textId="77777777" w:rsidR="00000000" w:rsidRDefault="00000000">
      <w:pPr>
        <w:pStyle w:val="NLa"/>
      </w:pPr>
      <w:r>
        <w:t>c.</w:t>
      </w:r>
      <w:r>
        <w:tab/>
        <w:t>the tax is placed on the sellers of the product.</w:t>
      </w:r>
    </w:p>
    <w:p w14:paraId="16CEF12F" w14:textId="77777777" w:rsidR="00000000" w:rsidRDefault="00000000">
      <w:pPr>
        <w:pStyle w:val="NLa"/>
      </w:pPr>
      <w:r>
        <w:t>d.</w:t>
      </w:r>
      <w:r>
        <w:tab/>
        <w:t>the tax is placed on the buyers of the product.</w:t>
      </w:r>
    </w:p>
    <w:p w14:paraId="1C0767A7" w14:textId="77777777" w:rsidR="00000000" w:rsidRDefault="00000000">
      <w:pPr>
        <w:pStyle w:val="ANS1"/>
      </w:pPr>
      <w:r>
        <w:t>ANS: A</w:t>
      </w:r>
      <w:r>
        <w:tab/>
        <w:t>PTS: 1</w:t>
      </w:r>
      <w:r>
        <w:tab/>
        <w:t>DIF: 3</w:t>
      </w:r>
      <w:r>
        <w:tab/>
        <w:t>REF: 6-2</w:t>
      </w:r>
    </w:p>
    <w:p w14:paraId="63202165" w14:textId="77777777" w:rsidR="00000000" w:rsidRDefault="00000000">
      <w:pPr>
        <w:pStyle w:val="TOP"/>
      </w:pPr>
      <w:r>
        <w:t>TOP: Elasticity | Tax incidence</w:t>
      </w:r>
      <w:r>
        <w:tab/>
        <w:t>MSC: Applicative</w:t>
      </w:r>
    </w:p>
    <w:p w14:paraId="62AE1494" w14:textId="77777777" w:rsidR="00000000" w:rsidRDefault="00000000">
      <w:pPr>
        <w:pStyle w:val="MyNL1"/>
      </w:pPr>
      <w:r>
        <w:tab/>
        <w:t>203.</w:t>
      </w:r>
      <w:r>
        <w:tab/>
        <w:t>If a tax is imposed on a market with elastic demand and inelastic supply,</w:t>
      </w:r>
    </w:p>
    <w:p w14:paraId="4B585964" w14:textId="77777777" w:rsidR="00000000" w:rsidRDefault="00000000">
      <w:pPr>
        <w:pStyle w:val="NLa"/>
      </w:pPr>
      <w:r>
        <w:t>a.</w:t>
      </w:r>
      <w:r>
        <w:tab/>
        <w:t>buyers will bear most of the burden of the tax.</w:t>
      </w:r>
    </w:p>
    <w:p w14:paraId="176A3330" w14:textId="77777777" w:rsidR="00000000" w:rsidRDefault="00000000">
      <w:pPr>
        <w:pStyle w:val="NLa"/>
      </w:pPr>
      <w:r>
        <w:t>b.</w:t>
      </w:r>
      <w:r>
        <w:tab/>
        <w:t>sellers will bear most of the burden of the tax.</w:t>
      </w:r>
    </w:p>
    <w:p w14:paraId="603A7474" w14:textId="77777777" w:rsidR="00000000" w:rsidRDefault="00000000">
      <w:pPr>
        <w:pStyle w:val="NLa"/>
      </w:pPr>
      <w:r>
        <w:t>c.</w:t>
      </w:r>
      <w:r>
        <w:tab/>
        <w:t>the burden of the tax will be shared equally between buyers and sellers.</w:t>
      </w:r>
    </w:p>
    <w:p w14:paraId="3D9272F0" w14:textId="77777777" w:rsidR="00000000" w:rsidRDefault="00000000">
      <w:pPr>
        <w:pStyle w:val="NLa"/>
      </w:pPr>
      <w:r>
        <w:t>d.</w:t>
      </w:r>
      <w:r>
        <w:tab/>
        <w:t>it is impossible to determine how the burden of the tax will be shared.</w:t>
      </w:r>
    </w:p>
    <w:p w14:paraId="36503123" w14:textId="77777777" w:rsidR="00000000" w:rsidRDefault="00000000">
      <w:pPr>
        <w:pStyle w:val="ANS1"/>
      </w:pPr>
      <w:r>
        <w:t>ANS: B</w:t>
      </w:r>
      <w:r>
        <w:tab/>
        <w:t>PTS: 1</w:t>
      </w:r>
      <w:r>
        <w:tab/>
        <w:t>DIF: 3</w:t>
      </w:r>
      <w:r>
        <w:tab/>
        <w:t>REF: 6-2</w:t>
      </w:r>
    </w:p>
    <w:p w14:paraId="3D79DE49" w14:textId="77777777" w:rsidR="00000000" w:rsidRDefault="00000000">
      <w:pPr>
        <w:pStyle w:val="TOP"/>
      </w:pPr>
      <w:r>
        <w:t>TOP: Elastic demand | Inelastic supply | Tax incidence</w:t>
      </w:r>
      <w:r>
        <w:tab/>
        <w:t>MSC: Applicative</w:t>
      </w:r>
    </w:p>
    <w:p w14:paraId="075176CE" w14:textId="77777777" w:rsidR="00000000" w:rsidRDefault="00000000">
      <w:pPr>
        <w:pStyle w:val="MyNL1"/>
      </w:pPr>
      <w:r>
        <w:tab/>
        <w:t>204.</w:t>
      </w:r>
      <w:r>
        <w:tab/>
        <w:t>Which of the following is the most correct statement about tax burdens?</w:t>
      </w:r>
    </w:p>
    <w:p w14:paraId="5B477FF8" w14:textId="77777777" w:rsidR="00000000" w:rsidRDefault="00000000">
      <w:pPr>
        <w:pStyle w:val="NLa"/>
      </w:pPr>
      <w:r>
        <w:t>a.</w:t>
      </w:r>
      <w:r>
        <w:tab/>
        <w:t>A tax burden falls most heavily on the side of the market that is more elastic.</w:t>
      </w:r>
    </w:p>
    <w:p w14:paraId="610543B4" w14:textId="77777777" w:rsidR="00000000" w:rsidRDefault="00000000">
      <w:pPr>
        <w:pStyle w:val="NLa"/>
      </w:pPr>
      <w:r>
        <w:t>b.</w:t>
      </w:r>
      <w:r>
        <w:tab/>
        <w:t>A tax burden falls most heavily on the side of the market that is less elastic.</w:t>
      </w:r>
    </w:p>
    <w:p w14:paraId="22033ED6" w14:textId="77777777" w:rsidR="00000000" w:rsidRDefault="00000000">
      <w:pPr>
        <w:pStyle w:val="NLa"/>
      </w:pPr>
      <w:r>
        <w:t>c.</w:t>
      </w:r>
      <w:r>
        <w:tab/>
        <w:t>A tax burden falls most heavily on the side of the market that is closer to unit elastic.</w:t>
      </w:r>
    </w:p>
    <w:p w14:paraId="718E678A" w14:textId="77777777" w:rsidR="00000000" w:rsidRDefault="00000000">
      <w:pPr>
        <w:pStyle w:val="NLa"/>
      </w:pPr>
      <w:r>
        <w:t>d.</w:t>
      </w:r>
      <w:r>
        <w:tab/>
        <w:t>A tax burden is distributed independently of relative elasticities of supply and demand.</w:t>
      </w:r>
    </w:p>
    <w:p w14:paraId="7F270420" w14:textId="77777777" w:rsidR="00000000" w:rsidRDefault="00000000">
      <w:pPr>
        <w:pStyle w:val="ANS1"/>
      </w:pPr>
      <w:r>
        <w:t>ANS: B</w:t>
      </w:r>
      <w:r>
        <w:tab/>
        <w:t>PTS: 1</w:t>
      </w:r>
      <w:r>
        <w:tab/>
        <w:t>DIF: 2</w:t>
      </w:r>
      <w:r>
        <w:tab/>
        <w:t>REF: 6-2</w:t>
      </w:r>
    </w:p>
    <w:p w14:paraId="16D64E84" w14:textId="77777777" w:rsidR="00000000" w:rsidRDefault="00000000">
      <w:pPr>
        <w:pStyle w:val="TOP"/>
      </w:pPr>
      <w:r>
        <w:t>TOP: Elasticity | Tax incidence</w:t>
      </w:r>
      <w:r>
        <w:tab/>
        <w:t>MSC: Applicative</w:t>
      </w:r>
    </w:p>
    <w:p w14:paraId="368EE06A" w14:textId="77777777" w:rsidR="00000000" w:rsidRDefault="00000000">
      <w:pPr>
        <w:pStyle w:val="MyNL1"/>
      </w:pPr>
      <w:r>
        <w:lastRenderedPageBreak/>
        <w:tab/>
        <w:t>205.</w:t>
      </w:r>
      <w:r>
        <w:tab/>
        <w:t xml:space="preserve">In general, a tax burden falls more heavily on the side of the market that </w:t>
      </w:r>
    </w:p>
    <w:p w14:paraId="224420C5" w14:textId="77777777" w:rsidR="00000000" w:rsidRDefault="00000000">
      <w:pPr>
        <w:pStyle w:val="NLa"/>
      </w:pPr>
      <w:r>
        <w:t>a.</w:t>
      </w:r>
      <w:r>
        <w:tab/>
        <w:t>has a fewer number of participants.</w:t>
      </w:r>
    </w:p>
    <w:p w14:paraId="2AA9EC60" w14:textId="77777777" w:rsidR="00000000" w:rsidRDefault="00000000">
      <w:pPr>
        <w:pStyle w:val="NLa"/>
      </w:pPr>
      <w:r>
        <w:t>b.</w:t>
      </w:r>
      <w:r>
        <w:tab/>
        <w:t>is more elastic.</w:t>
      </w:r>
    </w:p>
    <w:p w14:paraId="53DDEB4D" w14:textId="77777777" w:rsidR="00000000" w:rsidRDefault="00000000">
      <w:pPr>
        <w:pStyle w:val="NLa"/>
      </w:pPr>
      <w:r>
        <w:t>c.</w:t>
      </w:r>
      <w:r>
        <w:tab/>
        <w:t>is unit elastic.</w:t>
      </w:r>
    </w:p>
    <w:p w14:paraId="0398CD4E" w14:textId="77777777" w:rsidR="00000000" w:rsidRDefault="00000000">
      <w:pPr>
        <w:pStyle w:val="NLa"/>
      </w:pPr>
      <w:r>
        <w:t>d.</w:t>
      </w:r>
      <w:r>
        <w:tab/>
        <w:t>is less elastic.</w:t>
      </w:r>
    </w:p>
    <w:p w14:paraId="1808E522" w14:textId="77777777" w:rsidR="00000000" w:rsidRDefault="00000000">
      <w:pPr>
        <w:pStyle w:val="ANS1"/>
      </w:pPr>
      <w:r>
        <w:t>ANS: D</w:t>
      </w:r>
      <w:r>
        <w:tab/>
        <w:t>PTS: 1</w:t>
      </w:r>
      <w:r>
        <w:tab/>
        <w:t>DIF: 2</w:t>
      </w:r>
      <w:r>
        <w:tab/>
        <w:t>REF: 6-2</w:t>
      </w:r>
    </w:p>
    <w:p w14:paraId="284AFAE2" w14:textId="77777777" w:rsidR="00000000" w:rsidRDefault="00000000">
      <w:pPr>
        <w:pStyle w:val="TOP"/>
      </w:pPr>
      <w:r>
        <w:t>TOP: Elasticity | Tax incidence</w:t>
      </w:r>
      <w:r>
        <w:tab/>
        <w:t>MSC: Applicative</w:t>
      </w:r>
    </w:p>
    <w:p w14:paraId="5F87660C" w14:textId="77777777" w:rsidR="00000000" w:rsidRDefault="00000000">
      <w:pPr>
        <w:pStyle w:val="MyNL1"/>
      </w:pPr>
      <w:r>
        <w:tab/>
        <w:t>206.</w:t>
      </w:r>
      <w:r>
        <w:tab/>
        <w:t>Suppose that a tax is placed on DVDs. If the sellers end up bearing most of the tax burden, we know that the</w:t>
      </w:r>
    </w:p>
    <w:p w14:paraId="6862D22B" w14:textId="77777777" w:rsidR="00000000" w:rsidRDefault="00000000">
      <w:pPr>
        <w:pStyle w:val="NLa"/>
      </w:pPr>
      <w:r>
        <w:t>a.</w:t>
      </w:r>
      <w:r>
        <w:tab/>
        <w:t>demand is more inelastic than supply.</w:t>
      </w:r>
    </w:p>
    <w:p w14:paraId="3225A678" w14:textId="77777777" w:rsidR="00000000" w:rsidRDefault="00000000">
      <w:pPr>
        <w:pStyle w:val="NLa"/>
      </w:pPr>
      <w:r>
        <w:t>b.</w:t>
      </w:r>
      <w:r>
        <w:tab/>
        <w:t>supply is more inelastic than demand.</w:t>
      </w:r>
    </w:p>
    <w:p w14:paraId="6970242E" w14:textId="77777777" w:rsidR="00000000" w:rsidRDefault="00000000">
      <w:pPr>
        <w:pStyle w:val="NLa"/>
      </w:pPr>
      <w:r>
        <w:t>c.</w:t>
      </w:r>
      <w:r>
        <w:tab/>
        <w:t>government has required that buyers remit the tax payments.</w:t>
      </w:r>
    </w:p>
    <w:p w14:paraId="0E28E9B5" w14:textId="77777777" w:rsidR="00000000" w:rsidRDefault="00000000">
      <w:pPr>
        <w:pStyle w:val="NLa"/>
      </w:pPr>
      <w:r>
        <w:t>d.</w:t>
      </w:r>
      <w:r>
        <w:tab/>
        <w:t>government has required that sellers remit the tax payments.</w:t>
      </w:r>
    </w:p>
    <w:p w14:paraId="529A74EF" w14:textId="77777777" w:rsidR="00000000" w:rsidRDefault="00000000">
      <w:pPr>
        <w:pStyle w:val="ANS1"/>
      </w:pPr>
      <w:r>
        <w:t>ANS: B</w:t>
      </w:r>
      <w:r>
        <w:tab/>
        <w:t>PTS: 1</w:t>
      </w:r>
      <w:r>
        <w:tab/>
        <w:t>DIF: 2</w:t>
      </w:r>
      <w:r>
        <w:tab/>
        <w:t>REF: 6-2</w:t>
      </w:r>
    </w:p>
    <w:p w14:paraId="0A84C6CD" w14:textId="77777777" w:rsidR="00000000" w:rsidRDefault="00000000">
      <w:pPr>
        <w:pStyle w:val="TOP"/>
      </w:pPr>
      <w:r>
        <w:t>TOP: Tax | Elasticity</w:t>
      </w:r>
      <w:r>
        <w:tab/>
        <w:t>MSC: Applicative</w:t>
      </w:r>
    </w:p>
    <w:p w14:paraId="22CB4F03" w14:textId="77777777" w:rsidR="00000000" w:rsidRDefault="00000000">
      <w:pPr>
        <w:pStyle w:val="MyNL1"/>
      </w:pPr>
      <w:r>
        <w:tab/>
        <w:t>207.</w:t>
      </w:r>
      <w:r>
        <w:tab/>
        <w:t>Suppose that a tax is placed on books. If the buyers pay the majority of the tax, we know that the</w:t>
      </w:r>
    </w:p>
    <w:p w14:paraId="6CA2E3D4" w14:textId="77777777" w:rsidR="00000000" w:rsidRDefault="00000000">
      <w:pPr>
        <w:pStyle w:val="NLa"/>
      </w:pPr>
      <w:r>
        <w:t>a.</w:t>
      </w:r>
      <w:r>
        <w:tab/>
        <w:t>demand is more inelastic than the supply.</w:t>
      </w:r>
    </w:p>
    <w:p w14:paraId="400B2FA1" w14:textId="77777777" w:rsidR="00000000" w:rsidRDefault="00000000">
      <w:pPr>
        <w:pStyle w:val="NLa"/>
      </w:pPr>
      <w:r>
        <w:t>b.</w:t>
      </w:r>
      <w:r>
        <w:tab/>
        <w:t>supply is more inelastic than the demand.</w:t>
      </w:r>
    </w:p>
    <w:p w14:paraId="082F17D2" w14:textId="77777777" w:rsidR="00000000" w:rsidRDefault="00000000">
      <w:pPr>
        <w:pStyle w:val="NLa"/>
      </w:pPr>
      <w:r>
        <w:t>c.</w:t>
      </w:r>
      <w:r>
        <w:tab/>
        <w:t>government has required that buyers remit the tax payments.</w:t>
      </w:r>
    </w:p>
    <w:p w14:paraId="11B18F16" w14:textId="77777777" w:rsidR="00000000" w:rsidRDefault="00000000">
      <w:pPr>
        <w:pStyle w:val="NLa"/>
      </w:pPr>
      <w:r>
        <w:t>d.</w:t>
      </w:r>
      <w:r>
        <w:tab/>
        <w:t>government has required that buyers remit the tax payments.</w:t>
      </w:r>
    </w:p>
    <w:p w14:paraId="63CAF085" w14:textId="77777777" w:rsidR="00000000" w:rsidRDefault="00000000">
      <w:pPr>
        <w:pStyle w:val="ANS1"/>
      </w:pPr>
      <w:r>
        <w:t>ANS: A</w:t>
      </w:r>
      <w:r>
        <w:tab/>
        <w:t>PTS: 1</w:t>
      </w:r>
      <w:r>
        <w:tab/>
        <w:t>DIF: 2</w:t>
      </w:r>
      <w:r>
        <w:tab/>
        <w:t>REF: 6-2</w:t>
      </w:r>
    </w:p>
    <w:p w14:paraId="7B79FAA0" w14:textId="77777777" w:rsidR="00000000" w:rsidRDefault="00000000">
      <w:pPr>
        <w:pStyle w:val="TOP"/>
      </w:pPr>
      <w:r>
        <w:t>TOP: Tax | Elasticity</w:t>
      </w:r>
      <w:r>
        <w:tab/>
        <w:t>MSC: Applicative</w:t>
      </w:r>
    </w:p>
    <w:p w14:paraId="1190C3F0" w14:textId="77777777" w:rsidR="00000000" w:rsidRDefault="00000000">
      <w:pPr>
        <w:pStyle w:val="MyNL1"/>
      </w:pPr>
      <w:r>
        <w:tab/>
        <w:t>208.</w:t>
      </w:r>
      <w:r>
        <w:tab/>
        <w:t>In 1990, Congress passed a new luxury tax on items such as yachts, private airplanes, furs, jewelry, and expensive cars. The goal of the tax was to</w:t>
      </w:r>
    </w:p>
    <w:p w14:paraId="79B992BE" w14:textId="77777777" w:rsidR="00000000" w:rsidRDefault="00000000">
      <w:pPr>
        <w:pStyle w:val="NLa"/>
      </w:pPr>
      <w:r>
        <w:t>a.</w:t>
      </w:r>
      <w:r>
        <w:tab/>
        <w:t>raise revenue from the wealthy.</w:t>
      </w:r>
    </w:p>
    <w:p w14:paraId="5F3F8AF1" w14:textId="77777777" w:rsidR="00000000" w:rsidRDefault="00000000">
      <w:pPr>
        <w:pStyle w:val="NLa"/>
      </w:pPr>
      <w:r>
        <w:t>b.</w:t>
      </w:r>
      <w:r>
        <w:tab/>
        <w:t>prevent wealthy people from buying luxuries.</w:t>
      </w:r>
    </w:p>
    <w:p w14:paraId="23C22C93" w14:textId="77777777" w:rsidR="00000000" w:rsidRDefault="00000000">
      <w:pPr>
        <w:pStyle w:val="NLa"/>
      </w:pPr>
      <w:r>
        <w:t>c.</w:t>
      </w:r>
      <w:r>
        <w:tab/>
        <w:t>force producers of luxury goods to reduce employment.</w:t>
      </w:r>
    </w:p>
    <w:p w14:paraId="6B34C1E4" w14:textId="77777777" w:rsidR="00000000" w:rsidRDefault="00000000">
      <w:pPr>
        <w:pStyle w:val="NLa"/>
      </w:pPr>
      <w:r>
        <w:t>d.</w:t>
      </w:r>
      <w:r>
        <w:tab/>
        <w:t>limit exports of luxury goods to other countries.</w:t>
      </w:r>
    </w:p>
    <w:p w14:paraId="61FF3466" w14:textId="77777777" w:rsidR="00000000" w:rsidRDefault="00000000">
      <w:pPr>
        <w:pStyle w:val="ANS1"/>
      </w:pPr>
      <w:r>
        <w:t>ANS: A</w:t>
      </w:r>
      <w:r>
        <w:tab/>
        <w:t>PTS: 1</w:t>
      </w:r>
      <w:r>
        <w:tab/>
        <w:t>DIF: 1</w:t>
      </w:r>
      <w:r>
        <w:tab/>
        <w:t>REF: 6-2</w:t>
      </w:r>
    </w:p>
    <w:p w14:paraId="168A0E8A" w14:textId="77777777" w:rsidR="00000000" w:rsidRDefault="00000000">
      <w:pPr>
        <w:pStyle w:val="TOP"/>
      </w:pPr>
      <w:r>
        <w:t>TOP: Luxury tax</w:t>
      </w:r>
      <w:r>
        <w:tab/>
      </w:r>
      <w:r>
        <w:tab/>
        <w:t>MSC: Definitional</w:t>
      </w:r>
    </w:p>
    <w:p w14:paraId="495C83AC" w14:textId="77777777" w:rsidR="00000000" w:rsidRDefault="00000000">
      <w:pPr>
        <w:pStyle w:val="MyNL1"/>
      </w:pPr>
      <w:r>
        <w:tab/>
        <w:t>209.</w:t>
      </w:r>
      <w:r>
        <w:tab/>
        <w:t xml:space="preserve">Which of the following was </w:t>
      </w:r>
      <w:r>
        <w:rPr>
          <w:i/>
        </w:rPr>
        <w:t>not</w:t>
      </w:r>
      <w:r>
        <w:t xml:space="preserve"> a result of the luxury tax imposed by Congress in 1990?</w:t>
      </w:r>
    </w:p>
    <w:p w14:paraId="7D343885" w14:textId="77777777" w:rsidR="00000000" w:rsidRDefault="00000000">
      <w:pPr>
        <w:pStyle w:val="NLa"/>
      </w:pPr>
      <w:r>
        <w:t>a.</w:t>
      </w:r>
      <w:r>
        <w:tab/>
        <w:t>The larger part of the tax burden fell on sellers.</w:t>
      </w:r>
    </w:p>
    <w:p w14:paraId="57693AC1" w14:textId="77777777" w:rsidR="00000000" w:rsidRDefault="00000000">
      <w:pPr>
        <w:pStyle w:val="NLa"/>
      </w:pPr>
      <w:r>
        <w:t>b.</w:t>
      </w:r>
      <w:r>
        <w:tab/>
        <w:t>The larger part of the tax burden fell more on the middle class than on the rich.</w:t>
      </w:r>
    </w:p>
    <w:p w14:paraId="7AFFE270" w14:textId="77777777" w:rsidR="00000000" w:rsidRDefault="00000000">
      <w:pPr>
        <w:pStyle w:val="NLa"/>
      </w:pPr>
      <w:r>
        <w:t>c.</w:t>
      </w:r>
      <w:r>
        <w:tab/>
        <w:t>Even the wealthy demanded fewer luxury goods.</w:t>
      </w:r>
    </w:p>
    <w:p w14:paraId="459EEB35" w14:textId="77777777" w:rsidR="00000000" w:rsidRDefault="00000000">
      <w:pPr>
        <w:pStyle w:val="NLa"/>
      </w:pPr>
      <w:r>
        <w:t>d.</w:t>
      </w:r>
      <w:r>
        <w:tab/>
        <w:t>The tax was never repealed or even modified.</w:t>
      </w:r>
    </w:p>
    <w:p w14:paraId="7CB2284B" w14:textId="77777777" w:rsidR="00000000" w:rsidRDefault="00000000">
      <w:pPr>
        <w:pStyle w:val="ANS1"/>
      </w:pPr>
      <w:r>
        <w:t>ANS: D</w:t>
      </w:r>
      <w:r>
        <w:tab/>
        <w:t>PTS: 1</w:t>
      </w:r>
      <w:r>
        <w:tab/>
        <w:t>DIF: 2</w:t>
      </w:r>
      <w:r>
        <w:tab/>
        <w:t>REF: 6-2</w:t>
      </w:r>
    </w:p>
    <w:p w14:paraId="59C0AF7E" w14:textId="77777777" w:rsidR="00000000" w:rsidRDefault="00000000">
      <w:pPr>
        <w:pStyle w:val="TOP"/>
      </w:pPr>
      <w:r>
        <w:t>TOP: Luxury tax</w:t>
      </w:r>
      <w:r>
        <w:tab/>
      </w:r>
      <w:r>
        <w:tab/>
        <w:t>MSC: Interpretive</w:t>
      </w:r>
    </w:p>
    <w:p w14:paraId="5019647E" w14:textId="77777777" w:rsidR="00000000" w:rsidRDefault="00000000">
      <w:pPr>
        <w:pStyle w:val="MyNL1"/>
      </w:pPr>
      <w:r>
        <w:tab/>
        <w:t>210.</w:t>
      </w:r>
      <w:r>
        <w:tab/>
        <w:t>The burden of a luxury tax falls</w:t>
      </w:r>
    </w:p>
    <w:p w14:paraId="793108F1" w14:textId="77777777" w:rsidR="00000000" w:rsidRDefault="00000000">
      <w:pPr>
        <w:pStyle w:val="NLa"/>
      </w:pPr>
      <w:r>
        <w:t>a.</w:t>
      </w:r>
      <w:r>
        <w:tab/>
        <w:t>more on the rich than on the middle class.</w:t>
      </w:r>
    </w:p>
    <w:p w14:paraId="6930F737" w14:textId="77777777" w:rsidR="00000000" w:rsidRDefault="00000000">
      <w:pPr>
        <w:pStyle w:val="NLa"/>
      </w:pPr>
      <w:r>
        <w:t>b.</w:t>
      </w:r>
      <w:r>
        <w:tab/>
        <w:t>more on the poor than on the middle class.</w:t>
      </w:r>
    </w:p>
    <w:p w14:paraId="1688E7F4" w14:textId="77777777" w:rsidR="00000000" w:rsidRDefault="00000000">
      <w:pPr>
        <w:pStyle w:val="NLa"/>
      </w:pPr>
      <w:r>
        <w:t>c.</w:t>
      </w:r>
      <w:r>
        <w:tab/>
        <w:t>more on the middle class than on the rich.</w:t>
      </w:r>
    </w:p>
    <w:p w14:paraId="1D372F7E" w14:textId="77777777" w:rsidR="00000000" w:rsidRDefault="00000000">
      <w:pPr>
        <w:pStyle w:val="NLa"/>
      </w:pPr>
      <w:r>
        <w:t>d.</w:t>
      </w:r>
      <w:r>
        <w:tab/>
        <w:t>equally on the rich, the middle class, and the poor.</w:t>
      </w:r>
    </w:p>
    <w:p w14:paraId="6925C2EC" w14:textId="77777777" w:rsidR="00000000" w:rsidRDefault="00000000">
      <w:pPr>
        <w:pStyle w:val="ANS1"/>
      </w:pPr>
      <w:r>
        <w:t>ANS: C</w:t>
      </w:r>
      <w:r>
        <w:tab/>
        <w:t>PTS: 1</w:t>
      </w:r>
      <w:r>
        <w:tab/>
        <w:t>DIF: 2</w:t>
      </w:r>
      <w:r>
        <w:tab/>
        <w:t>REF: 6-2</w:t>
      </w:r>
    </w:p>
    <w:p w14:paraId="68B3C2E1" w14:textId="77777777" w:rsidR="00000000" w:rsidRDefault="00000000">
      <w:pPr>
        <w:pStyle w:val="TOP"/>
      </w:pPr>
      <w:r>
        <w:t>TOP: Luxury tax | Tax incidence</w:t>
      </w:r>
      <w:r>
        <w:tab/>
        <w:t>MSC: Interpretive</w:t>
      </w:r>
    </w:p>
    <w:p w14:paraId="53482833" w14:textId="77777777" w:rsidR="00000000" w:rsidRDefault="00000000">
      <w:pPr>
        <w:pStyle w:val="MyNL1"/>
      </w:pPr>
      <w:r>
        <w:tab/>
        <w:t>211.</w:t>
      </w:r>
      <w:r>
        <w:tab/>
        <w:t>Which of the following statements is true?</w:t>
      </w:r>
    </w:p>
    <w:p w14:paraId="123B0D0A" w14:textId="77777777" w:rsidR="00000000" w:rsidRDefault="00000000">
      <w:pPr>
        <w:pStyle w:val="NLa"/>
      </w:pPr>
      <w:r>
        <w:t>a.</w:t>
      </w:r>
      <w:r>
        <w:tab/>
        <w:t>A tax levied on buyers will never be even partially paid by sellers.</w:t>
      </w:r>
    </w:p>
    <w:p w14:paraId="7E6FEA4F" w14:textId="77777777" w:rsidR="00000000" w:rsidRDefault="00000000">
      <w:pPr>
        <w:pStyle w:val="NLa"/>
      </w:pPr>
      <w:r>
        <w:t>b.</w:t>
      </w:r>
      <w:r>
        <w:tab/>
        <w:t>Who actually pays a tax depends on the price elasticities of supply and demand.</w:t>
      </w:r>
    </w:p>
    <w:p w14:paraId="267CC2F3" w14:textId="77777777" w:rsidR="00000000" w:rsidRDefault="00000000">
      <w:pPr>
        <w:pStyle w:val="NLa"/>
      </w:pPr>
      <w:r>
        <w:t>c.</w:t>
      </w:r>
      <w:r>
        <w:tab/>
        <w:t>Government can decide who actually pays a tax.</w:t>
      </w:r>
    </w:p>
    <w:p w14:paraId="1B4FADA2" w14:textId="77777777" w:rsidR="00000000" w:rsidRDefault="00000000">
      <w:pPr>
        <w:pStyle w:val="NLa"/>
      </w:pPr>
      <w:r>
        <w:t>d.</w:t>
      </w:r>
      <w:r>
        <w:tab/>
        <w:t>A tax levied on sellers always will be passed on completely to buyers.</w:t>
      </w:r>
    </w:p>
    <w:p w14:paraId="5AC4F305" w14:textId="77777777" w:rsidR="00000000" w:rsidRDefault="00000000">
      <w:pPr>
        <w:pStyle w:val="ANS1"/>
      </w:pPr>
      <w:r>
        <w:t>ANS: B</w:t>
      </w:r>
      <w:r>
        <w:tab/>
        <w:t>PTS: 1</w:t>
      </w:r>
      <w:r>
        <w:tab/>
        <w:t>DIF: 2</w:t>
      </w:r>
      <w:r>
        <w:tab/>
        <w:t>REF: 6-2</w:t>
      </w:r>
    </w:p>
    <w:p w14:paraId="50ABF87B" w14:textId="77777777" w:rsidR="00000000" w:rsidRDefault="00000000">
      <w:pPr>
        <w:pStyle w:val="TOP"/>
      </w:pPr>
      <w:r>
        <w:t>TOP: Tax | Elasticity</w:t>
      </w:r>
      <w:r>
        <w:tab/>
        <w:t>MSC: Interpretive</w:t>
      </w:r>
    </w:p>
    <w:p w14:paraId="70687593" w14:textId="77777777" w:rsidR="00000000" w:rsidRDefault="00000000">
      <w:pPr>
        <w:pStyle w:val="MyNL1"/>
      </w:pPr>
      <w:r>
        <w:lastRenderedPageBreak/>
        <w:tab/>
        <w:t>212.</w:t>
      </w:r>
      <w:r>
        <w:tab/>
        <w:t>Suppose the demand for picture frames is inelastic and the supply of picture frames is elastic. A tax of $1 per frame levied on buyers of picture frames will increase the equilibrium price paid by buyers of picture frames by</w:t>
      </w:r>
    </w:p>
    <w:p w14:paraId="72738202" w14:textId="77777777" w:rsidR="00000000" w:rsidRDefault="00000000">
      <w:pPr>
        <w:pStyle w:val="NLa"/>
      </w:pPr>
      <w:r>
        <w:t>a.</w:t>
      </w:r>
      <w:r>
        <w:tab/>
        <w:t>$1.</w:t>
      </w:r>
    </w:p>
    <w:p w14:paraId="544F7F6F" w14:textId="77777777" w:rsidR="00000000" w:rsidRDefault="00000000">
      <w:pPr>
        <w:pStyle w:val="NLa"/>
      </w:pPr>
      <w:r>
        <w:t>b.</w:t>
      </w:r>
      <w:r>
        <w:tab/>
        <w:t>more than $0.50 but less than $1.00.</w:t>
      </w:r>
    </w:p>
    <w:p w14:paraId="08D8B725" w14:textId="77777777" w:rsidR="00000000" w:rsidRDefault="00000000">
      <w:pPr>
        <w:pStyle w:val="NLa"/>
      </w:pPr>
      <w:r>
        <w:t>c.</w:t>
      </w:r>
      <w:r>
        <w:tab/>
        <w:t>a positive amount but less than $0.50.</w:t>
      </w:r>
    </w:p>
    <w:p w14:paraId="7CF6B68B" w14:textId="77777777" w:rsidR="00000000" w:rsidRDefault="00000000">
      <w:pPr>
        <w:pStyle w:val="NLa"/>
      </w:pPr>
      <w:r>
        <w:t>d.</w:t>
      </w:r>
      <w:r>
        <w:tab/>
        <w:t>It is impossible to say without more information.</w:t>
      </w:r>
    </w:p>
    <w:p w14:paraId="1FC5E3DD" w14:textId="77777777" w:rsidR="00000000" w:rsidRDefault="00000000">
      <w:pPr>
        <w:pStyle w:val="ANS1"/>
      </w:pPr>
      <w:r>
        <w:t>ANS: B</w:t>
      </w:r>
      <w:r>
        <w:tab/>
        <w:t>PTS: 1</w:t>
      </w:r>
      <w:r>
        <w:tab/>
        <w:t>DIF: 3</w:t>
      </w:r>
      <w:r>
        <w:tab/>
        <w:t>REF: 6-2</w:t>
      </w:r>
    </w:p>
    <w:p w14:paraId="05C36862" w14:textId="77777777" w:rsidR="00000000" w:rsidRDefault="00000000">
      <w:pPr>
        <w:pStyle w:val="TOP"/>
      </w:pPr>
      <w:r>
        <w:t>TOP: Tax | Inelastic demand | Elastic supply</w:t>
      </w:r>
      <w:r>
        <w:tab/>
        <w:t>MSC: Applicative</w:t>
      </w:r>
    </w:p>
    <w:p w14:paraId="34883BF0" w14:textId="77777777" w:rsidR="00000000" w:rsidRDefault="00000000">
      <w:pPr>
        <w:pStyle w:val="MyNL1"/>
      </w:pPr>
      <w:r>
        <w:tab/>
        <w:t>213.</w:t>
      </w:r>
      <w:r>
        <w:tab/>
        <w:t>Suppose the demand curve for a good is very flat and the supply curve for the good is very steep. If the government taxes this good,</w:t>
      </w:r>
    </w:p>
    <w:p w14:paraId="697032D6" w14:textId="77777777" w:rsidR="00000000" w:rsidRDefault="00000000">
      <w:pPr>
        <w:pStyle w:val="NLa"/>
      </w:pPr>
      <w:r>
        <w:t>a.</w:t>
      </w:r>
      <w:r>
        <w:tab/>
        <w:t>buyers and sellers will each share 50 percent of the burden, regardless of the slopes of the demand and supply curves.</w:t>
      </w:r>
    </w:p>
    <w:p w14:paraId="105B34FB" w14:textId="77777777" w:rsidR="00000000" w:rsidRDefault="00000000">
      <w:pPr>
        <w:pStyle w:val="NLa"/>
      </w:pPr>
      <w:r>
        <w:t>b.</w:t>
      </w:r>
      <w:r>
        <w:tab/>
        <w:t>sellers will bear a larger share of the tax burden and buyers will bear a smaller share of the burden.</w:t>
      </w:r>
    </w:p>
    <w:p w14:paraId="160C309E" w14:textId="77777777" w:rsidR="00000000" w:rsidRDefault="00000000">
      <w:pPr>
        <w:pStyle w:val="NLa"/>
      </w:pPr>
      <w:r>
        <w:t>c.</w:t>
      </w:r>
      <w:r>
        <w:tab/>
        <w:t>the distribution of the burden will depend upon whether the buyers or the sellers are required to send the tax to the government.</w:t>
      </w:r>
    </w:p>
    <w:p w14:paraId="6CB1D00C" w14:textId="77777777" w:rsidR="00000000" w:rsidRDefault="00000000">
      <w:pPr>
        <w:pStyle w:val="NLa"/>
      </w:pPr>
      <w:r>
        <w:t>d.</w:t>
      </w:r>
      <w:r>
        <w:tab/>
        <w:t>the amount of tax revenue collected by the government will depend upon whether the buyers or the sellers are required to send the tax to the government.</w:t>
      </w:r>
    </w:p>
    <w:p w14:paraId="7C875477" w14:textId="77777777" w:rsidR="00000000" w:rsidRDefault="00000000">
      <w:pPr>
        <w:pStyle w:val="ANS1"/>
      </w:pPr>
      <w:r>
        <w:t>ANS: B</w:t>
      </w:r>
      <w:r>
        <w:tab/>
        <w:t>PTS: 1</w:t>
      </w:r>
      <w:r>
        <w:tab/>
        <w:t>DIF: 2</w:t>
      </w:r>
      <w:r>
        <w:tab/>
        <w:t>REF: 6-2</w:t>
      </w:r>
    </w:p>
    <w:p w14:paraId="6EC06006" w14:textId="77777777" w:rsidR="00000000" w:rsidRDefault="00000000">
      <w:pPr>
        <w:pStyle w:val="TOP"/>
      </w:pPr>
      <w:r>
        <w:t>TOP: Tax burden | Tax revenue</w:t>
      </w:r>
      <w:r>
        <w:tab/>
        <w:t>MSC: Applicative</w:t>
      </w:r>
    </w:p>
    <w:p w14:paraId="6530BDB0" w14:textId="77777777" w:rsidR="00000000" w:rsidRDefault="00000000">
      <w:pPr>
        <w:pStyle w:val="MyNL1"/>
      </w:pPr>
      <w:r>
        <w:tab/>
        <w:t>214.</w:t>
      </w:r>
      <w:r>
        <w:tab/>
        <w:t>Suppose the demand for picture frames is elastic and the supply of picture frames is inelastic. A tax of $1 per frame levied on buyers of picture frames will increase the equilibrium price paid by buyers of picture frames by</w:t>
      </w:r>
    </w:p>
    <w:p w14:paraId="19E9FE5A" w14:textId="77777777" w:rsidR="00000000" w:rsidRDefault="00000000">
      <w:pPr>
        <w:pStyle w:val="NLa"/>
      </w:pPr>
      <w:r>
        <w:t>a.</w:t>
      </w:r>
      <w:r>
        <w:tab/>
        <w:t>$1.</w:t>
      </w:r>
    </w:p>
    <w:p w14:paraId="40CF8E60" w14:textId="77777777" w:rsidR="00000000" w:rsidRDefault="00000000">
      <w:pPr>
        <w:pStyle w:val="NLa"/>
      </w:pPr>
      <w:r>
        <w:t>b.</w:t>
      </w:r>
      <w:r>
        <w:tab/>
        <w:t>more than $0.50 but less than $1.00.</w:t>
      </w:r>
    </w:p>
    <w:p w14:paraId="7595BDE2" w14:textId="77777777" w:rsidR="00000000" w:rsidRDefault="00000000">
      <w:pPr>
        <w:pStyle w:val="NLa"/>
      </w:pPr>
      <w:r>
        <w:t>c.</w:t>
      </w:r>
      <w:r>
        <w:tab/>
        <w:t>a positive amount but less than $0.50.</w:t>
      </w:r>
    </w:p>
    <w:p w14:paraId="0CA26C1C" w14:textId="77777777" w:rsidR="00000000" w:rsidRDefault="00000000">
      <w:pPr>
        <w:pStyle w:val="NLa"/>
      </w:pPr>
      <w:r>
        <w:t>d.</w:t>
      </w:r>
      <w:r>
        <w:tab/>
        <w:t>It is impossible to say without more information.</w:t>
      </w:r>
    </w:p>
    <w:p w14:paraId="4E1A1BF4" w14:textId="77777777" w:rsidR="00000000" w:rsidRDefault="00000000">
      <w:pPr>
        <w:pStyle w:val="ANS1"/>
      </w:pPr>
      <w:r>
        <w:t>ANS: C</w:t>
      </w:r>
      <w:r>
        <w:tab/>
        <w:t>PTS: 1</w:t>
      </w:r>
      <w:r>
        <w:tab/>
        <w:t>DIF: 3</w:t>
      </w:r>
      <w:r>
        <w:tab/>
        <w:t>REF: 6-2</w:t>
      </w:r>
    </w:p>
    <w:p w14:paraId="5AAF38CE" w14:textId="77777777" w:rsidR="00000000" w:rsidRDefault="00000000">
      <w:pPr>
        <w:pStyle w:val="TOP"/>
      </w:pPr>
      <w:r>
        <w:t>TOP: Tax | Elastic demand | Inelastic supply</w:t>
      </w:r>
      <w:r>
        <w:tab/>
        <w:t>MSC: Applicative</w:t>
      </w:r>
    </w:p>
    <w:p w14:paraId="0F231686" w14:textId="77777777" w:rsidR="00000000" w:rsidRDefault="00000000">
      <w:pPr>
        <w:pStyle w:val="MyNL1"/>
      </w:pPr>
      <w:r>
        <w:tab/>
        <w:t>215.</w:t>
      </w:r>
      <w:r>
        <w:tab/>
        <w:t xml:space="preserve">The demand for salt is inelastic and the supply of salt is elastic. The demand for caviar is elastic and the supply of caviar is inelastic. Suppose that a tax of $1 per pound is levied on the sellers of salt and a tax of $1 per pound is levied on the buyers of caviar. We would expect that most of the burden of these taxes will fall on </w:t>
      </w:r>
    </w:p>
    <w:p w14:paraId="5023C46E" w14:textId="77777777" w:rsidR="00000000" w:rsidRDefault="00000000">
      <w:pPr>
        <w:pStyle w:val="NLa"/>
      </w:pPr>
      <w:r>
        <w:t>a.</w:t>
      </w:r>
      <w:r>
        <w:tab/>
        <w:t>sellers of salt and the buyers of caviar.</w:t>
      </w:r>
    </w:p>
    <w:p w14:paraId="0733A12E" w14:textId="77777777" w:rsidR="00000000" w:rsidRDefault="00000000">
      <w:pPr>
        <w:pStyle w:val="NLa"/>
      </w:pPr>
      <w:r>
        <w:t>b.</w:t>
      </w:r>
      <w:r>
        <w:tab/>
        <w:t>sellers of salt and the sellers of caviar.</w:t>
      </w:r>
    </w:p>
    <w:p w14:paraId="62BB26CB" w14:textId="77777777" w:rsidR="00000000" w:rsidRDefault="00000000">
      <w:pPr>
        <w:pStyle w:val="NLa"/>
      </w:pPr>
      <w:r>
        <w:t>c.</w:t>
      </w:r>
      <w:r>
        <w:tab/>
        <w:t>buyers of salt and the sellers of caviar.</w:t>
      </w:r>
    </w:p>
    <w:p w14:paraId="40CC25B8" w14:textId="77777777" w:rsidR="00000000" w:rsidRDefault="00000000">
      <w:pPr>
        <w:pStyle w:val="NLa"/>
      </w:pPr>
      <w:r>
        <w:t>d.</w:t>
      </w:r>
      <w:r>
        <w:tab/>
        <w:t>buyers of salt and the buyers of caviar.</w:t>
      </w:r>
    </w:p>
    <w:p w14:paraId="72CFD3DD" w14:textId="77777777" w:rsidR="00000000" w:rsidRDefault="00000000">
      <w:pPr>
        <w:pStyle w:val="ANS1"/>
      </w:pPr>
      <w:r>
        <w:t>ANS: C</w:t>
      </w:r>
      <w:r>
        <w:tab/>
        <w:t>PTS: 1</w:t>
      </w:r>
      <w:r>
        <w:tab/>
        <w:t>DIF: 3</w:t>
      </w:r>
      <w:r>
        <w:tab/>
        <w:t>REF: 6-2</w:t>
      </w:r>
    </w:p>
    <w:p w14:paraId="29FFC530" w14:textId="77777777" w:rsidR="00000000" w:rsidRDefault="00000000">
      <w:pPr>
        <w:pStyle w:val="TOP"/>
      </w:pPr>
      <w:r>
        <w:t>TOP: Elasticity | Tax incidence</w:t>
      </w:r>
      <w:r>
        <w:tab/>
        <w:t>MSC: Applicative</w:t>
      </w:r>
    </w:p>
    <w:p w14:paraId="543C9EAC" w14:textId="77777777" w:rsidR="00000000" w:rsidRDefault="00000000">
      <w:pPr>
        <w:pStyle w:val="MyNL1"/>
      </w:pPr>
      <w:r>
        <w:tab/>
        <w:t>216.</w:t>
      </w:r>
      <w:r>
        <w:tab/>
        <w:t>Suppose the demand for macaroni is inelastic and the supply of macaroni is elastic, and the demand for cigarettes is inelastic and the supply of cigarettes is elastic. If a tax were levied on the sellers of both of these commodities, we would expect that the</w:t>
      </w:r>
    </w:p>
    <w:p w14:paraId="34A01D54" w14:textId="77777777" w:rsidR="00000000" w:rsidRDefault="00000000">
      <w:pPr>
        <w:pStyle w:val="NLa"/>
      </w:pPr>
      <w:r>
        <w:t>a.</w:t>
      </w:r>
      <w:r>
        <w:tab/>
        <w:t>burden of both taxes would fall more heavily on the buyers than on the sellers.</w:t>
      </w:r>
    </w:p>
    <w:p w14:paraId="7D91E81E" w14:textId="77777777" w:rsidR="00000000" w:rsidRDefault="00000000">
      <w:pPr>
        <w:pStyle w:val="NLa"/>
      </w:pPr>
      <w:r>
        <w:t>b.</w:t>
      </w:r>
      <w:r>
        <w:tab/>
        <w:t>burden of the macaroni tax would fall more heavily on the sellers than on the buyers, and the burden of the cigarette tax would fall more heavily on the buyers than on the sellers.</w:t>
      </w:r>
    </w:p>
    <w:p w14:paraId="6182C779" w14:textId="77777777" w:rsidR="00000000" w:rsidRDefault="00000000">
      <w:pPr>
        <w:pStyle w:val="NLa"/>
      </w:pPr>
      <w:r>
        <w:t>c.</w:t>
      </w:r>
      <w:r>
        <w:tab/>
        <w:t>burden of the macaroni tax would fall more heavily on the buyers than on the sellers, and the burden of the cigarette tax would fall more heavily on the sellers than on the buyers.</w:t>
      </w:r>
    </w:p>
    <w:p w14:paraId="712B6178" w14:textId="77777777" w:rsidR="00000000" w:rsidRDefault="00000000">
      <w:pPr>
        <w:pStyle w:val="NLa"/>
      </w:pPr>
      <w:r>
        <w:t>d.</w:t>
      </w:r>
      <w:r>
        <w:tab/>
        <w:t>burden of both taxes would fall more heavily on the sellers than on the buyers.</w:t>
      </w:r>
    </w:p>
    <w:p w14:paraId="284723BE" w14:textId="77777777" w:rsidR="00000000" w:rsidRDefault="00000000">
      <w:pPr>
        <w:pStyle w:val="ANS1"/>
      </w:pPr>
      <w:r>
        <w:t>ANS: A</w:t>
      </w:r>
      <w:r>
        <w:tab/>
        <w:t>PTS: 1</w:t>
      </w:r>
      <w:r>
        <w:tab/>
        <w:t>DIF: 3</w:t>
      </w:r>
      <w:r>
        <w:tab/>
        <w:t>REF: 6-2</w:t>
      </w:r>
    </w:p>
    <w:p w14:paraId="4C330045" w14:textId="77777777" w:rsidR="00000000" w:rsidRDefault="00000000">
      <w:pPr>
        <w:pStyle w:val="TOP"/>
      </w:pPr>
      <w:r>
        <w:t>TOP: Elasticity | Tax incidence</w:t>
      </w:r>
      <w:r>
        <w:tab/>
        <w:t>MSC: Applicative</w:t>
      </w:r>
    </w:p>
    <w:p w14:paraId="5B9E4582" w14:textId="77777777" w:rsidR="00000000" w:rsidRDefault="00000000">
      <w:pPr>
        <w:pStyle w:val="MyNL1"/>
      </w:pPr>
      <w:r>
        <w:lastRenderedPageBreak/>
        <w:tab/>
        <w:t>217.</w:t>
      </w:r>
      <w:r>
        <w:tab/>
        <w:t>When the government passes a law requiring buyers of a good to send one dollar to the government for every unit of the good they buy,</w:t>
      </w:r>
    </w:p>
    <w:p w14:paraId="61DD8263" w14:textId="77777777" w:rsidR="00000000" w:rsidRDefault="00000000">
      <w:pPr>
        <w:pStyle w:val="NLa"/>
      </w:pPr>
      <w:r>
        <w:t>a.</w:t>
      </w:r>
      <w:r>
        <w:tab/>
        <w:t>the supply curve for the good shifts to the right.</w:t>
      </w:r>
    </w:p>
    <w:p w14:paraId="09DFFAF7" w14:textId="77777777" w:rsidR="00000000" w:rsidRDefault="00000000">
      <w:pPr>
        <w:pStyle w:val="NLa"/>
      </w:pPr>
      <w:r>
        <w:t>b.</w:t>
      </w:r>
      <w:r>
        <w:tab/>
        <w:t>the demand curve for the good shifts to the left.</w:t>
      </w:r>
    </w:p>
    <w:p w14:paraId="70AB97E4" w14:textId="77777777" w:rsidR="00000000" w:rsidRDefault="00000000">
      <w:pPr>
        <w:pStyle w:val="NLa"/>
      </w:pPr>
      <w:r>
        <w:t>c.</w:t>
      </w:r>
      <w:r>
        <w:tab/>
        <w:t>more than 50 percent of the burden of the tax falls on buyers.</w:t>
      </w:r>
    </w:p>
    <w:p w14:paraId="01EEEE95" w14:textId="77777777" w:rsidR="00000000" w:rsidRDefault="00000000">
      <w:pPr>
        <w:pStyle w:val="NLa"/>
      </w:pPr>
      <w:r>
        <w:t>d.</w:t>
      </w:r>
      <w:r>
        <w:tab/>
        <w:t>the government collects less tax revenue than it would collect if the sellers of the good were required to send one dollar to the government for every unit of the good they sell.</w:t>
      </w:r>
    </w:p>
    <w:p w14:paraId="46437B35" w14:textId="77777777" w:rsidR="00000000" w:rsidRDefault="00000000">
      <w:pPr>
        <w:pStyle w:val="ANS1"/>
      </w:pPr>
      <w:r>
        <w:t>ANS: B</w:t>
      </w:r>
      <w:r>
        <w:tab/>
        <w:t>PTS: 1</w:t>
      </w:r>
      <w:r>
        <w:tab/>
        <w:t>DIF: 2</w:t>
      </w:r>
      <w:r>
        <w:tab/>
        <w:t>REF: 6-2</w:t>
      </w:r>
    </w:p>
    <w:p w14:paraId="25DA7920" w14:textId="77777777" w:rsidR="00000000" w:rsidRDefault="00000000">
      <w:pPr>
        <w:pStyle w:val="TOP"/>
      </w:pPr>
      <w:r>
        <w:t>TOP: Tax burden</w:t>
      </w:r>
      <w:r>
        <w:tab/>
      </w:r>
      <w:r>
        <w:tab/>
        <w:t>MSC: Interpretive</w:t>
      </w:r>
    </w:p>
    <w:p w14:paraId="49657513" w14:textId="77777777" w:rsidR="00000000" w:rsidRDefault="00000000">
      <w:pPr>
        <w:pStyle w:val="MyNL1"/>
      </w:pPr>
      <w:r>
        <w:tab/>
        <w:t>218.</w:t>
      </w:r>
      <w:r>
        <w:tab/>
        <w:t>The federal government uses the revenue from the FICA (Federal Insurance Contribution Act) tax to pay for</w:t>
      </w:r>
    </w:p>
    <w:p w14:paraId="5449396F" w14:textId="77777777" w:rsidR="00000000" w:rsidRDefault="00000000">
      <w:pPr>
        <w:pStyle w:val="NLa"/>
      </w:pPr>
      <w:r>
        <w:t>a.</w:t>
      </w:r>
      <w:r>
        <w:tab/>
        <w:t>unemployment compensation.</w:t>
      </w:r>
    </w:p>
    <w:p w14:paraId="182D47DF" w14:textId="77777777" w:rsidR="00000000" w:rsidRDefault="00000000">
      <w:pPr>
        <w:pStyle w:val="NLa"/>
      </w:pPr>
      <w:r>
        <w:t>b.</w:t>
      </w:r>
      <w:r>
        <w:tab/>
        <w:t>flood insurance.</w:t>
      </w:r>
    </w:p>
    <w:p w14:paraId="1C2AE2BF" w14:textId="77777777" w:rsidR="00000000" w:rsidRDefault="00000000">
      <w:pPr>
        <w:pStyle w:val="NLa"/>
      </w:pPr>
      <w:r>
        <w:t>c.</w:t>
      </w:r>
      <w:r>
        <w:tab/>
        <w:t>Social Security and Medicare.</w:t>
      </w:r>
    </w:p>
    <w:p w14:paraId="34497DB9" w14:textId="77777777" w:rsidR="00000000" w:rsidRDefault="00000000">
      <w:pPr>
        <w:pStyle w:val="NLa"/>
      </w:pPr>
      <w:r>
        <w:t>d.</w:t>
      </w:r>
      <w:r>
        <w:tab/>
        <w:t>housing subsidies for low-income people.</w:t>
      </w:r>
    </w:p>
    <w:p w14:paraId="0268EEDD" w14:textId="77777777" w:rsidR="00000000" w:rsidRDefault="00000000">
      <w:pPr>
        <w:pStyle w:val="ANS1"/>
      </w:pPr>
      <w:r>
        <w:t>ANS: C</w:t>
      </w:r>
      <w:r>
        <w:tab/>
        <w:t>PTS: 1</w:t>
      </w:r>
      <w:r>
        <w:tab/>
        <w:t>DIF: 1</w:t>
      </w:r>
      <w:r>
        <w:tab/>
        <w:t>REF: 6-2</w:t>
      </w:r>
    </w:p>
    <w:p w14:paraId="0EA040CC" w14:textId="77777777" w:rsidR="00000000" w:rsidRDefault="00000000">
      <w:pPr>
        <w:pStyle w:val="TOP"/>
      </w:pPr>
      <w:r>
        <w:t>TOP: Federal Insurance Contribution Act (FICA) taxes</w:t>
      </w:r>
      <w:r>
        <w:tab/>
        <w:t>MSC: Definitional</w:t>
      </w:r>
    </w:p>
    <w:p w14:paraId="34E2818B" w14:textId="77777777" w:rsidR="00000000" w:rsidRDefault="00000000">
      <w:pPr>
        <w:pStyle w:val="MyNL1"/>
      </w:pPr>
      <w:r>
        <w:tab/>
        <w:t>219.</w:t>
      </w:r>
      <w:r>
        <w:tab/>
        <w:t xml:space="preserve">The term </w:t>
      </w:r>
      <w:r>
        <w:rPr>
          <w:i/>
        </w:rPr>
        <w:t xml:space="preserve">tax incidence </w:t>
      </w:r>
      <w:r>
        <w:t>refers to</w:t>
      </w:r>
    </w:p>
    <w:p w14:paraId="70907B26" w14:textId="77777777" w:rsidR="00000000" w:rsidRDefault="00000000">
      <w:pPr>
        <w:pStyle w:val="NLa"/>
      </w:pPr>
      <w:r>
        <w:t>a.</w:t>
      </w:r>
      <w:r>
        <w:tab/>
        <w:t>the matter of whether buyers or sellers of a good are required to send tax payments to the government.</w:t>
      </w:r>
    </w:p>
    <w:p w14:paraId="71D14FD9" w14:textId="77777777" w:rsidR="00000000" w:rsidRDefault="00000000">
      <w:pPr>
        <w:pStyle w:val="NLa"/>
      </w:pPr>
      <w:r>
        <w:t>b.</w:t>
      </w:r>
      <w:r>
        <w:tab/>
        <w:t>the matter of whether the demand curve or the supply curve shifts when the tax is imposed.</w:t>
      </w:r>
    </w:p>
    <w:p w14:paraId="05F1192B" w14:textId="77777777" w:rsidR="00000000" w:rsidRDefault="00000000">
      <w:pPr>
        <w:pStyle w:val="NLa"/>
      </w:pPr>
      <w:r>
        <w:t>c.</w:t>
      </w:r>
      <w:r>
        <w:tab/>
        <w:t>the distribution of the tax burden between buyers and sellers.</w:t>
      </w:r>
    </w:p>
    <w:p w14:paraId="0D5F384D" w14:textId="77777777" w:rsidR="00000000" w:rsidRDefault="00000000">
      <w:pPr>
        <w:pStyle w:val="NLa"/>
      </w:pPr>
      <w:r>
        <w:t>d.</w:t>
      </w:r>
      <w:r>
        <w:tab/>
        <w:t>All of the above are correct.</w:t>
      </w:r>
    </w:p>
    <w:p w14:paraId="18FFA5DC" w14:textId="77777777" w:rsidR="00000000" w:rsidRDefault="00000000">
      <w:pPr>
        <w:pStyle w:val="ANS1"/>
      </w:pPr>
      <w:r>
        <w:t>ANS: C</w:t>
      </w:r>
      <w:r>
        <w:tab/>
        <w:t>PTS: 1</w:t>
      </w:r>
      <w:r>
        <w:tab/>
        <w:t>DIF: 2</w:t>
      </w:r>
      <w:r>
        <w:tab/>
        <w:t>REF: 6-2</w:t>
      </w:r>
    </w:p>
    <w:p w14:paraId="228AB221" w14:textId="77777777" w:rsidR="00000000" w:rsidRDefault="00000000">
      <w:pPr>
        <w:pStyle w:val="TOP"/>
      </w:pPr>
      <w:r>
        <w:t>TOP: Tax incidence | Tax burden</w:t>
      </w:r>
      <w:r>
        <w:tab/>
        <w:t>MSC: Definitional</w:t>
      </w:r>
    </w:p>
    <w:p w14:paraId="3DE06139" w14:textId="77777777" w:rsidR="00000000" w:rsidRDefault="00000000">
      <w:pPr>
        <w:pStyle w:val="MyNL1"/>
      </w:pPr>
      <w:r>
        <w:tab/>
        <w:t>220.</w:t>
      </w:r>
      <w:r>
        <w:tab/>
        <w:t>Suppose sellers of liquor are required to send $1.00 to the government for every bottle of liquor they sell. Further, suppose this tax causes the price paid by buyers of liquor to rise by $0.80 per bottle. Which of the following statements is correct?</w:t>
      </w:r>
    </w:p>
    <w:p w14:paraId="63FE9B40" w14:textId="77777777" w:rsidR="00000000" w:rsidRDefault="00000000">
      <w:pPr>
        <w:pStyle w:val="NLa"/>
      </w:pPr>
      <w:r>
        <w:t>a.</w:t>
      </w:r>
      <w:r>
        <w:tab/>
        <w:t>This tax causes the demand curve for liquor to shift downward by $0.80 at each quantity of liquor.</w:t>
      </w:r>
    </w:p>
    <w:p w14:paraId="3996D465" w14:textId="77777777" w:rsidR="00000000" w:rsidRDefault="00000000">
      <w:pPr>
        <w:pStyle w:val="NLa"/>
      </w:pPr>
      <w:r>
        <w:t>b.</w:t>
      </w:r>
      <w:r>
        <w:tab/>
        <w:t>The incidence of the tax is summarized by the fact that sellers send the tax payments to the government.</w:t>
      </w:r>
    </w:p>
    <w:p w14:paraId="6A5F00FA" w14:textId="77777777" w:rsidR="00000000" w:rsidRDefault="00000000">
      <w:pPr>
        <w:pStyle w:val="NLa"/>
      </w:pPr>
      <w:r>
        <w:t>c.</w:t>
      </w:r>
      <w:r>
        <w:tab/>
        <w:t>Eighty percent of the burden of the tax falls on buyers.</w:t>
      </w:r>
    </w:p>
    <w:p w14:paraId="59B5724D" w14:textId="77777777" w:rsidR="00000000" w:rsidRDefault="00000000">
      <w:pPr>
        <w:pStyle w:val="NLa"/>
      </w:pPr>
      <w:r>
        <w:t>d.</w:t>
      </w:r>
      <w:r>
        <w:tab/>
        <w:t>All of the above are correct.</w:t>
      </w:r>
    </w:p>
    <w:p w14:paraId="20EEDB00" w14:textId="77777777" w:rsidR="00000000" w:rsidRDefault="00000000">
      <w:pPr>
        <w:pStyle w:val="ANS1"/>
      </w:pPr>
      <w:r>
        <w:t>ANS: C</w:t>
      </w:r>
      <w:r>
        <w:tab/>
        <w:t>PTS: 1</w:t>
      </w:r>
      <w:r>
        <w:tab/>
        <w:t>DIF: 2</w:t>
      </w:r>
      <w:r>
        <w:tab/>
        <w:t>REF: 6-2</w:t>
      </w:r>
    </w:p>
    <w:p w14:paraId="06545F7A" w14:textId="77777777" w:rsidR="00000000" w:rsidRDefault="00000000">
      <w:pPr>
        <w:pStyle w:val="TOP"/>
      </w:pPr>
      <w:r>
        <w:t>TOP: Tax incidence | Tax burden</w:t>
      </w:r>
      <w:r>
        <w:tab/>
        <w:t>MSC: Interpretive</w:t>
      </w:r>
    </w:p>
    <w:p w14:paraId="6DDF81F1" w14:textId="77777777" w:rsidR="00000000" w:rsidRDefault="00000000">
      <w:pPr>
        <w:pStyle w:val="MyNL1"/>
      </w:pPr>
      <w:r>
        <w:tab/>
        <w:t>221.</w:t>
      </w:r>
      <w:r>
        <w:tab/>
        <w:t>In which of these cases will the tax burden fall most heavily on buyers of the good?</w:t>
      </w:r>
    </w:p>
    <w:p w14:paraId="3288E45A" w14:textId="77777777" w:rsidR="00000000" w:rsidRDefault="00000000">
      <w:pPr>
        <w:pStyle w:val="NLa"/>
      </w:pPr>
      <w:r>
        <w:t>a.</w:t>
      </w:r>
      <w:r>
        <w:tab/>
        <w:t>The demand curve is relatively steep and the supply curve is relatively flat.</w:t>
      </w:r>
    </w:p>
    <w:p w14:paraId="48AD1674" w14:textId="77777777" w:rsidR="00000000" w:rsidRDefault="00000000">
      <w:pPr>
        <w:pStyle w:val="NLa"/>
      </w:pPr>
      <w:r>
        <w:t>b.</w:t>
      </w:r>
      <w:r>
        <w:tab/>
        <w:t>The demand curve is relatively flat and the supply curve is relatively steep.</w:t>
      </w:r>
    </w:p>
    <w:p w14:paraId="33433E1A" w14:textId="77777777" w:rsidR="00000000" w:rsidRDefault="00000000">
      <w:pPr>
        <w:pStyle w:val="NLa"/>
      </w:pPr>
      <w:r>
        <w:t>c.</w:t>
      </w:r>
      <w:r>
        <w:tab/>
        <w:t>The demand curve and the supply curve are both relatively flat.</w:t>
      </w:r>
    </w:p>
    <w:p w14:paraId="35B23CBE" w14:textId="77777777" w:rsidR="00000000" w:rsidRDefault="00000000">
      <w:pPr>
        <w:pStyle w:val="NLa"/>
      </w:pPr>
      <w:r>
        <w:t>d.</w:t>
      </w:r>
      <w:r>
        <w:tab/>
        <w:t>The demand curve and the supply curve are both relatively steep.</w:t>
      </w:r>
    </w:p>
    <w:p w14:paraId="11D121F0" w14:textId="77777777" w:rsidR="00000000" w:rsidRDefault="00000000">
      <w:pPr>
        <w:pStyle w:val="ANS1"/>
      </w:pPr>
      <w:r>
        <w:t>ANS: A</w:t>
      </w:r>
      <w:r>
        <w:tab/>
        <w:t>PTS: 1</w:t>
      </w:r>
      <w:r>
        <w:tab/>
        <w:t>DIF: 2</w:t>
      </w:r>
      <w:r>
        <w:tab/>
        <w:t>REF: 6-2</w:t>
      </w:r>
    </w:p>
    <w:p w14:paraId="1F0FB0A8" w14:textId="77777777" w:rsidR="00000000" w:rsidRDefault="00000000">
      <w:pPr>
        <w:pStyle w:val="TOP"/>
      </w:pPr>
      <w:r>
        <w:t>TOP: Tax burden</w:t>
      </w:r>
      <w:r>
        <w:tab/>
      </w:r>
      <w:r>
        <w:tab/>
        <w:t>MSC: Interpretive</w:t>
      </w:r>
    </w:p>
    <w:p w14:paraId="37F8E6E9" w14:textId="77777777" w:rsidR="00000000" w:rsidRDefault="00000000">
      <w:pPr>
        <w:pStyle w:val="H1"/>
      </w:pPr>
      <w:r>
        <w:t>True/False</w:t>
      </w:r>
    </w:p>
    <w:p w14:paraId="62BF563A" w14:textId="77777777" w:rsidR="00000000" w:rsidRDefault="00000000">
      <w:pPr>
        <w:pStyle w:val="MyNL1"/>
      </w:pPr>
      <w:r>
        <w:tab/>
        <w:t>1.</w:t>
      </w:r>
      <w:r>
        <w:tab/>
        <w:t>Economic policies often have effects that their architects did not intend or anticipate.</w:t>
      </w:r>
    </w:p>
    <w:p w14:paraId="615BEA40" w14:textId="77777777" w:rsidR="00000000" w:rsidRDefault="00000000">
      <w:pPr>
        <w:pStyle w:val="ANS1"/>
      </w:pPr>
      <w:r>
        <w:t>ANS: T</w:t>
      </w:r>
      <w:r>
        <w:tab/>
        <w:t>PTS: 1</w:t>
      </w:r>
      <w:r>
        <w:tab/>
        <w:t>DIF: 1</w:t>
      </w:r>
      <w:r>
        <w:tab/>
        <w:t>REF: 6-0</w:t>
      </w:r>
    </w:p>
    <w:p w14:paraId="1E368AC5" w14:textId="77777777" w:rsidR="00000000" w:rsidRDefault="00000000">
      <w:pPr>
        <w:pStyle w:val="TOP"/>
      </w:pPr>
      <w:r>
        <w:t>TOP: Public Policy</w:t>
      </w:r>
      <w:r>
        <w:tab/>
        <w:t>MSC: Interpretive</w:t>
      </w:r>
    </w:p>
    <w:p w14:paraId="2D766229" w14:textId="77777777" w:rsidR="00000000" w:rsidRDefault="00000000">
      <w:pPr>
        <w:pStyle w:val="MyNL1"/>
      </w:pPr>
      <w:r>
        <w:tab/>
        <w:t>2.</w:t>
      </w:r>
      <w:r>
        <w:tab/>
        <w:t>Policymakers use taxes both to raise revenue for public purposes and to influence market outcomes.</w:t>
      </w:r>
    </w:p>
    <w:p w14:paraId="31A09A62" w14:textId="77777777" w:rsidR="00000000" w:rsidRDefault="00000000">
      <w:pPr>
        <w:pStyle w:val="ANS1"/>
      </w:pPr>
      <w:r>
        <w:t>ANS: T</w:t>
      </w:r>
      <w:r>
        <w:tab/>
        <w:t>PTS: 1</w:t>
      </w:r>
      <w:r>
        <w:tab/>
        <w:t>DIF: 1</w:t>
      </w:r>
      <w:r>
        <w:tab/>
        <w:t>REF: 6-0</w:t>
      </w:r>
    </w:p>
    <w:p w14:paraId="794F731F" w14:textId="77777777" w:rsidR="00000000" w:rsidRDefault="00000000">
      <w:pPr>
        <w:pStyle w:val="TOP"/>
      </w:pPr>
      <w:r>
        <w:t>TOP: Taxes</w:t>
      </w:r>
      <w:r>
        <w:tab/>
        <w:t>MSC: Interpretive</w:t>
      </w:r>
    </w:p>
    <w:p w14:paraId="78005E13" w14:textId="77777777" w:rsidR="00000000" w:rsidRDefault="00000000">
      <w:pPr>
        <w:pStyle w:val="MyNL1"/>
      </w:pPr>
      <w:r>
        <w:tab/>
        <w:t>3.</w:t>
      </w:r>
      <w:r>
        <w:tab/>
        <w:t>A price ceiling is a legal minimum on the price of a good or service.</w:t>
      </w:r>
    </w:p>
    <w:p w14:paraId="4125FBCF" w14:textId="77777777" w:rsidR="00000000" w:rsidRDefault="00000000">
      <w:pPr>
        <w:pStyle w:val="ANS1"/>
      </w:pPr>
      <w:r>
        <w:t>ANS: F</w:t>
      </w:r>
      <w:r>
        <w:tab/>
        <w:t>PTS: 1</w:t>
      </w:r>
      <w:r>
        <w:tab/>
        <w:t>DIF: 1</w:t>
      </w:r>
      <w:r>
        <w:tab/>
        <w:t>REF: 6-1</w:t>
      </w:r>
    </w:p>
    <w:p w14:paraId="693A063E" w14:textId="77777777" w:rsidR="00000000" w:rsidRDefault="00000000">
      <w:pPr>
        <w:pStyle w:val="TOP"/>
      </w:pPr>
      <w:r>
        <w:t>TOP: Price ceilings</w:t>
      </w:r>
      <w:r>
        <w:tab/>
        <w:t>MSC: Definitional</w:t>
      </w:r>
    </w:p>
    <w:p w14:paraId="720E74C0" w14:textId="77777777" w:rsidR="00000000" w:rsidRDefault="00000000">
      <w:pPr>
        <w:pStyle w:val="MyNL1"/>
      </w:pPr>
      <w:r>
        <w:lastRenderedPageBreak/>
        <w:tab/>
        <w:t>4.</w:t>
      </w:r>
      <w:r>
        <w:tab/>
        <w:t>If a price ceiling of $2 per gallon is imposed on gasoline, and the market equilibrium price is $1.50, the price ceiling is a binding constraint on the market.</w:t>
      </w:r>
    </w:p>
    <w:p w14:paraId="2FA1F019" w14:textId="77777777" w:rsidR="00000000" w:rsidRDefault="00000000">
      <w:pPr>
        <w:pStyle w:val="ANS1"/>
      </w:pPr>
      <w:r>
        <w:t>ANS: F</w:t>
      </w:r>
      <w:r>
        <w:tab/>
        <w:t>PTS: 1</w:t>
      </w:r>
      <w:r>
        <w:tab/>
        <w:t>DIF: 2</w:t>
      </w:r>
      <w:r>
        <w:tab/>
        <w:t>REF: 6-1</w:t>
      </w:r>
    </w:p>
    <w:p w14:paraId="7284BCC8" w14:textId="77777777" w:rsidR="00000000" w:rsidRDefault="00000000">
      <w:pPr>
        <w:pStyle w:val="TOP"/>
      </w:pPr>
      <w:r>
        <w:t>TOP: Price ceilings</w:t>
      </w:r>
      <w:r>
        <w:tab/>
        <w:t>MSC: Interpretive</w:t>
      </w:r>
    </w:p>
    <w:p w14:paraId="694B2C5B" w14:textId="77777777" w:rsidR="00000000" w:rsidRDefault="00000000">
      <w:pPr>
        <w:pStyle w:val="MyNL1"/>
      </w:pPr>
      <w:r>
        <w:tab/>
        <w:t>5.</w:t>
      </w:r>
      <w:r>
        <w:tab/>
        <w:t>If a price ceiling is not binding, it will have no effect on the market.</w:t>
      </w:r>
    </w:p>
    <w:p w14:paraId="03F187E3" w14:textId="77777777" w:rsidR="00000000" w:rsidRDefault="00000000">
      <w:pPr>
        <w:pStyle w:val="ANS1"/>
      </w:pPr>
      <w:r>
        <w:t>ANS: T</w:t>
      </w:r>
      <w:r>
        <w:tab/>
        <w:t>PTS: 1</w:t>
      </w:r>
      <w:r>
        <w:tab/>
        <w:t>DIF: 2</w:t>
      </w:r>
      <w:r>
        <w:tab/>
        <w:t>REF: 6-1</w:t>
      </w:r>
    </w:p>
    <w:p w14:paraId="63F6C75C" w14:textId="77777777" w:rsidR="00000000" w:rsidRDefault="00000000">
      <w:pPr>
        <w:pStyle w:val="TOP"/>
      </w:pPr>
      <w:r>
        <w:t>TOP: Price ceilings</w:t>
      </w:r>
      <w:r>
        <w:tab/>
        <w:t>MSC: Interpretive</w:t>
      </w:r>
    </w:p>
    <w:p w14:paraId="0D4B0199" w14:textId="77777777" w:rsidR="00000000" w:rsidRDefault="00000000">
      <w:pPr>
        <w:pStyle w:val="MyNL1"/>
      </w:pPr>
      <w:r>
        <w:tab/>
        <w:t>6.</w:t>
      </w:r>
      <w:r>
        <w:tab/>
        <w:t>If a price ceiling is below equilibrium price, the quantity demanded will exceed the quantity supplied.</w:t>
      </w:r>
    </w:p>
    <w:p w14:paraId="1188F0A6" w14:textId="77777777" w:rsidR="00000000" w:rsidRDefault="00000000">
      <w:pPr>
        <w:pStyle w:val="ANS1"/>
      </w:pPr>
      <w:r>
        <w:t>ANS: T</w:t>
      </w:r>
      <w:r>
        <w:tab/>
        <w:t>PTS: 1</w:t>
      </w:r>
      <w:r>
        <w:tab/>
        <w:t>DIF: 2</w:t>
      </w:r>
      <w:r>
        <w:tab/>
        <w:t>REF: 6-1</w:t>
      </w:r>
    </w:p>
    <w:p w14:paraId="4D84CE45" w14:textId="77777777" w:rsidR="00000000" w:rsidRDefault="00000000">
      <w:pPr>
        <w:pStyle w:val="TOP"/>
      </w:pPr>
      <w:r>
        <w:t>TOP: Price ceilings</w:t>
      </w:r>
      <w:r>
        <w:tab/>
        <w:t>MSC: Interpretive</w:t>
      </w:r>
    </w:p>
    <w:p w14:paraId="7AEA0F38" w14:textId="77777777" w:rsidR="00000000" w:rsidRDefault="00000000">
      <w:pPr>
        <w:pStyle w:val="MyNL1"/>
      </w:pPr>
      <w:r>
        <w:tab/>
        <w:t>7.</w:t>
      </w:r>
      <w:r>
        <w:tab/>
        <w:t>Binding price ceilings benefit consumers because they allow consumers to buy all the goods they demand at a lower price.</w:t>
      </w:r>
    </w:p>
    <w:p w14:paraId="0056D59A" w14:textId="77777777" w:rsidR="00000000" w:rsidRDefault="00000000">
      <w:pPr>
        <w:pStyle w:val="ANS1"/>
      </w:pPr>
      <w:r>
        <w:t>ANS: F</w:t>
      </w:r>
      <w:r>
        <w:tab/>
        <w:t>PTS: 1</w:t>
      </w:r>
      <w:r>
        <w:tab/>
        <w:t>DIF: 2</w:t>
      </w:r>
      <w:r>
        <w:tab/>
        <w:t>REF: 6-1</w:t>
      </w:r>
    </w:p>
    <w:p w14:paraId="1E4D2AF9" w14:textId="77777777" w:rsidR="00000000" w:rsidRDefault="00000000">
      <w:pPr>
        <w:pStyle w:val="TOP"/>
      </w:pPr>
      <w:r>
        <w:t>TOP: Price ceilings</w:t>
      </w:r>
      <w:r>
        <w:tab/>
        <w:t>MSC: Interpretive</w:t>
      </w:r>
    </w:p>
    <w:p w14:paraId="11764484" w14:textId="77777777" w:rsidR="00000000" w:rsidRDefault="00000000">
      <w:pPr>
        <w:pStyle w:val="MyNL1"/>
      </w:pPr>
      <w:r>
        <w:tab/>
        <w:t>8.</w:t>
      </w:r>
      <w:r>
        <w:tab/>
        <w:t>When free markets ration goods with prices it is both efficient and impersonal.</w:t>
      </w:r>
    </w:p>
    <w:p w14:paraId="012F2458" w14:textId="77777777" w:rsidR="00000000" w:rsidRDefault="00000000">
      <w:pPr>
        <w:pStyle w:val="ANS1"/>
      </w:pPr>
      <w:r>
        <w:t>ANS: T</w:t>
      </w:r>
      <w:r>
        <w:tab/>
        <w:t>PTS: 1</w:t>
      </w:r>
      <w:r>
        <w:tab/>
        <w:t>DIF: 1</w:t>
      </w:r>
      <w:r>
        <w:tab/>
        <w:t>REF: 6-1</w:t>
      </w:r>
    </w:p>
    <w:p w14:paraId="0891F3C7" w14:textId="77777777" w:rsidR="00000000" w:rsidRDefault="00000000">
      <w:pPr>
        <w:pStyle w:val="TOP"/>
      </w:pPr>
      <w:r>
        <w:t>TOP: Market efficiency</w:t>
      </w:r>
      <w:r>
        <w:tab/>
        <w:t>MSC: Interpretive</w:t>
      </w:r>
    </w:p>
    <w:p w14:paraId="6241C86C" w14:textId="77777777" w:rsidR="00000000" w:rsidRDefault="00000000">
      <w:pPr>
        <w:pStyle w:val="MyNL1"/>
      </w:pPr>
      <w:r>
        <w:tab/>
        <w:t>9.</w:t>
      </w:r>
      <w:r>
        <w:tab/>
        <w:t>The housing shortages caused by rent controls are larger in the long run than in the short run because both the supply of housing and the demand for housing are more elastic in the long run.</w:t>
      </w:r>
    </w:p>
    <w:p w14:paraId="10B2C63E" w14:textId="77777777" w:rsidR="00000000" w:rsidRDefault="00000000">
      <w:pPr>
        <w:pStyle w:val="ANS1"/>
      </w:pPr>
      <w:r>
        <w:t>ANS: T</w:t>
      </w:r>
      <w:r>
        <w:tab/>
        <w:t>PTS: 1</w:t>
      </w:r>
      <w:r>
        <w:tab/>
        <w:t>DIF: 2</w:t>
      </w:r>
      <w:r>
        <w:tab/>
        <w:t>REF: 6-1</w:t>
      </w:r>
    </w:p>
    <w:p w14:paraId="356C0301" w14:textId="77777777" w:rsidR="00000000" w:rsidRDefault="00000000">
      <w:pPr>
        <w:pStyle w:val="TOP"/>
      </w:pPr>
      <w:r>
        <w:t>TOP: Rent control | Elasticity</w:t>
      </w:r>
      <w:r>
        <w:tab/>
        <w:t>MSC: Interpretive</w:t>
      </w:r>
    </w:p>
    <w:p w14:paraId="0BBC05F9" w14:textId="77777777" w:rsidR="00000000" w:rsidRDefault="00000000">
      <w:pPr>
        <w:pStyle w:val="MyNL1"/>
      </w:pPr>
      <w:r>
        <w:tab/>
        <w:t>10.</w:t>
      </w:r>
      <w:r>
        <w:tab/>
        <w:t>Rent control may lead to lower rents for those who find housing, but the quality of the housing may also be lower.</w:t>
      </w:r>
    </w:p>
    <w:p w14:paraId="473DD54F" w14:textId="77777777" w:rsidR="00000000" w:rsidRDefault="00000000">
      <w:pPr>
        <w:pStyle w:val="ANS1"/>
      </w:pPr>
      <w:r>
        <w:t>ANS: T</w:t>
      </w:r>
      <w:r>
        <w:tab/>
        <w:t>PTS: 1</w:t>
      </w:r>
      <w:r>
        <w:tab/>
        <w:t>DIF: 2</w:t>
      </w:r>
      <w:r>
        <w:tab/>
        <w:t>REF: 6-1</w:t>
      </w:r>
    </w:p>
    <w:p w14:paraId="2A2D05DA" w14:textId="77777777" w:rsidR="00000000" w:rsidRDefault="00000000">
      <w:pPr>
        <w:pStyle w:val="TOP"/>
      </w:pPr>
      <w:r>
        <w:t>TOP: Rent control</w:t>
      </w:r>
      <w:r>
        <w:tab/>
        <w:t>MSC: Applicative</w:t>
      </w:r>
    </w:p>
    <w:p w14:paraId="1C4640FB" w14:textId="77777777" w:rsidR="00000000" w:rsidRDefault="00000000">
      <w:pPr>
        <w:pStyle w:val="MyNL1"/>
      </w:pPr>
      <w:r>
        <w:tab/>
        <w:t>11.</w:t>
      </w:r>
      <w:r>
        <w:tab/>
        <w:t>If the equilibrium wage rate is $4 per hour, and the minimum wage is $5.15 per hour, a shortage of labor will exist.</w:t>
      </w:r>
    </w:p>
    <w:p w14:paraId="4E37AD48" w14:textId="77777777" w:rsidR="00000000" w:rsidRDefault="00000000">
      <w:pPr>
        <w:pStyle w:val="ANS1"/>
      </w:pPr>
      <w:r>
        <w:t>ANS: F</w:t>
      </w:r>
      <w:r>
        <w:tab/>
        <w:t>PTS: 1</w:t>
      </w:r>
      <w:r>
        <w:tab/>
        <w:t>DIF: 2</w:t>
      </w:r>
      <w:r>
        <w:tab/>
        <w:t>REF: 6-1</w:t>
      </w:r>
    </w:p>
    <w:p w14:paraId="48FF83AA" w14:textId="77777777" w:rsidR="00000000" w:rsidRDefault="00000000">
      <w:pPr>
        <w:pStyle w:val="TOP"/>
      </w:pPr>
      <w:r>
        <w:t>TOP: Minimum wage</w:t>
      </w:r>
      <w:r>
        <w:tab/>
        <w:t>MSC: Interpretive</w:t>
      </w:r>
    </w:p>
    <w:p w14:paraId="0D6AE8CD" w14:textId="77777777" w:rsidR="00000000" w:rsidRDefault="00000000">
      <w:pPr>
        <w:pStyle w:val="MyNL1"/>
      </w:pPr>
      <w:r>
        <w:tab/>
        <w:t>12.</w:t>
      </w:r>
      <w:r>
        <w:tab/>
        <w:t>A binding minimum wage in a competitive labor market creates unemployment.</w:t>
      </w:r>
    </w:p>
    <w:p w14:paraId="5971C45B" w14:textId="77777777" w:rsidR="00000000" w:rsidRDefault="00000000">
      <w:pPr>
        <w:pStyle w:val="ANS1"/>
      </w:pPr>
      <w:r>
        <w:t>ANS: T</w:t>
      </w:r>
      <w:r>
        <w:tab/>
        <w:t>PTS: 1</w:t>
      </w:r>
      <w:r>
        <w:tab/>
        <w:t>DIF: 2</w:t>
      </w:r>
      <w:r>
        <w:tab/>
        <w:t>REF: 6-1</w:t>
      </w:r>
    </w:p>
    <w:p w14:paraId="7C86C6A0" w14:textId="77777777" w:rsidR="00000000" w:rsidRDefault="00000000">
      <w:pPr>
        <w:pStyle w:val="TOP"/>
      </w:pPr>
      <w:r>
        <w:t>TOP: Minimum wage | Unemployment</w:t>
      </w:r>
      <w:r>
        <w:tab/>
        <w:t>MSC: Interpretive</w:t>
      </w:r>
    </w:p>
    <w:p w14:paraId="597ED3B9" w14:textId="77777777" w:rsidR="00000000" w:rsidRDefault="00000000">
      <w:pPr>
        <w:pStyle w:val="MyNL1"/>
      </w:pPr>
      <w:r>
        <w:tab/>
        <w:t>13.</w:t>
      </w:r>
      <w:r>
        <w:tab/>
        <w:t>Most economists are in favor of price controls as a way of allocating resources in the economy.</w:t>
      </w:r>
    </w:p>
    <w:p w14:paraId="718D33C0" w14:textId="77777777" w:rsidR="00000000" w:rsidRDefault="00000000">
      <w:pPr>
        <w:pStyle w:val="ANS1"/>
      </w:pPr>
      <w:r>
        <w:t>ANS: F</w:t>
      </w:r>
      <w:r>
        <w:tab/>
        <w:t>PTS: 1</w:t>
      </w:r>
      <w:r>
        <w:tab/>
        <w:t>DIF: 1</w:t>
      </w:r>
      <w:r>
        <w:tab/>
        <w:t>REF: 6-1</w:t>
      </w:r>
    </w:p>
    <w:p w14:paraId="51073AE5" w14:textId="77777777" w:rsidR="00000000" w:rsidRDefault="00000000">
      <w:pPr>
        <w:pStyle w:val="TOP"/>
      </w:pPr>
      <w:r>
        <w:t>TOP: Economists | Price ceilings | Price Floors</w:t>
      </w:r>
      <w:r>
        <w:tab/>
        <w:t>MSC: Definitional</w:t>
      </w:r>
    </w:p>
    <w:p w14:paraId="1D6B3DA2" w14:textId="77777777" w:rsidR="00000000" w:rsidRDefault="00000000">
      <w:pPr>
        <w:pStyle w:val="MyNL1"/>
      </w:pPr>
      <w:r>
        <w:tab/>
        <w:t>14.</w:t>
      </w:r>
      <w:r>
        <w:tab/>
        <w:t>Rent subsidies and wage subsidies are better than price controls at helping the poor because they have no costs associated with them.</w:t>
      </w:r>
    </w:p>
    <w:p w14:paraId="36282C8B" w14:textId="77777777" w:rsidR="00000000" w:rsidRDefault="00000000">
      <w:pPr>
        <w:pStyle w:val="ANS1"/>
      </w:pPr>
      <w:r>
        <w:t>ANS: F</w:t>
      </w:r>
      <w:r>
        <w:tab/>
        <w:t>PTS: 1</w:t>
      </w:r>
      <w:r>
        <w:tab/>
        <w:t>DIF: 2</w:t>
      </w:r>
      <w:r>
        <w:tab/>
        <w:t>REF: 6-1</w:t>
      </w:r>
    </w:p>
    <w:p w14:paraId="3E41AF48" w14:textId="77777777" w:rsidR="00000000" w:rsidRDefault="00000000">
      <w:pPr>
        <w:pStyle w:val="TOP"/>
      </w:pPr>
      <w:r>
        <w:t>TOP: Price ceilings | Price floors</w:t>
      </w:r>
      <w:r>
        <w:tab/>
        <w:t>MSC: Interpretive</w:t>
      </w:r>
    </w:p>
    <w:p w14:paraId="78EE2E60" w14:textId="77777777" w:rsidR="00000000" w:rsidRDefault="00000000">
      <w:pPr>
        <w:pStyle w:val="MyNL1"/>
      </w:pPr>
      <w:r>
        <w:tab/>
        <w:t>15.</w:t>
      </w:r>
      <w:r>
        <w:tab/>
        <w:t xml:space="preserve">Economists use the term </w:t>
      </w:r>
      <w:r>
        <w:rPr>
          <w:i/>
        </w:rPr>
        <w:t>tax incidence</w:t>
      </w:r>
      <w:r>
        <w:t xml:space="preserve"> to refer to who is legally responsible for paying the tax.</w:t>
      </w:r>
    </w:p>
    <w:p w14:paraId="6476152E" w14:textId="77777777" w:rsidR="00000000" w:rsidRDefault="00000000">
      <w:pPr>
        <w:pStyle w:val="ANS1"/>
      </w:pPr>
      <w:r>
        <w:t>ANS: F</w:t>
      </w:r>
      <w:r>
        <w:tab/>
        <w:t>PTS: 1</w:t>
      </w:r>
      <w:r>
        <w:tab/>
        <w:t>DIF: 1</w:t>
      </w:r>
      <w:r>
        <w:tab/>
        <w:t>REF: 6-2</w:t>
      </w:r>
    </w:p>
    <w:p w14:paraId="21176CBD" w14:textId="77777777" w:rsidR="00000000" w:rsidRDefault="00000000">
      <w:pPr>
        <w:pStyle w:val="TOP"/>
      </w:pPr>
      <w:r>
        <w:t>TOP: Tax incidence</w:t>
      </w:r>
      <w:r>
        <w:tab/>
        <w:t>MSC: Definitional</w:t>
      </w:r>
    </w:p>
    <w:p w14:paraId="1AB35F23" w14:textId="77777777" w:rsidR="00000000" w:rsidRDefault="00000000">
      <w:pPr>
        <w:pStyle w:val="MyNL1"/>
      </w:pPr>
      <w:r>
        <w:tab/>
        <w:t>16.</w:t>
      </w:r>
      <w:r>
        <w:tab/>
        <w:t>If buyers of a product are required to pay a tax, the demand curve for the product will shift downward by exactly the size of the tax.</w:t>
      </w:r>
    </w:p>
    <w:p w14:paraId="6E557856" w14:textId="77777777" w:rsidR="00000000" w:rsidRDefault="00000000">
      <w:pPr>
        <w:pStyle w:val="ANS1"/>
      </w:pPr>
      <w:r>
        <w:t>ANS: T</w:t>
      </w:r>
      <w:r>
        <w:tab/>
        <w:t>PTS: 1</w:t>
      </w:r>
      <w:r>
        <w:tab/>
        <w:t>DIF: 2</w:t>
      </w:r>
      <w:r>
        <w:tab/>
        <w:t>REF: 6-2</w:t>
      </w:r>
    </w:p>
    <w:p w14:paraId="5FF6650A" w14:textId="77777777" w:rsidR="00000000" w:rsidRDefault="00000000">
      <w:pPr>
        <w:pStyle w:val="TOP"/>
      </w:pPr>
      <w:r>
        <w:t>TOP: Tax | Demand curve</w:t>
      </w:r>
      <w:r>
        <w:tab/>
        <w:t>MSC: Interpretive</w:t>
      </w:r>
    </w:p>
    <w:p w14:paraId="0A8F1CC2" w14:textId="77777777" w:rsidR="00000000" w:rsidRDefault="00000000">
      <w:pPr>
        <w:pStyle w:val="MyNL1"/>
      </w:pPr>
      <w:r>
        <w:tab/>
        <w:t>17.</w:t>
      </w:r>
      <w:r>
        <w:tab/>
        <w:t>A government-imposed tax on a market shrinks the size of the market.</w:t>
      </w:r>
    </w:p>
    <w:p w14:paraId="2F4EF613" w14:textId="77777777" w:rsidR="00000000" w:rsidRDefault="00000000">
      <w:pPr>
        <w:pStyle w:val="ANS1"/>
      </w:pPr>
      <w:r>
        <w:t>ANS: T</w:t>
      </w:r>
      <w:r>
        <w:tab/>
        <w:t>PTS: 1</w:t>
      </w:r>
      <w:r>
        <w:tab/>
        <w:t>DIF: 2</w:t>
      </w:r>
      <w:r>
        <w:tab/>
        <w:t>REF: 6-2</w:t>
      </w:r>
    </w:p>
    <w:p w14:paraId="03430834" w14:textId="77777777" w:rsidR="00000000" w:rsidRDefault="00000000">
      <w:pPr>
        <w:pStyle w:val="TOP"/>
      </w:pPr>
      <w:r>
        <w:t>TOP: Tax | Markets</w:t>
      </w:r>
      <w:r>
        <w:tab/>
        <w:t>MSC: Interpretive</w:t>
      </w:r>
    </w:p>
    <w:p w14:paraId="3D9E6970" w14:textId="77777777" w:rsidR="00000000" w:rsidRDefault="00000000">
      <w:pPr>
        <w:pStyle w:val="MyNL1"/>
      </w:pPr>
      <w:r>
        <w:lastRenderedPageBreak/>
        <w:tab/>
        <w:t>18.</w:t>
      </w:r>
      <w:r>
        <w:tab/>
        <w:t>A tax on golf clubs will cause buyers of golf clubs to pay a higher price, and the equilibrium quantity will decrease.</w:t>
      </w:r>
    </w:p>
    <w:p w14:paraId="013FD086" w14:textId="77777777" w:rsidR="00000000" w:rsidRDefault="00000000">
      <w:pPr>
        <w:pStyle w:val="ANS1"/>
      </w:pPr>
      <w:r>
        <w:t>ANS: T</w:t>
      </w:r>
      <w:r>
        <w:tab/>
        <w:t>PTS: 1</w:t>
      </w:r>
      <w:r>
        <w:tab/>
        <w:t>DIF: 2</w:t>
      </w:r>
      <w:r>
        <w:tab/>
        <w:t>REF: 6-2</w:t>
      </w:r>
    </w:p>
    <w:p w14:paraId="082F5F34" w14:textId="77777777" w:rsidR="00000000" w:rsidRDefault="00000000">
      <w:pPr>
        <w:pStyle w:val="TOP"/>
      </w:pPr>
      <w:r>
        <w:t>TOP: Tax | Equilibrium price | Equilibrium quantity</w:t>
      </w:r>
      <w:r>
        <w:tab/>
        <w:t>MSC: Interpretive</w:t>
      </w:r>
    </w:p>
    <w:p w14:paraId="1C63FC0D" w14:textId="77777777" w:rsidR="00000000" w:rsidRDefault="00000000">
      <w:pPr>
        <w:pStyle w:val="MyNL1"/>
      </w:pPr>
      <w:r>
        <w:tab/>
        <w:t>19.</w:t>
      </w:r>
      <w:r>
        <w:tab/>
        <w:t>If a tax is imposed on the buyers of a product, the tax burden will fall entirely on the buyers.</w:t>
      </w:r>
    </w:p>
    <w:p w14:paraId="42C93981" w14:textId="77777777" w:rsidR="00000000" w:rsidRDefault="00000000">
      <w:pPr>
        <w:pStyle w:val="ANS1"/>
      </w:pPr>
      <w:r>
        <w:t>ANS: F</w:t>
      </w:r>
      <w:r>
        <w:tab/>
        <w:t>PTS: 1</w:t>
      </w:r>
      <w:r>
        <w:tab/>
        <w:t>DIF: 2</w:t>
      </w:r>
      <w:r>
        <w:tab/>
        <w:t>REF: 6-2</w:t>
      </w:r>
    </w:p>
    <w:p w14:paraId="3CAFE397" w14:textId="77777777" w:rsidR="00000000" w:rsidRDefault="00000000">
      <w:pPr>
        <w:pStyle w:val="TOP"/>
      </w:pPr>
      <w:r>
        <w:t>TOP: Tax burden</w:t>
      </w:r>
      <w:r>
        <w:tab/>
      </w:r>
      <w:r>
        <w:tab/>
        <w:t>MSC: Interpretive</w:t>
      </w:r>
    </w:p>
    <w:p w14:paraId="42BAF238" w14:textId="77777777" w:rsidR="00000000" w:rsidRDefault="00000000">
      <w:pPr>
        <w:pStyle w:val="MyNL1"/>
      </w:pPr>
      <w:r>
        <w:tab/>
        <w:t>20.</w:t>
      </w:r>
      <w:r>
        <w:tab/>
        <w:t>A tax on sellers shifts the supply curve upward by exactly the amount of the tax.</w:t>
      </w:r>
    </w:p>
    <w:p w14:paraId="18EB2A6F" w14:textId="77777777" w:rsidR="00000000" w:rsidRDefault="00000000">
      <w:pPr>
        <w:pStyle w:val="ANS1"/>
      </w:pPr>
      <w:r>
        <w:t>ANS: T</w:t>
      </w:r>
      <w:r>
        <w:tab/>
        <w:t>PTS: 1</w:t>
      </w:r>
      <w:r>
        <w:tab/>
        <w:t>DIF: 2</w:t>
      </w:r>
      <w:r>
        <w:tab/>
        <w:t>REF: 6-2</w:t>
      </w:r>
    </w:p>
    <w:p w14:paraId="10C7A0DF" w14:textId="77777777" w:rsidR="00000000" w:rsidRDefault="00000000">
      <w:pPr>
        <w:pStyle w:val="TOP"/>
      </w:pPr>
      <w:r>
        <w:t>TOP: Tax | Supply curve</w:t>
      </w:r>
      <w:r>
        <w:tab/>
        <w:t>MSC: Interpretive</w:t>
      </w:r>
    </w:p>
    <w:p w14:paraId="5573357F" w14:textId="77777777" w:rsidR="00000000" w:rsidRDefault="00000000">
      <w:pPr>
        <w:pStyle w:val="MyNL1"/>
      </w:pPr>
      <w:r>
        <w:tab/>
        <w:t>21.</w:t>
      </w:r>
      <w:r>
        <w:tab/>
        <w:t>The incidence of a tax depends on whether the tax is levied on buyers or sellers.</w:t>
      </w:r>
    </w:p>
    <w:p w14:paraId="3FD8229A" w14:textId="77777777" w:rsidR="00000000" w:rsidRDefault="00000000">
      <w:pPr>
        <w:pStyle w:val="ANS1"/>
      </w:pPr>
      <w:r>
        <w:t>ANS: F</w:t>
      </w:r>
      <w:r>
        <w:tab/>
        <w:t>PTS: 1</w:t>
      </w:r>
      <w:r>
        <w:tab/>
        <w:t>DIF: 2</w:t>
      </w:r>
      <w:r>
        <w:tab/>
        <w:t>REF: 6-2</w:t>
      </w:r>
    </w:p>
    <w:p w14:paraId="61B44323" w14:textId="77777777" w:rsidR="00000000" w:rsidRDefault="00000000">
      <w:pPr>
        <w:pStyle w:val="TOP"/>
      </w:pPr>
      <w:r>
        <w:t>TOP: Tax incidence</w:t>
      </w:r>
      <w:r>
        <w:tab/>
        <w:t>MSC: Interpretive</w:t>
      </w:r>
    </w:p>
    <w:p w14:paraId="5B8083B5" w14:textId="77777777" w:rsidR="00000000" w:rsidRDefault="00000000">
      <w:pPr>
        <w:pStyle w:val="MyNL1"/>
      </w:pPr>
      <w:r>
        <w:tab/>
        <w:t>22.</w:t>
      </w:r>
      <w:r>
        <w:tab/>
        <w:t>Since half of the FICA tax is paid by firms, and the other half is paid by workers, the burden of the tax must fall equally on firms and workers.</w:t>
      </w:r>
    </w:p>
    <w:p w14:paraId="6C49A977" w14:textId="77777777" w:rsidR="00000000" w:rsidRDefault="00000000">
      <w:pPr>
        <w:pStyle w:val="ANS1"/>
      </w:pPr>
      <w:r>
        <w:t>ANS: F</w:t>
      </w:r>
      <w:r>
        <w:tab/>
        <w:t>PTS: 1</w:t>
      </w:r>
      <w:r>
        <w:tab/>
        <w:t>DIF: 2</w:t>
      </w:r>
      <w:r>
        <w:tab/>
        <w:t>REF: 6-2</w:t>
      </w:r>
    </w:p>
    <w:p w14:paraId="60F73DF4" w14:textId="77777777" w:rsidR="00000000" w:rsidRDefault="00000000">
      <w:pPr>
        <w:pStyle w:val="TOP"/>
      </w:pPr>
      <w:r>
        <w:t>TOP: FICA tax | Tax burden</w:t>
      </w:r>
      <w:r>
        <w:tab/>
        <w:t>MSC: Applicative</w:t>
      </w:r>
    </w:p>
    <w:p w14:paraId="0810A012" w14:textId="77777777" w:rsidR="00000000" w:rsidRDefault="00000000">
      <w:pPr>
        <w:pStyle w:val="MyNL1"/>
      </w:pPr>
      <w:r>
        <w:tab/>
        <w:t>23.</w:t>
      </w:r>
      <w:r>
        <w:tab/>
        <w:t>Lawmakers can decide whether the buyers or the sellers must send a tax to the government, but they cannot legislate the true burden of a tax.</w:t>
      </w:r>
    </w:p>
    <w:p w14:paraId="00D991A2" w14:textId="77777777" w:rsidR="00000000" w:rsidRDefault="00000000">
      <w:pPr>
        <w:pStyle w:val="ANS1"/>
      </w:pPr>
      <w:r>
        <w:t>ANS: T</w:t>
      </w:r>
      <w:r>
        <w:tab/>
        <w:t>PTS: 1</w:t>
      </w:r>
      <w:r>
        <w:tab/>
        <w:t>DIF: 2</w:t>
      </w:r>
      <w:r>
        <w:tab/>
        <w:t>REF: 6-2</w:t>
      </w:r>
    </w:p>
    <w:p w14:paraId="35B4A515" w14:textId="77777777" w:rsidR="00000000" w:rsidRDefault="00000000">
      <w:pPr>
        <w:pStyle w:val="TOP"/>
      </w:pPr>
      <w:r>
        <w:t>TOP: Tax burden</w:t>
      </w:r>
      <w:r>
        <w:tab/>
      </w:r>
      <w:r>
        <w:tab/>
        <w:t>MSC: Applicative</w:t>
      </w:r>
    </w:p>
    <w:p w14:paraId="6E2DD711" w14:textId="77777777" w:rsidR="00000000" w:rsidRDefault="00000000">
      <w:pPr>
        <w:pStyle w:val="MyNL1"/>
      </w:pPr>
      <w:r>
        <w:tab/>
        <w:t>24.</w:t>
      </w:r>
      <w:r>
        <w:tab/>
        <w:t>Who bears the majority of a tax burden when a product is taxed depends on whether the tax is placed on the buyers or the sellers.</w:t>
      </w:r>
    </w:p>
    <w:p w14:paraId="6FA09492" w14:textId="77777777" w:rsidR="00000000" w:rsidRDefault="00000000">
      <w:pPr>
        <w:pStyle w:val="ANS1"/>
      </w:pPr>
      <w:r>
        <w:t>ANS: F</w:t>
      </w:r>
      <w:r>
        <w:tab/>
        <w:t>PTS: 1</w:t>
      </w:r>
      <w:r>
        <w:tab/>
        <w:t>DIF: 2</w:t>
      </w:r>
      <w:r>
        <w:tab/>
        <w:t>REF: 6-2</w:t>
      </w:r>
    </w:p>
    <w:p w14:paraId="7E70865E" w14:textId="77777777" w:rsidR="00000000" w:rsidRDefault="00000000">
      <w:pPr>
        <w:pStyle w:val="TOP"/>
      </w:pPr>
      <w:r>
        <w:t>TOP: Tax burden</w:t>
      </w:r>
      <w:r>
        <w:tab/>
      </w:r>
      <w:r>
        <w:tab/>
        <w:t>MSC: Interpretive</w:t>
      </w:r>
    </w:p>
    <w:p w14:paraId="3DDFC28E" w14:textId="77777777" w:rsidR="00000000" w:rsidRDefault="00000000">
      <w:pPr>
        <w:pStyle w:val="MyNL1"/>
      </w:pPr>
      <w:r>
        <w:tab/>
        <w:t>25.</w:t>
      </w:r>
      <w:r>
        <w:tab/>
        <w:t>In general, a tax burden falls more heavily on the side of the market that is more inelastic.</w:t>
      </w:r>
    </w:p>
    <w:p w14:paraId="4C37858C" w14:textId="77777777" w:rsidR="00000000" w:rsidRDefault="00000000">
      <w:pPr>
        <w:pStyle w:val="ANS1"/>
      </w:pPr>
      <w:r>
        <w:t>ANS: T</w:t>
      </w:r>
      <w:r>
        <w:tab/>
        <w:t>PTS: 1</w:t>
      </w:r>
      <w:r>
        <w:tab/>
        <w:t>DIF: 2</w:t>
      </w:r>
      <w:r>
        <w:tab/>
        <w:t>REF: 6-2</w:t>
      </w:r>
    </w:p>
    <w:p w14:paraId="090B1C09" w14:textId="77777777" w:rsidR="00000000" w:rsidRDefault="00000000">
      <w:pPr>
        <w:pStyle w:val="TOP"/>
      </w:pPr>
      <w:r>
        <w:t>TOP: Tax burden | Elasticity</w:t>
      </w:r>
      <w:r>
        <w:tab/>
        <w:t>MSC: Interpretive</w:t>
      </w:r>
    </w:p>
    <w:p w14:paraId="0A3F4663" w14:textId="77777777" w:rsidR="00000000" w:rsidRDefault="00000000">
      <w:pPr>
        <w:pStyle w:val="MyNL1"/>
      </w:pPr>
      <w:r>
        <w:tab/>
        <w:t>26.</w:t>
      </w:r>
      <w:r>
        <w:tab/>
        <w:t>Most of the burden of a luxury tax falls on the middle class workers who produce luxury goods rather than on the rich who buy them.</w:t>
      </w:r>
    </w:p>
    <w:p w14:paraId="387BF186" w14:textId="77777777" w:rsidR="00000000" w:rsidRDefault="00000000">
      <w:pPr>
        <w:pStyle w:val="ANS1"/>
      </w:pPr>
      <w:r>
        <w:t>ANS: T</w:t>
      </w:r>
      <w:r>
        <w:tab/>
        <w:t>PTS: 1</w:t>
      </w:r>
      <w:r>
        <w:tab/>
        <w:t>DIF: 2</w:t>
      </w:r>
      <w:r>
        <w:tab/>
        <w:t>REF: 6-2</w:t>
      </w:r>
    </w:p>
    <w:p w14:paraId="05ED65F1" w14:textId="77777777" w:rsidR="00000000" w:rsidRDefault="00000000">
      <w:pPr>
        <w:pStyle w:val="TOP"/>
      </w:pPr>
      <w:r>
        <w:t>TOP: Luxury tax | Tax burden</w:t>
      </w:r>
      <w:r>
        <w:tab/>
        <w:t>MSC: Applicative</w:t>
      </w:r>
    </w:p>
    <w:p w14:paraId="7F6C943B" w14:textId="77777777" w:rsidR="00000000" w:rsidRDefault="00000000">
      <w:pPr>
        <w:pStyle w:val="H1"/>
      </w:pPr>
      <w:r>
        <w:br w:type="page"/>
      </w:r>
      <w:r>
        <w:lastRenderedPageBreak/>
        <w:t>Short Answer</w:t>
      </w:r>
    </w:p>
    <w:p w14:paraId="037F98CB" w14:textId="77777777" w:rsidR="00000000" w:rsidRDefault="00000000">
      <w:pPr>
        <w:pStyle w:val="MyNL1"/>
      </w:pPr>
      <w:r>
        <w:tab/>
        <w:t>1.</w:t>
      </w:r>
      <w:r>
        <w:tab/>
        <w:t>Using a supply-demand diagram, show a labor market with a binding minimum wage. Now, use the diagram to show those who are helped by the minimum wage, and those who are hurt by the minimum wage.</w:t>
      </w:r>
    </w:p>
    <w:p w14:paraId="511552E0" w14:textId="77777777" w:rsidR="00000000" w:rsidRDefault="00000000">
      <w:pPr>
        <w:pStyle w:val="ANS1"/>
      </w:pPr>
      <w:r>
        <w:t xml:space="preserve">ANS: </w:t>
      </w:r>
    </w:p>
    <w:p w14:paraId="3A193EE1" w14:textId="2207A8CF" w:rsidR="00000000" w:rsidRDefault="00451C4D">
      <w:pPr>
        <w:pStyle w:val="Txt"/>
        <w:jc w:val="center"/>
      </w:pPr>
      <w:r>
        <w:rPr>
          <w:noProof/>
        </w:rPr>
        <w:drawing>
          <wp:inline distT="0" distB="0" distL="0" distR="0" wp14:anchorId="0A034C34" wp14:editId="6AB7A37B">
            <wp:extent cx="2886075" cy="2990850"/>
            <wp:effectExtent l="0" t="0" r="0" b="0"/>
            <wp:docPr id="18" name="Resi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886075" cy="2990850"/>
                    </a:xfrm>
                    <a:prstGeom prst="rect">
                      <a:avLst/>
                    </a:prstGeom>
                    <a:noFill/>
                    <a:ln>
                      <a:noFill/>
                    </a:ln>
                  </pic:spPr>
                </pic:pic>
              </a:graphicData>
            </a:graphic>
          </wp:inline>
        </w:drawing>
      </w:r>
    </w:p>
    <w:p w14:paraId="758E1FF7" w14:textId="77777777" w:rsidR="00000000" w:rsidRDefault="00000000">
      <w:pPr>
        <w:pStyle w:val="Txt"/>
      </w:pPr>
      <w:r>
        <w:t>Those helped by the minimum wage are the workers who are still employed, but now receive the higher wage. In the diagram, those would be measured by the quantity of labor demanded at the minimum wage. Those who are hurt by the minimum wage are those who are now unemployed. These workers are measured as the difference between the quantity of labor supplied and the quantity demanded at the minimum wage. The perceptive student might note that the unemployed group can be divided into those who lose their jobs as a result of the minimum wage (the competitive equilibrium quantity of labor minus the quantity demanded at the minimum wage), and those who enter the market as a result of the higher wage, but cannot find employment (quantity of labor supplied at the minimum wage minus the competitive equilibrium quantity). The buyers of the labor (employers) are also worse off because they have to pay a higher wage for labor and, hence, hire a smaller quantity.</w:t>
      </w:r>
    </w:p>
    <w:p w14:paraId="686D4BF3" w14:textId="77777777" w:rsidR="00000000" w:rsidRDefault="00000000">
      <w:pPr>
        <w:pStyle w:val="ANS1"/>
      </w:pPr>
      <w:r>
        <w:t>PTS: 1</w:t>
      </w:r>
      <w:r>
        <w:tab/>
        <w:t>DIF: 2</w:t>
      </w:r>
      <w:r>
        <w:tab/>
        <w:t>REF: 6-1</w:t>
      </w:r>
    </w:p>
    <w:p w14:paraId="4407A7FB" w14:textId="77777777" w:rsidR="00000000" w:rsidRDefault="00000000">
      <w:pPr>
        <w:pStyle w:val="TOP"/>
      </w:pPr>
      <w:r>
        <w:t>TOP: Minimum wage</w:t>
      </w:r>
      <w:r>
        <w:tab/>
        <w:t>MSC: Applicative</w:t>
      </w:r>
    </w:p>
    <w:p w14:paraId="74C427F0" w14:textId="77777777" w:rsidR="00000000" w:rsidRDefault="00000000">
      <w:pPr>
        <w:pStyle w:val="MyNL1"/>
      </w:pPr>
      <w:r>
        <w:lastRenderedPageBreak/>
        <w:tab/>
        <w:t>2.</w:t>
      </w:r>
      <w:r>
        <w:tab/>
      </w:r>
    </w:p>
    <w:p w14:paraId="243D27A3" w14:textId="77777777" w:rsidR="00000000" w:rsidRDefault="00000000">
      <w:pPr>
        <w:pStyle w:val="NLa"/>
      </w:pPr>
      <w:r>
        <w:t>a.</w:t>
      </w:r>
      <w:r>
        <w:tab/>
        <w:t>Using the graph shown, analyze the effect a $300 price ceiling would have on the market for ten-speed bicycles. Would this be a binding price ceiling?</w:t>
      </w:r>
    </w:p>
    <w:p w14:paraId="59265F05" w14:textId="77777777" w:rsidR="00000000" w:rsidRDefault="00000000">
      <w:pPr>
        <w:pStyle w:val="NLa"/>
      </w:pPr>
      <w:r>
        <w:t>b.</w:t>
      </w:r>
      <w:r>
        <w:tab/>
        <w:t>Using the graph shown, analyze the effect a $700 price floor would have on this market. Would this be a binding price floor?</w:t>
      </w:r>
    </w:p>
    <w:p w14:paraId="3018359C" w14:textId="77777777" w:rsidR="00000000" w:rsidRDefault="00000000">
      <w:pPr>
        <w:pStyle w:val="NLa"/>
      </w:pPr>
      <w:r>
        <w:t>c.</w:t>
      </w:r>
      <w:r>
        <w:tab/>
        <w:t>Why would policymakers choose to impose a price ceiling or price floor?</w:t>
      </w:r>
    </w:p>
    <w:p w14:paraId="2BCD5FA4" w14:textId="62A346FE" w:rsidR="00000000" w:rsidRDefault="00451C4D">
      <w:pPr>
        <w:pStyle w:val="Txt"/>
        <w:jc w:val="center"/>
      </w:pPr>
      <w:r>
        <w:rPr>
          <w:noProof/>
        </w:rPr>
        <w:drawing>
          <wp:inline distT="0" distB="0" distL="0" distR="0" wp14:anchorId="3B8F1CB1" wp14:editId="382AF26E">
            <wp:extent cx="2381250" cy="2228850"/>
            <wp:effectExtent l="0" t="0" r="0" b="0"/>
            <wp:docPr id="19" name="Resi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381250" cy="2228850"/>
                    </a:xfrm>
                    <a:prstGeom prst="rect">
                      <a:avLst/>
                    </a:prstGeom>
                    <a:noFill/>
                    <a:ln>
                      <a:noFill/>
                    </a:ln>
                  </pic:spPr>
                </pic:pic>
              </a:graphicData>
            </a:graphic>
          </wp:inline>
        </w:drawing>
      </w:r>
    </w:p>
    <w:p w14:paraId="00DAD260" w14:textId="77777777" w:rsidR="00000000" w:rsidRDefault="00000000">
      <w:pPr>
        <w:pStyle w:val="ANS1"/>
      </w:pPr>
      <w:r>
        <w:t xml:space="preserve">ANS: </w:t>
      </w:r>
    </w:p>
    <w:p w14:paraId="65C55E67" w14:textId="77777777" w:rsidR="00000000" w:rsidRDefault="00000000">
      <w:pPr>
        <w:pStyle w:val="NLa"/>
      </w:pPr>
      <w:r>
        <w:t>a.</w:t>
      </w:r>
      <w:r>
        <w:tab/>
        <w:t>For this example, a $300 price ceiling would cause a shortage of 4,000 bicycles. A price ceiling is binding if it is set at any price below equilibrium price. Since the equilibrium price in the market is $500, this would be a binding price ceiling.</w:t>
      </w:r>
    </w:p>
    <w:p w14:paraId="5FC371BB" w14:textId="77777777" w:rsidR="00000000" w:rsidRDefault="00000000">
      <w:pPr>
        <w:pStyle w:val="NLa"/>
      </w:pPr>
      <w:r>
        <w:t>b.</w:t>
      </w:r>
      <w:r>
        <w:tab/>
        <w:t>For this example, a $700 price floor would cause a surplus of 4,000 bicycles. A price floor is binding if it is set at any price above equilibrium price. Since the equilibrium price in the market is $500, this would be a binding price floor.</w:t>
      </w:r>
    </w:p>
    <w:p w14:paraId="67EEEFD8" w14:textId="77777777" w:rsidR="00000000" w:rsidRDefault="00000000">
      <w:pPr>
        <w:pStyle w:val="NLa"/>
      </w:pPr>
      <w:r>
        <w:t>c.</w:t>
      </w:r>
      <w:r>
        <w:tab/>
        <w:t>More than one reason may exist for policymakers to impose a price ceiling or price floor in a market. Often this is done in an attempt to increase equity.</w:t>
      </w:r>
    </w:p>
    <w:p w14:paraId="5474144C" w14:textId="77777777" w:rsidR="00000000" w:rsidRDefault="00000000">
      <w:pPr>
        <w:pStyle w:val="ANS1"/>
      </w:pPr>
      <w:r>
        <w:t>PTS: 1</w:t>
      </w:r>
      <w:r>
        <w:tab/>
        <w:t>DIF: 2</w:t>
      </w:r>
      <w:r>
        <w:tab/>
        <w:t>REF: 6-1</w:t>
      </w:r>
    </w:p>
    <w:p w14:paraId="043B97DB" w14:textId="77777777" w:rsidR="00000000" w:rsidRDefault="00000000">
      <w:pPr>
        <w:pStyle w:val="TOP"/>
      </w:pPr>
      <w:r>
        <w:t>TOP: Price ceilings | Price Floors</w:t>
      </w:r>
      <w:r>
        <w:tab/>
        <w:t>MSC: Applicative</w:t>
      </w:r>
    </w:p>
    <w:p w14:paraId="7D3D63C7" w14:textId="77777777" w:rsidR="00000000" w:rsidRDefault="00000000">
      <w:pPr>
        <w:pStyle w:val="MyNL1"/>
      </w:pPr>
      <w:r>
        <w:br w:type="page"/>
      </w:r>
      <w:r>
        <w:lastRenderedPageBreak/>
        <w:tab/>
        <w:t>3.</w:t>
      </w:r>
      <w:r>
        <w:tab/>
        <w:t>Using the graph shown, answer the following questions.</w:t>
      </w:r>
    </w:p>
    <w:p w14:paraId="3729C47A" w14:textId="77777777" w:rsidR="00000000" w:rsidRDefault="00000000">
      <w:pPr>
        <w:pStyle w:val="NLa"/>
      </w:pPr>
      <w:r>
        <w:t>a.</w:t>
      </w:r>
      <w:r>
        <w:tab/>
        <w:t>What was the equilibrium price in this market before the tax?</w:t>
      </w:r>
    </w:p>
    <w:p w14:paraId="58634779" w14:textId="77777777" w:rsidR="00000000" w:rsidRDefault="00000000">
      <w:pPr>
        <w:pStyle w:val="NLa"/>
      </w:pPr>
      <w:r>
        <w:t>b.</w:t>
      </w:r>
      <w:r>
        <w:tab/>
        <w:t>What is the amount of the tax?</w:t>
      </w:r>
    </w:p>
    <w:p w14:paraId="73B9CDE9" w14:textId="77777777" w:rsidR="00000000" w:rsidRDefault="00000000">
      <w:pPr>
        <w:pStyle w:val="NLa"/>
      </w:pPr>
      <w:r>
        <w:t>c.</w:t>
      </w:r>
      <w:r>
        <w:tab/>
        <w:t>How much of the tax will the buyers pay?</w:t>
      </w:r>
    </w:p>
    <w:p w14:paraId="3A1D657F" w14:textId="77777777" w:rsidR="00000000" w:rsidRDefault="00000000">
      <w:pPr>
        <w:pStyle w:val="NLa"/>
      </w:pPr>
      <w:r>
        <w:t>d.</w:t>
      </w:r>
      <w:r>
        <w:tab/>
        <w:t>How much of the tax will the sellers pay?</w:t>
      </w:r>
    </w:p>
    <w:p w14:paraId="14CB8ABD" w14:textId="77777777" w:rsidR="00000000" w:rsidRDefault="00000000">
      <w:pPr>
        <w:pStyle w:val="NLa"/>
      </w:pPr>
      <w:r>
        <w:t>e.</w:t>
      </w:r>
      <w:r>
        <w:tab/>
        <w:t>How much will the buyer pay for the product after the tax is imposed?</w:t>
      </w:r>
    </w:p>
    <w:p w14:paraId="5F9620B7" w14:textId="77777777" w:rsidR="00000000" w:rsidRDefault="00000000">
      <w:pPr>
        <w:pStyle w:val="NLa"/>
      </w:pPr>
      <w:r>
        <w:t>f.</w:t>
      </w:r>
      <w:r>
        <w:tab/>
        <w:t>How much will the seller receive after the tax is imposed?</w:t>
      </w:r>
    </w:p>
    <w:p w14:paraId="1D720531" w14:textId="77777777" w:rsidR="00000000" w:rsidRDefault="00000000">
      <w:pPr>
        <w:pStyle w:val="NLa"/>
        <w:numPr>
          <w:ilvl w:val="0"/>
          <w:numId w:val="4"/>
        </w:numPr>
      </w:pPr>
      <w:r>
        <w:t>As a result of the tax, what has happened to the level of market activity?</w:t>
      </w:r>
    </w:p>
    <w:p w14:paraId="3A3DF42E" w14:textId="77777777" w:rsidR="00000000" w:rsidRDefault="00000000">
      <w:pPr>
        <w:pStyle w:val="NLa"/>
        <w:ind w:left="533" w:firstLine="0"/>
      </w:pPr>
    </w:p>
    <w:p w14:paraId="75CD5835" w14:textId="3922D3DA" w:rsidR="00000000" w:rsidRDefault="00451C4D">
      <w:pPr>
        <w:pStyle w:val="Txt"/>
        <w:jc w:val="center"/>
      </w:pPr>
      <w:r>
        <w:rPr>
          <w:noProof/>
        </w:rPr>
        <w:drawing>
          <wp:inline distT="0" distB="0" distL="0" distR="0" wp14:anchorId="7C4C75CF" wp14:editId="72441692">
            <wp:extent cx="2343150" cy="2228850"/>
            <wp:effectExtent l="0" t="0" r="0" b="0"/>
            <wp:docPr id="20" name="Resim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343150" cy="2228850"/>
                    </a:xfrm>
                    <a:prstGeom prst="rect">
                      <a:avLst/>
                    </a:prstGeom>
                    <a:noFill/>
                    <a:ln>
                      <a:noFill/>
                    </a:ln>
                  </pic:spPr>
                </pic:pic>
              </a:graphicData>
            </a:graphic>
          </wp:inline>
        </w:drawing>
      </w:r>
    </w:p>
    <w:p w14:paraId="61BDDEBD" w14:textId="77777777" w:rsidR="00000000" w:rsidRDefault="00000000">
      <w:pPr>
        <w:pStyle w:val="ANS1"/>
      </w:pPr>
      <w:r>
        <w:t xml:space="preserve">ANS: </w:t>
      </w:r>
    </w:p>
    <w:p w14:paraId="4C16F1AB" w14:textId="77777777" w:rsidR="00000000" w:rsidRDefault="00000000">
      <w:pPr>
        <w:pStyle w:val="NLa"/>
      </w:pPr>
      <w:r>
        <w:t>a.</w:t>
      </w:r>
      <w:r>
        <w:tab/>
        <w:t>$10</w:t>
      </w:r>
    </w:p>
    <w:p w14:paraId="27421460" w14:textId="77777777" w:rsidR="00000000" w:rsidRDefault="00000000">
      <w:pPr>
        <w:pStyle w:val="NLa"/>
      </w:pPr>
      <w:r>
        <w:t>b.</w:t>
      </w:r>
      <w:r>
        <w:tab/>
        <w:t>$3</w:t>
      </w:r>
    </w:p>
    <w:p w14:paraId="2D1465E4" w14:textId="77777777" w:rsidR="00000000" w:rsidRDefault="00000000">
      <w:pPr>
        <w:pStyle w:val="NLa"/>
      </w:pPr>
      <w:r>
        <w:t>c.</w:t>
      </w:r>
      <w:r>
        <w:tab/>
        <w:t>$1</w:t>
      </w:r>
    </w:p>
    <w:p w14:paraId="0295AC74" w14:textId="77777777" w:rsidR="00000000" w:rsidRDefault="00000000">
      <w:pPr>
        <w:pStyle w:val="NLa"/>
      </w:pPr>
      <w:r>
        <w:t>d.</w:t>
      </w:r>
      <w:r>
        <w:tab/>
        <w:t>$2</w:t>
      </w:r>
    </w:p>
    <w:p w14:paraId="4305A2B3" w14:textId="77777777" w:rsidR="00000000" w:rsidRDefault="00000000">
      <w:pPr>
        <w:pStyle w:val="NLa"/>
      </w:pPr>
      <w:r>
        <w:t>e.</w:t>
      </w:r>
      <w:r>
        <w:tab/>
        <w:t>$11</w:t>
      </w:r>
    </w:p>
    <w:p w14:paraId="4A3F8E96" w14:textId="77777777" w:rsidR="00000000" w:rsidRDefault="00000000">
      <w:pPr>
        <w:pStyle w:val="NLa"/>
      </w:pPr>
      <w:r>
        <w:t>f.</w:t>
      </w:r>
      <w:r>
        <w:tab/>
        <w:t>$8</w:t>
      </w:r>
    </w:p>
    <w:p w14:paraId="034DEE02" w14:textId="77777777" w:rsidR="00000000" w:rsidRDefault="00000000">
      <w:pPr>
        <w:pStyle w:val="NLa"/>
      </w:pPr>
      <w:r>
        <w:t>g.</w:t>
      </w:r>
      <w:r>
        <w:tab/>
        <w:t>As a result of the tax, the level of market activity has fallen, from 100 units being bought and sold to only 90 units being bought and sold.</w:t>
      </w:r>
    </w:p>
    <w:p w14:paraId="5FB06A36" w14:textId="77777777" w:rsidR="00000000" w:rsidRDefault="00000000">
      <w:pPr>
        <w:pStyle w:val="ANS1"/>
      </w:pPr>
      <w:r>
        <w:t>PTS: 1</w:t>
      </w:r>
      <w:r>
        <w:tab/>
        <w:t>DIF: 2</w:t>
      </w:r>
      <w:r>
        <w:tab/>
        <w:t>REF: 6-2</w:t>
      </w:r>
    </w:p>
    <w:p w14:paraId="0DE78F43" w14:textId="77777777" w:rsidR="00000000" w:rsidRDefault="00000000">
      <w:pPr>
        <w:pStyle w:val="TOP"/>
      </w:pPr>
      <w:r>
        <w:t>TOP: Tax | Tax incidence</w:t>
      </w:r>
      <w:r>
        <w:tab/>
        <w:t>MSC: Applicative</w:t>
      </w:r>
    </w:p>
    <w:p w14:paraId="076FA834" w14:textId="77777777" w:rsidR="00000000" w:rsidRDefault="00000000">
      <w:pPr>
        <w:pStyle w:val="MyNL1"/>
      </w:pPr>
      <w:r>
        <w:lastRenderedPageBreak/>
        <w:tab/>
        <w:t>4.</w:t>
      </w:r>
      <w:r>
        <w:tab/>
        <w:t>Using the graph shown, answer the following questions.</w:t>
      </w:r>
    </w:p>
    <w:p w14:paraId="61948278" w14:textId="77777777" w:rsidR="00000000" w:rsidRDefault="00000000">
      <w:pPr>
        <w:pStyle w:val="NLa"/>
      </w:pPr>
      <w:r>
        <w:t>a.</w:t>
      </w:r>
      <w:r>
        <w:tab/>
        <w:t>What was the equilibrium price in this market before the tax?</w:t>
      </w:r>
    </w:p>
    <w:p w14:paraId="195E1C8C" w14:textId="77777777" w:rsidR="00000000" w:rsidRDefault="00000000">
      <w:pPr>
        <w:pStyle w:val="NLa"/>
      </w:pPr>
      <w:r>
        <w:t>b.</w:t>
      </w:r>
      <w:r>
        <w:tab/>
        <w:t>What is the amount of the tax?</w:t>
      </w:r>
    </w:p>
    <w:p w14:paraId="4A79F05D" w14:textId="77777777" w:rsidR="00000000" w:rsidRDefault="00000000">
      <w:pPr>
        <w:pStyle w:val="NLa"/>
      </w:pPr>
      <w:r>
        <w:t>c.</w:t>
      </w:r>
      <w:r>
        <w:tab/>
        <w:t>How much of the tax will the buyers pay?</w:t>
      </w:r>
    </w:p>
    <w:p w14:paraId="430700E4" w14:textId="77777777" w:rsidR="00000000" w:rsidRDefault="00000000">
      <w:pPr>
        <w:pStyle w:val="NLa"/>
      </w:pPr>
      <w:r>
        <w:t>d.</w:t>
      </w:r>
      <w:r>
        <w:tab/>
        <w:t>How much of the tax will the sellers pay?</w:t>
      </w:r>
    </w:p>
    <w:p w14:paraId="7EBA1440" w14:textId="77777777" w:rsidR="00000000" w:rsidRDefault="00000000">
      <w:pPr>
        <w:pStyle w:val="NLa"/>
      </w:pPr>
      <w:r>
        <w:t>e.</w:t>
      </w:r>
      <w:r>
        <w:tab/>
        <w:t xml:space="preserve"> How much will the buyer pay for the product after the tax is imposed?</w:t>
      </w:r>
    </w:p>
    <w:p w14:paraId="43A7CAE5" w14:textId="77777777" w:rsidR="00000000" w:rsidRDefault="00000000">
      <w:pPr>
        <w:pStyle w:val="NLa"/>
      </w:pPr>
      <w:r>
        <w:t>f.</w:t>
      </w:r>
      <w:r>
        <w:tab/>
        <w:t xml:space="preserve"> How much will the seller receive after the tax is imposed?</w:t>
      </w:r>
    </w:p>
    <w:p w14:paraId="171F7F8C" w14:textId="77777777" w:rsidR="00000000" w:rsidRDefault="00000000">
      <w:pPr>
        <w:pStyle w:val="NLa"/>
        <w:numPr>
          <w:ilvl w:val="0"/>
          <w:numId w:val="2"/>
        </w:numPr>
      </w:pPr>
      <w:r>
        <w:t>As a result of the tax, what has happened to the level of market activity?</w:t>
      </w:r>
    </w:p>
    <w:p w14:paraId="2E6CD4DC" w14:textId="77777777" w:rsidR="00000000" w:rsidRDefault="00000000">
      <w:pPr>
        <w:pStyle w:val="NLa"/>
        <w:ind w:left="533" w:firstLine="0"/>
      </w:pPr>
    </w:p>
    <w:p w14:paraId="202EBBD7" w14:textId="261E1B24" w:rsidR="00000000" w:rsidRDefault="00451C4D">
      <w:pPr>
        <w:pStyle w:val="Txt"/>
        <w:jc w:val="center"/>
      </w:pPr>
      <w:r>
        <w:rPr>
          <w:noProof/>
        </w:rPr>
        <w:drawing>
          <wp:inline distT="0" distB="0" distL="0" distR="0" wp14:anchorId="1C50794B" wp14:editId="2B74423E">
            <wp:extent cx="2466975" cy="2209800"/>
            <wp:effectExtent l="19050" t="19050" r="9525" b="0"/>
            <wp:docPr id="21" name="Resim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466975" cy="2209800"/>
                    </a:xfrm>
                    <a:prstGeom prst="rect">
                      <a:avLst/>
                    </a:prstGeom>
                    <a:noFill/>
                    <a:ln w="3175" cmpd="sng">
                      <a:solidFill>
                        <a:srgbClr val="F6F6F6"/>
                      </a:solidFill>
                      <a:miter lim="800000"/>
                      <a:headEnd/>
                      <a:tailEnd/>
                    </a:ln>
                    <a:effectLst/>
                  </pic:spPr>
                </pic:pic>
              </a:graphicData>
            </a:graphic>
          </wp:inline>
        </w:drawing>
      </w:r>
    </w:p>
    <w:p w14:paraId="3BE8D842" w14:textId="77777777" w:rsidR="00000000" w:rsidRDefault="00000000">
      <w:pPr>
        <w:pStyle w:val="ANS1"/>
      </w:pPr>
      <w:r>
        <w:t xml:space="preserve">ANS: </w:t>
      </w:r>
    </w:p>
    <w:p w14:paraId="6EBD3BCF" w14:textId="77777777" w:rsidR="00000000" w:rsidRDefault="00000000">
      <w:pPr>
        <w:pStyle w:val="NLa"/>
      </w:pPr>
      <w:r>
        <w:t>a.</w:t>
      </w:r>
      <w:r>
        <w:tab/>
        <w:t>$10.00</w:t>
      </w:r>
    </w:p>
    <w:p w14:paraId="6CAC5A40" w14:textId="77777777" w:rsidR="00000000" w:rsidRDefault="00000000">
      <w:pPr>
        <w:pStyle w:val="NLa"/>
      </w:pPr>
      <w:r>
        <w:t>b.</w:t>
      </w:r>
      <w:r>
        <w:tab/>
        <w:t>$5.00</w:t>
      </w:r>
    </w:p>
    <w:p w14:paraId="2B0F3260" w14:textId="77777777" w:rsidR="00000000" w:rsidRDefault="00000000">
      <w:pPr>
        <w:pStyle w:val="NLa"/>
      </w:pPr>
      <w:r>
        <w:t>c.</w:t>
      </w:r>
      <w:r>
        <w:tab/>
        <w:t>$2.50</w:t>
      </w:r>
    </w:p>
    <w:p w14:paraId="010C60B9" w14:textId="77777777" w:rsidR="00000000" w:rsidRDefault="00000000">
      <w:pPr>
        <w:pStyle w:val="NLa"/>
      </w:pPr>
      <w:r>
        <w:t>d.</w:t>
      </w:r>
      <w:r>
        <w:tab/>
        <w:t>$2.50</w:t>
      </w:r>
    </w:p>
    <w:p w14:paraId="52E7567F" w14:textId="77777777" w:rsidR="00000000" w:rsidRDefault="00000000">
      <w:pPr>
        <w:pStyle w:val="NLa"/>
      </w:pPr>
      <w:r>
        <w:t>e.</w:t>
      </w:r>
      <w:r>
        <w:tab/>
        <w:t>$12.50</w:t>
      </w:r>
    </w:p>
    <w:p w14:paraId="0FEE364F" w14:textId="77777777" w:rsidR="00000000" w:rsidRDefault="00000000">
      <w:pPr>
        <w:pStyle w:val="NLa"/>
      </w:pPr>
      <w:r>
        <w:t>f.</w:t>
      </w:r>
      <w:r>
        <w:tab/>
        <w:t>$7.50</w:t>
      </w:r>
    </w:p>
    <w:p w14:paraId="40A6306B" w14:textId="77777777" w:rsidR="00000000" w:rsidRDefault="00000000">
      <w:pPr>
        <w:pStyle w:val="NLa"/>
      </w:pPr>
      <w:r>
        <w:t>g.</w:t>
      </w:r>
      <w:r>
        <w:tab/>
        <w:t>As a result of the tax, the level of market activity has fallen, from 100 units being bought and sold to only 80 units being bought and sold.</w:t>
      </w:r>
    </w:p>
    <w:p w14:paraId="429C49CB" w14:textId="77777777" w:rsidR="00000000" w:rsidRDefault="00000000">
      <w:pPr>
        <w:pStyle w:val="ANS1"/>
      </w:pPr>
      <w:r>
        <w:t>PTS: 1</w:t>
      </w:r>
      <w:r>
        <w:tab/>
        <w:t>DIF: 2</w:t>
      </w:r>
      <w:r>
        <w:tab/>
        <w:t>REF: 6-2</w:t>
      </w:r>
    </w:p>
    <w:p w14:paraId="00C7D12F" w14:textId="77777777" w:rsidR="00000000" w:rsidRDefault="00000000">
      <w:pPr>
        <w:pStyle w:val="TOP"/>
      </w:pPr>
      <w:r>
        <w:t>TOP: Tax | Tax incidence</w:t>
      </w:r>
      <w:r>
        <w:tab/>
        <w:t>MSC: Applicative</w:t>
      </w:r>
    </w:p>
    <w:p w14:paraId="0CB0A2C9" w14:textId="77777777" w:rsidR="00000000" w:rsidRDefault="00000000">
      <w:pPr>
        <w:pStyle w:val="MyNL1"/>
      </w:pPr>
      <w:r>
        <w:lastRenderedPageBreak/>
        <w:tab/>
        <w:t>5.</w:t>
      </w:r>
      <w:r>
        <w:tab/>
        <w:t>Using the graph shown, answer the following questions.</w:t>
      </w:r>
    </w:p>
    <w:p w14:paraId="6F61C106" w14:textId="77777777" w:rsidR="00000000" w:rsidRDefault="00000000">
      <w:pPr>
        <w:pStyle w:val="NLa"/>
      </w:pPr>
      <w:r>
        <w:t>a.</w:t>
      </w:r>
      <w:r>
        <w:tab/>
        <w:t>What was the equilibrium price and quantity in this market before the tax?</w:t>
      </w:r>
    </w:p>
    <w:p w14:paraId="1436FDE1" w14:textId="77777777" w:rsidR="00000000" w:rsidRDefault="00000000">
      <w:pPr>
        <w:pStyle w:val="NLa"/>
      </w:pPr>
      <w:r>
        <w:t>b.</w:t>
      </w:r>
      <w:r>
        <w:tab/>
        <w:t>What is the amount of the tax?</w:t>
      </w:r>
    </w:p>
    <w:p w14:paraId="1CB651D2" w14:textId="77777777" w:rsidR="00000000" w:rsidRDefault="00000000">
      <w:pPr>
        <w:pStyle w:val="NLa"/>
      </w:pPr>
      <w:r>
        <w:t>c.</w:t>
      </w:r>
      <w:r>
        <w:tab/>
        <w:t>How much of the tax will the buyers pay?</w:t>
      </w:r>
    </w:p>
    <w:p w14:paraId="196D97CB" w14:textId="77777777" w:rsidR="00000000" w:rsidRDefault="00000000">
      <w:pPr>
        <w:pStyle w:val="NLa"/>
      </w:pPr>
      <w:r>
        <w:t>d.</w:t>
      </w:r>
      <w:r>
        <w:tab/>
        <w:t>How much of the tax will the sellers pay?</w:t>
      </w:r>
    </w:p>
    <w:p w14:paraId="1C650A8F" w14:textId="77777777" w:rsidR="00000000" w:rsidRDefault="00000000">
      <w:pPr>
        <w:pStyle w:val="NLa"/>
      </w:pPr>
      <w:r>
        <w:t>e.</w:t>
      </w:r>
      <w:r>
        <w:tab/>
        <w:t>How much will the buyer pay for the product after the tax is imposed?</w:t>
      </w:r>
    </w:p>
    <w:p w14:paraId="6B52D22F" w14:textId="77777777" w:rsidR="00000000" w:rsidRDefault="00000000">
      <w:pPr>
        <w:pStyle w:val="NLa"/>
      </w:pPr>
      <w:r>
        <w:t>f.</w:t>
      </w:r>
      <w:r>
        <w:tab/>
        <w:t>How much will the seller receive after the tax is imposed?</w:t>
      </w:r>
    </w:p>
    <w:p w14:paraId="635644CA" w14:textId="77777777" w:rsidR="00000000" w:rsidRDefault="00000000">
      <w:pPr>
        <w:pStyle w:val="NLa"/>
        <w:numPr>
          <w:ilvl w:val="0"/>
          <w:numId w:val="3"/>
        </w:numPr>
      </w:pPr>
      <w:r>
        <w:t>As a result of the tax, what has happened to the level of market activity?</w:t>
      </w:r>
    </w:p>
    <w:p w14:paraId="7F99F2FD" w14:textId="77777777" w:rsidR="00000000" w:rsidRDefault="00000000">
      <w:pPr>
        <w:pStyle w:val="NLa"/>
        <w:ind w:left="533" w:firstLine="0"/>
      </w:pPr>
    </w:p>
    <w:p w14:paraId="500BCC8B" w14:textId="6BCC7A3E" w:rsidR="00000000" w:rsidRDefault="00451C4D">
      <w:pPr>
        <w:pStyle w:val="Txt"/>
        <w:jc w:val="center"/>
      </w:pPr>
      <w:r>
        <w:rPr>
          <w:noProof/>
        </w:rPr>
        <w:drawing>
          <wp:inline distT="0" distB="0" distL="0" distR="0" wp14:anchorId="5649E5B9" wp14:editId="00983F99">
            <wp:extent cx="2362200" cy="2209800"/>
            <wp:effectExtent l="0" t="0" r="0" b="0"/>
            <wp:docPr id="22" name="Resim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362200" cy="2209800"/>
                    </a:xfrm>
                    <a:prstGeom prst="rect">
                      <a:avLst/>
                    </a:prstGeom>
                    <a:noFill/>
                    <a:ln>
                      <a:noFill/>
                    </a:ln>
                  </pic:spPr>
                </pic:pic>
              </a:graphicData>
            </a:graphic>
          </wp:inline>
        </w:drawing>
      </w:r>
    </w:p>
    <w:p w14:paraId="6FB2DB6B" w14:textId="77777777" w:rsidR="00000000" w:rsidRDefault="00000000">
      <w:pPr>
        <w:pStyle w:val="ANS1"/>
      </w:pPr>
      <w:r>
        <w:t xml:space="preserve">ANS: </w:t>
      </w:r>
    </w:p>
    <w:p w14:paraId="3B98796E" w14:textId="77777777" w:rsidR="00000000" w:rsidRDefault="00000000">
      <w:pPr>
        <w:pStyle w:val="NLa"/>
      </w:pPr>
      <w:r>
        <w:t>a.</w:t>
      </w:r>
      <w:r>
        <w:tab/>
        <w:t>Equilibrium price is $8 and equilibrium is 8,000 units.</w:t>
      </w:r>
    </w:p>
    <w:p w14:paraId="6377379E" w14:textId="77777777" w:rsidR="00000000" w:rsidRDefault="00000000">
      <w:pPr>
        <w:pStyle w:val="NLa"/>
      </w:pPr>
      <w:r>
        <w:t>b.</w:t>
      </w:r>
      <w:r>
        <w:tab/>
        <w:t>The tax is $3.00.</w:t>
      </w:r>
    </w:p>
    <w:p w14:paraId="6F9D8D40" w14:textId="77777777" w:rsidR="00000000" w:rsidRDefault="00000000">
      <w:pPr>
        <w:pStyle w:val="NLa"/>
      </w:pPr>
      <w:r>
        <w:t>c.</w:t>
      </w:r>
      <w:r>
        <w:tab/>
        <w:t>Buyers will pay $1.00.</w:t>
      </w:r>
    </w:p>
    <w:p w14:paraId="0A40BCD3" w14:textId="77777777" w:rsidR="00000000" w:rsidRDefault="00000000">
      <w:pPr>
        <w:pStyle w:val="NLa"/>
      </w:pPr>
      <w:r>
        <w:t>d.</w:t>
      </w:r>
      <w:r>
        <w:tab/>
        <w:t>Sellers will pay $2.00.</w:t>
      </w:r>
    </w:p>
    <w:p w14:paraId="7098A5C5" w14:textId="77777777" w:rsidR="00000000" w:rsidRDefault="00000000">
      <w:pPr>
        <w:pStyle w:val="NLa"/>
      </w:pPr>
      <w:r>
        <w:t>e.</w:t>
      </w:r>
      <w:r>
        <w:tab/>
        <w:t>$9.00</w:t>
      </w:r>
    </w:p>
    <w:p w14:paraId="2B1C5C78" w14:textId="77777777" w:rsidR="00000000" w:rsidRDefault="00000000">
      <w:pPr>
        <w:pStyle w:val="NLa"/>
      </w:pPr>
      <w:r>
        <w:t>f.</w:t>
      </w:r>
      <w:r>
        <w:tab/>
        <w:t>$6.00</w:t>
      </w:r>
    </w:p>
    <w:p w14:paraId="7A1442A1" w14:textId="77777777" w:rsidR="00000000" w:rsidRDefault="00000000">
      <w:pPr>
        <w:pStyle w:val="NLa"/>
      </w:pPr>
      <w:r>
        <w:t>g.</w:t>
      </w:r>
      <w:r>
        <w:tab/>
        <w:t>Instead of 8,000 units being bought and sold, only 6,000 will be bought and sold.</w:t>
      </w:r>
    </w:p>
    <w:p w14:paraId="764D0EED" w14:textId="77777777" w:rsidR="00000000" w:rsidRDefault="00000000">
      <w:pPr>
        <w:pStyle w:val="ANS1"/>
      </w:pPr>
      <w:r>
        <w:t>PTS: 1</w:t>
      </w:r>
      <w:r>
        <w:tab/>
        <w:t>DIF: 2</w:t>
      </w:r>
      <w:r>
        <w:tab/>
        <w:t>REF: 6-2</w:t>
      </w:r>
    </w:p>
    <w:p w14:paraId="05427E6E" w14:textId="77777777" w:rsidR="00000000" w:rsidRDefault="00000000">
      <w:pPr>
        <w:pStyle w:val="TOP"/>
      </w:pPr>
      <w:r>
        <w:t>TOP: Tax | Tax incidence</w:t>
      </w:r>
      <w:r>
        <w:tab/>
        <w:t>MSC: Applicative</w:t>
      </w:r>
    </w:p>
    <w:p w14:paraId="62F8FDD4" w14:textId="77777777" w:rsidR="00000000" w:rsidRDefault="00000000">
      <w:pPr>
        <w:pStyle w:val="MyNL1"/>
      </w:pPr>
      <w:r>
        <w:lastRenderedPageBreak/>
        <w:tab/>
        <w:t>6.</w:t>
      </w:r>
      <w:r>
        <w:tab/>
        <w:t>How does elasticity affect the burden of a tax? Justify your answer using supply and demand diagrams.</w:t>
      </w:r>
    </w:p>
    <w:p w14:paraId="052E8CE1" w14:textId="77777777" w:rsidR="00000000" w:rsidRDefault="00000000">
      <w:pPr>
        <w:pStyle w:val="ANS1"/>
      </w:pPr>
      <w:r>
        <w:t xml:space="preserve">ANS: </w:t>
      </w:r>
    </w:p>
    <w:p w14:paraId="65DF4590" w14:textId="67D3E434" w:rsidR="00000000" w:rsidRDefault="00451C4D">
      <w:pPr>
        <w:pStyle w:val="Txt"/>
        <w:jc w:val="center"/>
      </w:pPr>
      <w:r>
        <w:rPr>
          <w:rFonts w:ascii="Palatino" w:hAnsi="Palatino"/>
          <w:b/>
          <w:noProof/>
          <w:sz w:val="18"/>
        </w:rPr>
        <w:drawing>
          <wp:inline distT="0" distB="0" distL="0" distR="0" wp14:anchorId="6BFEBBE0" wp14:editId="4BBE8A7E">
            <wp:extent cx="3467100" cy="5057775"/>
            <wp:effectExtent l="0" t="0" r="0" b="0"/>
            <wp:docPr id="23" name="Resim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467100" cy="5057775"/>
                    </a:xfrm>
                    <a:prstGeom prst="rect">
                      <a:avLst/>
                    </a:prstGeom>
                    <a:noFill/>
                    <a:ln>
                      <a:noFill/>
                    </a:ln>
                  </pic:spPr>
                </pic:pic>
              </a:graphicData>
            </a:graphic>
          </wp:inline>
        </w:drawing>
      </w:r>
    </w:p>
    <w:p w14:paraId="417C9D7F" w14:textId="77777777" w:rsidR="00000000" w:rsidRDefault="00000000">
      <w:pPr>
        <w:pStyle w:val="ANS1"/>
      </w:pPr>
      <w:r>
        <w:t>PTS: 1</w:t>
      </w:r>
      <w:r>
        <w:tab/>
        <w:t>DIF: 3</w:t>
      </w:r>
      <w:r>
        <w:tab/>
        <w:t>REF: 6-2</w:t>
      </w:r>
    </w:p>
    <w:p w14:paraId="64B2F876" w14:textId="77777777" w:rsidR="00000000" w:rsidRDefault="00000000">
      <w:pPr>
        <w:pStyle w:val="TOP"/>
      </w:pPr>
      <w:r>
        <w:t>TOP: Tax incidence | Elasticity</w:t>
      </w:r>
      <w:r>
        <w:tab/>
        <w:t>MSC: Analytical</w:t>
      </w:r>
    </w:p>
    <w:p w14:paraId="40F2B337" w14:textId="77777777" w:rsidR="00000000" w:rsidRDefault="00000000">
      <w:pPr>
        <w:pStyle w:val="Txt"/>
      </w:pPr>
    </w:p>
    <w:p w14:paraId="39D2117C" w14:textId="77777777" w:rsidR="00DB5E7F" w:rsidRDefault="00DB5E7F">
      <w:pPr>
        <w:pStyle w:val="Txt"/>
      </w:pPr>
    </w:p>
    <w:sectPr w:rsidR="00DB5E7F">
      <w:headerReference w:type="even" r:id="rId27"/>
      <w:headerReference w:type="default" r:id="rId28"/>
      <w:footerReference w:type="even" r:id="rId29"/>
      <w:footerReference w:type="default" r:id="rId30"/>
      <w:headerReference w:type="first" r:id="rId31"/>
      <w:footerReference w:type="first" r:id="rId32"/>
      <w:pgSz w:w="12240" w:h="15840"/>
      <w:pgMar w:top="1440" w:right="1008" w:bottom="1008" w:left="1440" w:header="708" w:footer="792" w:gutter="0"/>
      <w:pgNumType w:start="226"/>
      <w:cols w:space="708"/>
      <w:noEndnote/>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FFFE4A" w14:textId="77777777" w:rsidR="00DB5E7F" w:rsidRDefault="00DB5E7F">
      <w:r>
        <w:separator/>
      </w:r>
    </w:p>
  </w:endnote>
  <w:endnote w:type="continuationSeparator" w:id="0">
    <w:p w14:paraId="40A17DB8" w14:textId="77777777" w:rsidR="00DB5E7F" w:rsidRDefault="00DB5E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A2"/>
    <w:family w:val="roman"/>
    <w:pitch w:val="variable"/>
    <w:sig w:usb0="E0002EFF" w:usb1="C000785B" w:usb2="00000009" w:usb3="00000000" w:csb0="000001FF" w:csb1="00000000"/>
  </w:font>
  <w:font w:name="Bodoni Std Book">
    <w:panose1 w:val="00000000000000000000"/>
    <w:charset w:val="00"/>
    <w:family w:val="roman"/>
    <w:notTrueType/>
    <w:pitch w:val="variable"/>
    <w:sig w:usb0="00000003" w:usb1="00000000" w:usb2="00000000" w:usb3="00000000" w:csb0="00000001" w:csb1="00000000"/>
  </w:font>
  <w:font w:name="Palatino">
    <w:altName w:val="DokChampa"/>
    <w:charset w:val="00"/>
    <w:family w:val="auto"/>
    <w:pitch w:val="variable"/>
    <w:sig w:usb0="03000000" w:usb1="00000000" w:usb2="00000000" w:usb3="00000000" w:csb0="00000001" w:csb1="00000000"/>
  </w:font>
  <w:font w:name="Arial">
    <w:panose1 w:val="020B0604020202020204"/>
    <w:charset w:val="A2"/>
    <w:family w:val="swiss"/>
    <w:pitch w:val="variable"/>
    <w:sig w:usb0="E0002EFF" w:usb1="C000785B" w:usb2="00000009" w:usb3="00000000" w:csb0="000001FF" w:csb1="00000000"/>
  </w:font>
  <w:font w:name="ZapfDingbats">
    <w:altName w:val="Wingdings"/>
    <w:panose1 w:val="00000000000000000000"/>
    <w:charset w:val="02"/>
    <w:family w:val="decorative"/>
    <w:notTrueType/>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A0D118" w14:textId="77777777" w:rsidR="00000000" w:rsidRDefault="00000000">
    <w:pPr>
      <w:pStyle w:val="AltBilgi"/>
      <w:jc w:val="center"/>
    </w:pPr>
    <w:r>
      <w:rPr>
        <w:rFonts w:ascii="Arial" w:hAnsi="Arial"/>
        <w:color w:val="C0C0C0"/>
        <w:sz w:val="16"/>
      </w:rPr>
      <w:t>This edition is intended for use outside of the U.S. only, with content that may be different from the U.S. Edition. This may not be resold, copied, or distributed without the prior consent of the publisher.</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25F34E" w14:textId="77777777" w:rsidR="00000000" w:rsidRDefault="00000000">
    <w:pPr>
      <w:pStyle w:val="AltBilgi"/>
      <w:jc w:val="center"/>
    </w:pPr>
    <w:r>
      <w:rPr>
        <w:rFonts w:ascii="Arial" w:hAnsi="Arial"/>
        <w:color w:val="C0C0C0"/>
        <w:sz w:val="16"/>
      </w:rPr>
      <w:t>This edition is intended for use outside of the U.S. only, with content that may be different from the U.S. Edition. This may not be resold, copied, or distributed without the prior consent of the publisher.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E89956" w14:textId="77777777" w:rsidR="00000000" w:rsidRDefault="00000000">
    <w:pPr>
      <w:pStyle w:val="AltBilgi"/>
      <w:rPr>
        <w:rFonts w:ascii="Arial" w:hAnsi="Arial"/>
        <w:sz w:val="20"/>
      </w:rPr>
    </w:pPr>
    <w:r>
      <w:rPr>
        <w:rFonts w:ascii="Arial" w:hAnsi="Arial"/>
        <w:sz w:val="20"/>
      </w:rPr>
      <w:fldChar w:fldCharType="begin"/>
    </w:r>
    <w:r>
      <w:rPr>
        <w:rFonts w:ascii="Arial" w:hAnsi="Arial"/>
        <w:sz w:val="20"/>
      </w:rPr>
      <w:instrText xml:space="preserve"> PAGE  \* MERGEFORMAT </w:instrText>
    </w:r>
    <w:r>
      <w:rPr>
        <w:rFonts w:ascii="Arial" w:hAnsi="Arial"/>
        <w:sz w:val="20"/>
      </w:rPr>
      <w:fldChar w:fldCharType="separate"/>
    </w:r>
    <w:r>
      <w:rPr>
        <w:rFonts w:ascii="Arial" w:hAnsi="Arial"/>
        <w:noProof/>
        <w:sz w:val="20"/>
      </w:rPr>
      <w:t>226</w:t>
    </w:r>
    <w:r>
      <w:rPr>
        <w:rFonts w:ascii="Arial" w:hAnsi="Arial"/>
        <w:sz w:val="20"/>
      </w:rPr>
      <w:fldChar w:fldCharType="end"/>
    </w:r>
  </w:p>
  <w:p w14:paraId="694F232D" w14:textId="77777777" w:rsidR="00000000" w:rsidRDefault="00000000">
    <w:pPr>
      <w:pStyle w:val="AltBilgi"/>
      <w:jc w:val="center"/>
      <w:rPr>
        <w:sz w:val="20"/>
      </w:rPr>
    </w:pPr>
    <w:r>
      <w:rPr>
        <w:rFonts w:ascii="Arial" w:hAnsi="Arial"/>
        <w:color w:val="C0C0C0"/>
        <w:sz w:val="16"/>
      </w:rPr>
      <w:t>This edition is intended for use outside of the U.S. only, with content that may be different from the U.S. Edition. This may not be resold, copied, or distributed without the prior consent of the publisher.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A65887" w14:textId="77777777" w:rsidR="00DB5E7F" w:rsidRDefault="00DB5E7F">
      <w:r>
        <w:separator/>
      </w:r>
    </w:p>
  </w:footnote>
  <w:footnote w:type="continuationSeparator" w:id="0">
    <w:p w14:paraId="02A3D5EC" w14:textId="77777777" w:rsidR="00DB5E7F" w:rsidRDefault="00DB5E7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4172E1" w14:textId="1FABF1A6" w:rsidR="00000000" w:rsidRDefault="00451C4D">
    <w:pPr>
      <w:pStyle w:val="stBilgi"/>
      <w:pBdr>
        <w:bottom w:val="single" w:sz="4" w:space="1" w:color="auto"/>
      </w:pBdr>
      <w:tabs>
        <w:tab w:val="clear" w:pos="4320"/>
        <w:tab w:val="clear" w:pos="8640"/>
        <w:tab w:val="right" w:pos="9360"/>
      </w:tabs>
      <w:jc w:val="center"/>
      <w:rPr>
        <w:rFonts w:ascii="Arial" w:hAnsi="Arial"/>
        <w:sz w:val="20"/>
      </w:rPr>
    </w:pPr>
    <w:r>
      <w:rPr>
        <w:noProof/>
      </w:rPr>
      <w:drawing>
        <wp:inline distT="0" distB="0" distL="0" distR="0" wp14:anchorId="2DFE1B83" wp14:editId="6E49C8DE">
          <wp:extent cx="1057275" cy="314325"/>
          <wp:effectExtent l="0" t="0" r="0" b="0"/>
          <wp:docPr id="3"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57275" cy="314325"/>
                  </a:xfrm>
                  <a:prstGeom prst="rect">
                    <a:avLst/>
                  </a:prstGeom>
                  <a:noFill/>
                  <a:ln>
                    <a:noFill/>
                  </a:ln>
                </pic:spPr>
              </pic:pic>
            </a:graphicData>
          </a:graphic>
        </wp:inline>
      </w:drawing>
    </w:r>
  </w:p>
  <w:p w14:paraId="08E0DAB0" w14:textId="77777777" w:rsidR="00000000" w:rsidRDefault="00000000">
    <w:pPr>
      <w:pStyle w:val="stBilgi"/>
      <w:pBdr>
        <w:bottom w:val="single" w:sz="4" w:space="1" w:color="auto"/>
      </w:pBdr>
      <w:tabs>
        <w:tab w:val="clear" w:pos="4320"/>
        <w:tab w:val="clear" w:pos="8640"/>
        <w:tab w:val="right" w:pos="9360"/>
      </w:tabs>
      <w:spacing w:after="180"/>
      <w:rPr>
        <w:rFonts w:ascii="Arial" w:hAnsi="Arial"/>
        <w:sz w:val="20"/>
      </w:rPr>
    </w:pPr>
    <w:r>
      <w:rPr>
        <w:rFonts w:ascii="Arial" w:hAnsi="Arial"/>
        <w:sz w:val="20"/>
      </w:rPr>
      <w:fldChar w:fldCharType="begin"/>
    </w:r>
    <w:r>
      <w:rPr>
        <w:rFonts w:ascii="Arial" w:hAnsi="Arial"/>
        <w:sz w:val="20"/>
      </w:rPr>
      <w:instrText xml:space="preserve"> PAGE  \* MERGEFORMAT </w:instrText>
    </w:r>
    <w:r>
      <w:rPr>
        <w:rFonts w:ascii="Arial" w:hAnsi="Arial"/>
        <w:sz w:val="20"/>
      </w:rPr>
      <w:fldChar w:fldCharType="separate"/>
    </w:r>
    <w:r>
      <w:rPr>
        <w:rFonts w:ascii="Arial" w:hAnsi="Arial"/>
        <w:noProof/>
        <w:sz w:val="20"/>
      </w:rPr>
      <w:t>228</w:t>
    </w:r>
    <w:r>
      <w:rPr>
        <w:rFonts w:ascii="Arial" w:hAnsi="Arial"/>
        <w:sz w:val="20"/>
      </w:rPr>
      <w:fldChar w:fldCharType="end"/>
    </w:r>
    <w:r>
      <w:rPr>
        <w:rFonts w:ascii="Arial" w:hAnsi="Arial"/>
        <w:sz w:val="20"/>
      </w:rPr>
      <w:t> </w:t>
    </w:r>
    <w:r>
      <w:rPr>
        <w:rFonts w:ascii="Arial" w:hAnsi="Arial"/>
        <w:sz w:val="20"/>
      </w:rPr>
      <w:sym w:font="ZapfDingbats" w:char="F076"/>
    </w:r>
    <w:r>
      <w:rPr>
        <w:rFonts w:ascii="Arial" w:hAnsi="Arial"/>
        <w:sz w:val="20"/>
      </w:rPr>
      <w:t> </w:t>
    </w:r>
    <w:r>
      <w:rPr>
        <w:rFonts w:ascii="Arial" w:hAnsi="Arial"/>
        <w:sz w:val="20"/>
      </w:rPr>
      <w:t>Chapter 6/Supply, Demand, and Government Policies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E2C213" w14:textId="62256816" w:rsidR="00000000" w:rsidRDefault="00451C4D">
    <w:pPr>
      <w:pStyle w:val="stBilgi"/>
      <w:pBdr>
        <w:bottom w:val="single" w:sz="4" w:space="1" w:color="auto"/>
      </w:pBdr>
      <w:tabs>
        <w:tab w:val="clear" w:pos="4320"/>
        <w:tab w:val="clear" w:pos="8640"/>
        <w:tab w:val="right" w:pos="9360"/>
      </w:tabs>
      <w:jc w:val="center"/>
      <w:rPr>
        <w:rFonts w:ascii="Arial" w:hAnsi="Arial"/>
        <w:sz w:val="20"/>
      </w:rPr>
    </w:pPr>
    <w:r>
      <w:rPr>
        <w:noProof/>
      </w:rPr>
      <w:drawing>
        <wp:inline distT="0" distB="0" distL="0" distR="0" wp14:anchorId="08724E1B" wp14:editId="442F3587">
          <wp:extent cx="1057275" cy="314325"/>
          <wp:effectExtent l="0" t="0" r="0" b="0"/>
          <wp:docPr id="2"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57275" cy="314325"/>
                  </a:xfrm>
                  <a:prstGeom prst="rect">
                    <a:avLst/>
                  </a:prstGeom>
                  <a:noFill/>
                  <a:ln>
                    <a:noFill/>
                  </a:ln>
                </pic:spPr>
              </pic:pic>
            </a:graphicData>
          </a:graphic>
        </wp:inline>
      </w:drawing>
    </w:r>
  </w:p>
  <w:p w14:paraId="6A3C3C79" w14:textId="77777777" w:rsidR="00000000" w:rsidRDefault="00000000">
    <w:pPr>
      <w:pStyle w:val="stBilgi"/>
      <w:pBdr>
        <w:bottom w:val="single" w:sz="4" w:space="1" w:color="auto"/>
      </w:pBdr>
      <w:tabs>
        <w:tab w:val="clear" w:pos="4320"/>
        <w:tab w:val="clear" w:pos="8640"/>
        <w:tab w:val="right" w:pos="9360"/>
      </w:tabs>
      <w:spacing w:after="180"/>
      <w:jc w:val="right"/>
      <w:rPr>
        <w:rFonts w:ascii="Arial" w:hAnsi="Arial"/>
        <w:sz w:val="20"/>
      </w:rPr>
    </w:pPr>
    <w:r>
      <w:rPr>
        <w:rFonts w:ascii="Arial" w:hAnsi="Arial"/>
        <w:sz w:val="20"/>
      </w:rPr>
      <w:t>Chapter 6/Supply, Demand, and Government Policies</w:t>
    </w:r>
    <w:r>
      <w:rPr>
        <w:rFonts w:ascii="Arial" w:hAnsi="Arial"/>
        <w:sz w:val="20"/>
      </w:rPr>
      <w:t> </w:t>
    </w:r>
    <w:r>
      <w:rPr>
        <w:rFonts w:ascii="Arial" w:hAnsi="Arial"/>
        <w:sz w:val="20"/>
      </w:rPr>
      <w:sym w:font="ZapfDingbats" w:char="F076"/>
    </w:r>
    <w:r>
      <w:rPr>
        <w:rFonts w:ascii="Arial" w:hAnsi="Arial"/>
        <w:sz w:val="20"/>
      </w:rPr>
      <w:t> </w:t>
    </w:r>
    <w:r>
      <w:rPr>
        <w:rFonts w:ascii="Arial" w:hAnsi="Arial"/>
        <w:sz w:val="20"/>
      </w:rPr>
      <w:t xml:space="preserve"> </w:t>
    </w:r>
    <w:r>
      <w:rPr>
        <w:rFonts w:ascii="Arial" w:hAnsi="Arial"/>
        <w:sz w:val="20"/>
      </w:rPr>
      <w:fldChar w:fldCharType="begin"/>
    </w:r>
    <w:r>
      <w:rPr>
        <w:rFonts w:ascii="Arial" w:hAnsi="Arial"/>
        <w:sz w:val="20"/>
      </w:rPr>
      <w:instrText xml:space="preserve"> PAGE  \* MERGEFORMAT </w:instrText>
    </w:r>
    <w:r>
      <w:rPr>
        <w:rFonts w:ascii="Arial" w:hAnsi="Arial"/>
        <w:sz w:val="20"/>
      </w:rPr>
      <w:fldChar w:fldCharType="separate"/>
    </w:r>
    <w:r>
      <w:rPr>
        <w:rFonts w:ascii="Arial" w:hAnsi="Arial"/>
        <w:noProof/>
        <w:sz w:val="20"/>
      </w:rPr>
      <w:t>227</w:t>
    </w:r>
    <w:r>
      <w:rPr>
        <w:rFonts w:ascii="Arial" w:hAnsi="Arial"/>
        <w:sz w:val="20"/>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C9673D" w14:textId="6C1A1783" w:rsidR="00000000" w:rsidRDefault="00451C4D">
    <w:pPr>
      <w:pStyle w:val="stBilgi"/>
      <w:jc w:val="center"/>
    </w:pPr>
    <w:r>
      <w:rPr>
        <w:noProof/>
      </w:rPr>
      <w:drawing>
        <wp:inline distT="0" distB="0" distL="0" distR="0" wp14:anchorId="242B094C" wp14:editId="0F7DE72B">
          <wp:extent cx="1057275" cy="314325"/>
          <wp:effectExtent l="0" t="0" r="0" b="0"/>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57275" cy="31432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EF564A0"/>
    <w:multiLevelType w:val="hybridMultilevel"/>
    <w:tmpl w:val="E2B61A94"/>
    <w:lvl w:ilvl="0" w:tplc="FFFFFFFF">
      <w:start w:val="7"/>
      <w:numFmt w:val="lowerLetter"/>
      <w:lvlText w:val="%1."/>
      <w:lvlJc w:val="left"/>
      <w:pPr>
        <w:tabs>
          <w:tab w:val="num" w:pos="893"/>
        </w:tabs>
        <w:ind w:left="893" w:hanging="360"/>
      </w:pPr>
      <w:rPr>
        <w:rFonts w:hint="default"/>
      </w:rPr>
    </w:lvl>
    <w:lvl w:ilvl="1" w:tplc="FFFFFFFF" w:tentative="1">
      <w:start w:val="1"/>
      <w:numFmt w:val="lowerLetter"/>
      <w:lvlText w:val="%2."/>
      <w:lvlJc w:val="left"/>
      <w:pPr>
        <w:tabs>
          <w:tab w:val="num" w:pos="1613"/>
        </w:tabs>
        <w:ind w:left="1613" w:hanging="360"/>
      </w:pPr>
    </w:lvl>
    <w:lvl w:ilvl="2" w:tplc="FFFFFFFF" w:tentative="1">
      <w:start w:val="1"/>
      <w:numFmt w:val="lowerRoman"/>
      <w:lvlText w:val="%3."/>
      <w:lvlJc w:val="right"/>
      <w:pPr>
        <w:tabs>
          <w:tab w:val="num" w:pos="2333"/>
        </w:tabs>
        <w:ind w:left="2333" w:hanging="180"/>
      </w:pPr>
    </w:lvl>
    <w:lvl w:ilvl="3" w:tplc="FFFFFFFF" w:tentative="1">
      <w:start w:val="1"/>
      <w:numFmt w:val="decimal"/>
      <w:lvlText w:val="%4."/>
      <w:lvlJc w:val="left"/>
      <w:pPr>
        <w:tabs>
          <w:tab w:val="num" w:pos="3053"/>
        </w:tabs>
        <w:ind w:left="3053" w:hanging="360"/>
      </w:pPr>
    </w:lvl>
    <w:lvl w:ilvl="4" w:tplc="FFFFFFFF" w:tentative="1">
      <w:start w:val="1"/>
      <w:numFmt w:val="lowerLetter"/>
      <w:lvlText w:val="%5."/>
      <w:lvlJc w:val="left"/>
      <w:pPr>
        <w:tabs>
          <w:tab w:val="num" w:pos="3773"/>
        </w:tabs>
        <w:ind w:left="3773" w:hanging="360"/>
      </w:pPr>
    </w:lvl>
    <w:lvl w:ilvl="5" w:tplc="FFFFFFFF" w:tentative="1">
      <w:start w:val="1"/>
      <w:numFmt w:val="lowerRoman"/>
      <w:lvlText w:val="%6."/>
      <w:lvlJc w:val="right"/>
      <w:pPr>
        <w:tabs>
          <w:tab w:val="num" w:pos="4493"/>
        </w:tabs>
        <w:ind w:left="4493" w:hanging="180"/>
      </w:pPr>
    </w:lvl>
    <w:lvl w:ilvl="6" w:tplc="FFFFFFFF" w:tentative="1">
      <w:start w:val="1"/>
      <w:numFmt w:val="decimal"/>
      <w:lvlText w:val="%7."/>
      <w:lvlJc w:val="left"/>
      <w:pPr>
        <w:tabs>
          <w:tab w:val="num" w:pos="5213"/>
        </w:tabs>
        <w:ind w:left="5213" w:hanging="360"/>
      </w:pPr>
    </w:lvl>
    <w:lvl w:ilvl="7" w:tplc="FFFFFFFF" w:tentative="1">
      <w:start w:val="1"/>
      <w:numFmt w:val="lowerLetter"/>
      <w:lvlText w:val="%8."/>
      <w:lvlJc w:val="left"/>
      <w:pPr>
        <w:tabs>
          <w:tab w:val="num" w:pos="5933"/>
        </w:tabs>
        <w:ind w:left="5933" w:hanging="360"/>
      </w:pPr>
    </w:lvl>
    <w:lvl w:ilvl="8" w:tplc="FFFFFFFF" w:tentative="1">
      <w:start w:val="1"/>
      <w:numFmt w:val="lowerRoman"/>
      <w:lvlText w:val="%9."/>
      <w:lvlJc w:val="right"/>
      <w:pPr>
        <w:tabs>
          <w:tab w:val="num" w:pos="6653"/>
        </w:tabs>
        <w:ind w:left="6653" w:hanging="180"/>
      </w:pPr>
    </w:lvl>
  </w:abstractNum>
  <w:abstractNum w:abstractNumId="1" w15:restartNumberingAfterBreak="0">
    <w:nsid w:val="65F52AE2"/>
    <w:multiLevelType w:val="hybridMultilevel"/>
    <w:tmpl w:val="1DBACCFC"/>
    <w:lvl w:ilvl="0" w:tplc="FFFFFFFF">
      <w:start w:val="7"/>
      <w:numFmt w:val="lowerLetter"/>
      <w:lvlText w:val="%1."/>
      <w:lvlJc w:val="left"/>
      <w:pPr>
        <w:tabs>
          <w:tab w:val="num" w:pos="893"/>
        </w:tabs>
        <w:ind w:left="893" w:hanging="360"/>
      </w:pPr>
      <w:rPr>
        <w:rFonts w:hint="default"/>
      </w:rPr>
    </w:lvl>
    <w:lvl w:ilvl="1" w:tplc="FFFFFFFF" w:tentative="1">
      <w:start w:val="1"/>
      <w:numFmt w:val="lowerLetter"/>
      <w:lvlText w:val="%2."/>
      <w:lvlJc w:val="left"/>
      <w:pPr>
        <w:tabs>
          <w:tab w:val="num" w:pos="1613"/>
        </w:tabs>
        <w:ind w:left="1613" w:hanging="360"/>
      </w:pPr>
    </w:lvl>
    <w:lvl w:ilvl="2" w:tplc="FFFFFFFF" w:tentative="1">
      <w:start w:val="1"/>
      <w:numFmt w:val="lowerRoman"/>
      <w:lvlText w:val="%3."/>
      <w:lvlJc w:val="right"/>
      <w:pPr>
        <w:tabs>
          <w:tab w:val="num" w:pos="2333"/>
        </w:tabs>
        <w:ind w:left="2333" w:hanging="180"/>
      </w:pPr>
    </w:lvl>
    <w:lvl w:ilvl="3" w:tplc="FFFFFFFF" w:tentative="1">
      <w:start w:val="1"/>
      <w:numFmt w:val="decimal"/>
      <w:lvlText w:val="%4."/>
      <w:lvlJc w:val="left"/>
      <w:pPr>
        <w:tabs>
          <w:tab w:val="num" w:pos="3053"/>
        </w:tabs>
        <w:ind w:left="3053" w:hanging="360"/>
      </w:pPr>
    </w:lvl>
    <w:lvl w:ilvl="4" w:tplc="FFFFFFFF" w:tentative="1">
      <w:start w:val="1"/>
      <w:numFmt w:val="lowerLetter"/>
      <w:lvlText w:val="%5."/>
      <w:lvlJc w:val="left"/>
      <w:pPr>
        <w:tabs>
          <w:tab w:val="num" w:pos="3773"/>
        </w:tabs>
        <w:ind w:left="3773" w:hanging="360"/>
      </w:pPr>
    </w:lvl>
    <w:lvl w:ilvl="5" w:tplc="FFFFFFFF" w:tentative="1">
      <w:start w:val="1"/>
      <w:numFmt w:val="lowerRoman"/>
      <w:lvlText w:val="%6."/>
      <w:lvlJc w:val="right"/>
      <w:pPr>
        <w:tabs>
          <w:tab w:val="num" w:pos="4493"/>
        </w:tabs>
        <w:ind w:left="4493" w:hanging="180"/>
      </w:pPr>
    </w:lvl>
    <w:lvl w:ilvl="6" w:tplc="FFFFFFFF" w:tentative="1">
      <w:start w:val="1"/>
      <w:numFmt w:val="decimal"/>
      <w:lvlText w:val="%7."/>
      <w:lvlJc w:val="left"/>
      <w:pPr>
        <w:tabs>
          <w:tab w:val="num" w:pos="5213"/>
        </w:tabs>
        <w:ind w:left="5213" w:hanging="360"/>
      </w:pPr>
    </w:lvl>
    <w:lvl w:ilvl="7" w:tplc="FFFFFFFF" w:tentative="1">
      <w:start w:val="1"/>
      <w:numFmt w:val="lowerLetter"/>
      <w:lvlText w:val="%8."/>
      <w:lvlJc w:val="left"/>
      <w:pPr>
        <w:tabs>
          <w:tab w:val="num" w:pos="5933"/>
        </w:tabs>
        <w:ind w:left="5933" w:hanging="360"/>
      </w:pPr>
    </w:lvl>
    <w:lvl w:ilvl="8" w:tplc="FFFFFFFF" w:tentative="1">
      <w:start w:val="1"/>
      <w:numFmt w:val="lowerRoman"/>
      <w:lvlText w:val="%9."/>
      <w:lvlJc w:val="right"/>
      <w:pPr>
        <w:tabs>
          <w:tab w:val="num" w:pos="6653"/>
        </w:tabs>
        <w:ind w:left="6653" w:hanging="180"/>
      </w:pPr>
    </w:lvl>
  </w:abstractNum>
  <w:abstractNum w:abstractNumId="2" w15:restartNumberingAfterBreak="0">
    <w:nsid w:val="700E1B8E"/>
    <w:multiLevelType w:val="hybridMultilevel"/>
    <w:tmpl w:val="6256D640"/>
    <w:lvl w:ilvl="0" w:tplc="FFFFFFFF">
      <w:start w:val="7"/>
      <w:numFmt w:val="lowerLetter"/>
      <w:lvlText w:val="%1."/>
      <w:lvlJc w:val="left"/>
      <w:pPr>
        <w:tabs>
          <w:tab w:val="num" w:pos="893"/>
        </w:tabs>
        <w:ind w:left="893" w:hanging="360"/>
      </w:pPr>
      <w:rPr>
        <w:rFonts w:hint="default"/>
      </w:rPr>
    </w:lvl>
    <w:lvl w:ilvl="1" w:tplc="FFFFFFFF" w:tentative="1">
      <w:start w:val="1"/>
      <w:numFmt w:val="lowerLetter"/>
      <w:lvlText w:val="%2."/>
      <w:lvlJc w:val="left"/>
      <w:pPr>
        <w:tabs>
          <w:tab w:val="num" w:pos="1613"/>
        </w:tabs>
        <w:ind w:left="1613" w:hanging="360"/>
      </w:pPr>
    </w:lvl>
    <w:lvl w:ilvl="2" w:tplc="FFFFFFFF" w:tentative="1">
      <w:start w:val="1"/>
      <w:numFmt w:val="lowerRoman"/>
      <w:lvlText w:val="%3."/>
      <w:lvlJc w:val="right"/>
      <w:pPr>
        <w:tabs>
          <w:tab w:val="num" w:pos="2333"/>
        </w:tabs>
        <w:ind w:left="2333" w:hanging="180"/>
      </w:pPr>
    </w:lvl>
    <w:lvl w:ilvl="3" w:tplc="FFFFFFFF" w:tentative="1">
      <w:start w:val="1"/>
      <w:numFmt w:val="decimal"/>
      <w:lvlText w:val="%4."/>
      <w:lvlJc w:val="left"/>
      <w:pPr>
        <w:tabs>
          <w:tab w:val="num" w:pos="3053"/>
        </w:tabs>
        <w:ind w:left="3053" w:hanging="360"/>
      </w:pPr>
    </w:lvl>
    <w:lvl w:ilvl="4" w:tplc="FFFFFFFF" w:tentative="1">
      <w:start w:val="1"/>
      <w:numFmt w:val="lowerLetter"/>
      <w:lvlText w:val="%5."/>
      <w:lvlJc w:val="left"/>
      <w:pPr>
        <w:tabs>
          <w:tab w:val="num" w:pos="3773"/>
        </w:tabs>
        <w:ind w:left="3773" w:hanging="360"/>
      </w:pPr>
    </w:lvl>
    <w:lvl w:ilvl="5" w:tplc="FFFFFFFF" w:tentative="1">
      <w:start w:val="1"/>
      <w:numFmt w:val="lowerRoman"/>
      <w:lvlText w:val="%6."/>
      <w:lvlJc w:val="right"/>
      <w:pPr>
        <w:tabs>
          <w:tab w:val="num" w:pos="4493"/>
        </w:tabs>
        <w:ind w:left="4493" w:hanging="180"/>
      </w:pPr>
    </w:lvl>
    <w:lvl w:ilvl="6" w:tplc="FFFFFFFF" w:tentative="1">
      <w:start w:val="1"/>
      <w:numFmt w:val="decimal"/>
      <w:lvlText w:val="%7."/>
      <w:lvlJc w:val="left"/>
      <w:pPr>
        <w:tabs>
          <w:tab w:val="num" w:pos="5213"/>
        </w:tabs>
        <w:ind w:left="5213" w:hanging="360"/>
      </w:pPr>
    </w:lvl>
    <w:lvl w:ilvl="7" w:tplc="FFFFFFFF" w:tentative="1">
      <w:start w:val="1"/>
      <w:numFmt w:val="lowerLetter"/>
      <w:lvlText w:val="%8."/>
      <w:lvlJc w:val="left"/>
      <w:pPr>
        <w:tabs>
          <w:tab w:val="num" w:pos="5933"/>
        </w:tabs>
        <w:ind w:left="5933" w:hanging="360"/>
      </w:pPr>
    </w:lvl>
    <w:lvl w:ilvl="8" w:tplc="FFFFFFFF" w:tentative="1">
      <w:start w:val="1"/>
      <w:numFmt w:val="lowerRoman"/>
      <w:lvlText w:val="%9."/>
      <w:lvlJc w:val="right"/>
      <w:pPr>
        <w:tabs>
          <w:tab w:val="num" w:pos="6653"/>
        </w:tabs>
        <w:ind w:left="6653" w:hanging="180"/>
      </w:pPr>
    </w:lvl>
  </w:abstractNum>
  <w:abstractNum w:abstractNumId="3" w15:restartNumberingAfterBreak="0">
    <w:nsid w:val="73B41270"/>
    <w:multiLevelType w:val="multilevel"/>
    <w:tmpl w:val="C3B4414A"/>
    <w:lvl w:ilvl="0">
      <w:start w:val="1"/>
      <w:numFmt w:val="decimal"/>
      <w:lvlText w:val="%1."/>
      <w:lvlJc w:val="left"/>
      <w:pPr>
        <w:tabs>
          <w:tab w:val="num" w:pos="720"/>
        </w:tabs>
        <w:ind w:left="720" w:hanging="360"/>
      </w:pPr>
      <w:rPr>
        <w:rFonts w:ascii="Bodoni Std Book" w:hAnsi="Bodoni Std Book"/>
        <w:sz w:val="22"/>
        <w:szCs w:val="22"/>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16cid:durableId="1925143808">
    <w:abstractNumId w:val="3"/>
  </w:num>
  <w:num w:numId="2" w16cid:durableId="571813687">
    <w:abstractNumId w:val="0"/>
  </w:num>
  <w:num w:numId="3" w16cid:durableId="233466634">
    <w:abstractNumId w:val="2"/>
  </w:num>
  <w:num w:numId="4" w16cid:durableId="105901866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mirrorMargins/>
  <w:bordersDoNotSurroundHeader/>
  <w:bordersDoNotSurroundFooter/>
  <w:proofState w:spelling="clean" w:grammar="clean"/>
  <w:attachedTemplate r:id="rId1"/>
  <w:linkStyles/>
  <w:defaultTabStop w:val="720"/>
  <w:autoHyphenation/>
  <w:doNotHyphenateCaps/>
  <w:evenAndOddHeaders/>
  <w:drawingGridHorizontalSpacing w:val="120"/>
  <w:drawingGridVerticalSpacing w:val="120"/>
  <w:displayHorizontalDrawingGridEvery w:val="0"/>
  <w:displayVerticalDrawingGridEvery w:val="3"/>
  <w:doNotShadeFormData/>
  <w:characterSpacingControl w:val="compressPunctuation"/>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14BE"/>
    <w:rsid w:val="000014BE"/>
    <w:rsid w:val="00451C4D"/>
    <w:rsid w:val="00DB5E7F"/>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CD3F9AF"/>
  <w15:chartTrackingRefBased/>
  <w15:docId w15:val="{F401315E-504B-49DD-943E-D04FD5B5B9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eastAsia="en-US"/>
    </w:rPr>
  </w:style>
  <w:style w:type="character" w:default="1" w:styleId="VarsaylanParagrafYazTipi">
    <w:name w:val="Default Paragraph Font"/>
    <w:semiHidden/>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customStyle="1" w:styleId="ANS">
    <w:name w:val="ANS"/>
    <w:basedOn w:val="Normal"/>
    <w:pPr>
      <w:widowControl w:val="0"/>
      <w:tabs>
        <w:tab w:val="left" w:pos="1440"/>
        <w:tab w:val="left" w:pos="2880"/>
      </w:tabs>
      <w:suppressAutoHyphens/>
      <w:autoSpaceDE w:val="0"/>
      <w:autoSpaceDN w:val="0"/>
      <w:adjustRightInd w:val="0"/>
    </w:pPr>
    <w:rPr>
      <w:color w:val="000000"/>
      <w:sz w:val="22"/>
      <w:szCs w:val="22"/>
    </w:rPr>
  </w:style>
  <w:style w:type="paragraph" w:customStyle="1" w:styleId="MyNL1">
    <w:name w:val="MyNL1"/>
    <w:basedOn w:val="Normal"/>
    <w:pPr>
      <w:keepNext/>
      <w:keepLines/>
      <w:widowControl w:val="0"/>
      <w:tabs>
        <w:tab w:val="decimal" w:pos="360"/>
      </w:tabs>
      <w:suppressAutoHyphens/>
      <w:autoSpaceDE w:val="0"/>
      <w:autoSpaceDN w:val="0"/>
      <w:adjustRightInd w:val="0"/>
      <w:spacing w:before="120"/>
      <w:ind w:left="533" w:hanging="533"/>
    </w:pPr>
    <w:rPr>
      <w:color w:val="000000"/>
      <w:sz w:val="20"/>
      <w:szCs w:val="20"/>
    </w:rPr>
  </w:style>
  <w:style w:type="paragraph" w:customStyle="1" w:styleId="ANS1">
    <w:name w:val="ANS1"/>
    <w:basedOn w:val="Normal"/>
    <w:pPr>
      <w:keepNext/>
      <w:keepLines/>
      <w:widowControl w:val="0"/>
      <w:tabs>
        <w:tab w:val="left" w:pos="1440"/>
        <w:tab w:val="left" w:pos="2880"/>
        <w:tab w:val="left" w:pos="4320"/>
        <w:tab w:val="left" w:pos="5760"/>
        <w:tab w:val="left" w:pos="7200"/>
      </w:tabs>
      <w:suppressAutoHyphens/>
      <w:autoSpaceDE w:val="0"/>
      <w:autoSpaceDN w:val="0"/>
      <w:adjustRightInd w:val="0"/>
    </w:pPr>
    <w:rPr>
      <w:color w:val="000000"/>
      <w:sz w:val="20"/>
      <w:szCs w:val="20"/>
    </w:rPr>
  </w:style>
  <w:style w:type="paragraph" w:styleId="stBilgi">
    <w:name w:val="header"/>
    <w:basedOn w:val="Normal"/>
    <w:semiHidden/>
    <w:pPr>
      <w:tabs>
        <w:tab w:val="center" w:pos="4320"/>
        <w:tab w:val="right" w:pos="8640"/>
      </w:tabs>
    </w:pPr>
  </w:style>
  <w:style w:type="paragraph" w:customStyle="1" w:styleId="TOP">
    <w:name w:val="TOP"/>
    <w:basedOn w:val="Normal"/>
    <w:pPr>
      <w:keepLines/>
      <w:widowControl w:val="0"/>
      <w:tabs>
        <w:tab w:val="left" w:pos="1440"/>
        <w:tab w:val="left" w:pos="2880"/>
        <w:tab w:val="left" w:pos="4320"/>
        <w:tab w:val="left" w:pos="5760"/>
        <w:tab w:val="left" w:pos="7200"/>
      </w:tabs>
      <w:suppressAutoHyphens/>
      <w:autoSpaceDE w:val="0"/>
      <w:autoSpaceDN w:val="0"/>
      <w:adjustRightInd w:val="0"/>
    </w:pPr>
    <w:rPr>
      <w:color w:val="000000"/>
      <w:sz w:val="20"/>
      <w:szCs w:val="22"/>
    </w:rPr>
  </w:style>
  <w:style w:type="paragraph" w:customStyle="1" w:styleId="NLa">
    <w:name w:val="NLa"/>
    <w:basedOn w:val="Normal"/>
    <w:pPr>
      <w:keepNext/>
      <w:keepLines/>
      <w:widowControl w:val="0"/>
      <w:suppressAutoHyphens/>
      <w:autoSpaceDE w:val="0"/>
      <w:autoSpaceDN w:val="0"/>
      <w:adjustRightInd w:val="0"/>
      <w:ind w:left="835" w:hanging="302"/>
    </w:pPr>
    <w:rPr>
      <w:color w:val="000000"/>
      <w:sz w:val="20"/>
      <w:szCs w:val="20"/>
    </w:rPr>
  </w:style>
  <w:style w:type="paragraph" w:customStyle="1" w:styleId="H1">
    <w:name w:val="H1"/>
    <w:basedOn w:val="Normal"/>
    <w:pPr>
      <w:widowControl w:val="0"/>
      <w:pBdr>
        <w:bottom w:val="single" w:sz="4" w:space="1" w:color="auto"/>
      </w:pBdr>
      <w:tabs>
        <w:tab w:val="decimal" w:pos="360"/>
        <w:tab w:val="left" w:pos="720"/>
        <w:tab w:val="left" w:pos="1080"/>
      </w:tabs>
      <w:suppressAutoHyphens/>
      <w:autoSpaceDE w:val="0"/>
      <w:autoSpaceDN w:val="0"/>
      <w:adjustRightInd w:val="0"/>
      <w:spacing w:before="120"/>
    </w:pPr>
    <w:rPr>
      <w:b/>
      <w:bCs/>
      <w:color w:val="000000"/>
      <w:sz w:val="28"/>
      <w:szCs w:val="28"/>
    </w:rPr>
  </w:style>
  <w:style w:type="paragraph" w:customStyle="1" w:styleId="Txt">
    <w:name w:val="Txt"/>
    <w:basedOn w:val="Normal"/>
    <w:pPr>
      <w:keepLines/>
      <w:tabs>
        <w:tab w:val="decimal" w:pos="360"/>
        <w:tab w:val="left" w:pos="720"/>
        <w:tab w:val="left" w:pos="1080"/>
      </w:tabs>
      <w:suppressAutoHyphens/>
      <w:autoSpaceDE w:val="0"/>
      <w:autoSpaceDN w:val="0"/>
      <w:adjustRightInd w:val="0"/>
      <w:ind w:left="240"/>
    </w:pPr>
    <w:rPr>
      <w:color w:val="000000"/>
      <w:sz w:val="20"/>
    </w:rPr>
  </w:style>
  <w:style w:type="paragraph" w:customStyle="1" w:styleId="CT">
    <w:name w:val="CT"/>
    <w:basedOn w:val="Normal"/>
    <w:pPr>
      <w:widowControl w:val="0"/>
      <w:tabs>
        <w:tab w:val="decimal" w:pos="360"/>
        <w:tab w:val="left" w:pos="720"/>
        <w:tab w:val="left" w:pos="1080"/>
      </w:tabs>
      <w:suppressAutoHyphens/>
      <w:autoSpaceDE w:val="0"/>
      <w:autoSpaceDN w:val="0"/>
      <w:adjustRightInd w:val="0"/>
    </w:pPr>
    <w:rPr>
      <w:b/>
      <w:bCs/>
      <w:color w:val="000000"/>
      <w:sz w:val="32"/>
      <w:szCs w:val="32"/>
    </w:rPr>
  </w:style>
  <w:style w:type="paragraph" w:customStyle="1" w:styleId="CAP">
    <w:name w:val="CAP"/>
    <w:basedOn w:val="Normal"/>
    <w:pPr>
      <w:keepNext/>
      <w:keepLines/>
      <w:tabs>
        <w:tab w:val="decimal" w:pos="360"/>
        <w:tab w:val="left" w:pos="720"/>
        <w:tab w:val="left" w:pos="1080"/>
      </w:tabs>
      <w:suppressAutoHyphens/>
      <w:autoSpaceDE w:val="0"/>
      <w:autoSpaceDN w:val="0"/>
      <w:adjustRightInd w:val="0"/>
      <w:spacing w:before="240"/>
    </w:pPr>
    <w:rPr>
      <w:b/>
      <w:bCs/>
      <w:i/>
      <w:iCs/>
      <w:color w:val="000000"/>
      <w:sz w:val="22"/>
      <w:szCs w:val="22"/>
    </w:rPr>
  </w:style>
  <w:style w:type="paragraph" w:customStyle="1" w:styleId="CT1">
    <w:name w:val="CT1"/>
    <w:basedOn w:val="CT"/>
  </w:style>
  <w:style w:type="paragraph" w:styleId="AltBilgi">
    <w:name w:val="footer"/>
    <w:basedOn w:val="Normal"/>
    <w:semiHidden/>
    <w:pPr>
      <w:tabs>
        <w:tab w:val="center" w:pos="4320"/>
        <w:tab w:val="right" w:pos="8640"/>
      </w:tabs>
    </w:pPr>
  </w:style>
  <w:style w:type="paragraph" w:customStyle="1" w:styleId="TCH">
    <w:name w:val="TCH"/>
    <w:basedOn w:val="Normal"/>
    <w:pPr>
      <w:keepLines/>
      <w:tabs>
        <w:tab w:val="decimal" w:pos="360"/>
        <w:tab w:val="left" w:pos="720"/>
        <w:tab w:val="left" w:pos="1080"/>
      </w:tabs>
      <w:suppressAutoHyphens/>
      <w:autoSpaceDE w:val="0"/>
      <w:autoSpaceDN w:val="0"/>
      <w:adjustRightInd w:val="0"/>
      <w:jc w:val="center"/>
    </w:pPr>
    <w:rPr>
      <w:color w:val="000000"/>
      <w:sz w:val="20"/>
    </w:rPr>
  </w:style>
  <w:style w:type="paragraph" w:customStyle="1" w:styleId="TB">
    <w:name w:val="TB"/>
    <w:basedOn w:val="Normal"/>
    <w:pPr>
      <w:keepLines/>
      <w:tabs>
        <w:tab w:val="decimal" w:pos="360"/>
      </w:tabs>
      <w:suppressAutoHyphens/>
      <w:autoSpaceDE w:val="0"/>
      <w:autoSpaceDN w:val="0"/>
      <w:adjustRightInd w:val="0"/>
    </w:pPr>
    <w:rPr>
      <w:color w:val="000000"/>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header" Target="header2.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header" Target="header1.xml"/><Relationship Id="rId30" Type="http://schemas.openxmlformats.org/officeDocument/2006/relationships/footer" Target="footer2.xml"/><Relationship Id="rId8"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21.jpeg"/></Relationships>
</file>

<file path=word/_rels/header2.xml.rels><?xml version="1.0" encoding="UTF-8" standalone="yes"?>
<Relationships xmlns="http://schemas.openxmlformats.org/package/2006/relationships"><Relationship Id="rId1" Type="http://schemas.openxmlformats.org/officeDocument/2006/relationships/image" Target="media/image21.jpeg"/></Relationships>
</file>

<file path=word/_rels/header3.xml.rels><?xml version="1.0" encoding="UTF-8" standalone="yes"?>
<Relationships xmlns="http://schemas.openxmlformats.org/package/2006/relationships"><Relationship Id="rId1" Type="http://schemas.openxmlformats.org/officeDocument/2006/relationships/image" Target="media/image2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Templates\Mankiw4eTB.dot" TargetMode="Externa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Mankiw4eTB.dot</Template>
  <TotalTime>0</TotalTime>
  <Pages>48</Pages>
  <Words>13688</Words>
  <Characters>78027</Characters>
  <Application>Microsoft Office Word</Application>
  <DocSecurity>0</DocSecurity>
  <Lines>650</Lines>
  <Paragraphs>183</Paragraphs>
  <ScaleCrop>false</ScaleCrop>
  <HeadingPairs>
    <vt:vector size="2" baseType="variant">
      <vt:variant>
        <vt:lpstr>Title</vt:lpstr>
      </vt:variant>
      <vt:variant>
        <vt:i4>1</vt:i4>
      </vt:variant>
    </vt:vector>
  </HeadingPairs>
  <TitlesOfParts>
    <vt:vector size="1" baseType="lpstr">
      <vt:lpstr>Chapter 6 MC — Supply, Demand, and Government Policies</vt:lpstr>
    </vt:vector>
  </TitlesOfParts>
  <Company>OffCenter Concept House</Company>
  <LinksUpToDate>false</LinksUpToDate>
  <CharactersWithSpaces>91532</CharactersWithSpaces>
  <SharedDoc>false</SharedDoc>
  <HLinks>
    <vt:vector size="138" baseType="variant">
      <vt:variant>
        <vt:i4>393321</vt:i4>
      </vt:variant>
      <vt:variant>
        <vt:i4>7956</vt:i4>
      </vt:variant>
      <vt:variant>
        <vt:i4>1029</vt:i4>
      </vt:variant>
      <vt:variant>
        <vt:i4>1</vt:i4>
      </vt:variant>
      <vt:variant>
        <vt:lpwstr>fig0601</vt:lpwstr>
      </vt:variant>
      <vt:variant>
        <vt:lpwstr/>
      </vt:variant>
      <vt:variant>
        <vt:i4>327785</vt:i4>
      </vt:variant>
      <vt:variant>
        <vt:i4>8877</vt:i4>
      </vt:variant>
      <vt:variant>
        <vt:i4>1043</vt:i4>
      </vt:variant>
      <vt:variant>
        <vt:i4>1</vt:i4>
      </vt:variant>
      <vt:variant>
        <vt:lpwstr>FIG0602</vt:lpwstr>
      </vt:variant>
      <vt:variant>
        <vt:lpwstr/>
      </vt:variant>
      <vt:variant>
        <vt:i4>196680</vt:i4>
      </vt:variant>
      <vt:variant>
        <vt:i4>12595</vt:i4>
      </vt:variant>
      <vt:variant>
        <vt:i4>1044</vt:i4>
      </vt:variant>
      <vt:variant>
        <vt:i4>1</vt:i4>
      </vt:variant>
      <vt:variant>
        <vt:lpwstr>fig0614 </vt:lpwstr>
      </vt:variant>
      <vt:variant>
        <vt:lpwstr/>
      </vt:variant>
      <vt:variant>
        <vt:i4>196713</vt:i4>
      </vt:variant>
      <vt:variant>
        <vt:i4>18705</vt:i4>
      </vt:variant>
      <vt:variant>
        <vt:i4>1045</vt:i4>
      </vt:variant>
      <vt:variant>
        <vt:i4>1</vt:i4>
      </vt:variant>
      <vt:variant>
        <vt:lpwstr>fig0604</vt:lpwstr>
      </vt:variant>
      <vt:variant>
        <vt:lpwstr/>
      </vt:variant>
      <vt:variant>
        <vt:i4>131177</vt:i4>
      </vt:variant>
      <vt:variant>
        <vt:i4>20532</vt:i4>
      </vt:variant>
      <vt:variant>
        <vt:i4>1046</vt:i4>
      </vt:variant>
      <vt:variant>
        <vt:i4>1</vt:i4>
      </vt:variant>
      <vt:variant>
        <vt:lpwstr>fig0605</vt:lpwstr>
      </vt:variant>
      <vt:variant>
        <vt:lpwstr/>
      </vt:variant>
      <vt:variant>
        <vt:i4>65641</vt:i4>
      </vt:variant>
      <vt:variant>
        <vt:i4>25278</vt:i4>
      </vt:variant>
      <vt:variant>
        <vt:i4>1047</vt:i4>
      </vt:variant>
      <vt:variant>
        <vt:i4>1</vt:i4>
      </vt:variant>
      <vt:variant>
        <vt:lpwstr>fig0606</vt:lpwstr>
      </vt:variant>
      <vt:variant>
        <vt:lpwstr/>
      </vt:variant>
      <vt:variant>
        <vt:i4>105</vt:i4>
      </vt:variant>
      <vt:variant>
        <vt:i4>29698</vt:i4>
      </vt:variant>
      <vt:variant>
        <vt:i4>1048</vt:i4>
      </vt:variant>
      <vt:variant>
        <vt:i4>1</vt:i4>
      </vt:variant>
      <vt:variant>
        <vt:lpwstr>fig0607</vt:lpwstr>
      </vt:variant>
      <vt:variant>
        <vt:lpwstr/>
      </vt:variant>
      <vt:variant>
        <vt:i4>983145</vt:i4>
      </vt:variant>
      <vt:variant>
        <vt:i4>48175</vt:i4>
      </vt:variant>
      <vt:variant>
        <vt:i4>1049</vt:i4>
      </vt:variant>
      <vt:variant>
        <vt:i4>1</vt:i4>
      </vt:variant>
      <vt:variant>
        <vt:lpwstr>fig0608</vt:lpwstr>
      </vt:variant>
      <vt:variant>
        <vt:lpwstr/>
      </vt:variant>
      <vt:variant>
        <vt:i4>917609</vt:i4>
      </vt:variant>
      <vt:variant>
        <vt:i4>50382</vt:i4>
      </vt:variant>
      <vt:variant>
        <vt:i4>1050</vt:i4>
      </vt:variant>
      <vt:variant>
        <vt:i4>1</vt:i4>
      </vt:variant>
      <vt:variant>
        <vt:lpwstr>fig0609</vt:lpwstr>
      </vt:variant>
      <vt:variant>
        <vt:lpwstr/>
      </vt:variant>
      <vt:variant>
        <vt:i4>458856</vt:i4>
      </vt:variant>
      <vt:variant>
        <vt:i4>56386</vt:i4>
      </vt:variant>
      <vt:variant>
        <vt:i4>1051</vt:i4>
      </vt:variant>
      <vt:variant>
        <vt:i4>1</vt:i4>
      </vt:variant>
      <vt:variant>
        <vt:lpwstr>fig0610</vt:lpwstr>
      </vt:variant>
      <vt:variant>
        <vt:lpwstr/>
      </vt:variant>
      <vt:variant>
        <vt:i4>65543</vt:i4>
      </vt:variant>
      <vt:variant>
        <vt:i4>58520</vt:i4>
      </vt:variant>
      <vt:variant>
        <vt:i4>1052</vt:i4>
      </vt:variant>
      <vt:variant>
        <vt:i4>1</vt:i4>
      </vt:variant>
      <vt:variant>
        <vt:lpwstr>0611</vt:lpwstr>
      </vt:variant>
      <vt:variant>
        <vt:lpwstr/>
      </vt:variant>
      <vt:variant>
        <vt:i4>393320</vt:i4>
      </vt:variant>
      <vt:variant>
        <vt:i4>70255</vt:i4>
      </vt:variant>
      <vt:variant>
        <vt:i4>1053</vt:i4>
      </vt:variant>
      <vt:variant>
        <vt:i4>1</vt:i4>
      </vt:variant>
      <vt:variant>
        <vt:lpwstr>fig0611</vt:lpwstr>
      </vt:variant>
      <vt:variant>
        <vt:lpwstr/>
      </vt:variant>
      <vt:variant>
        <vt:i4>327784</vt:i4>
      </vt:variant>
      <vt:variant>
        <vt:i4>71007</vt:i4>
      </vt:variant>
      <vt:variant>
        <vt:i4>1054</vt:i4>
      </vt:variant>
      <vt:variant>
        <vt:i4>1</vt:i4>
      </vt:variant>
      <vt:variant>
        <vt:lpwstr>fig0612</vt:lpwstr>
      </vt:variant>
      <vt:variant>
        <vt:lpwstr/>
      </vt:variant>
      <vt:variant>
        <vt:i4>262248</vt:i4>
      </vt:variant>
      <vt:variant>
        <vt:i4>72252</vt:i4>
      </vt:variant>
      <vt:variant>
        <vt:i4>1055</vt:i4>
      </vt:variant>
      <vt:variant>
        <vt:i4>1</vt:i4>
      </vt:variant>
      <vt:variant>
        <vt:lpwstr>fig0613</vt:lpwstr>
      </vt:variant>
      <vt:variant>
        <vt:lpwstr/>
      </vt:variant>
      <vt:variant>
        <vt:i4>917608</vt:i4>
      </vt:variant>
      <vt:variant>
        <vt:i4>88711</vt:i4>
      </vt:variant>
      <vt:variant>
        <vt:i4>1056</vt:i4>
      </vt:variant>
      <vt:variant>
        <vt:i4>1</vt:i4>
      </vt:variant>
      <vt:variant>
        <vt:lpwstr>fig0619</vt:lpwstr>
      </vt:variant>
      <vt:variant>
        <vt:lpwstr/>
      </vt:variant>
      <vt:variant>
        <vt:i4>196712</vt:i4>
      </vt:variant>
      <vt:variant>
        <vt:i4>90097</vt:i4>
      </vt:variant>
      <vt:variant>
        <vt:i4>1057</vt:i4>
      </vt:variant>
      <vt:variant>
        <vt:i4>1</vt:i4>
      </vt:variant>
      <vt:variant>
        <vt:lpwstr>fig0614</vt:lpwstr>
      </vt:variant>
      <vt:variant>
        <vt:lpwstr/>
      </vt:variant>
      <vt:variant>
        <vt:i4>131176</vt:i4>
      </vt:variant>
      <vt:variant>
        <vt:i4>91294</vt:i4>
      </vt:variant>
      <vt:variant>
        <vt:i4>1058</vt:i4>
      </vt:variant>
      <vt:variant>
        <vt:i4>1</vt:i4>
      </vt:variant>
      <vt:variant>
        <vt:lpwstr>fig0615</vt:lpwstr>
      </vt:variant>
      <vt:variant>
        <vt:lpwstr/>
      </vt:variant>
      <vt:variant>
        <vt:i4>65640</vt:i4>
      </vt:variant>
      <vt:variant>
        <vt:i4>92010</vt:i4>
      </vt:variant>
      <vt:variant>
        <vt:i4>1059</vt:i4>
      </vt:variant>
      <vt:variant>
        <vt:i4>1</vt:i4>
      </vt:variant>
      <vt:variant>
        <vt:lpwstr>fig0616</vt:lpwstr>
      </vt:variant>
      <vt:variant>
        <vt:lpwstr/>
      </vt:variant>
      <vt:variant>
        <vt:i4>104</vt:i4>
      </vt:variant>
      <vt:variant>
        <vt:i4>92755</vt:i4>
      </vt:variant>
      <vt:variant>
        <vt:i4>1060</vt:i4>
      </vt:variant>
      <vt:variant>
        <vt:i4>1</vt:i4>
      </vt:variant>
      <vt:variant>
        <vt:lpwstr>fig0617</vt:lpwstr>
      </vt:variant>
      <vt:variant>
        <vt:lpwstr/>
      </vt:variant>
      <vt:variant>
        <vt:i4>983144</vt:i4>
      </vt:variant>
      <vt:variant>
        <vt:i4>93176</vt:i4>
      </vt:variant>
      <vt:variant>
        <vt:i4>1061</vt:i4>
      </vt:variant>
      <vt:variant>
        <vt:i4>1</vt:i4>
      </vt:variant>
      <vt:variant>
        <vt:lpwstr>fig0618</vt:lpwstr>
      </vt:variant>
      <vt:variant>
        <vt:lpwstr/>
      </vt:variant>
      <vt:variant>
        <vt:i4>6881387</vt:i4>
      </vt:variant>
      <vt:variant>
        <vt:i4>93342</vt:i4>
      </vt:variant>
      <vt:variant>
        <vt:i4>1027</vt:i4>
      </vt:variant>
      <vt:variant>
        <vt:i4>1</vt:i4>
      </vt:variant>
      <vt:variant>
        <vt:lpwstr>Thomson-SWLogo20%K</vt:lpwstr>
      </vt:variant>
      <vt:variant>
        <vt:lpwstr/>
      </vt:variant>
      <vt:variant>
        <vt:i4>6881387</vt:i4>
      </vt:variant>
      <vt:variant>
        <vt:i4>93510</vt:i4>
      </vt:variant>
      <vt:variant>
        <vt:i4>1030</vt:i4>
      </vt:variant>
      <vt:variant>
        <vt:i4>1</vt:i4>
      </vt:variant>
      <vt:variant>
        <vt:lpwstr>Thomson-SWLogo20%K</vt:lpwstr>
      </vt:variant>
      <vt:variant>
        <vt:lpwstr/>
      </vt:variant>
      <vt:variant>
        <vt:i4>6881387</vt:i4>
      </vt:variant>
      <vt:variant>
        <vt:i4>94106</vt:i4>
      </vt:variant>
      <vt:variant>
        <vt:i4>1025</vt:i4>
      </vt:variant>
      <vt:variant>
        <vt:i4>1</vt:i4>
      </vt:variant>
      <vt:variant>
        <vt:lpwstr>Thomson-SWLogo20%K</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6 MC — Supply, Demand, and Government Policies</dc:title>
  <dc:subject/>
  <dc:creator>Compositor</dc:creator>
  <cp:keywords/>
  <dc:description/>
  <cp:lastModifiedBy>Mustafa Özgör</cp:lastModifiedBy>
  <cp:revision>2</cp:revision>
  <dcterms:created xsi:type="dcterms:W3CDTF">2025-11-29T16:40:00Z</dcterms:created>
  <dcterms:modified xsi:type="dcterms:W3CDTF">2025-11-29T16:40:00Z</dcterms:modified>
</cp:coreProperties>
</file>